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62"/>
      </w:tblGrid>
      <w:tr w:rsidR="003D790A" w:rsidRPr="00566C2F" w14:paraId="55D829E1" w14:textId="77777777" w:rsidTr="004B238F">
        <w:tc>
          <w:tcPr>
            <w:tcW w:w="9062" w:type="dxa"/>
          </w:tcPr>
          <w:p w14:paraId="0B070D55" w14:textId="77777777" w:rsidR="00603D3F" w:rsidRPr="00566C2F" w:rsidRDefault="00603D3F" w:rsidP="00A122A5">
            <w:pPr>
              <w:jc w:val="center"/>
              <w:rPr>
                <w:rFonts w:cs="Times New Roman"/>
                <w:szCs w:val="26"/>
              </w:rPr>
            </w:pPr>
          </w:p>
          <w:p w14:paraId="28971D38" w14:textId="77777777" w:rsidR="004B238F" w:rsidRPr="00566C2F" w:rsidRDefault="004B238F" w:rsidP="00A122A5">
            <w:pPr>
              <w:jc w:val="center"/>
              <w:rPr>
                <w:rFonts w:cs="Times New Roman"/>
                <w:szCs w:val="26"/>
              </w:rPr>
            </w:pPr>
            <w:r w:rsidRPr="00566C2F">
              <w:rPr>
                <w:rFonts w:cs="Times New Roman"/>
                <w:szCs w:val="26"/>
              </w:rPr>
              <w:t>TRƯỜNG ĐẠI HỌC CÔNG NGHỆ THÔNG TIN VÀ TRUYỀN THÔNG</w:t>
            </w:r>
          </w:p>
          <w:p w14:paraId="4848AEAE" w14:textId="605DB2B3" w:rsidR="004B238F" w:rsidRPr="00771581" w:rsidRDefault="004B238F" w:rsidP="00A122A5">
            <w:pPr>
              <w:jc w:val="center"/>
              <w:rPr>
                <w:rFonts w:cs="Times New Roman"/>
                <w:b/>
                <w:bCs/>
                <w:szCs w:val="26"/>
              </w:rPr>
            </w:pPr>
            <w:r w:rsidRPr="00566C2F">
              <w:rPr>
                <w:rFonts w:cs="Times New Roman"/>
                <w:b/>
                <w:bCs/>
                <w:noProof/>
                <w:szCs w:val="26"/>
              </w:rPr>
              <mc:AlternateContent>
                <mc:Choice Requires="wps">
                  <w:drawing>
                    <wp:anchor distT="0" distB="0" distL="114300" distR="114300" simplePos="0" relativeHeight="251659264" behindDoc="0" locked="0" layoutInCell="1" allowOverlap="1" wp14:anchorId="2C94DE95" wp14:editId="662BB6F8">
                      <wp:simplePos x="0" y="0"/>
                      <wp:positionH relativeFrom="column">
                        <wp:posOffset>1572259</wp:posOffset>
                      </wp:positionH>
                      <wp:positionV relativeFrom="paragraph">
                        <wp:posOffset>218440</wp:posOffset>
                      </wp:positionV>
                      <wp:extent cx="24860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486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5C921"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3.8pt,17.2pt" to="319.5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" strokecolor="#4472c4 [3204]" strokeweight=".5pt">
                      <v:stroke joinstyle="miter"/>
                    </v:line>
                  </w:pict>
                </mc:Fallback>
              </mc:AlternateContent>
            </w:r>
            <w:r w:rsidRPr="00771581">
              <w:rPr>
                <w:rFonts w:cs="Times New Roman"/>
                <w:b/>
                <w:bCs/>
                <w:szCs w:val="26"/>
              </w:rPr>
              <w:t xml:space="preserve">KHOA </w:t>
            </w:r>
            <w:r w:rsidR="00771581" w:rsidRPr="00771581">
              <w:rPr>
                <w:rFonts w:cs="Times New Roman"/>
                <w:b/>
                <w:bCs/>
                <w:szCs w:val="26"/>
              </w:rPr>
              <w:t>CÔNG NGHỆ THÔNG TIN</w:t>
            </w:r>
          </w:p>
          <w:p w14:paraId="2762320A" w14:textId="77777777" w:rsidR="004B238F" w:rsidRPr="00771581" w:rsidRDefault="004B238F" w:rsidP="00A122A5">
            <w:pPr>
              <w:jc w:val="center"/>
              <w:rPr>
                <w:rFonts w:cs="Times New Roman"/>
                <w:b/>
                <w:bCs/>
                <w:szCs w:val="26"/>
              </w:rPr>
            </w:pPr>
          </w:p>
          <w:p w14:paraId="7D266187" w14:textId="77777777" w:rsidR="004B238F" w:rsidRPr="00566C2F" w:rsidRDefault="004B238F" w:rsidP="00A122A5">
            <w:pPr>
              <w:jc w:val="center"/>
              <w:rPr>
                <w:rFonts w:cs="Times New Roman"/>
                <w:b/>
                <w:bCs/>
                <w:szCs w:val="26"/>
              </w:rPr>
            </w:pPr>
            <w:r w:rsidRPr="00566C2F">
              <w:rPr>
                <w:rFonts w:cs="Times New Roman"/>
                <w:b/>
                <w:bCs/>
                <w:noProof/>
                <w:szCs w:val="26"/>
              </w:rPr>
              <w:drawing>
                <wp:inline distT="0" distB="0" distL="0" distR="0" wp14:anchorId="361734D1" wp14:editId="3351FEE8">
                  <wp:extent cx="934085" cy="93408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4252" cy="934252"/>
                          </a:xfrm>
                          <a:prstGeom prst="rect">
                            <a:avLst/>
                          </a:prstGeom>
                        </pic:spPr>
                      </pic:pic>
                    </a:graphicData>
                  </a:graphic>
                </wp:inline>
              </w:drawing>
            </w:r>
          </w:p>
          <w:p w14:paraId="44786537" w14:textId="77777777" w:rsidR="004B238F" w:rsidRPr="00566C2F" w:rsidRDefault="004B238F" w:rsidP="00A122A5">
            <w:pPr>
              <w:jc w:val="center"/>
              <w:rPr>
                <w:rFonts w:cs="Times New Roman"/>
                <w:b/>
                <w:bCs/>
                <w:szCs w:val="26"/>
              </w:rPr>
            </w:pPr>
          </w:p>
          <w:p w14:paraId="59CFBB7B" w14:textId="77777777" w:rsidR="004B238F" w:rsidRPr="00566C2F" w:rsidRDefault="00796B80" w:rsidP="00A122A5">
            <w:pPr>
              <w:jc w:val="center"/>
              <w:rPr>
                <w:rFonts w:cs="Times New Roman"/>
                <w:szCs w:val="26"/>
              </w:rPr>
            </w:pPr>
            <w:r w:rsidRPr="00566C2F">
              <w:rPr>
                <w:rFonts w:cs="Times New Roman"/>
                <w:szCs w:val="26"/>
              </w:rPr>
              <w:t>TS</w:t>
            </w:r>
            <w:r w:rsidR="00690826" w:rsidRPr="00566C2F">
              <w:rPr>
                <w:rFonts w:cs="Times New Roman"/>
                <w:szCs w:val="26"/>
              </w:rPr>
              <w:t xml:space="preserve">. </w:t>
            </w:r>
            <w:r w:rsidR="00AD260A" w:rsidRPr="00566C2F">
              <w:rPr>
                <w:rFonts w:cs="Times New Roman"/>
                <w:szCs w:val="26"/>
              </w:rPr>
              <w:t xml:space="preserve">Nguyễn Văn </w:t>
            </w:r>
            <w:r w:rsidR="00F833EF" w:rsidRPr="00566C2F">
              <w:rPr>
                <w:rFonts w:cs="Times New Roman"/>
                <w:szCs w:val="26"/>
              </w:rPr>
              <w:t>N</w:t>
            </w:r>
            <w:r w:rsidR="00AD260A" w:rsidRPr="00566C2F">
              <w:rPr>
                <w:rFonts w:cs="Times New Roman"/>
                <w:szCs w:val="26"/>
              </w:rPr>
              <w:t>úi</w:t>
            </w:r>
          </w:p>
          <w:p w14:paraId="115848FC" w14:textId="77777777" w:rsidR="00F833EF" w:rsidRPr="00566C2F" w:rsidRDefault="00F833EF" w:rsidP="00A122A5">
            <w:pPr>
              <w:jc w:val="center"/>
              <w:rPr>
                <w:rFonts w:cs="Times New Roman"/>
                <w:szCs w:val="26"/>
              </w:rPr>
            </w:pPr>
            <w:r w:rsidRPr="00566C2F">
              <w:rPr>
                <w:rFonts w:cs="Times New Roman"/>
                <w:szCs w:val="26"/>
              </w:rPr>
              <w:t>TS. Tô Hữu Nguyên</w:t>
            </w:r>
          </w:p>
          <w:p w14:paraId="02F4A339" w14:textId="61A8E8E7" w:rsidR="00690826" w:rsidRDefault="00AD260A" w:rsidP="00A122A5">
            <w:pPr>
              <w:jc w:val="center"/>
              <w:rPr>
                <w:rFonts w:cs="Times New Roman"/>
                <w:szCs w:val="26"/>
              </w:rPr>
            </w:pPr>
            <w:r w:rsidRPr="00566C2F">
              <w:rPr>
                <w:rFonts w:cs="Times New Roman"/>
                <w:szCs w:val="26"/>
              </w:rPr>
              <w:t>ThS</w:t>
            </w:r>
            <w:r w:rsidR="00690826" w:rsidRPr="00566C2F">
              <w:rPr>
                <w:rFonts w:cs="Times New Roman"/>
                <w:szCs w:val="26"/>
              </w:rPr>
              <w:t xml:space="preserve">. </w:t>
            </w:r>
            <w:r w:rsidRPr="00566C2F">
              <w:rPr>
                <w:rFonts w:cs="Times New Roman"/>
                <w:szCs w:val="26"/>
              </w:rPr>
              <w:t>Trần Hải Thanh</w:t>
            </w:r>
          </w:p>
          <w:p w14:paraId="7DB9CAF3" w14:textId="77777777" w:rsidR="009A4125" w:rsidRPr="009A4125" w:rsidRDefault="009A4125" w:rsidP="009A4125">
            <w:pPr>
              <w:jc w:val="center"/>
              <w:rPr>
                <w:rFonts w:cs="Times New Roman"/>
                <w:szCs w:val="26"/>
              </w:rPr>
            </w:pPr>
            <w:r w:rsidRPr="009A4125">
              <w:rPr>
                <w:rFonts w:cs="Times New Roman"/>
                <w:szCs w:val="26"/>
              </w:rPr>
              <w:t>ThS. Phạm Thị Thương</w:t>
            </w:r>
          </w:p>
          <w:p w14:paraId="5BABCD9A" w14:textId="77777777" w:rsidR="009A4125" w:rsidRPr="009A4125" w:rsidRDefault="009A4125" w:rsidP="009A4125">
            <w:pPr>
              <w:jc w:val="center"/>
              <w:rPr>
                <w:rFonts w:cs="Times New Roman"/>
                <w:szCs w:val="26"/>
              </w:rPr>
            </w:pPr>
            <w:r w:rsidRPr="009A4125">
              <w:rPr>
                <w:rFonts w:cs="Times New Roman"/>
                <w:szCs w:val="26"/>
              </w:rPr>
              <w:t>ThS. Nguyễn Thị Dung</w:t>
            </w:r>
          </w:p>
          <w:p w14:paraId="68FB7A90" w14:textId="77777777" w:rsidR="009A4125" w:rsidRPr="009A4125" w:rsidRDefault="009A4125" w:rsidP="009A4125">
            <w:pPr>
              <w:jc w:val="center"/>
              <w:rPr>
                <w:rFonts w:cs="Times New Roman"/>
                <w:szCs w:val="26"/>
              </w:rPr>
            </w:pPr>
            <w:r w:rsidRPr="009A4125">
              <w:rPr>
                <w:rFonts w:cs="Times New Roman"/>
                <w:szCs w:val="26"/>
              </w:rPr>
              <w:t>ThS. Đỗ Thị Loan</w:t>
            </w:r>
          </w:p>
          <w:p w14:paraId="6067218E" w14:textId="3CA8B863" w:rsidR="004B238F" w:rsidRPr="00566C2F" w:rsidRDefault="009A4125" w:rsidP="00A122A5">
            <w:pPr>
              <w:jc w:val="center"/>
              <w:rPr>
                <w:rFonts w:cs="Times New Roman"/>
                <w:szCs w:val="26"/>
              </w:rPr>
            </w:pPr>
            <w:r w:rsidRPr="009A4125">
              <w:rPr>
                <w:rFonts w:cs="Times New Roman"/>
                <w:szCs w:val="26"/>
              </w:rPr>
              <w:t>ThS. Nguyễn Văn Việt</w:t>
            </w:r>
          </w:p>
          <w:p w14:paraId="6F7F34C0" w14:textId="77777777" w:rsidR="004B238F" w:rsidRPr="00566C2F" w:rsidRDefault="004B238F" w:rsidP="00A122A5">
            <w:pPr>
              <w:jc w:val="center"/>
              <w:rPr>
                <w:rFonts w:cs="Times New Roman"/>
                <w:szCs w:val="26"/>
              </w:rPr>
            </w:pPr>
          </w:p>
          <w:p w14:paraId="7E17A6BA" w14:textId="77777777" w:rsidR="004B238F" w:rsidRPr="00566C2F" w:rsidRDefault="004B238F" w:rsidP="00A122A5">
            <w:pPr>
              <w:jc w:val="center"/>
              <w:rPr>
                <w:rFonts w:cs="Times New Roman"/>
                <w:b/>
                <w:bCs/>
                <w:szCs w:val="26"/>
              </w:rPr>
            </w:pPr>
            <w:r w:rsidRPr="00566C2F">
              <w:rPr>
                <w:rFonts w:cs="Times New Roman"/>
                <w:b/>
                <w:bCs/>
                <w:szCs w:val="26"/>
              </w:rPr>
              <w:t>BÀI GIẢNG</w:t>
            </w:r>
          </w:p>
          <w:p w14:paraId="6C642CDF" w14:textId="77777777" w:rsidR="004B238F" w:rsidRPr="00566C2F" w:rsidRDefault="00AD260A" w:rsidP="00A122A5">
            <w:pPr>
              <w:jc w:val="center"/>
              <w:rPr>
                <w:rFonts w:cs="Times New Roman"/>
                <w:b/>
                <w:bCs/>
                <w:sz w:val="40"/>
                <w:szCs w:val="40"/>
              </w:rPr>
            </w:pPr>
            <w:r w:rsidRPr="00566C2F">
              <w:rPr>
                <w:rFonts w:cs="Times New Roman"/>
                <w:b/>
                <w:bCs/>
                <w:sz w:val="40"/>
                <w:szCs w:val="40"/>
              </w:rPr>
              <w:t>LẬP TRÌNH HƯỚNG ĐỐI TƯỢNG</w:t>
            </w:r>
          </w:p>
          <w:p w14:paraId="5A1A583A" w14:textId="77777777" w:rsidR="004B238F" w:rsidRPr="00566C2F" w:rsidRDefault="004B238F" w:rsidP="00A122A5">
            <w:pPr>
              <w:jc w:val="center"/>
              <w:rPr>
                <w:rFonts w:cs="Times New Roman"/>
                <w:b/>
                <w:bCs/>
                <w:sz w:val="40"/>
                <w:szCs w:val="40"/>
              </w:rPr>
            </w:pPr>
          </w:p>
          <w:p w14:paraId="01BEBCD9" w14:textId="77777777" w:rsidR="004B238F" w:rsidRPr="00566C2F" w:rsidRDefault="004B238F" w:rsidP="00A122A5">
            <w:pPr>
              <w:jc w:val="center"/>
              <w:rPr>
                <w:rFonts w:cs="Times New Roman"/>
                <w:b/>
                <w:bCs/>
                <w:sz w:val="40"/>
                <w:szCs w:val="40"/>
              </w:rPr>
            </w:pPr>
          </w:p>
          <w:p w14:paraId="0D5F8EBA" w14:textId="77777777" w:rsidR="004B238F" w:rsidRPr="00566C2F" w:rsidRDefault="004B238F" w:rsidP="00A122A5">
            <w:pPr>
              <w:jc w:val="center"/>
              <w:rPr>
                <w:rFonts w:cs="Times New Roman"/>
                <w:b/>
                <w:bCs/>
                <w:sz w:val="40"/>
                <w:szCs w:val="40"/>
              </w:rPr>
            </w:pPr>
          </w:p>
          <w:p w14:paraId="25F32A66" w14:textId="77777777" w:rsidR="004B238F" w:rsidRPr="00566C2F" w:rsidRDefault="004B238F" w:rsidP="00A122A5">
            <w:pPr>
              <w:jc w:val="center"/>
              <w:rPr>
                <w:rFonts w:cs="Times New Roman"/>
                <w:b/>
                <w:bCs/>
                <w:sz w:val="40"/>
                <w:szCs w:val="40"/>
              </w:rPr>
            </w:pPr>
          </w:p>
          <w:p w14:paraId="7CAE57B4" w14:textId="77777777" w:rsidR="004B238F" w:rsidRPr="00566C2F" w:rsidRDefault="004B238F" w:rsidP="00A122A5">
            <w:pPr>
              <w:jc w:val="center"/>
              <w:rPr>
                <w:rFonts w:cs="Times New Roman"/>
                <w:b/>
                <w:bCs/>
                <w:sz w:val="28"/>
                <w:szCs w:val="28"/>
              </w:rPr>
            </w:pPr>
          </w:p>
          <w:p w14:paraId="47678DA0" w14:textId="4E29C3B3" w:rsidR="003E567D" w:rsidRDefault="003E567D" w:rsidP="00A122A5">
            <w:pPr>
              <w:jc w:val="center"/>
              <w:rPr>
                <w:rFonts w:cs="Times New Roman"/>
                <w:b/>
                <w:bCs/>
                <w:sz w:val="28"/>
                <w:szCs w:val="28"/>
              </w:rPr>
            </w:pPr>
          </w:p>
          <w:p w14:paraId="072BADCC" w14:textId="77777777" w:rsidR="00A122A5" w:rsidRPr="00566C2F" w:rsidRDefault="00A122A5" w:rsidP="00A122A5">
            <w:pPr>
              <w:jc w:val="center"/>
              <w:rPr>
                <w:rFonts w:cs="Times New Roman"/>
                <w:b/>
                <w:bCs/>
                <w:sz w:val="28"/>
                <w:szCs w:val="28"/>
              </w:rPr>
            </w:pPr>
          </w:p>
          <w:p w14:paraId="6A65937E" w14:textId="44C11740" w:rsidR="004B238F" w:rsidRPr="00566C2F" w:rsidRDefault="004B238F" w:rsidP="00E15F97">
            <w:pPr>
              <w:jc w:val="center"/>
              <w:rPr>
                <w:rFonts w:cs="Times New Roman"/>
                <w:szCs w:val="26"/>
              </w:rPr>
            </w:pPr>
            <w:r w:rsidRPr="00566C2F">
              <w:rPr>
                <w:rFonts w:cs="Times New Roman"/>
                <w:b/>
                <w:bCs/>
                <w:sz w:val="28"/>
                <w:szCs w:val="28"/>
              </w:rPr>
              <w:t>Tài liệu lưu hành nội bộ</w:t>
            </w:r>
          </w:p>
        </w:tc>
      </w:tr>
    </w:tbl>
    <w:p w14:paraId="60CB8629" w14:textId="77777777" w:rsidR="004856BB" w:rsidRPr="00566C2F" w:rsidRDefault="00603D3F" w:rsidP="00A122A5">
      <w:pPr>
        <w:jc w:val="center"/>
        <w:rPr>
          <w:rFonts w:cs="Times New Roman"/>
          <w:szCs w:val="26"/>
        </w:rPr>
      </w:pPr>
      <w:r w:rsidRPr="00566C2F">
        <w:rPr>
          <w:rFonts w:cs="Times New Roman"/>
          <w:szCs w:val="26"/>
        </w:rPr>
        <w:br w:type="page"/>
      </w:r>
      <w:r w:rsidR="004856BB" w:rsidRPr="00566C2F">
        <w:rPr>
          <w:rFonts w:cs="Times New Roman"/>
          <w:szCs w:val="26"/>
        </w:rPr>
        <w:lastRenderedPageBreak/>
        <w:t>TRƯỜNG ĐẠI HỌC CÔNG NGHỆ THÔNG TIN VÀ TRUYỀN THÔNG</w:t>
      </w:r>
    </w:p>
    <w:p w14:paraId="7AE6C289" w14:textId="77777777" w:rsidR="00EB4A77" w:rsidRPr="00566C2F" w:rsidRDefault="004B238F" w:rsidP="00A122A5">
      <w:pPr>
        <w:jc w:val="center"/>
        <w:rPr>
          <w:rFonts w:cs="Times New Roman"/>
          <w:b/>
          <w:bCs/>
          <w:szCs w:val="26"/>
        </w:rPr>
      </w:pPr>
      <w:r w:rsidRPr="00566C2F">
        <w:rPr>
          <w:rFonts w:cs="Times New Roman"/>
          <w:b/>
          <w:bCs/>
          <w:noProof/>
          <w:szCs w:val="26"/>
        </w:rPr>
        <mc:AlternateContent>
          <mc:Choice Requires="wps">
            <w:drawing>
              <wp:anchor distT="0" distB="0" distL="114300" distR="114300" simplePos="0" relativeHeight="251660288" behindDoc="0" locked="0" layoutInCell="1" allowOverlap="1" wp14:anchorId="6BACE0F9" wp14:editId="623F905D">
                <wp:simplePos x="0" y="0"/>
                <wp:positionH relativeFrom="column">
                  <wp:posOffset>1624965</wp:posOffset>
                </wp:positionH>
                <wp:positionV relativeFrom="paragraph">
                  <wp:posOffset>208915</wp:posOffset>
                </wp:positionV>
                <wp:extent cx="249555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2495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7CCEBE"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7.95pt,16.45pt" to="324.4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" strokecolor="#4472c4 [3204]" strokeweight=".5pt">
                <v:stroke joinstyle="miter"/>
              </v:line>
            </w:pict>
          </mc:Fallback>
        </mc:AlternateContent>
      </w:r>
      <w:r w:rsidR="00EB4A77" w:rsidRPr="00566C2F">
        <w:rPr>
          <w:rFonts w:cs="Times New Roman"/>
          <w:b/>
          <w:bCs/>
          <w:szCs w:val="26"/>
        </w:rPr>
        <w:t xml:space="preserve">KHOA </w:t>
      </w:r>
      <w:r w:rsidR="00AD260A" w:rsidRPr="00566C2F">
        <w:rPr>
          <w:rFonts w:cs="Times New Roman"/>
          <w:b/>
          <w:bCs/>
          <w:szCs w:val="26"/>
        </w:rPr>
        <w:t>CÔNG NGHỆ THÔNG TIN</w:t>
      </w:r>
    </w:p>
    <w:p w14:paraId="01C1F457" w14:textId="77777777" w:rsidR="00EB4A77" w:rsidRPr="00566C2F" w:rsidRDefault="00EB4A77" w:rsidP="00A122A5">
      <w:pPr>
        <w:jc w:val="center"/>
        <w:rPr>
          <w:rFonts w:cs="Times New Roman"/>
          <w:b/>
          <w:bCs/>
          <w:szCs w:val="26"/>
        </w:rPr>
      </w:pPr>
    </w:p>
    <w:p w14:paraId="08C756BF" w14:textId="77777777" w:rsidR="00EB4A77" w:rsidRPr="00566C2F" w:rsidRDefault="00EB4A77" w:rsidP="00A122A5">
      <w:pPr>
        <w:jc w:val="center"/>
        <w:rPr>
          <w:rFonts w:cs="Times New Roman"/>
          <w:b/>
          <w:bCs/>
          <w:szCs w:val="26"/>
        </w:rPr>
      </w:pPr>
    </w:p>
    <w:p w14:paraId="62578626" w14:textId="77777777" w:rsidR="00EB4A77" w:rsidRPr="00566C2F" w:rsidRDefault="00EB4A77" w:rsidP="00A122A5">
      <w:pPr>
        <w:jc w:val="center"/>
        <w:rPr>
          <w:rFonts w:cs="Times New Roman"/>
          <w:szCs w:val="26"/>
        </w:rPr>
      </w:pPr>
    </w:p>
    <w:p w14:paraId="52C24972" w14:textId="77777777" w:rsidR="00F833EF" w:rsidRPr="00566C2F" w:rsidRDefault="00F833EF" w:rsidP="00A122A5">
      <w:pPr>
        <w:jc w:val="center"/>
        <w:rPr>
          <w:rFonts w:cs="Times New Roman"/>
          <w:szCs w:val="26"/>
        </w:rPr>
      </w:pPr>
      <w:r w:rsidRPr="00566C2F">
        <w:rPr>
          <w:rFonts w:cs="Times New Roman"/>
          <w:szCs w:val="26"/>
        </w:rPr>
        <w:t>TS. Nguyễn Văn Núi</w:t>
      </w:r>
    </w:p>
    <w:p w14:paraId="02886951" w14:textId="77777777" w:rsidR="00F833EF" w:rsidRPr="00566C2F" w:rsidRDefault="00F833EF" w:rsidP="00A122A5">
      <w:pPr>
        <w:jc w:val="center"/>
        <w:rPr>
          <w:rFonts w:cs="Times New Roman"/>
          <w:szCs w:val="26"/>
        </w:rPr>
      </w:pPr>
      <w:r w:rsidRPr="00566C2F">
        <w:rPr>
          <w:rFonts w:cs="Times New Roman"/>
          <w:szCs w:val="26"/>
        </w:rPr>
        <w:t>TS. Tô Hữu Nguyên</w:t>
      </w:r>
    </w:p>
    <w:p w14:paraId="463D062B" w14:textId="2FB68AA7" w:rsidR="00F833EF" w:rsidRDefault="00F833EF" w:rsidP="00A122A5">
      <w:pPr>
        <w:jc w:val="center"/>
        <w:rPr>
          <w:rFonts w:cs="Times New Roman"/>
          <w:szCs w:val="26"/>
        </w:rPr>
      </w:pPr>
      <w:r w:rsidRPr="00566C2F">
        <w:rPr>
          <w:rFonts w:cs="Times New Roman"/>
          <w:szCs w:val="26"/>
        </w:rPr>
        <w:t>ThS. Trần Hải Thanh</w:t>
      </w:r>
    </w:p>
    <w:p w14:paraId="410C9115" w14:textId="77777777" w:rsidR="009A4125" w:rsidRPr="009A4125" w:rsidRDefault="009A4125" w:rsidP="009A4125">
      <w:pPr>
        <w:jc w:val="center"/>
        <w:rPr>
          <w:rFonts w:cs="Times New Roman"/>
          <w:szCs w:val="26"/>
        </w:rPr>
      </w:pPr>
      <w:r w:rsidRPr="009A4125">
        <w:rPr>
          <w:rFonts w:cs="Times New Roman"/>
          <w:szCs w:val="26"/>
        </w:rPr>
        <w:t>ThS. Phạm Thị Thương</w:t>
      </w:r>
    </w:p>
    <w:p w14:paraId="1A26AAD2" w14:textId="77777777" w:rsidR="009A4125" w:rsidRPr="009A4125" w:rsidRDefault="009A4125" w:rsidP="009A4125">
      <w:pPr>
        <w:jc w:val="center"/>
        <w:rPr>
          <w:rFonts w:cs="Times New Roman"/>
          <w:szCs w:val="26"/>
        </w:rPr>
      </w:pPr>
      <w:r w:rsidRPr="009A4125">
        <w:rPr>
          <w:rFonts w:cs="Times New Roman"/>
          <w:szCs w:val="26"/>
        </w:rPr>
        <w:t>ThS. Nguyễn Thị Dung</w:t>
      </w:r>
    </w:p>
    <w:p w14:paraId="58740C1C" w14:textId="77777777" w:rsidR="009A4125" w:rsidRPr="009A4125" w:rsidRDefault="009A4125" w:rsidP="009A4125">
      <w:pPr>
        <w:jc w:val="center"/>
        <w:rPr>
          <w:rFonts w:cs="Times New Roman"/>
          <w:szCs w:val="26"/>
        </w:rPr>
      </w:pPr>
      <w:r w:rsidRPr="009A4125">
        <w:rPr>
          <w:rFonts w:cs="Times New Roman"/>
          <w:szCs w:val="26"/>
        </w:rPr>
        <w:t>ThS. Đỗ Thị Loan</w:t>
      </w:r>
    </w:p>
    <w:p w14:paraId="58736D3F" w14:textId="7852E35F" w:rsidR="00EB4A77" w:rsidRPr="00566C2F" w:rsidRDefault="009A4125" w:rsidP="00A122A5">
      <w:pPr>
        <w:jc w:val="center"/>
        <w:rPr>
          <w:rFonts w:cs="Times New Roman"/>
          <w:szCs w:val="26"/>
        </w:rPr>
      </w:pPr>
      <w:r w:rsidRPr="009A4125">
        <w:rPr>
          <w:rFonts w:cs="Times New Roman"/>
          <w:szCs w:val="26"/>
        </w:rPr>
        <w:t>ThS. Nguyễn Văn Việt</w:t>
      </w:r>
    </w:p>
    <w:p w14:paraId="5F32E719" w14:textId="77777777" w:rsidR="00EB4A77" w:rsidRPr="00566C2F" w:rsidRDefault="00EB4A77" w:rsidP="00A122A5">
      <w:pPr>
        <w:jc w:val="center"/>
        <w:rPr>
          <w:rFonts w:cs="Times New Roman"/>
          <w:szCs w:val="26"/>
        </w:rPr>
      </w:pPr>
    </w:p>
    <w:p w14:paraId="3ED8826C" w14:textId="77777777" w:rsidR="00EB4A77" w:rsidRPr="00566C2F" w:rsidRDefault="00EB4A77" w:rsidP="00A122A5">
      <w:pPr>
        <w:jc w:val="center"/>
        <w:rPr>
          <w:rFonts w:cs="Times New Roman"/>
          <w:b/>
          <w:bCs/>
          <w:szCs w:val="26"/>
        </w:rPr>
      </w:pPr>
      <w:r w:rsidRPr="00566C2F">
        <w:rPr>
          <w:rFonts w:cs="Times New Roman"/>
          <w:b/>
          <w:bCs/>
          <w:szCs w:val="26"/>
        </w:rPr>
        <w:t>BÀI GIẢNG</w:t>
      </w:r>
    </w:p>
    <w:p w14:paraId="131048FF" w14:textId="77777777" w:rsidR="00EB4A77" w:rsidRPr="00566C2F" w:rsidRDefault="00AD260A" w:rsidP="00A122A5">
      <w:pPr>
        <w:jc w:val="center"/>
        <w:rPr>
          <w:rFonts w:cs="Times New Roman"/>
          <w:b/>
          <w:bCs/>
          <w:sz w:val="40"/>
          <w:szCs w:val="40"/>
        </w:rPr>
      </w:pPr>
      <w:r w:rsidRPr="00566C2F">
        <w:rPr>
          <w:rFonts w:cs="Times New Roman"/>
          <w:b/>
          <w:bCs/>
          <w:sz w:val="40"/>
          <w:szCs w:val="40"/>
        </w:rPr>
        <w:t>LẬP TRÌNH HƯỚNG ĐỐI TƯỢNG</w:t>
      </w:r>
    </w:p>
    <w:p w14:paraId="72CD175B" w14:textId="77777777" w:rsidR="00EB4A77" w:rsidRPr="00566C2F" w:rsidRDefault="00EB4A77" w:rsidP="00A122A5">
      <w:pPr>
        <w:jc w:val="center"/>
        <w:rPr>
          <w:rFonts w:cs="Times New Roman"/>
          <w:b/>
          <w:bCs/>
          <w:sz w:val="40"/>
          <w:szCs w:val="40"/>
        </w:rPr>
      </w:pPr>
    </w:p>
    <w:p w14:paraId="4105EB28" w14:textId="77777777" w:rsidR="00EB4A77" w:rsidRPr="00566C2F" w:rsidRDefault="00EB4A77" w:rsidP="00A122A5">
      <w:pPr>
        <w:jc w:val="center"/>
        <w:rPr>
          <w:rFonts w:cs="Times New Roman"/>
          <w:b/>
          <w:bCs/>
          <w:sz w:val="40"/>
          <w:szCs w:val="40"/>
        </w:rPr>
      </w:pPr>
    </w:p>
    <w:p w14:paraId="1B1B22FE" w14:textId="77777777" w:rsidR="00EB4A77" w:rsidRPr="00566C2F" w:rsidRDefault="00EB4A77" w:rsidP="00A122A5">
      <w:pPr>
        <w:jc w:val="center"/>
        <w:rPr>
          <w:rFonts w:cs="Times New Roman"/>
          <w:b/>
          <w:bCs/>
          <w:sz w:val="40"/>
          <w:szCs w:val="40"/>
        </w:rPr>
      </w:pPr>
    </w:p>
    <w:p w14:paraId="7B1A2C5B" w14:textId="77777777" w:rsidR="00EB4A77" w:rsidRPr="00566C2F" w:rsidRDefault="00EB4A77" w:rsidP="00A122A5">
      <w:pPr>
        <w:jc w:val="center"/>
        <w:rPr>
          <w:rFonts w:cs="Times New Roman"/>
          <w:b/>
          <w:bCs/>
          <w:sz w:val="40"/>
          <w:szCs w:val="40"/>
        </w:rPr>
      </w:pPr>
    </w:p>
    <w:p w14:paraId="3624A734" w14:textId="77777777" w:rsidR="00EB4A77" w:rsidRPr="00566C2F" w:rsidRDefault="00EB4A77" w:rsidP="00A122A5">
      <w:pPr>
        <w:jc w:val="center"/>
        <w:rPr>
          <w:rFonts w:cs="Times New Roman"/>
          <w:b/>
          <w:bCs/>
          <w:sz w:val="40"/>
          <w:szCs w:val="40"/>
        </w:rPr>
      </w:pPr>
    </w:p>
    <w:p w14:paraId="25BB257C" w14:textId="77777777" w:rsidR="00EB4A77" w:rsidRPr="00566C2F" w:rsidRDefault="00EB4A77" w:rsidP="00A122A5">
      <w:pPr>
        <w:jc w:val="center"/>
        <w:rPr>
          <w:rFonts w:cs="Times New Roman"/>
          <w:b/>
          <w:bCs/>
          <w:sz w:val="40"/>
          <w:szCs w:val="40"/>
        </w:rPr>
      </w:pPr>
    </w:p>
    <w:p w14:paraId="1799D912" w14:textId="77777777" w:rsidR="00EB4A77" w:rsidRPr="00566C2F" w:rsidRDefault="00EB4A77" w:rsidP="00A122A5">
      <w:pPr>
        <w:jc w:val="center"/>
        <w:rPr>
          <w:rFonts w:cs="Times New Roman"/>
          <w:b/>
          <w:bCs/>
          <w:sz w:val="40"/>
          <w:szCs w:val="40"/>
        </w:rPr>
      </w:pPr>
    </w:p>
    <w:p w14:paraId="042944E9" w14:textId="496A0F42" w:rsidR="002434FF" w:rsidRDefault="002434FF" w:rsidP="00A122A5">
      <w:pPr>
        <w:jc w:val="center"/>
        <w:rPr>
          <w:rFonts w:cs="Times New Roman"/>
          <w:b/>
          <w:bCs/>
          <w:szCs w:val="26"/>
        </w:rPr>
      </w:pPr>
    </w:p>
    <w:p w14:paraId="04D8329E" w14:textId="751A907E" w:rsidR="00E15F97" w:rsidRDefault="00E15F97" w:rsidP="00A122A5">
      <w:pPr>
        <w:jc w:val="center"/>
        <w:rPr>
          <w:rFonts w:cs="Times New Roman"/>
          <w:b/>
          <w:bCs/>
          <w:szCs w:val="26"/>
        </w:rPr>
      </w:pPr>
    </w:p>
    <w:p w14:paraId="17261B5A" w14:textId="2BF3FCA0" w:rsidR="00E15F97" w:rsidRDefault="00E15F97" w:rsidP="00A122A5">
      <w:pPr>
        <w:jc w:val="center"/>
        <w:rPr>
          <w:rFonts w:cs="Times New Roman"/>
          <w:b/>
          <w:bCs/>
          <w:szCs w:val="26"/>
        </w:rPr>
      </w:pPr>
    </w:p>
    <w:p w14:paraId="3E45490E" w14:textId="77777777" w:rsidR="003E567D" w:rsidRPr="00566C2F" w:rsidRDefault="003E567D" w:rsidP="00A122A5">
      <w:pPr>
        <w:jc w:val="center"/>
        <w:rPr>
          <w:rFonts w:cs="Times New Roman"/>
          <w:b/>
          <w:bCs/>
          <w:szCs w:val="26"/>
        </w:rPr>
      </w:pPr>
    </w:p>
    <w:p w14:paraId="03107096" w14:textId="77777777" w:rsidR="00EB4A77" w:rsidRPr="00566C2F" w:rsidRDefault="00EB4A77" w:rsidP="00A122A5">
      <w:pPr>
        <w:jc w:val="center"/>
        <w:rPr>
          <w:rFonts w:cs="Times New Roman"/>
          <w:b/>
          <w:bCs/>
          <w:szCs w:val="26"/>
        </w:rPr>
      </w:pPr>
      <w:r w:rsidRPr="00566C2F">
        <w:rPr>
          <w:rFonts w:cs="Times New Roman"/>
          <w:b/>
          <w:bCs/>
          <w:szCs w:val="26"/>
        </w:rPr>
        <w:t xml:space="preserve">Thái Nguyên, tháng </w:t>
      </w:r>
      <w:r w:rsidR="00497784" w:rsidRPr="00566C2F">
        <w:rPr>
          <w:rFonts w:cs="Times New Roman"/>
          <w:b/>
          <w:bCs/>
          <w:szCs w:val="26"/>
        </w:rPr>
        <w:t xml:space="preserve">  </w:t>
      </w:r>
      <w:r w:rsidRPr="00566C2F">
        <w:rPr>
          <w:rFonts w:cs="Times New Roman"/>
          <w:b/>
          <w:bCs/>
          <w:szCs w:val="26"/>
        </w:rPr>
        <w:t xml:space="preserve"> năm 2022</w:t>
      </w:r>
    </w:p>
    <w:p w14:paraId="28BBDD72" w14:textId="77777777" w:rsidR="00EB4A77" w:rsidRPr="00566C2F" w:rsidRDefault="00891838" w:rsidP="00A122A5">
      <w:pPr>
        <w:pStyle w:val="Heading1"/>
        <w:rPr>
          <w:color w:val="auto"/>
        </w:rPr>
      </w:pPr>
      <w:bookmarkStart w:id="0" w:name="_Toc111103914"/>
      <w:r w:rsidRPr="00566C2F">
        <w:rPr>
          <w:color w:val="auto"/>
        </w:rPr>
        <w:lastRenderedPageBreak/>
        <w:t>Mục lục</w:t>
      </w:r>
      <w:bookmarkEnd w:id="0"/>
    </w:p>
    <w:sdt>
      <w:sdtPr>
        <w:rPr>
          <w:rFonts w:ascii="Times New Roman" w:eastAsiaTheme="minorHAnsi" w:hAnsi="Times New Roman" w:cstheme="minorBidi"/>
          <w:color w:val="auto"/>
          <w:sz w:val="26"/>
          <w:szCs w:val="22"/>
        </w:rPr>
        <w:id w:val="1146325448"/>
        <w:docPartObj>
          <w:docPartGallery w:val="Table of Contents"/>
          <w:docPartUnique/>
        </w:docPartObj>
      </w:sdtPr>
      <w:sdtEndPr>
        <w:rPr>
          <w:b/>
          <w:bCs/>
          <w:noProof/>
        </w:rPr>
      </w:sdtEndPr>
      <w:sdtContent>
        <w:p w14:paraId="207924AC" w14:textId="77777777" w:rsidR="002E7709" w:rsidRDefault="007637C7" w:rsidP="00A122A5">
          <w:pPr>
            <w:pStyle w:val="TOCHeading"/>
            <w:rPr>
              <w:noProof/>
            </w:rPr>
          </w:pPr>
          <w:r w:rsidRPr="00566C2F">
            <w:rPr>
              <w:color w:val="auto"/>
            </w:rPr>
            <w:t xml:space="preserve"> </w:t>
          </w:r>
          <w:r w:rsidRPr="00566C2F">
            <w:rPr>
              <w:color w:val="auto"/>
            </w:rPr>
            <w:fldChar w:fldCharType="begin"/>
          </w:r>
          <w:r w:rsidRPr="00566C2F">
            <w:rPr>
              <w:color w:val="auto"/>
            </w:rPr>
            <w:instrText xml:space="preserve"> TOC \o "1-3" \h \z \u </w:instrText>
          </w:r>
          <w:r w:rsidRPr="00566C2F">
            <w:rPr>
              <w:color w:val="auto"/>
            </w:rPr>
            <w:fldChar w:fldCharType="separate"/>
          </w:r>
        </w:p>
        <w:p w14:paraId="6280906E" w14:textId="5229C0F4" w:rsidR="002E7709" w:rsidRDefault="001446C3">
          <w:pPr>
            <w:pStyle w:val="TOC1"/>
            <w:tabs>
              <w:tab w:val="right" w:leader="dot" w:pos="9062"/>
            </w:tabs>
            <w:rPr>
              <w:rFonts w:asciiTheme="minorHAnsi" w:eastAsiaTheme="minorEastAsia" w:hAnsiTheme="minorHAnsi"/>
              <w:noProof/>
              <w:sz w:val="22"/>
            </w:rPr>
          </w:pPr>
          <w:hyperlink w:anchor="_Toc111103914" w:history="1">
            <w:r w:rsidR="002E7709" w:rsidRPr="00C14363">
              <w:rPr>
                <w:rStyle w:val="Hyperlink"/>
                <w:noProof/>
              </w:rPr>
              <w:t>Mục lục</w:t>
            </w:r>
            <w:r w:rsidR="002E7709">
              <w:rPr>
                <w:noProof/>
                <w:webHidden/>
              </w:rPr>
              <w:tab/>
            </w:r>
            <w:r w:rsidR="002E7709">
              <w:rPr>
                <w:noProof/>
                <w:webHidden/>
              </w:rPr>
              <w:fldChar w:fldCharType="begin"/>
            </w:r>
            <w:r w:rsidR="002E7709">
              <w:rPr>
                <w:noProof/>
                <w:webHidden/>
              </w:rPr>
              <w:instrText xml:space="preserve"> PAGEREF _Toc111103914 \h </w:instrText>
            </w:r>
            <w:r w:rsidR="002E7709">
              <w:rPr>
                <w:noProof/>
                <w:webHidden/>
              </w:rPr>
            </w:r>
            <w:r w:rsidR="002E7709">
              <w:rPr>
                <w:noProof/>
                <w:webHidden/>
              </w:rPr>
              <w:fldChar w:fldCharType="separate"/>
            </w:r>
            <w:r w:rsidR="002E7709">
              <w:rPr>
                <w:noProof/>
                <w:webHidden/>
              </w:rPr>
              <w:t>3</w:t>
            </w:r>
            <w:r w:rsidR="002E7709">
              <w:rPr>
                <w:noProof/>
                <w:webHidden/>
              </w:rPr>
              <w:fldChar w:fldCharType="end"/>
            </w:r>
          </w:hyperlink>
        </w:p>
        <w:p w14:paraId="7931C3C5" w14:textId="191B6D69" w:rsidR="002E7709" w:rsidRDefault="001446C3">
          <w:pPr>
            <w:pStyle w:val="TOC1"/>
            <w:tabs>
              <w:tab w:val="right" w:leader="dot" w:pos="9062"/>
            </w:tabs>
            <w:rPr>
              <w:rFonts w:asciiTheme="minorHAnsi" w:eastAsiaTheme="minorEastAsia" w:hAnsiTheme="minorHAnsi"/>
              <w:noProof/>
              <w:sz w:val="22"/>
            </w:rPr>
          </w:pPr>
          <w:hyperlink w:anchor="_Toc111103915" w:history="1">
            <w:r w:rsidR="002E7709" w:rsidRPr="00C14363">
              <w:rPr>
                <w:rStyle w:val="Hyperlink"/>
                <w:noProof/>
              </w:rPr>
              <w:t>Mở đầu</w:t>
            </w:r>
            <w:r w:rsidR="002E7709">
              <w:rPr>
                <w:noProof/>
                <w:webHidden/>
              </w:rPr>
              <w:tab/>
            </w:r>
            <w:r w:rsidR="002E7709">
              <w:rPr>
                <w:noProof/>
                <w:webHidden/>
              </w:rPr>
              <w:fldChar w:fldCharType="begin"/>
            </w:r>
            <w:r w:rsidR="002E7709">
              <w:rPr>
                <w:noProof/>
                <w:webHidden/>
              </w:rPr>
              <w:instrText xml:space="preserve"> PAGEREF _Toc111103915 \h </w:instrText>
            </w:r>
            <w:r w:rsidR="002E7709">
              <w:rPr>
                <w:noProof/>
                <w:webHidden/>
              </w:rPr>
            </w:r>
            <w:r w:rsidR="002E7709">
              <w:rPr>
                <w:noProof/>
                <w:webHidden/>
              </w:rPr>
              <w:fldChar w:fldCharType="separate"/>
            </w:r>
            <w:r w:rsidR="002E7709">
              <w:rPr>
                <w:noProof/>
                <w:webHidden/>
              </w:rPr>
              <w:t>10</w:t>
            </w:r>
            <w:r w:rsidR="002E7709">
              <w:rPr>
                <w:noProof/>
                <w:webHidden/>
              </w:rPr>
              <w:fldChar w:fldCharType="end"/>
            </w:r>
          </w:hyperlink>
        </w:p>
        <w:p w14:paraId="0530476B" w14:textId="760BABFA" w:rsidR="002E7709" w:rsidRDefault="001446C3">
          <w:pPr>
            <w:pStyle w:val="TOC1"/>
            <w:tabs>
              <w:tab w:val="right" w:leader="dot" w:pos="9062"/>
            </w:tabs>
            <w:rPr>
              <w:rFonts w:asciiTheme="minorHAnsi" w:eastAsiaTheme="minorEastAsia" w:hAnsiTheme="minorHAnsi"/>
              <w:noProof/>
              <w:sz w:val="22"/>
            </w:rPr>
          </w:pPr>
          <w:hyperlink w:anchor="_Toc111103916" w:history="1">
            <w:r w:rsidR="002E7709" w:rsidRPr="00C14363">
              <w:rPr>
                <w:rStyle w:val="Hyperlink"/>
                <w:noProof/>
              </w:rPr>
              <w:t>Chương I: TỔNG QUAN</w:t>
            </w:r>
            <w:r w:rsidR="002E7709">
              <w:rPr>
                <w:noProof/>
                <w:webHidden/>
              </w:rPr>
              <w:tab/>
            </w:r>
            <w:r w:rsidR="002E7709">
              <w:rPr>
                <w:noProof/>
                <w:webHidden/>
              </w:rPr>
              <w:fldChar w:fldCharType="begin"/>
            </w:r>
            <w:r w:rsidR="002E7709">
              <w:rPr>
                <w:noProof/>
                <w:webHidden/>
              </w:rPr>
              <w:instrText xml:space="preserve"> PAGEREF _Toc111103916 \h </w:instrText>
            </w:r>
            <w:r w:rsidR="002E7709">
              <w:rPr>
                <w:noProof/>
                <w:webHidden/>
              </w:rPr>
            </w:r>
            <w:r w:rsidR="002E7709">
              <w:rPr>
                <w:noProof/>
                <w:webHidden/>
              </w:rPr>
              <w:fldChar w:fldCharType="separate"/>
            </w:r>
            <w:r w:rsidR="002E7709">
              <w:rPr>
                <w:noProof/>
                <w:webHidden/>
              </w:rPr>
              <w:t>11</w:t>
            </w:r>
            <w:r w:rsidR="002E7709">
              <w:rPr>
                <w:noProof/>
                <w:webHidden/>
              </w:rPr>
              <w:fldChar w:fldCharType="end"/>
            </w:r>
          </w:hyperlink>
        </w:p>
        <w:p w14:paraId="2830883F" w14:textId="4C7BE941" w:rsidR="002E7709" w:rsidRDefault="001446C3">
          <w:pPr>
            <w:pStyle w:val="TOC2"/>
            <w:tabs>
              <w:tab w:val="right" w:leader="dot" w:pos="9062"/>
            </w:tabs>
            <w:rPr>
              <w:rFonts w:asciiTheme="minorHAnsi" w:eastAsiaTheme="minorEastAsia" w:hAnsiTheme="minorHAnsi"/>
              <w:noProof/>
              <w:sz w:val="22"/>
            </w:rPr>
          </w:pPr>
          <w:hyperlink w:anchor="_Toc111103917" w:history="1">
            <w:r w:rsidR="002E7709" w:rsidRPr="00C14363">
              <w:rPr>
                <w:rStyle w:val="Hyperlink"/>
                <w:noProof/>
              </w:rPr>
              <w:t>Bài 1: Tổng quan (Số tiết: 3 tiết)</w:t>
            </w:r>
            <w:r w:rsidR="002E7709">
              <w:rPr>
                <w:noProof/>
                <w:webHidden/>
              </w:rPr>
              <w:tab/>
            </w:r>
            <w:r w:rsidR="002E7709">
              <w:rPr>
                <w:noProof/>
                <w:webHidden/>
              </w:rPr>
              <w:fldChar w:fldCharType="begin"/>
            </w:r>
            <w:r w:rsidR="002E7709">
              <w:rPr>
                <w:noProof/>
                <w:webHidden/>
              </w:rPr>
              <w:instrText xml:space="preserve"> PAGEREF _Toc111103917 \h </w:instrText>
            </w:r>
            <w:r w:rsidR="002E7709">
              <w:rPr>
                <w:noProof/>
                <w:webHidden/>
              </w:rPr>
            </w:r>
            <w:r w:rsidR="002E7709">
              <w:rPr>
                <w:noProof/>
                <w:webHidden/>
              </w:rPr>
              <w:fldChar w:fldCharType="separate"/>
            </w:r>
            <w:r w:rsidR="002E7709">
              <w:rPr>
                <w:noProof/>
                <w:webHidden/>
              </w:rPr>
              <w:t>11</w:t>
            </w:r>
            <w:r w:rsidR="002E7709">
              <w:rPr>
                <w:noProof/>
                <w:webHidden/>
              </w:rPr>
              <w:fldChar w:fldCharType="end"/>
            </w:r>
          </w:hyperlink>
        </w:p>
        <w:p w14:paraId="68E7B173" w14:textId="7F75E33C" w:rsidR="002E7709" w:rsidRDefault="001446C3">
          <w:pPr>
            <w:pStyle w:val="TOC2"/>
            <w:tabs>
              <w:tab w:val="right" w:leader="dot" w:pos="9062"/>
            </w:tabs>
            <w:rPr>
              <w:rFonts w:asciiTheme="minorHAnsi" w:eastAsiaTheme="minorEastAsia" w:hAnsiTheme="minorHAnsi"/>
              <w:noProof/>
              <w:sz w:val="22"/>
            </w:rPr>
          </w:pPr>
          <w:hyperlink w:anchor="_Toc111103918" w:history="1">
            <w:r w:rsidR="002E7709" w:rsidRPr="00C14363">
              <w:rPr>
                <w:rStyle w:val="Hyperlink"/>
                <w:noProof/>
              </w:rPr>
              <w:t>1.1. Tổng quan lập trình hướng chức năng và lập trình hướng đối tượng</w:t>
            </w:r>
            <w:r w:rsidR="002E7709">
              <w:rPr>
                <w:noProof/>
                <w:webHidden/>
              </w:rPr>
              <w:tab/>
            </w:r>
            <w:r w:rsidR="002E7709">
              <w:rPr>
                <w:noProof/>
                <w:webHidden/>
              </w:rPr>
              <w:fldChar w:fldCharType="begin"/>
            </w:r>
            <w:r w:rsidR="002E7709">
              <w:rPr>
                <w:noProof/>
                <w:webHidden/>
              </w:rPr>
              <w:instrText xml:space="preserve"> PAGEREF _Toc111103918 \h </w:instrText>
            </w:r>
            <w:r w:rsidR="002E7709">
              <w:rPr>
                <w:noProof/>
                <w:webHidden/>
              </w:rPr>
            </w:r>
            <w:r w:rsidR="002E7709">
              <w:rPr>
                <w:noProof/>
                <w:webHidden/>
              </w:rPr>
              <w:fldChar w:fldCharType="separate"/>
            </w:r>
            <w:r w:rsidR="002E7709">
              <w:rPr>
                <w:noProof/>
                <w:webHidden/>
              </w:rPr>
              <w:t>11</w:t>
            </w:r>
            <w:r w:rsidR="002E7709">
              <w:rPr>
                <w:noProof/>
                <w:webHidden/>
              </w:rPr>
              <w:fldChar w:fldCharType="end"/>
            </w:r>
          </w:hyperlink>
        </w:p>
        <w:p w14:paraId="1B8F7D71" w14:textId="63D59A4C" w:rsidR="002E7709" w:rsidRDefault="001446C3">
          <w:pPr>
            <w:pStyle w:val="TOC3"/>
            <w:tabs>
              <w:tab w:val="right" w:leader="dot" w:pos="9062"/>
            </w:tabs>
            <w:rPr>
              <w:rFonts w:asciiTheme="minorHAnsi" w:eastAsiaTheme="minorEastAsia" w:hAnsiTheme="minorHAnsi"/>
              <w:noProof/>
              <w:sz w:val="22"/>
            </w:rPr>
          </w:pPr>
          <w:hyperlink w:anchor="_Toc111103919" w:history="1">
            <w:r w:rsidR="002E7709" w:rsidRPr="00C14363">
              <w:rPr>
                <w:rStyle w:val="Hyperlink"/>
                <w:noProof/>
              </w:rPr>
              <w:t>1.1.1. Lập trình tuyến tính</w:t>
            </w:r>
            <w:r w:rsidR="002E7709">
              <w:rPr>
                <w:noProof/>
                <w:webHidden/>
              </w:rPr>
              <w:tab/>
            </w:r>
            <w:r w:rsidR="002E7709">
              <w:rPr>
                <w:noProof/>
                <w:webHidden/>
              </w:rPr>
              <w:fldChar w:fldCharType="begin"/>
            </w:r>
            <w:r w:rsidR="002E7709">
              <w:rPr>
                <w:noProof/>
                <w:webHidden/>
              </w:rPr>
              <w:instrText xml:space="preserve"> PAGEREF _Toc111103919 \h </w:instrText>
            </w:r>
            <w:r w:rsidR="002E7709">
              <w:rPr>
                <w:noProof/>
                <w:webHidden/>
              </w:rPr>
            </w:r>
            <w:r w:rsidR="002E7709">
              <w:rPr>
                <w:noProof/>
                <w:webHidden/>
              </w:rPr>
              <w:fldChar w:fldCharType="separate"/>
            </w:r>
            <w:r w:rsidR="002E7709">
              <w:rPr>
                <w:noProof/>
                <w:webHidden/>
              </w:rPr>
              <w:t>11</w:t>
            </w:r>
            <w:r w:rsidR="002E7709">
              <w:rPr>
                <w:noProof/>
                <w:webHidden/>
              </w:rPr>
              <w:fldChar w:fldCharType="end"/>
            </w:r>
          </w:hyperlink>
        </w:p>
        <w:p w14:paraId="6ACC2AC5" w14:textId="52C6C6FB" w:rsidR="002E7709" w:rsidRDefault="001446C3">
          <w:pPr>
            <w:pStyle w:val="TOC3"/>
            <w:tabs>
              <w:tab w:val="right" w:leader="dot" w:pos="9062"/>
            </w:tabs>
            <w:rPr>
              <w:rFonts w:asciiTheme="minorHAnsi" w:eastAsiaTheme="minorEastAsia" w:hAnsiTheme="minorHAnsi"/>
              <w:noProof/>
              <w:sz w:val="22"/>
            </w:rPr>
          </w:pPr>
          <w:hyperlink w:anchor="_Toc111103920" w:history="1">
            <w:r w:rsidR="002E7709" w:rsidRPr="00C14363">
              <w:rPr>
                <w:rStyle w:val="Hyperlink"/>
                <w:noProof/>
              </w:rPr>
              <w:t>1.1.2. Lập trình có cấu trúc</w:t>
            </w:r>
            <w:r w:rsidR="002E7709">
              <w:rPr>
                <w:noProof/>
                <w:webHidden/>
              </w:rPr>
              <w:tab/>
            </w:r>
            <w:r w:rsidR="002E7709">
              <w:rPr>
                <w:noProof/>
                <w:webHidden/>
              </w:rPr>
              <w:fldChar w:fldCharType="begin"/>
            </w:r>
            <w:r w:rsidR="002E7709">
              <w:rPr>
                <w:noProof/>
                <w:webHidden/>
              </w:rPr>
              <w:instrText xml:space="preserve"> PAGEREF _Toc111103920 \h </w:instrText>
            </w:r>
            <w:r w:rsidR="002E7709">
              <w:rPr>
                <w:noProof/>
                <w:webHidden/>
              </w:rPr>
            </w:r>
            <w:r w:rsidR="002E7709">
              <w:rPr>
                <w:noProof/>
                <w:webHidden/>
              </w:rPr>
              <w:fldChar w:fldCharType="separate"/>
            </w:r>
            <w:r w:rsidR="002E7709">
              <w:rPr>
                <w:noProof/>
                <w:webHidden/>
              </w:rPr>
              <w:t>11</w:t>
            </w:r>
            <w:r w:rsidR="002E7709">
              <w:rPr>
                <w:noProof/>
                <w:webHidden/>
              </w:rPr>
              <w:fldChar w:fldCharType="end"/>
            </w:r>
          </w:hyperlink>
        </w:p>
        <w:p w14:paraId="3591B5C9" w14:textId="2A5CF314" w:rsidR="002E7709" w:rsidRDefault="001446C3">
          <w:pPr>
            <w:pStyle w:val="TOC3"/>
            <w:tabs>
              <w:tab w:val="right" w:leader="dot" w:pos="9062"/>
            </w:tabs>
            <w:rPr>
              <w:rFonts w:asciiTheme="minorHAnsi" w:eastAsiaTheme="minorEastAsia" w:hAnsiTheme="minorHAnsi"/>
              <w:noProof/>
              <w:sz w:val="22"/>
            </w:rPr>
          </w:pPr>
          <w:hyperlink w:anchor="_Toc111103921" w:history="1">
            <w:r w:rsidR="002E7709" w:rsidRPr="00C14363">
              <w:rPr>
                <w:rStyle w:val="Hyperlink"/>
                <w:noProof/>
              </w:rPr>
              <w:t>1.1.3. Lập trình hướng đối tượng</w:t>
            </w:r>
            <w:r w:rsidR="002E7709">
              <w:rPr>
                <w:noProof/>
                <w:webHidden/>
              </w:rPr>
              <w:tab/>
            </w:r>
            <w:r w:rsidR="002E7709">
              <w:rPr>
                <w:noProof/>
                <w:webHidden/>
              </w:rPr>
              <w:fldChar w:fldCharType="begin"/>
            </w:r>
            <w:r w:rsidR="002E7709">
              <w:rPr>
                <w:noProof/>
                <w:webHidden/>
              </w:rPr>
              <w:instrText xml:space="preserve"> PAGEREF _Toc111103921 \h </w:instrText>
            </w:r>
            <w:r w:rsidR="002E7709">
              <w:rPr>
                <w:noProof/>
                <w:webHidden/>
              </w:rPr>
            </w:r>
            <w:r w:rsidR="002E7709">
              <w:rPr>
                <w:noProof/>
                <w:webHidden/>
              </w:rPr>
              <w:fldChar w:fldCharType="separate"/>
            </w:r>
            <w:r w:rsidR="002E7709">
              <w:rPr>
                <w:noProof/>
                <w:webHidden/>
              </w:rPr>
              <w:t>14</w:t>
            </w:r>
            <w:r w:rsidR="002E7709">
              <w:rPr>
                <w:noProof/>
                <w:webHidden/>
              </w:rPr>
              <w:fldChar w:fldCharType="end"/>
            </w:r>
          </w:hyperlink>
        </w:p>
        <w:p w14:paraId="31F7C15A" w14:textId="451B8EA3" w:rsidR="002E7709" w:rsidRDefault="001446C3">
          <w:pPr>
            <w:pStyle w:val="TOC2"/>
            <w:tabs>
              <w:tab w:val="right" w:leader="dot" w:pos="9062"/>
            </w:tabs>
            <w:rPr>
              <w:rFonts w:asciiTheme="minorHAnsi" w:eastAsiaTheme="minorEastAsia" w:hAnsiTheme="minorHAnsi"/>
              <w:noProof/>
              <w:sz w:val="22"/>
            </w:rPr>
          </w:pPr>
          <w:hyperlink w:anchor="_Toc111103922" w:history="1">
            <w:r w:rsidR="002E7709" w:rsidRPr="00C14363">
              <w:rPr>
                <w:rStyle w:val="Hyperlink"/>
                <w:noProof/>
              </w:rPr>
              <w:t>1.2. Các khái niệm cơ bản của lập trình hướng đối tượng</w:t>
            </w:r>
            <w:r w:rsidR="002E7709">
              <w:rPr>
                <w:noProof/>
                <w:webHidden/>
              </w:rPr>
              <w:tab/>
            </w:r>
            <w:r w:rsidR="002E7709">
              <w:rPr>
                <w:noProof/>
                <w:webHidden/>
              </w:rPr>
              <w:fldChar w:fldCharType="begin"/>
            </w:r>
            <w:r w:rsidR="002E7709">
              <w:rPr>
                <w:noProof/>
                <w:webHidden/>
              </w:rPr>
              <w:instrText xml:space="preserve"> PAGEREF _Toc111103922 \h </w:instrText>
            </w:r>
            <w:r w:rsidR="002E7709">
              <w:rPr>
                <w:noProof/>
                <w:webHidden/>
              </w:rPr>
            </w:r>
            <w:r w:rsidR="002E7709">
              <w:rPr>
                <w:noProof/>
                <w:webHidden/>
              </w:rPr>
              <w:fldChar w:fldCharType="separate"/>
            </w:r>
            <w:r w:rsidR="002E7709">
              <w:rPr>
                <w:noProof/>
                <w:webHidden/>
              </w:rPr>
              <w:t>15</w:t>
            </w:r>
            <w:r w:rsidR="002E7709">
              <w:rPr>
                <w:noProof/>
                <w:webHidden/>
              </w:rPr>
              <w:fldChar w:fldCharType="end"/>
            </w:r>
          </w:hyperlink>
        </w:p>
        <w:p w14:paraId="08C171AA" w14:textId="658B0C4B" w:rsidR="002E7709" w:rsidRDefault="001446C3">
          <w:pPr>
            <w:pStyle w:val="TOC3"/>
            <w:tabs>
              <w:tab w:val="right" w:leader="dot" w:pos="9062"/>
            </w:tabs>
            <w:rPr>
              <w:rFonts w:asciiTheme="minorHAnsi" w:eastAsiaTheme="minorEastAsia" w:hAnsiTheme="minorHAnsi"/>
              <w:noProof/>
              <w:sz w:val="22"/>
            </w:rPr>
          </w:pPr>
          <w:hyperlink w:anchor="_Toc111103923" w:history="1">
            <w:r w:rsidR="002E7709" w:rsidRPr="00C14363">
              <w:rPr>
                <w:rStyle w:val="Hyperlink"/>
                <w:noProof/>
              </w:rPr>
              <w:t>1.2.1. Đối tượng</w:t>
            </w:r>
            <w:r w:rsidR="002E7709">
              <w:rPr>
                <w:noProof/>
                <w:webHidden/>
              </w:rPr>
              <w:tab/>
            </w:r>
            <w:r w:rsidR="002E7709">
              <w:rPr>
                <w:noProof/>
                <w:webHidden/>
              </w:rPr>
              <w:fldChar w:fldCharType="begin"/>
            </w:r>
            <w:r w:rsidR="002E7709">
              <w:rPr>
                <w:noProof/>
                <w:webHidden/>
              </w:rPr>
              <w:instrText xml:space="preserve"> PAGEREF _Toc111103923 \h </w:instrText>
            </w:r>
            <w:r w:rsidR="002E7709">
              <w:rPr>
                <w:noProof/>
                <w:webHidden/>
              </w:rPr>
            </w:r>
            <w:r w:rsidR="002E7709">
              <w:rPr>
                <w:noProof/>
                <w:webHidden/>
              </w:rPr>
              <w:fldChar w:fldCharType="separate"/>
            </w:r>
            <w:r w:rsidR="002E7709">
              <w:rPr>
                <w:noProof/>
                <w:webHidden/>
              </w:rPr>
              <w:t>15</w:t>
            </w:r>
            <w:r w:rsidR="002E7709">
              <w:rPr>
                <w:noProof/>
                <w:webHidden/>
              </w:rPr>
              <w:fldChar w:fldCharType="end"/>
            </w:r>
          </w:hyperlink>
        </w:p>
        <w:p w14:paraId="003243AE" w14:textId="7F3F8C52" w:rsidR="002E7709" w:rsidRDefault="001446C3">
          <w:pPr>
            <w:pStyle w:val="TOC3"/>
            <w:tabs>
              <w:tab w:val="right" w:leader="dot" w:pos="9062"/>
            </w:tabs>
            <w:rPr>
              <w:rFonts w:asciiTheme="minorHAnsi" w:eastAsiaTheme="minorEastAsia" w:hAnsiTheme="minorHAnsi"/>
              <w:noProof/>
              <w:sz w:val="22"/>
            </w:rPr>
          </w:pPr>
          <w:hyperlink w:anchor="_Toc111103924" w:history="1">
            <w:r w:rsidR="002E7709" w:rsidRPr="00C14363">
              <w:rPr>
                <w:rStyle w:val="Hyperlink"/>
                <w:noProof/>
              </w:rPr>
              <w:t>1.2.2. Lớp đối tượng</w:t>
            </w:r>
            <w:r w:rsidR="002E7709">
              <w:rPr>
                <w:noProof/>
                <w:webHidden/>
              </w:rPr>
              <w:tab/>
            </w:r>
            <w:r w:rsidR="002E7709">
              <w:rPr>
                <w:noProof/>
                <w:webHidden/>
              </w:rPr>
              <w:fldChar w:fldCharType="begin"/>
            </w:r>
            <w:r w:rsidR="002E7709">
              <w:rPr>
                <w:noProof/>
                <w:webHidden/>
              </w:rPr>
              <w:instrText xml:space="preserve"> PAGEREF _Toc111103924 \h </w:instrText>
            </w:r>
            <w:r w:rsidR="002E7709">
              <w:rPr>
                <w:noProof/>
                <w:webHidden/>
              </w:rPr>
            </w:r>
            <w:r w:rsidR="002E7709">
              <w:rPr>
                <w:noProof/>
                <w:webHidden/>
              </w:rPr>
              <w:fldChar w:fldCharType="separate"/>
            </w:r>
            <w:r w:rsidR="002E7709">
              <w:rPr>
                <w:noProof/>
                <w:webHidden/>
              </w:rPr>
              <w:t>17</w:t>
            </w:r>
            <w:r w:rsidR="002E7709">
              <w:rPr>
                <w:noProof/>
                <w:webHidden/>
              </w:rPr>
              <w:fldChar w:fldCharType="end"/>
            </w:r>
          </w:hyperlink>
        </w:p>
        <w:p w14:paraId="235B112D" w14:textId="3A63FE25" w:rsidR="002E7709" w:rsidRDefault="001446C3">
          <w:pPr>
            <w:pStyle w:val="TOC3"/>
            <w:tabs>
              <w:tab w:val="right" w:leader="dot" w:pos="9062"/>
            </w:tabs>
            <w:rPr>
              <w:rFonts w:asciiTheme="minorHAnsi" w:eastAsiaTheme="minorEastAsia" w:hAnsiTheme="minorHAnsi"/>
              <w:noProof/>
              <w:sz w:val="22"/>
            </w:rPr>
          </w:pPr>
          <w:hyperlink w:anchor="_Toc111103925" w:history="1">
            <w:r w:rsidR="002E7709" w:rsidRPr="00C14363">
              <w:rPr>
                <w:rStyle w:val="Hyperlink"/>
                <w:noProof/>
              </w:rPr>
              <w:t>1.2.3. Trừu tượng hóa</w:t>
            </w:r>
            <w:r w:rsidR="002E7709">
              <w:rPr>
                <w:noProof/>
                <w:webHidden/>
              </w:rPr>
              <w:tab/>
            </w:r>
            <w:r w:rsidR="002E7709">
              <w:rPr>
                <w:noProof/>
                <w:webHidden/>
              </w:rPr>
              <w:fldChar w:fldCharType="begin"/>
            </w:r>
            <w:r w:rsidR="002E7709">
              <w:rPr>
                <w:noProof/>
                <w:webHidden/>
              </w:rPr>
              <w:instrText xml:space="preserve"> PAGEREF _Toc111103925 \h </w:instrText>
            </w:r>
            <w:r w:rsidR="002E7709">
              <w:rPr>
                <w:noProof/>
                <w:webHidden/>
              </w:rPr>
            </w:r>
            <w:r w:rsidR="002E7709">
              <w:rPr>
                <w:noProof/>
                <w:webHidden/>
              </w:rPr>
              <w:fldChar w:fldCharType="separate"/>
            </w:r>
            <w:r w:rsidR="002E7709">
              <w:rPr>
                <w:noProof/>
                <w:webHidden/>
              </w:rPr>
              <w:t>18</w:t>
            </w:r>
            <w:r w:rsidR="002E7709">
              <w:rPr>
                <w:noProof/>
                <w:webHidden/>
              </w:rPr>
              <w:fldChar w:fldCharType="end"/>
            </w:r>
          </w:hyperlink>
        </w:p>
        <w:p w14:paraId="77AEB035" w14:textId="125D1CFA" w:rsidR="002E7709" w:rsidRDefault="001446C3">
          <w:pPr>
            <w:pStyle w:val="TOC3"/>
            <w:tabs>
              <w:tab w:val="right" w:leader="dot" w:pos="9062"/>
            </w:tabs>
            <w:rPr>
              <w:rFonts w:asciiTheme="minorHAnsi" w:eastAsiaTheme="minorEastAsia" w:hAnsiTheme="minorHAnsi"/>
              <w:noProof/>
              <w:sz w:val="22"/>
            </w:rPr>
          </w:pPr>
          <w:hyperlink w:anchor="_Toc111103926" w:history="1">
            <w:r w:rsidR="002E7709" w:rsidRPr="00C14363">
              <w:rPr>
                <w:rStyle w:val="Hyperlink"/>
                <w:noProof/>
              </w:rPr>
              <w:t>1.2.4. Bao bọc và che dấu thông tin</w:t>
            </w:r>
            <w:r w:rsidR="002E7709">
              <w:rPr>
                <w:noProof/>
                <w:webHidden/>
              </w:rPr>
              <w:tab/>
            </w:r>
            <w:r w:rsidR="002E7709">
              <w:rPr>
                <w:noProof/>
                <w:webHidden/>
              </w:rPr>
              <w:fldChar w:fldCharType="begin"/>
            </w:r>
            <w:r w:rsidR="002E7709">
              <w:rPr>
                <w:noProof/>
                <w:webHidden/>
              </w:rPr>
              <w:instrText xml:space="preserve"> PAGEREF _Toc111103926 \h </w:instrText>
            </w:r>
            <w:r w:rsidR="002E7709">
              <w:rPr>
                <w:noProof/>
                <w:webHidden/>
              </w:rPr>
            </w:r>
            <w:r w:rsidR="002E7709">
              <w:rPr>
                <w:noProof/>
                <w:webHidden/>
              </w:rPr>
              <w:fldChar w:fldCharType="separate"/>
            </w:r>
            <w:r w:rsidR="002E7709">
              <w:rPr>
                <w:noProof/>
                <w:webHidden/>
              </w:rPr>
              <w:t>19</w:t>
            </w:r>
            <w:r w:rsidR="002E7709">
              <w:rPr>
                <w:noProof/>
                <w:webHidden/>
              </w:rPr>
              <w:fldChar w:fldCharType="end"/>
            </w:r>
          </w:hyperlink>
        </w:p>
        <w:p w14:paraId="03AAC6B6" w14:textId="7DA61A79" w:rsidR="002E7709" w:rsidRDefault="001446C3">
          <w:pPr>
            <w:pStyle w:val="TOC3"/>
            <w:tabs>
              <w:tab w:val="right" w:leader="dot" w:pos="9062"/>
            </w:tabs>
            <w:rPr>
              <w:rFonts w:asciiTheme="minorHAnsi" w:eastAsiaTheme="minorEastAsia" w:hAnsiTheme="minorHAnsi"/>
              <w:noProof/>
              <w:sz w:val="22"/>
            </w:rPr>
          </w:pPr>
          <w:hyperlink w:anchor="_Toc111103927" w:history="1">
            <w:r w:rsidR="002E7709" w:rsidRPr="00C14363">
              <w:rPr>
                <w:rStyle w:val="Hyperlink"/>
                <w:noProof/>
              </w:rPr>
              <w:t>1.2.5. Kế thừa và mở rộng</w:t>
            </w:r>
            <w:r w:rsidR="002E7709">
              <w:rPr>
                <w:noProof/>
                <w:webHidden/>
              </w:rPr>
              <w:tab/>
            </w:r>
            <w:r w:rsidR="002E7709">
              <w:rPr>
                <w:noProof/>
                <w:webHidden/>
              </w:rPr>
              <w:fldChar w:fldCharType="begin"/>
            </w:r>
            <w:r w:rsidR="002E7709">
              <w:rPr>
                <w:noProof/>
                <w:webHidden/>
              </w:rPr>
              <w:instrText xml:space="preserve"> PAGEREF _Toc111103927 \h </w:instrText>
            </w:r>
            <w:r w:rsidR="002E7709">
              <w:rPr>
                <w:noProof/>
                <w:webHidden/>
              </w:rPr>
            </w:r>
            <w:r w:rsidR="002E7709">
              <w:rPr>
                <w:noProof/>
                <w:webHidden/>
              </w:rPr>
              <w:fldChar w:fldCharType="separate"/>
            </w:r>
            <w:r w:rsidR="002E7709">
              <w:rPr>
                <w:noProof/>
                <w:webHidden/>
              </w:rPr>
              <w:t>20</w:t>
            </w:r>
            <w:r w:rsidR="002E7709">
              <w:rPr>
                <w:noProof/>
                <w:webHidden/>
              </w:rPr>
              <w:fldChar w:fldCharType="end"/>
            </w:r>
          </w:hyperlink>
        </w:p>
        <w:p w14:paraId="4995E57F" w14:textId="0EE83B44" w:rsidR="002E7709" w:rsidRDefault="001446C3">
          <w:pPr>
            <w:pStyle w:val="TOC3"/>
            <w:tabs>
              <w:tab w:val="right" w:leader="dot" w:pos="9062"/>
            </w:tabs>
            <w:rPr>
              <w:rFonts w:asciiTheme="minorHAnsi" w:eastAsiaTheme="minorEastAsia" w:hAnsiTheme="minorHAnsi"/>
              <w:noProof/>
              <w:sz w:val="22"/>
            </w:rPr>
          </w:pPr>
          <w:hyperlink w:anchor="_Toc111103928" w:history="1">
            <w:r w:rsidR="002E7709" w:rsidRPr="00C14363">
              <w:rPr>
                <w:rStyle w:val="Hyperlink"/>
                <w:noProof/>
              </w:rPr>
              <w:t>1.2.6. Đa xạ và nạp chồng</w:t>
            </w:r>
            <w:r w:rsidR="002E7709">
              <w:rPr>
                <w:noProof/>
                <w:webHidden/>
              </w:rPr>
              <w:tab/>
            </w:r>
            <w:r w:rsidR="002E7709">
              <w:rPr>
                <w:noProof/>
                <w:webHidden/>
              </w:rPr>
              <w:fldChar w:fldCharType="begin"/>
            </w:r>
            <w:r w:rsidR="002E7709">
              <w:rPr>
                <w:noProof/>
                <w:webHidden/>
              </w:rPr>
              <w:instrText xml:space="preserve"> PAGEREF _Toc111103928 \h </w:instrText>
            </w:r>
            <w:r w:rsidR="002E7709">
              <w:rPr>
                <w:noProof/>
                <w:webHidden/>
              </w:rPr>
            </w:r>
            <w:r w:rsidR="002E7709">
              <w:rPr>
                <w:noProof/>
                <w:webHidden/>
              </w:rPr>
              <w:fldChar w:fldCharType="separate"/>
            </w:r>
            <w:r w:rsidR="002E7709">
              <w:rPr>
                <w:noProof/>
                <w:webHidden/>
              </w:rPr>
              <w:t>21</w:t>
            </w:r>
            <w:r w:rsidR="002E7709">
              <w:rPr>
                <w:noProof/>
                <w:webHidden/>
              </w:rPr>
              <w:fldChar w:fldCharType="end"/>
            </w:r>
          </w:hyperlink>
        </w:p>
        <w:p w14:paraId="16920784" w14:textId="3F27282A" w:rsidR="002E7709" w:rsidRDefault="001446C3">
          <w:pPr>
            <w:pStyle w:val="TOC3"/>
            <w:tabs>
              <w:tab w:val="right" w:leader="dot" w:pos="9062"/>
            </w:tabs>
            <w:rPr>
              <w:rFonts w:asciiTheme="minorHAnsi" w:eastAsiaTheme="minorEastAsia" w:hAnsiTheme="minorHAnsi"/>
              <w:noProof/>
              <w:sz w:val="22"/>
            </w:rPr>
          </w:pPr>
          <w:hyperlink w:anchor="_Toc111103929" w:history="1">
            <w:r w:rsidR="002E7709" w:rsidRPr="00C14363">
              <w:rPr>
                <w:rStyle w:val="Hyperlink"/>
                <w:noProof/>
              </w:rPr>
              <w:t>1.2.7. Liên kết động</w:t>
            </w:r>
            <w:r w:rsidR="002E7709">
              <w:rPr>
                <w:noProof/>
                <w:webHidden/>
              </w:rPr>
              <w:tab/>
            </w:r>
            <w:r w:rsidR="002E7709">
              <w:rPr>
                <w:noProof/>
                <w:webHidden/>
              </w:rPr>
              <w:fldChar w:fldCharType="begin"/>
            </w:r>
            <w:r w:rsidR="002E7709">
              <w:rPr>
                <w:noProof/>
                <w:webHidden/>
              </w:rPr>
              <w:instrText xml:space="preserve"> PAGEREF _Toc111103929 \h </w:instrText>
            </w:r>
            <w:r w:rsidR="002E7709">
              <w:rPr>
                <w:noProof/>
                <w:webHidden/>
              </w:rPr>
            </w:r>
            <w:r w:rsidR="002E7709">
              <w:rPr>
                <w:noProof/>
                <w:webHidden/>
              </w:rPr>
              <w:fldChar w:fldCharType="separate"/>
            </w:r>
            <w:r w:rsidR="002E7709">
              <w:rPr>
                <w:noProof/>
                <w:webHidden/>
              </w:rPr>
              <w:t>22</w:t>
            </w:r>
            <w:r w:rsidR="002E7709">
              <w:rPr>
                <w:noProof/>
                <w:webHidden/>
              </w:rPr>
              <w:fldChar w:fldCharType="end"/>
            </w:r>
          </w:hyperlink>
        </w:p>
        <w:p w14:paraId="7B370647" w14:textId="203CAB9D" w:rsidR="002E7709" w:rsidRDefault="001446C3">
          <w:pPr>
            <w:pStyle w:val="TOC3"/>
            <w:tabs>
              <w:tab w:val="right" w:leader="dot" w:pos="9062"/>
            </w:tabs>
            <w:rPr>
              <w:rFonts w:asciiTheme="minorHAnsi" w:eastAsiaTheme="minorEastAsia" w:hAnsiTheme="minorHAnsi"/>
              <w:noProof/>
              <w:sz w:val="22"/>
            </w:rPr>
          </w:pPr>
          <w:hyperlink w:anchor="_Toc111103930" w:history="1">
            <w:r w:rsidR="002E7709" w:rsidRPr="00C14363">
              <w:rPr>
                <w:rStyle w:val="Hyperlink"/>
                <w:noProof/>
              </w:rPr>
              <w:t>1.2.8. Truyền thông điệp</w:t>
            </w:r>
            <w:r w:rsidR="002E7709">
              <w:rPr>
                <w:noProof/>
                <w:webHidden/>
              </w:rPr>
              <w:tab/>
            </w:r>
            <w:r w:rsidR="002E7709">
              <w:rPr>
                <w:noProof/>
                <w:webHidden/>
              </w:rPr>
              <w:fldChar w:fldCharType="begin"/>
            </w:r>
            <w:r w:rsidR="002E7709">
              <w:rPr>
                <w:noProof/>
                <w:webHidden/>
              </w:rPr>
              <w:instrText xml:space="preserve"> PAGEREF _Toc111103930 \h </w:instrText>
            </w:r>
            <w:r w:rsidR="002E7709">
              <w:rPr>
                <w:noProof/>
                <w:webHidden/>
              </w:rPr>
            </w:r>
            <w:r w:rsidR="002E7709">
              <w:rPr>
                <w:noProof/>
                <w:webHidden/>
              </w:rPr>
              <w:fldChar w:fldCharType="separate"/>
            </w:r>
            <w:r w:rsidR="002E7709">
              <w:rPr>
                <w:noProof/>
                <w:webHidden/>
              </w:rPr>
              <w:t>23</w:t>
            </w:r>
            <w:r w:rsidR="002E7709">
              <w:rPr>
                <w:noProof/>
                <w:webHidden/>
              </w:rPr>
              <w:fldChar w:fldCharType="end"/>
            </w:r>
          </w:hyperlink>
        </w:p>
        <w:p w14:paraId="08F8BBE5" w14:textId="61D782D1" w:rsidR="002E7709" w:rsidRDefault="001446C3">
          <w:pPr>
            <w:pStyle w:val="TOC2"/>
            <w:tabs>
              <w:tab w:val="right" w:leader="dot" w:pos="9062"/>
            </w:tabs>
            <w:rPr>
              <w:rFonts w:asciiTheme="minorHAnsi" w:eastAsiaTheme="minorEastAsia" w:hAnsiTheme="minorHAnsi"/>
              <w:noProof/>
              <w:sz w:val="22"/>
            </w:rPr>
          </w:pPr>
          <w:hyperlink w:anchor="_Toc111103931" w:history="1">
            <w:r w:rsidR="002E7709" w:rsidRPr="00C14363">
              <w:rPr>
                <w:rStyle w:val="Hyperlink"/>
                <w:noProof/>
              </w:rPr>
              <w:t>1.3. Các ngôn ngữ lập trình hướng đối tượng</w:t>
            </w:r>
            <w:r w:rsidR="002E7709">
              <w:rPr>
                <w:noProof/>
                <w:webHidden/>
              </w:rPr>
              <w:tab/>
            </w:r>
            <w:r w:rsidR="002E7709">
              <w:rPr>
                <w:noProof/>
                <w:webHidden/>
              </w:rPr>
              <w:fldChar w:fldCharType="begin"/>
            </w:r>
            <w:r w:rsidR="002E7709">
              <w:rPr>
                <w:noProof/>
                <w:webHidden/>
              </w:rPr>
              <w:instrText xml:space="preserve"> PAGEREF _Toc111103931 \h </w:instrText>
            </w:r>
            <w:r w:rsidR="002E7709">
              <w:rPr>
                <w:noProof/>
                <w:webHidden/>
              </w:rPr>
            </w:r>
            <w:r w:rsidR="002E7709">
              <w:rPr>
                <w:noProof/>
                <w:webHidden/>
              </w:rPr>
              <w:fldChar w:fldCharType="separate"/>
            </w:r>
            <w:r w:rsidR="002E7709">
              <w:rPr>
                <w:noProof/>
                <w:webHidden/>
              </w:rPr>
              <w:t>23</w:t>
            </w:r>
            <w:r w:rsidR="002E7709">
              <w:rPr>
                <w:noProof/>
                <w:webHidden/>
              </w:rPr>
              <w:fldChar w:fldCharType="end"/>
            </w:r>
          </w:hyperlink>
        </w:p>
        <w:p w14:paraId="494CFB76" w14:textId="32C2BA1A" w:rsidR="002E7709" w:rsidRDefault="001446C3">
          <w:pPr>
            <w:pStyle w:val="TOC2"/>
            <w:tabs>
              <w:tab w:val="right" w:leader="dot" w:pos="9062"/>
            </w:tabs>
            <w:rPr>
              <w:rFonts w:asciiTheme="minorHAnsi" w:eastAsiaTheme="minorEastAsia" w:hAnsiTheme="minorHAnsi"/>
              <w:noProof/>
              <w:sz w:val="22"/>
            </w:rPr>
          </w:pPr>
          <w:hyperlink w:anchor="_Toc111103932" w:history="1">
            <w:r w:rsidR="002E7709" w:rsidRPr="00C14363">
              <w:rPr>
                <w:rStyle w:val="Hyperlink"/>
                <w:noProof/>
              </w:rPr>
              <w:t>Bài tập cuối chương</w:t>
            </w:r>
            <w:r w:rsidR="002E7709">
              <w:rPr>
                <w:noProof/>
                <w:webHidden/>
              </w:rPr>
              <w:tab/>
            </w:r>
            <w:r w:rsidR="002E7709">
              <w:rPr>
                <w:noProof/>
                <w:webHidden/>
              </w:rPr>
              <w:fldChar w:fldCharType="begin"/>
            </w:r>
            <w:r w:rsidR="002E7709">
              <w:rPr>
                <w:noProof/>
                <w:webHidden/>
              </w:rPr>
              <w:instrText xml:space="preserve"> PAGEREF _Toc111103932 \h </w:instrText>
            </w:r>
            <w:r w:rsidR="002E7709">
              <w:rPr>
                <w:noProof/>
                <w:webHidden/>
              </w:rPr>
            </w:r>
            <w:r w:rsidR="002E7709">
              <w:rPr>
                <w:noProof/>
                <w:webHidden/>
              </w:rPr>
              <w:fldChar w:fldCharType="separate"/>
            </w:r>
            <w:r w:rsidR="002E7709">
              <w:rPr>
                <w:noProof/>
                <w:webHidden/>
              </w:rPr>
              <w:t>25</w:t>
            </w:r>
            <w:r w:rsidR="002E7709">
              <w:rPr>
                <w:noProof/>
                <w:webHidden/>
              </w:rPr>
              <w:fldChar w:fldCharType="end"/>
            </w:r>
          </w:hyperlink>
        </w:p>
        <w:p w14:paraId="2957AB58" w14:textId="217DA3DB" w:rsidR="002E7709" w:rsidRDefault="001446C3">
          <w:pPr>
            <w:pStyle w:val="TOC1"/>
            <w:tabs>
              <w:tab w:val="right" w:leader="dot" w:pos="9062"/>
            </w:tabs>
            <w:rPr>
              <w:rFonts w:asciiTheme="minorHAnsi" w:eastAsiaTheme="minorEastAsia" w:hAnsiTheme="minorHAnsi"/>
              <w:noProof/>
              <w:sz w:val="22"/>
            </w:rPr>
          </w:pPr>
          <w:hyperlink w:anchor="_Toc111103933" w:history="1">
            <w:r w:rsidR="002E7709" w:rsidRPr="00C14363">
              <w:rPr>
                <w:rStyle w:val="Hyperlink"/>
                <w:noProof/>
              </w:rPr>
              <w:t>Chương II: TỔNG QUAN VỀ NGÔN NGỮ LẬP TRÌNH HƯỚNG ĐỐI TƯỢNG JAVA</w:t>
            </w:r>
            <w:r w:rsidR="002E7709">
              <w:rPr>
                <w:noProof/>
                <w:webHidden/>
              </w:rPr>
              <w:tab/>
            </w:r>
            <w:r w:rsidR="002E7709">
              <w:rPr>
                <w:noProof/>
                <w:webHidden/>
              </w:rPr>
              <w:fldChar w:fldCharType="begin"/>
            </w:r>
            <w:r w:rsidR="002E7709">
              <w:rPr>
                <w:noProof/>
                <w:webHidden/>
              </w:rPr>
              <w:instrText xml:space="preserve"> PAGEREF _Toc111103933 \h </w:instrText>
            </w:r>
            <w:r w:rsidR="002E7709">
              <w:rPr>
                <w:noProof/>
                <w:webHidden/>
              </w:rPr>
            </w:r>
            <w:r w:rsidR="002E7709">
              <w:rPr>
                <w:noProof/>
                <w:webHidden/>
              </w:rPr>
              <w:fldChar w:fldCharType="separate"/>
            </w:r>
            <w:r w:rsidR="002E7709">
              <w:rPr>
                <w:noProof/>
                <w:webHidden/>
              </w:rPr>
              <w:t>27</w:t>
            </w:r>
            <w:r w:rsidR="002E7709">
              <w:rPr>
                <w:noProof/>
                <w:webHidden/>
              </w:rPr>
              <w:fldChar w:fldCharType="end"/>
            </w:r>
          </w:hyperlink>
        </w:p>
        <w:p w14:paraId="235521C4" w14:textId="4448A792" w:rsidR="002E7709" w:rsidRDefault="001446C3">
          <w:pPr>
            <w:pStyle w:val="TOC3"/>
            <w:tabs>
              <w:tab w:val="right" w:leader="dot" w:pos="9062"/>
            </w:tabs>
            <w:rPr>
              <w:rFonts w:asciiTheme="minorHAnsi" w:eastAsiaTheme="minorEastAsia" w:hAnsiTheme="minorHAnsi"/>
              <w:noProof/>
              <w:sz w:val="22"/>
            </w:rPr>
          </w:pPr>
          <w:hyperlink w:anchor="_Toc111103934" w:history="1">
            <w:r w:rsidR="002E7709" w:rsidRPr="00C14363">
              <w:rPr>
                <w:rStyle w:val="Hyperlink"/>
                <w:noProof/>
              </w:rPr>
              <w:t>Nội dung chính của chương</w:t>
            </w:r>
            <w:r w:rsidR="002E7709">
              <w:rPr>
                <w:noProof/>
                <w:webHidden/>
              </w:rPr>
              <w:tab/>
            </w:r>
            <w:r w:rsidR="002E7709">
              <w:rPr>
                <w:noProof/>
                <w:webHidden/>
              </w:rPr>
              <w:fldChar w:fldCharType="begin"/>
            </w:r>
            <w:r w:rsidR="002E7709">
              <w:rPr>
                <w:noProof/>
                <w:webHidden/>
              </w:rPr>
              <w:instrText xml:space="preserve"> PAGEREF _Toc111103934 \h </w:instrText>
            </w:r>
            <w:r w:rsidR="002E7709">
              <w:rPr>
                <w:noProof/>
                <w:webHidden/>
              </w:rPr>
            </w:r>
            <w:r w:rsidR="002E7709">
              <w:rPr>
                <w:noProof/>
                <w:webHidden/>
              </w:rPr>
              <w:fldChar w:fldCharType="separate"/>
            </w:r>
            <w:r w:rsidR="002E7709">
              <w:rPr>
                <w:noProof/>
                <w:webHidden/>
              </w:rPr>
              <w:t>27</w:t>
            </w:r>
            <w:r w:rsidR="002E7709">
              <w:rPr>
                <w:noProof/>
                <w:webHidden/>
              </w:rPr>
              <w:fldChar w:fldCharType="end"/>
            </w:r>
          </w:hyperlink>
        </w:p>
        <w:p w14:paraId="13FD2B08" w14:textId="4A0FD723" w:rsidR="002E7709" w:rsidRDefault="001446C3">
          <w:pPr>
            <w:pStyle w:val="TOC3"/>
            <w:tabs>
              <w:tab w:val="right" w:leader="dot" w:pos="9062"/>
            </w:tabs>
            <w:rPr>
              <w:rFonts w:asciiTheme="minorHAnsi" w:eastAsiaTheme="minorEastAsia" w:hAnsiTheme="minorHAnsi"/>
              <w:noProof/>
              <w:sz w:val="22"/>
            </w:rPr>
          </w:pPr>
          <w:hyperlink w:anchor="_Toc111103935" w:history="1">
            <w:r w:rsidR="002E7709" w:rsidRPr="00C14363">
              <w:rPr>
                <w:rStyle w:val="Hyperlink"/>
                <w:noProof/>
              </w:rPr>
              <w:t>Mục tiêu cần đạt được của chương</w:t>
            </w:r>
            <w:r w:rsidR="002E7709">
              <w:rPr>
                <w:noProof/>
                <w:webHidden/>
              </w:rPr>
              <w:tab/>
            </w:r>
            <w:r w:rsidR="002E7709">
              <w:rPr>
                <w:noProof/>
                <w:webHidden/>
              </w:rPr>
              <w:fldChar w:fldCharType="begin"/>
            </w:r>
            <w:r w:rsidR="002E7709">
              <w:rPr>
                <w:noProof/>
                <w:webHidden/>
              </w:rPr>
              <w:instrText xml:space="preserve"> PAGEREF _Toc111103935 \h </w:instrText>
            </w:r>
            <w:r w:rsidR="002E7709">
              <w:rPr>
                <w:noProof/>
                <w:webHidden/>
              </w:rPr>
            </w:r>
            <w:r w:rsidR="002E7709">
              <w:rPr>
                <w:noProof/>
                <w:webHidden/>
              </w:rPr>
              <w:fldChar w:fldCharType="separate"/>
            </w:r>
            <w:r w:rsidR="002E7709">
              <w:rPr>
                <w:noProof/>
                <w:webHidden/>
              </w:rPr>
              <w:t>27</w:t>
            </w:r>
            <w:r w:rsidR="002E7709">
              <w:rPr>
                <w:noProof/>
                <w:webHidden/>
              </w:rPr>
              <w:fldChar w:fldCharType="end"/>
            </w:r>
          </w:hyperlink>
        </w:p>
        <w:p w14:paraId="726888AD" w14:textId="39C2ACC3" w:rsidR="002E7709" w:rsidRDefault="001446C3">
          <w:pPr>
            <w:pStyle w:val="TOC2"/>
            <w:tabs>
              <w:tab w:val="right" w:leader="dot" w:pos="9062"/>
            </w:tabs>
            <w:rPr>
              <w:rFonts w:asciiTheme="minorHAnsi" w:eastAsiaTheme="minorEastAsia" w:hAnsiTheme="minorHAnsi"/>
              <w:noProof/>
              <w:sz w:val="22"/>
            </w:rPr>
          </w:pPr>
          <w:hyperlink w:anchor="_Toc111103936" w:history="1">
            <w:r w:rsidR="002E7709" w:rsidRPr="00C14363">
              <w:rPr>
                <w:rStyle w:val="Hyperlink"/>
                <w:noProof/>
              </w:rPr>
              <w:t>Bài 2: Sơ lược về java (Số tiết: 03 tiết)</w:t>
            </w:r>
            <w:r w:rsidR="002E7709">
              <w:rPr>
                <w:noProof/>
                <w:webHidden/>
              </w:rPr>
              <w:tab/>
            </w:r>
            <w:r w:rsidR="002E7709">
              <w:rPr>
                <w:noProof/>
                <w:webHidden/>
              </w:rPr>
              <w:fldChar w:fldCharType="begin"/>
            </w:r>
            <w:r w:rsidR="002E7709">
              <w:rPr>
                <w:noProof/>
                <w:webHidden/>
              </w:rPr>
              <w:instrText xml:space="preserve"> PAGEREF _Toc111103936 \h </w:instrText>
            </w:r>
            <w:r w:rsidR="002E7709">
              <w:rPr>
                <w:noProof/>
                <w:webHidden/>
              </w:rPr>
            </w:r>
            <w:r w:rsidR="002E7709">
              <w:rPr>
                <w:noProof/>
                <w:webHidden/>
              </w:rPr>
              <w:fldChar w:fldCharType="separate"/>
            </w:r>
            <w:r w:rsidR="002E7709">
              <w:rPr>
                <w:noProof/>
                <w:webHidden/>
              </w:rPr>
              <w:t>27</w:t>
            </w:r>
            <w:r w:rsidR="002E7709">
              <w:rPr>
                <w:noProof/>
                <w:webHidden/>
              </w:rPr>
              <w:fldChar w:fldCharType="end"/>
            </w:r>
          </w:hyperlink>
        </w:p>
        <w:p w14:paraId="2F504C96" w14:textId="5B87809F" w:rsidR="002E7709" w:rsidRDefault="001446C3">
          <w:pPr>
            <w:pStyle w:val="TOC2"/>
            <w:tabs>
              <w:tab w:val="right" w:leader="dot" w:pos="9062"/>
            </w:tabs>
            <w:rPr>
              <w:rFonts w:asciiTheme="minorHAnsi" w:eastAsiaTheme="minorEastAsia" w:hAnsiTheme="minorHAnsi"/>
              <w:noProof/>
              <w:sz w:val="22"/>
            </w:rPr>
          </w:pPr>
          <w:hyperlink w:anchor="_Toc111103937" w:history="1">
            <w:r w:rsidR="002E7709" w:rsidRPr="00C14363">
              <w:rPr>
                <w:rStyle w:val="Hyperlink"/>
                <w:noProof/>
              </w:rPr>
              <w:t>2.1 Lịch sử phát triển của java</w:t>
            </w:r>
            <w:r w:rsidR="002E7709">
              <w:rPr>
                <w:noProof/>
                <w:webHidden/>
              </w:rPr>
              <w:tab/>
            </w:r>
            <w:r w:rsidR="002E7709">
              <w:rPr>
                <w:noProof/>
                <w:webHidden/>
              </w:rPr>
              <w:fldChar w:fldCharType="begin"/>
            </w:r>
            <w:r w:rsidR="002E7709">
              <w:rPr>
                <w:noProof/>
                <w:webHidden/>
              </w:rPr>
              <w:instrText xml:space="preserve"> PAGEREF _Toc111103937 \h </w:instrText>
            </w:r>
            <w:r w:rsidR="002E7709">
              <w:rPr>
                <w:noProof/>
                <w:webHidden/>
              </w:rPr>
            </w:r>
            <w:r w:rsidR="002E7709">
              <w:rPr>
                <w:noProof/>
                <w:webHidden/>
              </w:rPr>
              <w:fldChar w:fldCharType="separate"/>
            </w:r>
            <w:r w:rsidR="002E7709">
              <w:rPr>
                <w:noProof/>
                <w:webHidden/>
              </w:rPr>
              <w:t>27</w:t>
            </w:r>
            <w:r w:rsidR="002E7709">
              <w:rPr>
                <w:noProof/>
                <w:webHidden/>
              </w:rPr>
              <w:fldChar w:fldCharType="end"/>
            </w:r>
          </w:hyperlink>
        </w:p>
        <w:p w14:paraId="3696D429" w14:textId="63BE7BA2" w:rsidR="002E7709" w:rsidRDefault="001446C3">
          <w:pPr>
            <w:pStyle w:val="TOC2"/>
            <w:tabs>
              <w:tab w:val="right" w:leader="dot" w:pos="9062"/>
            </w:tabs>
            <w:rPr>
              <w:rFonts w:asciiTheme="minorHAnsi" w:eastAsiaTheme="minorEastAsia" w:hAnsiTheme="minorHAnsi"/>
              <w:noProof/>
              <w:sz w:val="22"/>
            </w:rPr>
          </w:pPr>
          <w:hyperlink w:anchor="_Toc111103938" w:history="1">
            <w:r w:rsidR="002E7709" w:rsidRPr="00C14363">
              <w:rPr>
                <w:rStyle w:val="Hyperlink"/>
                <w:noProof/>
              </w:rPr>
              <w:t>2.2 Ngữ cảnh các ứng dụng của ngôn ngữ java.</w:t>
            </w:r>
            <w:r w:rsidR="002E7709">
              <w:rPr>
                <w:noProof/>
                <w:webHidden/>
              </w:rPr>
              <w:tab/>
            </w:r>
            <w:r w:rsidR="002E7709">
              <w:rPr>
                <w:noProof/>
                <w:webHidden/>
              </w:rPr>
              <w:fldChar w:fldCharType="begin"/>
            </w:r>
            <w:r w:rsidR="002E7709">
              <w:rPr>
                <w:noProof/>
                <w:webHidden/>
              </w:rPr>
              <w:instrText xml:space="preserve"> PAGEREF _Toc111103938 \h </w:instrText>
            </w:r>
            <w:r w:rsidR="002E7709">
              <w:rPr>
                <w:noProof/>
                <w:webHidden/>
              </w:rPr>
            </w:r>
            <w:r w:rsidR="002E7709">
              <w:rPr>
                <w:noProof/>
                <w:webHidden/>
              </w:rPr>
              <w:fldChar w:fldCharType="separate"/>
            </w:r>
            <w:r w:rsidR="002E7709">
              <w:rPr>
                <w:noProof/>
                <w:webHidden/>
              </w:rPr>
              <w:t>28</w:t>
            </w:r>
            <w:r w:rsidR="002E7709">
              <w:rPr>
                <w:noProof/>
                <w:webHidden/>
              </w:rPr>
              <w:fldChar w:fldCharType="end"/>
            </w:r>
          </w:hyperlink>
        </w:p>
        <w:p w14:paraId="5355EF2D" w14:textId="6015E612" w:rsidR="002E7709" w:rsidRDefault="001446C3">
          <w:pPr>
            <w:pStyle w:val="TOC2"/>
            <w:tabs>
              <w:tab w:val="right" w:leader="dot" w:pos="9062"/>
            </w:tabs>
            <w:rPr>
              <w:rFonts w:asciiTheme="minorHAnsi" w:eastAsiaTheme="minorEastAsia" w:hAnsiTheme="minorHAnsi"/>
              <w:noProof/>
              <w:sz w:val="22"/>
            </w:rPr>
          </w:pPr>
          <w:hyperlink w:anchor="_Toc111103939" w:history="1">
            <w:r w:rsidR="002E7709" w:rsidRPr="00C14363">
              <w:rPr>
                <w:rStyle w:val="Hyperlink"/>
                <w:noProof/>
              </w:rPr>
              <w:t>2.3. Cấu trúc chung của chương trình java</w:t>
            </w:r>
            <w:r w:rsidR="002E7709">
              <w:rPr>
                <w:noProof/>
                <w:webHidden/>
              </w:rPr>
              <w:tab/>
            </w:r>
            <w:r w:rsidR="002E7709">
              <w:rPr>
                <w:noProof/>
                <w:webHidden/>
              </w:rPr>
              <w:fldChar w:fldCharType="begin"/>
            </w:r>
            <w:r w:rsidR="002E7709">
              <w:rPr>
                <w:noProof/>
                <w:webHidden/>
              </w:rPr>
              <w:instrText xml:space="preserve"> PAGEREF _Toc111103939 \h </w:instrText>
            </w:r>
            <w:r w:rsidR="002E7709">
              <w:rPr>
                <w:noProof/>
                <w:webHidden/>
              </w:rPr>
            </w:r>
            <w:r w:rsidR="002E7709">
              <w:rPr>
                <w:noProof/>
                <w:webHidden/>
              </w:rPr>
              <w:fldChar w:fldCharType="separate"/>
            </w:r>
            <w:r w:rsidR="002E7709">
              <w:rPr>
                <w:noProof/>
                <w:webHidden/>
              </w:rPr>
              <w:t>30</w:t>
            </w:r>
            <w:r w:rsidR="002E7709">
              <w:rPr>
                <w:noProof/>
                <w:webHidden/>
              </w:rPr>
              <w:fldChar w:fldCharType="end"/>
            </w:r>
          </w:hyperlink>
        </w:p>
        <w:p w14:paraId="22C579BA" w14:textId="78EFC837" w:rsidR="002E7709" w:rsidRDefault="001446C3">
          <w:pPr>
            <w:pStyle w:val="TOC2"/>
            <w:tabs>
              <w:tab w:val="right" w:leader="dot" w:pos="9062"/>
            </w:tabs>
            <w:rPr>
              <w:rFonts w:asciiTheme="minorHAnsi" w:eastAsiaTheme="minorEastAsia" w:hAnsiTheme="minorHAnsi"/>
              <w:noProof/>
              <w:sz w:val="22"/>
            </w:rPr>
          </w:pPr>
          <w:hyperlink w:anchor="_Toc111103940" w:history="1">
            <w:r w:rsidR="002E7709" w:rsidRPr="00C14363">
              <w:rPr>
                <w:rStyle w:val="Hyperlink"/>
                <w:noProof/>
              </w:rPr>
              <w:t>2.4. Biên dịch và thông dịch chương trình java</w:t>
            </w:r>
            <w:r w:rsidR="002E7709">
              <w:rPr>
                <w:noProof/>
                <w:webHidden/>
              </w:rPr>
              <w:tab/>
            </w:r>
            <w:r w:rsidR="002E7709">
              <w:rPr>
                <w:noProof/>
                <w:webHidden/>
              </w:rPr>
              <w:fldChar w:fldCharType="begin"/>
            </w:r>
            <w:r w:rsidR="002E7709">
              <w:rPr>
                <w:noProof/>
                <w:webHidden/>
              </w:rPr>
              <w:instrText xml:space="preserve"> PAGEREF _Toc111103940 \h </w:instrText>
            </w:r>
            <w:r w:rsidR="002E7709">
              <w:rPr>
                <w:noProof/>
                <w:webHidden/>
              </w:rPr>
            </w:r>
            <w:r w:rsidR="002E7709">
              <w:rPr>
                <w:noProof/>
                <w:webHidden/>
              </w:rPr>
              <w:fldChar w:fldCharType="separate"/>
            </w:r>
            <w:r w:rsidR="002E7709">
              <w:rPr>
                <w:noProof/>
                <w:webHidden/>
              </w:rPr>
              <w:t>30</w:t>
            </w:r>
            <w:r w:rsidR="002E7709">
              <w:rPr>
                <w:noProof/>
                <w:webHidden/>
              </w:rPr>
              <w:fldChar w:fldCharType="end"/>
            </w:r>
          </w:hyperlink>
        </w:p>
        <w:p w14:paraId="0CDB8906" w14:textId="6A947009" w:rsidR="002E7709" w:rsidRDefault="001446C3">
          <w:pPr>
            <w:pStyle w:val="TOC2"/>
            <w:tabs>
              <w:tab w:val="right" w:leader="dot" w:pos="9062"/>
            </w:tabs>
            <w:rPr>
              <w:rFonts w:asciiTheme="minorHAnsi" w:eastAsiaTheme="minorEastAsia" w:hAnsiTheme="minorHAnsi"/>
              <w:noProof/>
              <w:sz w:val="22"/>
            </w:rPr>
          </w:pPr>
          <w:hyperlink w:anchor="_Toc111103941" w:history="1">
            <w:r w:rsidR="002E7709" w:rsidRPr="00C14363">
              <w:rPr>
                <w:rStyle w:val="Hyperlink"/>
                <w:noProof/>
              </w:rPr>
              <w:t>Bài tập cuối chương</w:t>
            </w:r>
            <w:r w:rsidR="002E7709">
              <w:rPr>
                <w:noProof/>
                <w:webHidden/>
              </w:rPr>
              <w:tab/>
            </w:r>
            <w:r w:rsidR="002E7709">
              <w:rPr>
                <w:noProof/>
                <w:webHidden/>
              </w:rPr>
              <w:fldChar w:fldCharType="begin"/>
            </w:r>
            <w:r w:rsidR="002E7709">
              <w:rPr>
                <w:noProof/>
                <w:webHidden/>
              </w:rPr>
              <w:instrText xml:space="preserve"> PAGEREF _Toc111103941 \h </w:instrText>
            </w:r>
            <w:r w:rsidR="002E7709">
              <w:rPr>
                <w:noProof/>
                <w:webHidden/>
              </w:rPr>
            </w:r>
            <w:r w:rsidR="002E7709">
              <w:rPr>
                <w:noProof/>
                <w:webHidden/>
              </w:rPr>
              <w:fldChar w:fldCharType="separate"/>
            </w:r>
            <w:r w:rsidR="002E7709">
              <w:rPr>
                <w:noProof/>
                <w:webHidden/>
              </w:rPr>
              <w:t>31</w:t>
            </w:r>
            <w:r w:rsidR="002E7709">
              <w:rPr>
                <w:noProof/>
                <w:webHidden/>
              </w:rPr>
              <w:fldChar w:fldCharType="end"/>
            </w:r>
          </w:hyperlink>
        </w:p>
        <w:p w14:paraId="5D246459" w14:textId="2E756282" w:rsidR="002E7709" w:rsidRDefault="001446C3">
          <w:pPr>
            <w:pStyle w:val="TOC2"/>
            <w:tabs>
              <w:tab w:val="right" w:leader="dot" w:pos="9062"/>
            </w:tabs>
            <w:rPr>
              <w:rFonts w:asciiTheme="minorHAnsi" w:eastAsiaTheme="minorEastAsia" w:hAnsiTheme="minorHAnsi"/>
              <w:noProof/>
              <w:sz w:val="22"/>
            </w:rPr>
          </w:pPr>
          <w:hyperlink w:anchor="_Toc111103942" w:history="1">
            <w:r w:rsidR="002E7709" w:rsidRPr="00C14363">
              <w:rPr>
                <w:rStyle w:val="Hyperlink"/>
                <w:noProof/>
                <w:lang w:val="fr-FR"/>
              </w:rPr>
              <w:t>Bài 3: Đặc trưng của chương trình ứng dụng Java (Số tiết: 03 tiết)</w:t>
            </w:r>
            <w:r w:rsidR="002E7709">
              <w:rPr>
                <w:noProof/>
                <w:webHidden/>
              </w:rPr>
              <w:tab/>
            </w:r>
            <w:r w:rsidR="002E7709">
              <w:rPr>
                <w:noProof/>
                <w:webHidden/>
              </w:rPr>
              <w:fldChar w:fldCharType="begin"/>
            </w:r>
            <w:r w:rsidR="002E7709">
              <w:rPr>
                <w:noProof/>
                <w:webHidden/>
              </w:rPr>
              <w:instrText xml:space="preserve"> PAGEREF _Toc111103942 \h </w:instrText>
            </w:r>
            <w:r w:rsidR="002E7709">
              <w:rPr>
                <w:noProof/>
                <w:webHidden/>
              </w:rPr>
            </w:r>
            <w:r w:rsidR="002E7709">
              <w:rPr>
                <w:noProof/>
                <w:webHidden/>
              </w:rPr>
              <w:fldChar w:fldCharType="separate"/>
            </w:r>
            <w:r w:rsidR="002E7709">
              <w:rPr>
                <w:noProof/>
                <w:webHidden/>
              </w:rPr>
              <w:t>33</w:t>
            </w:r>
            <w:r w:rsidR="002E7709">
              <w:rPr>
                <w:noProof/>
                <w:webHidden/>
              </w:rPr>
              <w:fldChar w:fldCharType="end"/>
            </w:r>
          </w:hyperlink>
        </w:p>
        <w:p w14:paraId="582A9AE0" w14:textId="15C95517" w:rsidR="002E7709" w:rsidRDefault="001446C3">
          <w:pPr>
            <w:pStyle w:val="TOC2"/>
            <w:tabs>
              <w:tab w:val="right" w:leader="dot" w:pos="9062"/>
            </w:tabs>
            <w:rPr>
              <w:rFonts w:asciiTheme="minorHAnsi" w:eastAsiaTheme="minorEastAsia" w:hAnsiTheme="minorHAnsi"/>
              <w:noProof/>
              <w:sz w:val="22"/>
            </w:rPr>
          </w:pPr>
          <w:hyperlink w:anchor="_Toc111103943" w:history="1">
            <w:r w:rsidR="002E7709" w:rsidRPr="00C14363">
              <w:rPr>
                <w:rStyle w:val="Hyperlink"/>
                <w:noProof/>
                <w:lang w:val="fr-FR"/>
              </w:rPr>
              <w:t>2.5. Các đặc trưng của chương trình ứng dụng Java</w:t>
            </w:r>
            <w:r w:rsidR="002E7709">
              <w:rPr>
                <w:noProof/>
                <w:webHidden/>
              </w:rPr>
              <w:tab/>
            </w:r>
            <w:r w:rsidR="002E7709">
              <w:rPr>
                <w:noProof/>
                <w:webHidden/>
              </w:rPr>
              <w:fldChar w:fldCharType="begin"/>
            </w:r>
            <w:r w:rsidR="002E7709">
              <w:rPr>
                <w:noProof/>
                <w:webHidden/>
              </w:rPr>
              <w:instrText xml:space="preserve"> PAGEREF _Toc111103943 \h </w:instrText>
            </w:r>
            <w:r w:rsidR="002E7709">
              <w:rPr>
                <w:noProof/>
                <w:webHidden/>
              </w:rPr>
            </w:r>
            <w:r w:rsidR="002E7709">
              <w:rPr>
                <w:noProof/>
                <w:webHidden/>
              </w:rPr>
              <w:fldChar w:fldCharType="separate"/>
            </w:r>
            <w:r w:rsidR="002E7709">
              <w:rPr>
                <w:noProof/>
                <w:webHidden/>
              </w:rPr>
              <w:t>33</w:t>
            </w:r>
            <w:r w:rsidR="002E7709">
              <w:rPr>
                <w:noProof/>
                <w:webHidden/>
              </w:rPr>
              <w:fldChar w:fldCharType="end"/>
            </w:r>
          </w:hyperlink>
        </w:p>
        <w:p w14:paraId="75845678" w14:textId="6B36EF1B" w:rsidR="002E7709" w:rsidRDefault="001446C3">
          <w:pPr>
            <w:pStyle w:val="TOC3"/>
            <w:tabs>
              <w:tab w:val="right" w:leader="dot" w:pos="9062"/>
            </w:tabs>
            <w:rPr>
              <w:rFonts w:asciiTheme="minorHAnsi" w:eastAsiaTheme="minorEastAsia" w:hAnsiTheme="minorHAnsi"/>
              <w:noProof/>
              <w:sz w:val="22"/>
            </w:rPr>
          </w:pPr>
          <w:hyperlink w:anchor="_Toc111103944" w:history="1">
            <w:r w:rsidR="002E7709" w:rsidRPr="00C14363">
              <w:rPr>
                <w:rStyle w:val="Hyperlink"/>
                <w:noProof/>
              </w:rPr>
              <w:t>2.5.1. Máy ảo Java (JVM - Java Virtual Machine)</w:t>
            </w:r>
            <w:r w:rsidR="002E7709">
              <w:rPr>
                <w:noProof/>
                <w:webHidden/>
              </w:rPr>
              <w:tab/>
            </w:r>
            <w:r w:rsidR="002E7709">
              <w:rPr>
                <w:noProof/>
                <w:webHidden/>
              </w:rPr>
              <w:fldChar w:fldCharType="begin"/>
            </w:r>
            <w:r w:rsidR="002E7709">
              <w:rPr>
                <w:noProof/>
                <w:webHidden/>
              </w:rPr>
              <w:instrText xml:space="preserve"> PAGEREF _Toc111103944 \h </w:instrText>
            </w:r>
            <w:r w:rsidR="002E7709">
              <w:rPr>
                <w:noProof/>
                <w:webHidden/>
              </w:rPr>
            </w:r>
            <w:r w:rsidR="002E7709">
              <w:rPr>
                <w:noProof/>
                <w:webHidden/>
              </w:rPr>
              <w:fldChar w:fldCharType="separate"/>
            </w:r>
            <w:r w:rsidR="002E7709">
              <w:rPr>
                <w:noProof/>
                <w:webHidden/>
              </w:rPr>
              <w:t>33</w:t>
            </w:r>
            <w:r w:rsidR="002E7709">
              <w:rPr>
                <w:noProof/>
                <w:webHidden/>
              </w:rPr>
              <w:fldChar w:fldCharType="end"/>
            </w:r>
          </w:hyperlink>
        </w:p>
        <w:p w14:paraId="70F6244A" w14:textId="2B577BA9" w:rsidR="002E7709" w:rsidRDefault="001446C3">
          <w:pPr>
            <w:pStyle w:val="TOC3"/>
            <w:tabs>
              <w:tab w:val="right" w:leader="dot" w:pos="9062"/>
            </w:tabs>
            <w:rPr>
              <w:rFonts w:asciiTheme="minorHAnsi" w:eastAsiaTheme="minorEastAsia" w:hAnsiTheme="minorHAnsi"/>
              <w:noProof/>
              <w:sz w:val="22"/>
            </w:rPr>
          </w:pPr>
          <w:hyperlink w:anchor="_Toc111103945" w:history="1">
            <w:r w:rsidR="002E7709" w:rsidRPr="00C14363">
              <w:rPr>
                <w:rStyle w:val="Hyperlink"/>
                <w:noProof/>
              </w:rPr>
              <w:t>2.5.2. Thông dịch</w:t>
            </w:r>
            <w:r w:rsidR="002E7709">
              <w:rPr>
                <w:noProof/>
                <w:webHidden/>
              </w:rPr>
              <w:tab/>
            </w:r>
            <w:r w:rsidR="002E7709">
              <w:rPr>
                <w:noProof/>
                <w:webHidden/>
              </w:rPr>
              <w:fldChar w:fldCharType="begin"/>
            </w:r>
            <w:r w:rsidR="002E7709">
              <w:rPr>
                <w:noProof/>
                <w:webHidden/>
              </w:rPr>
              <w:instrText xml:space="preserve"> PAGEREF _Toc111103945 \h </w:instrText>
            </w:r>
            <w:r w:rsidR="002E7709">
              <w:rPr>
                <w:noProof/>
                <w:webHidden/>
              </w:rPr>
            </w:r>
            <w:r w:rsidR="002E7709">
              <w:rPr>
                <w:noProof/>
                <w:webHidden/>
              </w:rPr>
              <w:fldChar w:fldCharType="separate"/>
            </w:r>
            <w:r w:rsidR="002E7709">
              <w:rPr>
                <w:noProof/>
                <w:webHidden/>
              </w:rPr>
              <w:t>35</w:t>
            </w:r>
            <w:r w:rsidR="002E7709">
              <w:rPr>
                <w:noProof/>
                <w:webHidden/>
              </w:rPr>
              <w:fldChar w:fldCharType="end"/>
            </w:r>
          </w:hyperlink>
        </w:p>
        <w:p w14:paraId="2DDB1DE6" w14:textId="6E1FEA2F" w:rsidR="002E7709" w:rsidRDefault="001446C3">
          <w:pPr>
            <w:pStyle w:val="TOC3"/>
            <w:tabs>
              <w:tab w:val="right" w:leader="dot" w:pos="9062"/>
            </w:tabs>
            <w:rPr>
              <w:rFonts w:asciiTheme="minorHAnsi" w:eastAsiaTheme="minorEastAsia" w:hAnsiTheme="minorHAnsi"/>
              <w:noProof/>
              <w:sz w:val="22"/>
            </w:rPr>
          </w:pPr>
          <w:hyperlink w:anchor="_Toc111103946" w:history="1">
            <w:r w:rsidR="002E7709" w:rsidRPr="00C14363">
              <w:rPr>
                <w:rStyle w:val="Hyperlink"/>
                <w:noProof/>
              </w:rPr>
              <w:t>2.5.3. Độc lập nền</w:t>
            </w:r>
            <w:r w:rsidR="002E7709">
              <w:rPr>
                <w:noProof/>
                <w:webHidden/>
              </w:rPr>
              <w:tab/>
            </w:r>
            <w:r w:rsidR="002E7709">
              <w:rPr>
                <w:noProof/>
                <w:webHidden/>
              </w:rPr>
              <w:fldChar w:fldCharType="begin"/>
            </w:r>
            <w:r w:rsidR="002E7709">
              <w:rPr>
                <w:noProof/>
                <w:webHidden/>
              </w:rPr>
              <w:instrText xml:space="preserve"> PAGEREF _Toc111103946 \h </w:instrText>
            </w:r>
            <w:r w:rsidR="002E7709">
              <w:rPr>
                <w:noProof/>
                <w:webHidden/>
              </w:rPr>
            </w:r>
            <w:r w:rsidR="002E7709">
              <w:rPr>
                <w:noProof/>
                <w:webHidden/>
              </w:rPr>
              <w:fldChar w:fldCharType="separate"/>
            </w:r>
            <w:r w:rsidR="002E7709">
              <w:rPr>
                <w:noProof/>
                <w:webHidden/>
              </w:rPr>
              <w:t>35</w:t>
            </w:r>
            <w:r w:rsidR="002E7709">
              <w:rPr>
                <w:noProof/>
                <w:webHidden/>
              </w:rPr>
              <w:fldChar w:fldCharType="end"/>
            </w:r>
          </w:hyperlink>
        </w:p>
        <w:p w14:paraId="4A16D380" w14:textId="4BC50902" w:rsidR="002E7709" w:rsidRDefault="001446C3">
          <w:pPr>
            <w:pStyle w:val="TOC3"/>
            <w:tabs>
              <w:tab w:val="right" w:leader="dot" w:pos="9062"/>
            </w:tabs>
            <w:rPr>
              <w:rFonts w:asciiTheme="minorHAnsi" w:eastAsiaTheme="minorEastAsia" w:hAnsiTheme="minorHAnsi"/>
              <w:noProof/>
              <w:sz w:val="22"/>
            </w:rPr>
          </w:pPr>
          <w:hyperlink w:anchor="_Toc111103947" w:history="1">
            <w:r w:rsidR="002E7709" w:rsidRPr="00C14363">
              <w:rPr>
                <w:rStyle w:val="Hyperlink"/>
                <w:noProof/>
              </w:rPr>
              <w:t>2.5.4. Hướng đối tượng</w:t>
            </w:r>
            <w:r w:rsidR="002E7709">
              <w:rPr>
                <w:noProof/>
                <w:webHidden/>
              </w:rPr>
              <w:tab/>
            </w:r>
            <w:r w:rsidR="002E7709">
              <w:rPr>
                <w:noProof/>
                <w:webHidden/>
              </w:rPr>
              <w:fldChar w:fldCharType="begin"/>
            </w:r>
            <w:r w:rsidR="002E7709">
              <w:rPr>
                <w:noProof/>
                <w:webHidden/>
              </w:rPr>
              <w:instrText xml:space="preserve"> PAGEREF _Toc111103947 \h </w:instrText>
            </w:r>
            <w:r w:rsidR="002E7709">
              <w:rPr>
                <w:noProof/>
                <w:webHidden/>
              </w:rPr>
            </w:r>
            <w:r w:rsidR="002E7709">
              <w:rPr>
                <w:noProof/>
                <w:webHidden/>
              </w:rPr>
              <w:fldChar w:fldCharType="separate"/>
            </w:r>
            <w:r w:rsidR="002E7709">
              <w:rPr>
                <w:noProof/>
                <w:webHidden/>
              </w:rPr>
              <w:t>35</w:t>
            </w:r>
            <w:r w:rsidR="002E7709">
              <w:rPr>
                <w:noProof/>
                <w:webHidden/>
              </w:rPr>
              <w:fldChar w:fldCharType="end"/>
            </w:r>
          </w:hyperlink>
        </w:p>
        <w:p w14:paraId="68BCB242" w14:textId="34DCED3A" w:rsidR="002E7709" w:rsidRDefault="001446C3">
          <w:pPr>
            <w:pStyle w:val="TOC3"/>
            <w:tabs>
              <w:tab w:val="right" w:leader="dot" w:pos="9062"/>
            </w:tabs>
            <w:rPr>
              <w:rFonts w:asciiTheme="minorHAnsi" w:eastAsiaTheme="minorEastAsia" w:hAnsiTheme="minorHAnsi"/>
              <w:noProof/>
              <w:sz w:val="22"/>
            </w:rPr>
          </w:pPr>
          <w:hyperlink w:anchor="_Toc111103948" w:history="1">
            <w:r w:rsidR="002E7709" w:rsidRPr="00C14363">
              <w:rPr>
                <w:rStyle w:val="Hyperlink"/>
                <w:noProof/>
              </w:rPr>
              <w:t>2.5.5. Đa nhiệm - đa luồng (MultiTasking - Multithreading)</w:t>
            </w:r>
            <w:r w:rsidR="002E7709">
              <w:rPr>
                <w:noProof/>
                <w:webHidden/>
              </w:rPr>
              <w:tab/>
            </w:r>
            <w:r w:rsidR="002E7709">
              <w:rPr>
                <w:noProof/>
                <w:webHidden/>
              </w:rPr>
              <w:fldChar w:fldCharType="begin"/>
            </w:r>
            <w:r w:rsidR="002E7709">
              <w:rPr>
                <w:noProof/>
                <w:webHidden/>
              </w:rPr>
              <w:instrText xml:space="preserve"> PAGEREF _Toc111103948 \h </w:instrText>
            </w:r>
            <w:r w:rsidR="002E7709">
              <w:rPr>
                <w:noProof/>
                <w:webHidden/>
              </w:rPr>
            </w:r>
            <w:r w:rsidR="002E7709">
              <w:rPr>
                <w:noProof/>
                <w:webHidden/>
              </w:rPr>
              <w:fldChar w:fldCharType="separate"/>
            </w:r>
            <w:r w:rsidR="002E7709">
              <w:rPr>
                <w:noProof/>
                <w:webHidden/>
              </w:rPr>
              <w:t>35</w:t>
            </w:r>
            <w:r w:rsidR="002E7709">
              <w:rPr>
                <w:noProof/>
                <w:webHidden/>
              </w:rPr>
              <w:fldChar w:fldCharType="end"/>
            </w:r>
          </w:hyperlink>
        </w:p>
        <w:p w14:paraId="2A0F893C" w14:textId="0DD732F8" w:rsidR="002E7709" w:rsidRDefault="001446C3">
          <w:pPr>
            <w:pStyle w:val="TOC3"/>
            <w:tabs>
              <w:tab w:val="right" w:leader="dot" w:pos="9062"/>
            </w:tabs>
            <w:rPr>
              <w:rFonts w:asciiTheme="minorHAnsi" w:eastAsiaTheme="minorEastAsia" w:hAnsiTheme="minorHAnsi"/>
              <w:noProof/>
              <w:sz w:val="22"/>
            </w:rPr>
          </w:pPr>
          <w:hyperlink w:anchor="_Toc111103949" w:history="1">
            <w:r w:rsidR="002E7709" w:rsidRPr="00C14363">
              <w:rPr>
                <w:rStyle w:val="Hyperlink"/>
                <w:noProof/>
              </w:rPr>
              <w:t>2.5.6. Khả chuyển (portable)</w:t>
            </w:r>
            <w:r w:rsidR="002E7709">
              <w:rPr>
                <w:noProof/>
                <w:webHidden/>
              </w:rPr>
              <w:tab/>
            </w:r>
            <w:r w:rsidR="002E7709">
              <w:rPr>
                <w:noProof/>
                <w:webHidden/>
              </w:rPr>
              <w:fldChar w:fldCharType="begin"/>
            </w:r>
            <w:r w:rsidR="002E7709">
              <w:rPr>
                <w:noProof/>
                <w:webHidden/>
              </w:rPr>
              <w:instrText xml:space="preserve"> PAGEREF _Toc111103949 \h </w:instrText>
            </w:r>
            <w:r w:rsidR="002E7709">
              <w:rPr>
                <w:noProof/>
                <w:webHidden/>
              </w:rPr>
            </w:r>
            <w:r w:rsidR="002E7709">
              <w:rPr>
                <w:noProof/>
                <w:webHidden/>
              </w:rPr>
              <w:fldChar w:fldCharType="separate"/>
            </w:r>
            <w:r w:rsidR="002E7709">
              <w:rPr>
                <w:noProof/>
                <w:webHidden/>
              </w:rPr>
              <w:t>35</w:t>
            </w:r>
            <w:r w:rsidR="002E7709">
              <w:rPr>
                <w:noProof/>
                <w:webHidden/>
              </w:rPr>
              <w:fldChar w:fldCharType="end"/>
            </w:r>
          </w:hyperlink>
        </w:p>
        <w:p w14:paraId="311094EB" w14:textId="742978D6" w:rsidR="002E7709" w:rsidRDefault="001446C3">
          <w:pPr>
            <w:pStyle w:val="TOC3"/>
            <w:tabs>
              <w:tab w:val="right" w:leader="dot" w:pos="9062"/>
            </w:tabs>
            <w:rPr>
              <w:rFonts w:asciiTheme="minorHAnsi" w:eastAsiaTheme="minorEastAsia" w:hAnsiTheme="minorHAnsi"/>
              <w:noProof/>
              <w:sz w:val="22"/>
            </w:rPr>
          </w:pPr>
          <w:hyperlink w:anchor="_Toc111103950" w:history="1">
            <w:r w:rsidR="002E7709" w:rsidRPr="00C14363">
              <w:rPr>
                <w:rStyle w:val="Hyperlink"/>
                <w:noProof/>
              </w:rPr>
              <w:t>2.5.7. Hỗ trợ mạnh cho việc phát triển ứng dụng</w:t>
            </w:r>
            <w:r w:rsidR="002E7709">
              <w:rPr>
                <w:noProof/>
                <w:webHidden/>
              </w:rPr>
              <w:tab/>
            </w:r>
            <w:r w:rsidR="002E7709">
              <w:rPr>
                <w:noProof/>
                <w:webHidden/>
              </w:rPr>
              <w:fldChar w:fldCharType="begin"/>
            </w:r>
            <w:r w:rsidR="002E7709">
              <w:rPr>
                <w:noProof/>
                <w:webHidden/>
              </w:rPr>
              <w:instrText xml:space="preserve"> PAGEREF _Toc111103950 \h </w:instrText>
            </w:r>
            <w:r w:rsidR="002E7709">
              <w:rPr>
                <w:noProof/>
                <w:webHidden/>
              </w:rPr>
            </w:r>
            <w:r w:rsidR="002E7709">
              <w:rPr>
                <w:noProof/>
                <w:webHidden/>
              </w:rPr>
              <w:fldChar w:fldCharType="separate"/>
            </w:r>
            <w:r w:rsidR="002E7709">
              <w:rPr>
                <w:noProof/>
                <w:webHidden/>
              </w:rPr>
              <w:t>36</w:t>
            </w:r>
            <w:r w:rsidR="002E7709">
              <w:rPr>
                <w:noProof/>
                <w:webHidden/>
              </w:rPr>
              <w:fldChar w:fldCharType="end"/>
            </w:r>
          </w:hyperlink>
        </w:p>
        <w:p w14:paraId="642DD835" w14:textId="5C7CE223" w:rsidR="002E7709" w:rsidRDefault="001446C3">
          <w:pPr>
            <w:pStyle w:val="TOC2"/>
            <w:tabs>
              <w:tab w:val="right" w:leader="dot" w:pos="9062"/>
            </w:tabs>
            <w:rPr>
              <w:rFonts w:asciiTheme="minorHAnsi" w:eastAsiaTheme="minorEastAsia" w:hAnsiTheme="minorHAnsi"/>
              <w:noProof/>
              <w:sz w:val="22"/>
            </w:rPr>
          </w:pPr>
          <w:hyperlink w:anchor="_Toc111103951" w:history="1">
            <w:r w:rsidR="002E7709" w:rsidRPr="00C14363">
              <w:rPr>
                <w:rStyle w:val="Hyperlink"/>
                <w:noProof/>
              </w:rPr>
              <w:t>2.6. Bộ công cụ phát triển JDK</w:t>
            </w:r>
            <w:r w:rsidR="002E7709">
              <w:rPr>
                <w:noProof/>
                <w:webHidden/>
              </w:rPr>
              <w:tab/>
            </w:r>
            <w:r w:rsidR="002E7709">
              <w:rPr>
                <w:noProof/>
                <w:webHidden/>
              </w:rPr>
              <w:fldChar w:fldCharType="begin"/>
            </w:r>
            <w:r w:rsidR="002E7709">
              <w:rPr>
                <w:noProof/>
                <w:webHidden/>
              </w:rPr>
              <w:instrText xml:space="preserve"> PAGEREF _Toc111103951 \h </w:instrText>
            </w:r>
            <w:r w:rsidR="002E7709">
              <w:rPr>
                <w:noProof/>
                <w:webHidden/>
              </w:rPr>
            </w:r>
            <w:r w:rsidR="002E7709">
              <w:rPr>
                <w:noProof/>
                <w:webHidden/>
              </w:rPr>
              <w:fldChar w:fldCharType="separate"/>
            </w:r>
            <w:r w:rsidR="002E7709">
              <w:rPr>
                <w:noProof/>
                <w:webHidden/>
              </w:rPr>
              <w:t>36</w:t>
            </w:r>
            <w:r w:rsidR="002E7709">
              <w:rPr>
                <w:noProof/>
                <w:webHidden/>
              </w:rPr>
              <w:fldChar w:fldCharType="end"/>
            </w:r>
          </w:hyperlink>
        </w:p>
        <w:p w14:paraId="4DCC451E" w14:textId="18A17A0E" w:rsidR="002E7709" w:rsidRDefault="001446C3">
          <w:pPr>
            <w:pStyle w:val="TOC2"/>
            <w:tabs>
              <w:tab w:val="right" w:leader="dot" w:pos="9062"/>
            </w:tabs>
            <w:rPr>
              <w:rFonts w:asciiTheme="minorHAnsi" w:eastAsiaTheme="minorEastAsia" w:hAnsiTheme="minorHAnsi"/>
              <w:noProof/>
              <w:sz w:val="22"/>
            </w:rPr>
          </w:pPr>
          <w:hyperlink w:anchor="_Toc111103952" w:history="1">
            <w:r w:rsidR="002E7709" w:rsidRPr="00C14363">
              <w:rPr>
                <w:rStyle w:val="Hyperlink"/>
                <w:noProof/>
              </w:rPr>
              <w:t>2.7 Các môi trường tích hợp phát triển ứng dụng Java</w:t>
            </w:r>
            <w:r w:rsidR="002E7709">
              <w:rPr>
                <w:noProof/>
                <w:webHidden/>
              </w:rPr>
              <w:tab/>
            </w:r>
            <w:r w:rsidR="002E7709">
              <w:rPr>
                <w:noProof/>
                <w:webHidden/>
              </w:rPr>
              <w:fldChar w:fldCharType="begin"/>
            </w:r>
            <w:r w:rsidR="002E7709">
              <w:rPr>
                <w:noProof/>
                <w:webHidden/>
              </w:rPr>
              <w:instrText xml:space="preserve"> PAGEREF _Toc111103952 \h </w:instrText>
            </w:r>
            <w:r w:rsidR="002E7709">
              <w:rPr>
                <w:noProof/>
                <w:webHidden/>
              </w:rPr>
            </w:r>
            <w:r w:rsidR="002E7709">
              <w:rPr>
                <w:noProof/>
                <w:webHidden/>
              </w:rPr>
              <w:fldChar w:fldCharType="separate"/>
            </w:r>
            <w:r w:rsidR="002E7709">
              <w:rPr>
                <w:noProof/>
                <w:webHidden/>
              </w:rPr>
              <w:t>37</w:t>
            </w:r>
            <w:r w:rsidR="002E7709">
              <w:rPr>
                <w:noProof/>
                <w:webHidden/>
              </w:rPr>
              <w:fldChar w:fldCharType="end"/>
            </w:r>
          </w:hyperlink>
        </w:p>
        <w:p w14:paraId="30845DE6" w14:textId="574E01BA" w:rsidR="002E7709" w:rsidRDefault="001446C3">
          <w:pPr>
            <w:pStyle w:val="TOC2"/>
            <w:tabs>
              <w:tab w:val="right" w:leader="dot" w:pos="9062"/>
            </w:tabs>
            <w:rPr>
              <w:rFonts w:asciiTheme="minorHAnsi" w:eastAsiaTheme="minorEastAsia" w:hAnsiTheme="minorHAnsi"/>
              <w:noProof/>
              <w:sz w:val="22"/>
            </w:rPr>
          </w:pPr>
          <w:hyperlink w:anchor="_Toc111103953" w:history="1">
            <w:r w:rsidR="002E7709" w:rsidRPr="00C14363">
              <w:rPr>
                <w:rStyle w:val="Hyperlink"/>
                <w:noProof/>
              </w:rPr>
              <w:t>2.8. Các dạng chương trình ứng dụng của Java</w:t>
            </w:r>
            <w:r w:rsidR="002E7709">
              <w:rPr>
                <w:noProof/>
                <w:webHidden/>
              </w:rPr>
              <w:tab/>
            </w:r>
            <w:r w:rsidR="002E7709">
              <w:rPr>
                <w:noProof/>
                <w:webHidden/>
              </w:rPr>
              <w:fldChar w:fldCharType="begin"/>
            </w:r>
            <w:r w:rsidR="002E7709">
              <w:rPr>
                <w:noProof/>
                <w:webHidden/>
              </w:rPr>
              <w:instrText xml:space="preserve"> PAGEREF _Toc111103953 \h </w:instrText>
            </w:r>
            <w:r w:rsidR="002E7709">
              <w:rPr>
                <w:noProof/>
                <w:webHidden/>
              </w:rPr>
            </w:r>
            <w:r w:rsidR="002E7709">
              <w:rPr>
                <w:noProof/>
                <w:webHidden/>
              </w:rPr>
              <w:fldChar w:fldCharType="separate"/>
            </w:r>
            <w:r w:rsidR="002E7709">
              <w:rPr>
                <w:noProof/>
                <w:webHidden/>
              </w:rPr>
              <w:t>38</w:t>
            </w:r>
            <w:r w:rsidR="002E7709">
              <w:rPr>
                <w:noProof/>
                <w:webHidden/>
              </w:rPr>
              <w:fldChar w:fldCharType="end"/>
            </w:r>
          </w:hyperlink>
        </w:p>
        <w:p w14:paraId="61131DC4" w14:textId="03E92A71" w:rsidR="002E7709" w:rsidRDefault="001446C3">
          <w:pPr>
            <w:pStyle w:val="TOC3"/>
            <w:tabs>
              <w:tab w:val="right" w:leader="dot" w:pos="9062"/>
            </w:tabs>
            <w:rPr>
              <w:rFonts w:asciiTheme="minorHAnsi" w:eastAsiaTheme="minorEastAsia" w:hAnsiTheme="minorHAnsi"/>
              <w:noProof/>
              <w:sz w:val="22"/>
            </w:rPr>
          </w:pPr>
          <w:hyperlink w:anchor="_Toc111103954" w:history="1">
            <w:r w:rsidR="002E7709" w:rsidRPr="00C14363">
              <w:rPr>
                <w:rStyle w:val="Hyperlink"/>
                <w:noProof/>
              </w:rPr>
              <w:t>2.8.1. Chương trình ứng dụng độc lập</w:t>
            </w:r>
            <w:r w:rsidR="002E7709">
              <w:rPr>
                <w:noProof/>
                <w:webHidden/>
              </w:rPr>
              <w:tab/>
            </w:r>
            <w:r w:rsidR="002E7709">
              <w:rPr>
                <w:noProof/>
                <w:webHidden/>
              </w:rPr>
              <w:fldChar w:fldCharType="begin"/>
            </w:r>
            <w:r w:rsidR="002E7709">
              <w:rPr>
                <w:noProof/>
                <w:webHidden/>
              </w:rPr>
              <w:instrText xml:space="preserve"> PAGEREF _Toc111103954 \h </w:instrText>
            </w:r>
            <w:r w:rsidR="002E7709">
              <w:rPr>
                <w:noProof/>
                <w:webHidden/>
              </w:rPr>
            </w:r>
            <w:r w:rsidR="002E7709">
              <w:rPr>
                <w:noProof/>
                <w:webHidden/>
              </w:rPr>
              <w:fldChar w:fldCharType="separate"/>
            </w:r>
            <w:r w:rsidR="002E7709">
              <w:rPr>
                <w:noProof/>
                <w:webHidden/>
              </w:rPr>
              <w:t>39</w:t>
            </w:r>
            <w:r w:rsidR="002E7709">
              <w:rPr>
                <w:noProof/>
                <w:webHidden/>
              </w:rPr>
              <w:fldChar w:fldCharType="end"/>
            </w:r>
          </w:hyperlink>
        </w:p>
        <w:p w14:paraId="3569C08B" w14:textId="5D7CB30B" w:rsidR="002E7709" w:rsidRDefault="001446C3">
          <w:pPr>
            <w:pStyle w:val="TOC3"/>
            <w:tabs>
              <w:tab w:val="right" w:leader="dot" w:pos="9062"/>
            </w:tabs>
            <w:rPr>
              <w:rFonts w:asciiTheme="minorHAnsi" w:eastAsiaTheme="minorEastAsia" w:hAnsiTheme="minorHAnsi"/>
              <w:noProof/>
              <w:sz w:val="22"/>
            </w:rPr>
          </w:pPr>
          <w:hyperlink w:anchor="_Toc111103955" w:history="1">
            <w:r w:rsidR="002E7709" w:rsidRPr="00C14363">
              <w:rPr>
                <w:rStyle w:val="Hyperlink"/>
                <w:noProof/>
              </w:rPr>
              <w:t>2.8.2. Chương trình ứng dụng nhúng</w:t>
            </w:r>
            <w:r w:rsidR="002E7709">
              <w:rPr>
                <w:noProof/>
                <w:webHidden/>
              </w:rPr>
              <w:tab/>
            </w:r>
            <w:r w:rsidR="002E7709">
              <w:rPr>
                <w:noProof/>
                <w:webHidden/>
              </w:rPr>
              <w:fldChar w:fldCharType="begin"/>
            </w:r>
            <w:r w:rsidR="002E7709">
              <w:rPr>
                <w:noProof/>
                <w:webHidden/>
              </w:rPr>
              <w:instrText xml:space="preserve"> PAGEREF _Toc111103955 \h </w:instrText>
            </w:r>
            <w:r w:rsidR="002E7709">
              <w:rPr>
                <w:noProof/>
                <w:webHidden/>
              </w:rPr>
            </w:r>
            <w:r w:rsidR="002E7709">
              <w:rPr>
                <w:noProof/>
                <w:webHidden/>
              </w:rPr>
              <w:fldChar w:fldCharType="separate"/>
            </w:r>
            <w:r w:rsidR="002E7709">
              <w:rPr>
                <w:noProof/>
                <w:webHidden/>
              </w:rPr>
              <w:t>40</w:t>
            </w:r>
            <w:r w:rsidR="002E7709">
              <w:rPr>
                <w:noProof/>
                <w:webHidden/>
              </w:rPr>
              <w:fldChar w:fldCharType="end"/>
            </w:r>
          </w:hyperlink>
        </w:p>
        <w:p w14:paraId="350C7441" w14:textId="1A2A5D54" w:rsidR="002E7709" w:rsidRDefault="001446C3">
          <w:pPr>
            <w:pStyle w:val="TOC2"/>
            <w:tabs>
              <w:tab w:val="right" w:leader="dot" w:pos="9062"/>
            </w:tabs>
            <w:rPr>
              <w:rFonts w:asciiTheme="minorHAnsi" w:eastAsiaTheme="minorEastAsia" w:hAnsiTheme="minorHAnsi"/>
              <w:noProof/>
              <w:sz w:val="22"/>
            </w:rPr>
          </w:pPr>
          <w:hyperlink w:anchor="_Toc111103956" w:history="1">
            <w:r w:rsidR="002E7709" w:rsidRPr="00C14363">
              <w:rPr>
                <w:rStyle w:val="Hyperlink"/>
                <w:noProof/>
              </w:rPr>
              <w:t>Bài tập cuối chương</w:t>
            </w:r>
            <w:r w:rsidR="002E7709">
              <w:rPr>
                <w:noProof/>
                <w:webHidden/>
              </w:rPr>
              <w:tab/>
            </w:r>
            <w:r w:rsidR="002E7709">
              <w:rPr>
                <w:noProof/>
                <w:webHidden/>
              </w:rPr>
              <w:fldChar w:fldCharType="begin"/>
            </w:r>
            <w:r w:rsidR="002E7709">
              <w:rPr>
                <w:noProof/>
                <w:webHidden/>
              </w:rPr>
              <w:instrText xml:space="preserve"> PAGEREF _Toc111103956 \h </w:instrText>
            </w:r>
            <w:r w:rsidR="002E7709">
              <w:rPr>
                <w:noProof/>
                <w:webHidden/>
              </w:rPr>
            </w:r>
            <w:r w:rsidR="002E7709">
              <w:rPr>
                <w:noProof/>
                <w:webHidden/>
              </w:rPr>
              <w:fldChar w:fldCharType="separate"/>
            </w:r>
            <w:r w:rsidR="002E7709">
              <w:rPr>
                <w:noProof/>
                <w:webHidden/>
              </w:rPr>
              <w:t>42</w:t>
            </w:r>
            <w:r w:rsidR="002E7709">
              <w:rPr>
                <w:noProof/>
                <w:webHidden/>
              </w:rPr>
              <w:fldChar w:fldCharType="end"/>
            </w:r>
          </w:hyperlink>
        </w:p>
        <w:p w14:paraId="39D4C0B3" w14:textId="42AA9463" w:rsidR="002E7709" w:rsidRDefault="001446C3">
          <w:pPr>
            <w:pStyle w:val="TOC1"/>
            <w:tabs>
              <w:tab w:val="right" w:leader="dot" w:pos="9062"/>
            </w:tabs>
            <w:rPr>
              <w:rFonts w:asciiTheme="minorHAnsi" w:eastAsiaTheme="minorEastAsia" w:hAnsiTheme="minorHAnsi"/>
              <w:noProof/>
              <w:sz w:val="22"/>
            </w:rPr>
          </w:pPr>
          <w:hyperlink w:anchor="_Toc111103957" w:history="1">
            <w:r w:rsidR="002E7709" w:rsidRPr="00C14363">
              <w:rPr>
                <w:rStyle w:val="Hyperlink"/>
                <w:noProof/>
                <w:lang w:val="fr-FR"/>
              </w:rPr>
              <w:t>Chương III: CÁC THÀNH PHẦN CƠ SỞ CỦA JAVA</w:t>
            </w:r>
            <w:r w:rsidR="002E7709">
              <w:rPr>
                <w:noProof/>
                <w:webHidden/>
              </w:rPr>
              <w:tab/>
            </w:r>
            <w:r w:rsidR="002E7709">
              <w:rPr>
                <w:noProof/>
                <w:webHidden/>
              </w:rPr>
              <w:fldChar w:fldCharType="begin"/>
            </w:r>
            <w:r w:rsidR="002E7709">
              <w:rPr>
                <w:noProof/>
                <w:webHidden/>
              </w:rPr>
              <w:instrText xml:space="preserve"> PAGEREF _Toc111103957 \h </w:instrText>
            </w:r>
            <w:r w:rsidR="002E7709">
              <w:rPr>
                <w:noProof/>
                <w:webHidden/>
              </w:rPr>
            </w:r>
            <w:r w:rsidR="002E7709">
              <w:rPr>
                <w:noProof/>
                <w:webHidden/>
              </w:rPr>
              <w:fldChar w:fldCharType="separate"/>
            </w:r>
            <w:r w:rsidR="002E7709">
              <w:rPr>
                <w:noProof/>
                <w:webHidden/>
              </w:rPr>
              <w:t>44</w:t>
            </w:r>
            <w:r w:rsidR="002E7709">
              <w:rPr>
                <w:noProof/>
                <w:webHidden/>
              </w:rPr>
              <w:fldChar w:fldCharType="end"/>
            </w:r>
          </w:hyperlink>
        </w:p>
        <w:p w14:paraId="31F159C3" w14:textId="14319AFB" w:rsidR="002E7709" w:rsidRDefault="001446C3">
          <w:pPr>
            <w:pStyle w:val="TOC3"/>
            <w:tabs>
              <w:tab w:val="right" w:leader="dot" w:pos="9062"/>
            </w:tabs>
            <w:rPr>
              <w:rFonts w:asciiTheme="minorHAnsi" w:eastAsiaTheme="minorEastAsia" w:hAnsiTheme="minorHAnsi"/>
              <w:noProof/>
              <w:sz w:val="22"/>
            </w:rPr>
          </w:pPr>
          <w:hyperlink w:anchor="_Toc111103958" w:history="1">
            <w:r w:rsidR="002E7709" w:rsidRPr="00C14363">
              <w:rPr>
                <w:rStyle w:val="Hyperlink"/>
                <w:noProof/>
                <w:lang w:val="fr-FR"/>
              </w:rPr>
              <w:t>Nội dung chính của chương</w:t>
            </w:r>
            <w:r w:rsidR="002E7709">
              <w:rPr>
                <w:noProof/>
                <w:webHidden/>
              </w:rPr>
              <w:tab/>
            </w:r>
            <w:r w:rsidR="002E7709">
              <w:rPr>
                <w:noProof/>
                <w:webHidden/>
              </w:rPr>
              <w:fldChar w:fldCharType="begin"/>
            </w:r>
            <w:r w:rsidR="002E7709">
              <w:rPr>
                <w:noProof/>
                <w:webHidden/>
              </w:rPr>
              <w:instrText xml:space="preserve"> PAGEREF _Toc111103958 \h </w:instrText>
            </w:r>
            <w:r w:rsidR="002E7709">
              <w:rPr>
                <w:noProof/>
                <w:webHidden/>
              </w:rPr>
            </w:r>
            <w:r w:rsidR="002E7709">
              <w:rPr>
                <w:noProof/>
                <w:webHidden/>
              </w:rPr>
              <w:fldChar w:fldCharType="separate"/>
            </w:r>
            <w:r w:rsidR="002E7709">
              <w:rPr>
                <w:noProof/>
                <w:webHidden/>
              </w:rPr>
              <w:t>44</w:t>
            </w:r>
            <w:r w:rsidR="002E7709">
              <w:rPr>
                <w:noProof/>
                <w:webHidden/>
              </w:rPr>
              <w:fldChar w:fldCharType="end"/>
            </w:r>
          </w:hyperlink>
        </w:p>
        <w:p w14:paraId="130D534D" w14:textId="41F650CC" w:rsidR="002E7709" w:rsidRDefault="001446C3">
          <w:pPr>
            <w:pStyle w:val="TOC3"/>
            <w:tabs>
              <w:tab w:val="right" w:leader="dot" w:pos="9062"/>
            </w:tabs>
            <w:rPr>
              <w:rFonts w:asciiTheme="minorHAnsi" w:eastAsiaTheme="minorEastAsia" w:hAnsiTheme="minorHAnsi"/>
              <w:noProof/>
              <w:sz w:val="22"/>
            </w:rPr>
          </w:pPr>
          <w:hyperlink w:anchor="_Toc111103959" w:history="1">
            <w:r w:rsidR="002E7709" w:rsidRPr="00C14363">
              <w:rPr>
                <w:rStyle w:val="Hyperlink"/>
                <w:noProof/>
                <w:lang w:val="fr-FR"/>
              </w:rPr>
              <w:t>Mục tiêu cần đạt được của chương</w:t>
            </w:r>
            <w:r w:rsidR="002E7709">
              <w:rPr>
                <w:noProof/>
                <w:webHidden/>
              </w:rPr>
              <w:tab/>
            </w:r>
            <w:r w:rsidR="002E7709">
              <w:rPr>
                <w:noProof/>
                <w:webHidden/>
              </w:rPr>
              <w:fldChar w:fldCharType="begin"/>
            </w:r>
            <w:r w:rsidR="002E7709">
              <w:rPr>
                <w:noProof/>
                <w:webHidden/>
              </w:rPr>
              <w:instrText xml:space="preserve"> PAGEREF _Toc111103959 \h </w:instrText>
            </w:r>
            <w:r w:rsidR="002E7709">
              <w:rPr>
                <w:noProof/>
                <w:webHidden/>
              </w:rPr>
            </w:r>
            <w:r w:rsidR="002E7709">
              <w:rPr>
                <w:noProof/>
                <w:webHidden/>
              </w:rPr>
              <w:fldChar w:fldCharType="separate"/>
            </w:r>
            <w:r w:rsidR="002E7709">
              <w:rPr>
                <w:noProof/>
                <w:webHidden/>
              </w:rPr>
              <w:t>44</w:t>
            </w:r>
            <w:r w:rsidR="002E7709">
              <w:rPr>
                <w:noProof/>
                <w:webHidden/>
              </w:rPr>
              <w:fldChar w:fldCharType="end"/>
            </w:r>
          </w:hyperlink>
        </w:p>
        <w:p w14:paraId="01417310" w14:textId="15337534" w:rsidR="002E7709" w:rsidRDefault="001446C3">
          <w:pPr>
            <w:pStyle w:val="TOC2"/>
            <w:tabs>
              <w:tab w:val="right" w:leader="dot" w:pos="9062"/>
            </w:tabs>
            <w:rPr>
              <w:rFonts w:asciiTheme="minorHAnsi" w:eastAsiaTheme="minorEastAsia" w:hAnsiTheme="minorHAnsi"/>
              <w:noProof/>
              <w:sz w:val="22"/>
            </w:rPr>
          </w:pPr>
          <w:hyperlink w:anchor="_Toc111103960" w:history="1">
            <w:r w:rsidR="002E7709" w:rsidRPr="00C14363">
              <w:rPr>
                <w:rStyle w:val="Hyperlink"/>
                <w:noProof/>
                <w:lang w:val="fr-FR"/>
              </w:rPr>
              <w:t>Bài 4: Các phần tử cơ sở của Java (Số tiết: 03 tiết)</w:t>
            </w:r>
            <w:r w:rsidR="002E7709">
              <w:rPr>
                <w:noProof/>
                <w:webHidden/>
              </w:rPr>
              <w:tab/>
            </w:r>
            <w:r w:rsidR="002E7709">
              <w:rPr>
                <w:noProof/>
                <w:webHidden/>
              </w:rPr>
              <w:fldChar w:fldCharType="begin"/>
            </w:r>
            <w:r w:rsidR="002E7709">
              <w:rPr>
                <w:noProof/>
                <w:webHidden/>
              </w:rPr>
              <w:instrText xml:space="preserve"> PAGEREF _Toc111103960 \h </w:instrText>
            </w:r>
            <w:r w:rsidR="002E7709">
              <w:rPr>
                <w:noProof/>
                <w:webHidden/>
              </w:rPr>
            </w:r>
            <w:r w:rsidR="002E7709">
              <w:rPr>
                <w:noProof/>
                <w:webHidden/>
              </w:rPr>
              <w:fldChar w:fldCharType="separate"/>
            </w:r>
            <w:r w:rsidR="002E7709">
              <w:rPr>
                <w:noProof/>
                <w:webHidden/>
              </w:rPr>
              <w:t>44</w:t>
            </w:r>
            <w:r w:rsidR="002E7709">
              <w:rPr>
                <w:noProof/>
                <w:webHidden/>
              </w:rPr>
              <w:fldChar w:fldCharType="end"/>
            </w:r>
          </w:hyperlink>
        </w:p>
        <w:p w14:paraId="46E7E83B" w14:textId="1838BA5A" w:rsidR="002E7709" w:rsidRDefault="001446C3">
          <w:pPr>
            <w:pStyle w:val="TOC2"/>
            <w:tabs>
              <w:tab w:val="right" w:leader="dot" w:pos="9062"/>
            </w:tabs>
            <w:rPr>
              <w:rFonts w:asciiTheme="minorHAnsi" w:eastAsiaTheme="minorEastAsia" w:hAnsiTheme="minorHAnsi"/>
              <w:noProof/>
              <w:sz w:val="22"/>
            </w:rPr>
          </w:pPr>
          <w:hyperlink w:anchor="_Toc111103961" w:history="1">
            <w:r w:rsidR="002E7709" w:rsidRPr="00C14363">
              <w:rPr>
                <w:rStyle w:val="Hyperlink"/>
                <w:noProof/>
                <w:lang w:val="fr-FR"/>
              </w:rPr>
              <w:t>3.1. Các phần tử cơ sở của Java</w:t>
            </w:r>
            <w:r w:rsidR="002E7709">
              <w:rPr>
                <w:noProof/>
                <w:webHidden/>
              </w:rPr>
              <w:tab/>
            </w:r>
            <w:r w:rsidR="002E7709">
              <w:rPr>
                <w:noProof/>
                <w:webHidden/>
              </w:rPr>
              <w:fldChar w:fldCharType="begin"/>
            </w:r>
            <w:r w:rsidR="002E7709">
              <w:rPr>
                <w:noProof/>
                <w:webHidden/>
              </w:rPr>
              <w:instrText xml:space="preserve"> PAGEREF _Toc111103961 \h </w:instrText>
            </w:r>
            <w:r w:rsidR="002E7709">
              <w:rPr>
                <w:noProof/>
                <w:webHidden/>
              </w:rPr>
            </w:r>
            <w:r w:rsidR="002E7709">
              <w:rPr>
                <w:noProof/>
                <w:webHidden/>
              </w:rPr>
              <w:fldChar w:fldCharType="separate"/>
            </w:r>
            <w:r w:rsidR="002E7709">
              <w:rPr>
                <w:noProof/>
                <w:webHidden/>
              </w:rPr>
              <w:t>44</w:t>
            </w:r>
            <w:r w:rsidR="002E7709">
              <w:rPr>
                <w:noProof/>
                <w:webHidden/>
              </w:rPr>
              <w:fldChar w:fldCharType="end"/>
            </w:r>
          </w:hyperlink>
        </w:p>
        <w:p w14:paraId="49C4FAD9" w14:textId="1D3AD324" w:rsidR="002E7709" w:rsidRDefault="001446C3">
          <w:pPr>
            <w:pStyle w:val="TOC3"/>
            <w:tabs>
              <w:tab w:val="right" w:leader="dot" w:pos="9062"/>
            </w:tabs>
            <w:rPr>
              <w:rFonts w:asciiTheme="minorHAnsi" w:eastAsiaTheme="minorEastAsia" w:hAnsiTheme="minorHAnsi"/>
              <w:noProof/>
              <w:sz w:val="22"/>
            </w:rPr>
          </w:pPr>
          <w:hyperlink w:anchor="_Toc111103962" w:history="1">
            <w:r w:rsidR="002E7709" w:rsidRPr="00C14363">
              <w:rPr>
                <w:rStyle w:val="Hyperlink"/>
                <w:noProof/>
                <w:lang w:val="fr-FR"/>
              </w:rPr>
              <w:t>3.1.1. Các phần tử cơ sở</w:t>
            </w:r>
            <w:r w:rsidR="002E7709">
              <w:rPr>
                <w:noProof/>
                <w:webHidden/>
              </w:rPr>
              <w:tab/>
            </w:r>
            <w:r w:rsidR="002E7709">
              <w:rPr>
                <w:noProof/>
                <w:webHidden/>
              </w:rPr>
              <w:fldChar w:fldCharType="begin"/>
            </w:r>
            <w:r w:rsidR="002E7709">
              <w:rPr>
                <w:noProof/>
                <w:webHidden/>
              </w:rPr>
              <w:instrText xml:space="preserve"> PAGEREF _Toc111103962 \h </w:instrText>
            </w:r>
            <w:r w:rsidR="002E7709">
              <w:rPr>
                <w:noProof/>
                <w:webHidden/>
              </w:rPr>
            </w:r>
            <w:r w:rsidR="002E7709">
              <w:rPr>
                <w:noProof/>
                <w:webHidden/>
              </w:rPr>
              <w:fldChar w:fldCharType="separate"/>
            </w:r>
            <w:r w:rsidR="002E7709">
              <w:rPr>
                <w:noProof/>
                <w:webHidden/>
              </w:rPr>
              <w:t>44</w:t>
            </w:r>
            <w:r w:rsidR="002E7709">
              <w:rPr>
                <w:noProof/>
                <w:webHidden/>
              </w:rPr>
              <w:fldChar w:fldCharType="end"/>
            </w:r>
          </w:hyperlink>
        </w:p>
        <w:p w14:paraId="24D82CDA" w14:textId="4167016B" w:rsidR="002E7709" w:rsidRDefault="001446C3">
          <w:pPr>
            <w:pStyle w:val="TOC3"/>
            <w:tabs>
              <w:tab w:val="right" w:leader="dot" w:pos="9062"/>
            </w:tabs>
            <w:rPr>
              <w:rFonts w:asciiTheme="minorHAnsi" w:eastAsiaTheme="minorEastAsia" w:hAnsiTheme="minorHAnsi"/>
              <w:noProof/>
              <w:sz w:val="22"/>
            </w:rPr>
          </w:pPr>
          <w:hyperlink w:anchor="_Toc111103963" w:history="1">
            <w:r w:rsidR="002E7709" w:rsidRPr="00C14363">
              <w:rPr>
                <w:rStyle w:val="Hyperlink"/>
                <w:noProof/>
              </w:rPr>
              <w:t>3.1.2. Các kiểu dữ liệu trong Java</w:t>
            </w:r>
            <w:r w:rsidR="002E7709">
              <w:rPr>
                <w:noProof/>
                <w:webHidden/>
              </w:rPr>
              <w:tab/>
            </w:r>
            <w:r w:rsidR="002E7709">
              <w:rPr>
                <w:noProof/>
                <w:webHidden/>
              </w:rPr>
              <w:fldChar w:fldCharType="begin"/>
            </w:r>
            <w:r w:rsidR="002E7709">
              <w:rPr>
                <w:noProof/>
                <w:webHidden/>
              </w:rPr>
              <w:instrText xml:space="preserve"> PAGEREF _Toc111103963 \h </w:instrText>
            </w:r>
            <w:r w:rsidR="002E7709">
              <w:rPr>
                <w:noProof/>
                <w:webHidden/>
              </w:rPr>
            </w:r>
            <w:r w:rsidR="002E7709">
              <w:rPr>
                <w:noProof/>
                <w:webHidden/>
              </w:rPr>
              <w:fldChar w:fldCharType="separate"/>
            </w:r>
            <w:r w:rsidR="002E7709">
              <w:rPr>
                <w:noProof/>
                <w:webHidden/>
              </w:rPr>
              <w:t>45</w:t>
            </w:r>
            <w:r w:rsidR="002E7709">
              <w:rPr>
                <w:noProof/>
                <w:webHidden/>
              </w:rPr>
              <w:fldChar w:fldCharType="end"/>
            </w:r>
          </w:hyperlink>
        </w:p>
        <w:p w14:paraId="143D6EC1" w14:textId="4F443389" w:rsidR="002E7709" w:rsidRDefault="001446C3">
          <w:pPr>
            <w:pStyle w:val="TOC3"/>
            <w:tabs>
              <w:tab w:val="right" w:leader="dot" w:pos="9062"/>
            </w:tabs>
            <w:rPr>
              <w:rFonts w:asciiTheme="minorHAnsi" w:eastAsiaTheme="minorEastAsia" w:hAnsiTheme="minorHAnsi"/>
              <w:noProof/>
              <w:sz w:val="22"/>
            </w:rPr>
          </w:pPr>
          <w:hyperlink w:anchor="_Toc111103964" w:history="1">
            <w:r w:rsidR="002E7709" w:rsidRPr="00C14363">
              <w:rPr>
                <w:rStyle w:val="Hyperlink"/>
                <w:noProof/>
              </w:rPr>
              <w:t>3.1.3. Khai báo biến</w:t>
            </w:r>
            <w:r w:rsidR="002E7709">
              <w:rPr>
                <w:noProof/>
                <w:webHidden/>
              </w:rPr>
              <w:tab/>
            </w:r>
            <w:r w:rsidR="002E7709">
              <w:rPr>
                <w:noProof/>
                <w:webHidden/>
              </w:rPr>
              <w:fldChar w:fldCharType="begin"/>
            </w:r>
            <w:r w:rsidR="002E7709">
              <w:rPr>
                <w:noProof/>
                <w:webHidden/>
              </w:rPr>
              <w:instrText xml:space="preserve"> PAGEREF _Toc111103964 \h </w:instrText>
            </w:r>
            <w:r w:rsidR="002E7709">
              <w:rPr>
                <w:noProof/>
                <w:webHidden/>
              </w:rPr>
            </w:r>
            <w:r w:rsidR="002E7709">
              <w:rPr>
                <w:noProof/>
                <w:webHidden/>
              </w:rPr>
              <w:fldChar w:fldCharType="separate"/>
            </w:r>
            <w:r w:rsidR="002E7709">
              <w:rPr>
                <w:noProof/>
                <w:webHidden/>
              </w:rPr>
              <w:t>46</w:t>
            </w:r>
            <w:r w:rsidR="002E7709">
              <w:rPr>
                <w:noProof/>
                <w:webHidden/>
              </w:rPr>
              <w:fldChar w:fldCharType="end"/>
            </w:r>
          </w:hyperlink>
        </w:p>
        <w:p w14:paraId="13CEA780" w14:textId="5680EEFB" w:rsidR="002E7709" w:rsidRDefault="001446C3">
          <w:pPr>
            <w:pStyle w:val="TOC3"/>
            <w:tabs>
              <w:tab w:val="right" w:leader="dot" w:pos="9062"/>
            </w:tabs>
            <w:rPr>
              <w:rFonts w:asciiTheme="minorHAnsi" w:eastAsiaTheme="minorEastAsia" w:hAnsiTheme="minorHAnsi"/>
              <w:noProof/>
              <w:sz w:val="22"/>
            </w:rPr>
          </w:pPr>
          <w:hyperlink w:anchor="_Toc111103965" w:history="1">
            <w:r w:rsidR="002E7709" w:rsidRPr="00C14363">
              <w:rPr>
                <w:rStyle w:val="Hyperlink"/>
                <w:noProof/>
              </w:rPr>
              <w:t>3.1.4. Biểu thức trong Java</w:t>
            </w:r>
            <w:r w:rsidR="002E7709">
              <w:rPr>
                <w:noProof/>
                <w:webHidden/>
              </w:rPr>
              <w:tab/>
            </w:r>
            <w:r w:rsidR="002E7709">
              <w:rPr>
                <w:noProof/>
                <w:webHidden/>
              </w:rPr>
              <w:fldChar w:fldCharType="begin"/>
            </w:r>
            <w:r w:rsidR="002E7709">
              <w:rPr>
                <w:noProof/>
                <w:webHidden/>
              </w:rPr>
              <w:instrText xml:space="preserve"> PAGEREF _Toc111103965 \h </w:instrText>
            </w:r>
            <w:r w:rsidR="002E7709">
              <w:rPr>
                <w:noProof/>
                <w:webHidden/>
              </w:rPr>
            </w:r>
            <w:r w:rsidR="002E7709">
              <w:rPr>
                <w:noProof/>
                <w:webHidden/>
              </w:rPr>
              <w:fldChar w:fldCharType="separate"/>
            </w:r>
            <w:r w:rsidR="002E7709">
              <w:rPr>
                <w:noProof/>
                <w:webHidden/>
              </w:rPr>
              <w:t>47</w:t>
            </w:r>
            <w:r w:rsidR="002E7709">
              <w:rPr>
                <w:noProof/>
                <w:webHidden/>
              </w:rPr>
              <w:fldChar w:fldCharType="end"/>
            </w:r>
          </w:hyperlink>
        </w:p>
        <w:p w14:paraId="79FC949D" w14:textId="6F788BAF" w:rsidR="002E7709" w:rsidRDefault="001446C3">
          <w:pPr>
            <w:pStyle w:val="TOC3"/>
            <w:tabs>
              <w:tab w:val="right" w:leader="dot" w:pos="9062"/>
            </w:tabs>
            <w:rPr>
              <w:rFonts w:asciiTheme="minorHAnsi" w:eastAsiaTheme="minorEastAsia" w:hAnsiTheme="minorHAnsi"/>
              <w:noProof/>
              <w:sz w:val="22"/>
            </w:rPr>
          </w:pPr>
          <w:hyperlink w:anchor="_Toc111103966" w:history="1">
            <w:r w:rsidR="002E7709" w:rsidRPr="00C14363">
              <w:rPr>
                <w:rStyle w:val="Hyperlink"/>
                <w:noProof/>
              </w:rPr>
              <w:t>3.1.5. Các phép toán trong Java</w:t>
            </w:r>
            <w:r w:rsidR="002E7709">
              <w:rPr>
                <w:noProof/>
                <w:webHidden/>
              </w:rPr>
              <w:tab/>
            </w:r>
            <w:r w:rsidR="002E7709">
              <w:rPr>
                <w:noProof/>
                <w:webHidden/>
              </w:rPr>
              <w:fldChar w:fldCharType="begin"/>
            </w:r>
            <w:r w:rsidR="002E7709">
              <w:rPr>
                <w:noProof/>
                <w:webHidden/>
              </w:rPr>
              <w:instrText xml:space="preserve"> PAGEREF _Toc111103966 \h </w:instrText>
            </w:r>
            <w:r w:rsidR="002E7709">
              <w:rPr>
                <w:noProof/>
                <w:webHidden/>
              </w:rPr>
            </w:r>
            <w:r w:rsidR="002E7709">
              <w:rPr>
                <w:noProof/>
                <w:webHidden/>
              </w:rPr>
              <w:fldChar w:fldCharType="separate"/>
            </w:r>
            <w:r w:rsidR="002E7709">
              <w:rPr>
                <w:noProof/>
                <w:webHidden/>
              </w:rPr>
              <w:t>48</w:t>
            </w:r>
            <w:r w:rsidR="002E7709">
              <w:rPr>
                <w:noProof/>
                <w:webHidden/>
              </w:rPr>
              <w:fldChar w:fldCharType="end"/>
            </w:r>
          </w:hyperlink>
        </w:p>
        <w:p w14:paraId="69DE574C" w14:textId="737219E7" w:rsidR="002E7709" w:rsidRDefault="001446C3">
          <w:pPr>
            <w:pStyle w:val="TOC2"/>
            <w:tabs>
              <w:tab w:val="right" w:leader="dot" w:pos="9062"/>
            </w:tabs>
            <w:rPr>
              <w:rFonts w:asciiTheme="minorHAnsi" w:eastAsiaTheme="minorEastAsia" w:hAnsiTheme="minorHAnsi"/>
              <w:noProof/>
              <w:sz w:val="22"/>
            </w:rPr>
          </w:pPr>
          <w:hyperlink w:anchor="_Toc111103967" w:history="1">
            <w:r w:rsidR="002E7709" w:rsidRPr="00C14363">
              <w:rPr>
                <w:rStyle w:val="Hyperlink"/>
                <w:noProof/>
              </w:rPr>
              <w:t>3.2. Các câu lệnh  nhập xuất dữ liệu cơ bản qua các thiết bị vào ra chuẩn</w:t>
            </w:r>
            <w:r w:rsidR="002E7709">
              <w:rPr>
                <w:noProof/>
                <w:webHidden/>
              </w:rPr>
              <w:tab/>
            </w:r>
            <w:r w:rsidR="002E7709">
              <w:rPr>
                <w:noProof/>
                <w:webHidden/>
              </w:rPr>
              <w:fldChar w:fldCharType="begin"/>
            </w:r>
            <w:r w:rsidR="002E7709">
              <w:rPr>
                <w:noProof/>
                <w:webHidden/>
              </w:rPr>
              <w:instrText xml:space="preserve"> PAGEREF _Toc111103967 \h </w:instrText>
            </w:r>
            <w:r w:rsidR="002E7709">
              <w:rPr>
                <w:noProof/>
                <w:webHidden/>
              </w:rPr>
            </w:r>
            <w:r w:rsidR="002E7709">
              <w:rPr>
                <w:noProof/>
                <w:webHidden/>
              </w:rPr>
              <w:fldChar w:fldCharType="separate"/>
            </w:r>
            <w:r w:rsidR="002E7709">
              <w:rPr>
                <w:noProof/>
                <w:webHidden/>
              </w:rPr>
              <w:t>51</w:t>
            </w:r>
            <w:r w:rsidR="002E7709">
              <w:rPr>
                <w:noProof/>
                <w:webHidden/>
              </w:rPr>
              <w:fldChar w:fldCharType="end"/>
            </w:r>
          </w:hyperlink>
        </w:p>
        <w:p w14:paraId="11C80004" w14:textId="3D9DD9ED" w:rsidR="002E7709" w:rsidRDefault="001446C3">
          <w:pPr>
            <w:pStyle w:val="TOC3"/>
            <w:tabs>
              <w:tab w:val="right" w:leader="dot" w:pos="9062"/>
            </w:tabs>
            <w:rPr>
              <w:rFonts w:asciiTheme="minorHAnsi" w:eastAsiaTheme="minorEastAsia" w:hAnsiTheme="minorHAnsi"/>
              <w:noProof/>
              <w:sz w:val="22"/>
            </w:rPr>
          </w:pPr>
          <w:hyperlink w:anchor="_Toc111103968" w:history="1">
            <w:r w:rsidR="002E7709" w:rsidRPr="00C14363">
              <w:rPr>
                <w:rStyle w:val="Hyperlink"/>
                <w:noProof/>
              </w:rPr>
              <w:t>3.2.1. Nhập dữ liệu từ bàn phím</w:t>
            </w:r>
            <w:r w:rsidR="002E7709">
              <w:rPr>
                <w:noProof/>
                <w:webHidden/>
              </w:rPr>
              <w:tab/>
            </w:r>
            <w:r w:rsidR="002E7709">
              <w:rPr>
                <w:noProof/>
                <w:webHidden/>
              </w:rPr>
              <w:fldChar w:fldCharType="begin"/>
            </w:r>
            <w:r w:rsidR="002E7709">
              <w:rPr>
                <w:noProof/>
                <w:webHidden/>
              </w:rPr>
              <w:instrText xml:space="preserve"> PAGEREF _Toc111103968 \h </w:instrText>
            </w:r>
            <w:r w:rsidR="002E7709">
              <w:rPr>
                <w:noProof/>
                <w:webHidden/>
              </w:rPr>
            </w:r>
            <w:r w:rsidR="002E7709">
              <w:rPr>
                <w:noProof/>
                <w:webHidden/>
              </w:rPr>
              <w:fldChar w:fldCharType="separate"/>
            </w:r>
            <w:r w:rsidR="002E7709">
              <w:rPr>
                <w:noProof/>
                <w:webHidden/>
              </w:rPr>
              <w:t>51</w:t>
            </w:r>
            <w:r w:rsidR="002E7709">
              <w:rPr>
                <w:noProof/>
                <w:webHidden/>
              </w:rPr>
              <w:fldChar w:fldCharType="end"/>
            </w:r>
          </w:hyperlink>
        </w:p>
        <w:p w14:paraId="40B5412A" w14:textId="719707ED" w:rsidR="002E7709" w:rsidRDefault="001446C3">
          <w:pPr>
            <w:pStyle w:val="TOC3"/>
            <w:tabs>
              <w:tab w:val="right" w:leader="dot" w:pos="9062"/>
            </w:tabs>
            <w:rPr>
              <w:rFonts w:asciiTheme="minorHAnsi" w:eastAsiaTheme="minorEastAsia" w:hAnsiTheme="minorHAnsi"/>
              <w:noProof/>
              <w:sz w:val="22"/>
            </w:rPr>
          </w:pPr>
          <w:hyperlink w:anchor="_Toc111103969" w:history="1">
            <w:r w:rsidR="002E7709" w:rsidRPr="00C14363">
              <w:rPr>
                <w:rStyle w:val="Hyperlink"/>
                <w:noProof/>
              </w:rPr>
              <w:t>3.2.2. Xuất dữ liệu ra màn hình</w:t>
            </w:r>
            <w:r w:rsidR="002E7709">
              <w:rPr>
                <w:noProof/>
                <w:webHidden/>
              </w:rPr>
              <w:tab/>
            </w:r>
            <w:r w:rsidR="002E7709">
              <w:rPr>
                <w:noProof/>
                <w:webHidden/>
              </w:rPr>
              <w:fldChar w:fldCharType="begin"/>
            </w:r>
            <w:r w:rsidR="002E7709">
              <w:rPr>
                <w:noProof/>
                <w:webHidden/>
              </w:rPr>
              <w:instrText xml:space="preserve"> PAGEREF _Toc111103969 \h </w:instrText>
            </w:r>
            <w:r w:rsidR="002E7709">
              <w:rPr>
                <w:noProof/>
                <w:webHidden/>
              </w:rPr>
            </w:r>
            <w:r w:rsidR="002E7709">
              <w:rPr>
                <w:noProof/>
                <w:webHidden/>
              </w:rPr>
              <w:fldChar w:fldCharType="separate"/>
            </w:r>
            <w:r w:rsidR="002E7709">
              <w:rPr>
                <w:noProof/>
                <w:webHidden/>
              </w:rPr>
              <w:t>52</w:t>
            </w:r>
            <w:r w:rsidR="002E7709">
              <w:rPr>
                <w:noProof/>
                <w:webHidden/>
              </w:rPr>
              <w:fldChar w:fldCharType="end"/>
            </w:r>
          </w:hyperlink>
        </w:p>
        <w:p w14:paraId="0491CC71" w14:textId="33FC8436" w:rsidR="002E7709" w:rsidRDefault="001446C3">
          <w:pPr>
            <w:pStyle w:val="TOC2"/>
            <w:tabs>
              <w:tab w:val="right" w:leader="dot" w:pos="9062"/>
            </w:tabs>
            <w:rPr>
              <w:rFonts w:asciiTheme="minorHAnsi" w:eastAsiaTheme="minorEastAsia" w:hAnsiTheme="minorHAnsi"/>
              <w:noProof/>
              <w:sz w:val="22"/>
            </w:rPr>
          </w:pPr>
          <w:hyperlink w:anchor="_Toc111103970" w:history="1">
            <w:r w:rsidR="002E7709" w:rsidRPr="00C14363">
              <w:rPr>
                <w:rStyle w:val="Hyperlink"/>
                <w:noProof/>
              </w:rPr>
              <w:t>3.3. Các câu lệnh điều khiển</w:t>
            </w:r>
            <w:r w:rsidR="002E7709">
              <w:rPr>
                <w:noProof/>
                <w:webHidden/>
              </w:rPr>
              <w:tab/>
            </w:r>
            <w:r w:rsidR="002E7709">
              <w:rPr>
                <w:noProof/>
                <w:webHidden/>
              </w:rPr>
              <w:fldChar w:fldCharType="begin"/>
            </w:r>
            <w:r w:rsidR="002E7709">
              <w:rPr>
                <w:noProof/>
                <w:webHidden/>
              </w:rPr>
              <w:instrText xml:space="preserve"> PAGEREF _Toc111103970 \h </w:instrText>
            </w:r>
            <w:r w:rsidR="002E7709">
              <w:rPr>
                <w:noProof/>
                <w:webHidden/>
              </w:rPr>
            </w:r>
            <w:r w:rsidR="002E7709">
              <w:rPr>
                <w:noProof/>
                <w:webHidden/>
              </w:rPr>
              <w:fldChar w:fldCharType="separate"/>
            </w:r>
            <w:r w:rsidR="002E7709">
              <w:rPr>
                <w:noProof/>
                <w:webHidden/>
              </w:rPr>
              <w:t>52</w:t>
            </w:r>
            <w:r w:rsidR="002E7709">
              <w:rPr>
                <w:noProof/>
                <w:webHidden/>
              </w:rPr>
              <w:fldChar w:fldCharType="end"/>
            </w:r>
          </w:hyperlink>
        </w:p>
        <w:p w14:paraId="685CB8E8" w14:textId="7EBD74D1" w:rsidR="002E7709" w:rsidRDefault="001446C3">
          <w:pPr>
            <w:pStyle w:val="TOC3"/>
            <w:tabs>
              <w:tab w:val="right" w:leader="dot" w:pos="9062"/>
            </w:tabs>
            <w:rPr>
              <w:rFonts w:asciiTheme="minorHAnsi" w:eastAsiaTheme="minorEastAsia" w:hAnsiTheme="minorHAnsi"/>
              <w:noProof/>
              <w:sz w:val="22"/>
            </w:rPr>
          </w:pPr>
          <w:hyperlink w:anchor="_Toc111103971" w:history="1">
            <w:r w:rsidR="002E7709" w:rsidRPr="00C14363">
              <w:rPr>
                <w:rStyle w:val="Hyperlink"/>
                <w:noProof/>
              </w:rPr>
              <w:t>3.3.1. Câu lệnh rẽ nhánh</w:t>
            </w:r>
            <w:r w:rsidR="002E7709">
              <w:rPr>
                <w:noProof/>
                <w:webHidden/>
              </w:rPr>
              <w:tab/>
            </w:r>
            <w:r w:rsidR="002E7709">
              <w:rPr>
                <w:noProof/>
                <w:webHidden/>
              </w:rPr>
              <w:fldChar w:fldCharType="begin"/>
            </w:r>
            <w:r w:rsidR="002E7709">
              <w:rPr>
                <w:noProof/>
                <w:webHidden/>
              </w:rPr>
              <w:instrText xml:space="preserve"> PAGEREF _Toc111103971 \h </w:instrText>
            </w:r>
            <w:r w:rsidR="002E7709">
              <w:rPr>
                <w:noProof/>
                <w:webHidden/>
              </w:rPr>
            </w:r>
            <w:r w:rsidR="002E7709">
              <w:rPr>
                <w:noProof/>
                <w:webHidden/>
              </w:rPr>
              <w:fldChar w:fldCharType="separate"/>
            </w:r>
            <w:r w:rsidR="002E7709">
              <w:rPr>
                <w:noProof/>
                <w:webHidden/>
              </w:rPr>
              <w:t>52</w:t>
            </w:r>
            <w:r w:rsidR="002E7709">
              <w:rPr>
                <w:noProof/>
                <w:webHidden/>
              </w:rPr>
              <w:fldChar w:fldCharType="end"/>
            </w:r>
          </w:hyperlink>
        </w:p>
        <w:p w14:paraId="482E7C6A" w14:textId="0E839FA3" w:rsidR="002E7709" w:rsidRDefault="001446C3">
          <w:pPr>
            <w:pStyle w:val="TOC2"/>
            <w:tabs>
              <w:tab w:val="right" w:leader="dot" w:pos="9062"/>
            </w:tabs>
            <w:rPr>
              <w:rFonts w:asciiTheme="minorHAnsi" w:eastAsiaTheme="minorEastAsia" w:hAnsiTheme="minorHAnsi"/>
              <w:noProof/>
              <w:sz w:val="22"/>
            </w:rPr>
          </w:pPr>
          <w:hyperlink w:anchor="_Toc111103972" w:history="1">
            <w:r w:rsidR="002E7709" w:rsidRPr="00C14363">
              <w:rPr>
                <w:rStyle w:val="Hyperlink"/>
                <w:noProof/>
              </w:rPr>
              <w:t>Bài tập cuối chương</w:t>
            </w:r>
            <w:r w:rsidR="002E7709">
              <w:rPr>
                <w:noProof/>
                <w:webHidden/>
              </w:rPr>
              <w:tab/>
            </w:r>
            <w:r w:rsidR="002E7709">
              <w:rPr>
                <w:noProof/>
                <w:webHidden/>
              </w:rPr>
              <w:fldChar w:fldCharType="begin"/>
            </w:r>
            <w:r w:rsidR="002E7709">
              <w:rPr>
                <w:noProof/>
                <w:webHidden/>
              </w:rPr>
              <w:instrText xml:space="preserve"> PAGEREF _Toc111103972 \h </w:instrText>
            </w:r>
            <w:r w:rsidR="002E7709">
              <w:rPr>
                <w:noProof/>
                <w:webHidden/>
              </w:rPr>
            </w:r>
            <w:r w:rsidR="002E7709">
              <w:rPr>
                <w:noProof/>
                <w:webHidden/>
              </w:rPr>
              <w:fldChar w:fldCharType="separate"/>
            </w:r>
            <w:r w:rsidR="002E7709">
              <w:rPr>
                <w:noProof/>
                <w:webHidden/>
              </w:rPr>
              <w:t>55</w:t>
            </w:r>
            <w:r w:rsidR="002E7709">
              <w:rPr>
                <w:noProof/>
                <w:webHidden/>
              </w:rPr>
              <w:fldChar w:fldCharType="end"/>
            </w:r>
          </w:hyperlink>
        </w:p>
        <w:p w14:paraId="3A67CA12" w14:textId="6A989DCC" w:rsidR="002E7709" w:rsidRDefault="001446C3">
          <w:pPr>
            <w:pStyle w:val="TOC2"/>
            <w:tabs>
              <w:tab w:val="right" w:leader="dot" w:pos="9062"/>
            </w:tabs>
            <w:rPr>
              <w:rFonts w:asciiTheme="minorHAnsi" w:eastAsiaTheme="minorEastAsia" w:hAnsiTheme="minorHAnsi"/>
              <w:noProof/>
              <w:sz w:val="22"/>
            </w:rPr>
          </w:pPr>
          <w:hyperlink w:anchor="_Toc111103973" w:history="1">
            <w:r w:rsidR="002E7709" w:rsidRPr="00C14363">
              <w:rPr>
                <w:rStyle w:val="Hyperlink"/>
                <w:noProof/>
              </w:rPr>
              <w:t>Bài 5: Các câu lệnh điều khiển (Số tiết: 03 tiết)</w:t>
            </w:r>
            <w:r w:rsidR="002E7709">
              <w:rPr>
                <w:noProof/>
                <w:webHidden/>
              </w:rPr>
              <w:tab/>
            </w:r>
            <w:r w:rsidR="002E7709">
              <w:rPr>
                <w:noProof/>
                <w:webHidden/>
              </w:rPr>
              <w:fldChar w:fldCharType="begin"/>
            </w:r>
            <w:r w:rsidR="002E7709">
              <w:rPr>
                <w:noProof/>
                <w:webHidden/>
              </w:rPr>
              <w:instrText xml:space="preserve"> PAGEREF _Toc111103973 \h </w:instrText>
            </w:r>
            <w:r w:rsidR="002E7709">
              <w:rPr>
                <w:noProof/>
                <w:webHidden/>
              </w:rPr>
            </w:r>
            <w:r w:rsidR="002E7709">
              <w:rPr>
                <w:noProof/>
                <w:webHidden/>
              </w:rPr>
              <w:fldChar w:fldCharType="separate"/>
            </w:r>
            <w:r w:rsidR="002E7709">
              <w:rPr>
                <w:noProof/>
                <w:webHidden/>
              </w:rPr>
              <w:t>57</w:t>
            </w:r>
            <w:r w:rsidR="002E7709">
              <w:rPr>
                <w:noProof/>
                <w:webHidden/>
              </w:rPr>
              <w:fldChar w:fldCharType="end"/>
            </w:r>
          </w:hyperlink>
        </w:p>
        <w:p w14:paraId="3ABFED08" w14:textId="6A699049" w:rsidR="002E7709" w:rsidRDefault="001446C3">
          <w:pPr>
            <w:pStyle w:val="TOC3"/>
            <w:tabs>
              <w:tab w:val="right" w:leader="dot" w:pos="9062"/>
            </w:tabs>
            <w:rPr>
              <w:rFonts w:asciiTheme="minorHAnsi" w:eastAsiaTheme="minorEastAsia" w:hAnsiTheme="minorHAnsi"/>
              <w:noProof/>
              <w:sz w:val="22"/>
            </w:rPr>
          </w:pPr>
          <w:hyperlink w:anchor="_Toc111103974" w:history="1">
            <w:r w:rsidR="002E7709" w:rsidRPr="00C14363">
              <w:rPr>
                <w:rStyle w:val="Hyperlink"/>
                <w:noProof/>
              </w:rPr>
              <w:t>3.3.2. Các câu lệnh lặp</w:t>
            </w:r>
            <w:r w:rsidR="002E7709">
              <w:rPr>
                <w:noProof/>
                <w:webHidden/>
              </w:rPr>
              <w:tab/>
            </w:r>
            <w:r w:rsidR="002E7709">
              <w:rPr>
                <w:noProof/>
                <w:webHidden/>
              </w:rPr>
              <w:fldChar w:fldCharType="begin"/>
            </w:r>
            <w:r w:rsidR="002E7709">
              <w:rPr>
                <w:noProof/>
                <w:webHidden/>
              </w:rPr>
              <w:instrText xml:space="preserve"> PAGEREF _Toc111103974 \h </w:instrText>
            </w:r>
            <w:r w:rsidR="002E7709">
              <w:rPr>
                <w:noProof/>
                <w:webHidden/>
              </w:rPr>
            </w:r>
            <w:r w:rsidR="002E7709">
              <w:rPr>
                <w:noProof/>
                <w:webHidden/>
              </w:rPr>
              <w:fldChar w:fldCharType="separate"/>
            </w:r>
            <w:r w:rsidR="002E7709">
              <w:rPr>
                <w:noProof/>
                <w:webHidden/>
              </w:rPr>
              <w:t>57</w:t>
            </w:r>
            <w:r w:rsidR="002E7709">
              <w:rPr>
                <w:noProof/>
                <w:webHidden/>
              </w:rPr>
              <w:fldChar w:fldCharType="end"/>
            </w:r>
          </w:hyperlink>
        </w:p>
        <w:p w14:paraId="6FF5133C" w14:textId="276B0357" w:rsidR="002E7709" w:rsidRDefault="001446C3">
          <w:pPr>
            <w:pStyle w:val="TOC3"/>
            <w:tabs>
              <w:tab w:val="right" w:leader="dot" w:pos="9062"/>
            </w:tabs>
            <w:rPr>
              <w:rFonts w:asciiTheme="minorHAnsi" w:eastAsiaTheme="minorEastAsia" w:hAnsiTheme="minorHAnsi"/>
              <w:noProof/>
              <w:sz w:val="22"/>
            </w:rPr>
          </w:pPr>
          <w:hyperlink w:anchor="_Toc111103975" w:history="1">
            <w:r w:rsidR="002E7709" w:rsidRPr="00C14363">
              <w:rPr>
                <w:rStyle w:val="Hyperlink"/>
                <w:noProof/>
              </w:rPr>
              <w:t>3.3.3. Các lệnh chuyển vị trong java</w:t>
            </w:r>
            <w:r w:rsidR="002E7709">
              <w:rPr>
                <w:noProof/>
                <w:webHidden/>
              </w:rPr>
              <w:tab/>
            </w:r>
            <w:r w:rsidR="002E7709">
              <w:rPr>
                <w:noProof/>
                <w:webHidden/>
              </w:rPr>
              <w:fldChar w:fldCharType="begin"/>
            </w:r>
            <w:r w:rsidR="002E7709">
              <w:rPr>
                <w:noProof/>
                <w:webHidden/>
              </w:rPr>
              <w:instrText xml:space="preserve"> PAGEREF _Toc111103975 \h </w:instrText>
            </w:r>
            <w:r w:rsidR="002E7709">
              <w:rPr>
                <w:noProof/>
                <w:webHidden/>
              </w:rPr>
            </w:r>
            <w:r w:rsidR="002E7709">
              <w:rPr>
                <w:noProof/>
                <w:webHidden/>
              </w:rPr>
              <w:fldChar w:fldCharType="separate"/>
            </w:r>
            <w:r w:rsidR="002E7709">
              <w:rPr>
                <w:noProof/>
                <w:webHidden/>
              </w:rPr>
              <w:t>59</w:t>
            </w:r>
            <w:r w:rsidR="002E7709">
              <w:rPr>
                <w:noProof/>
                <w:webHidden/>
              </w:rPr>
              <w:fldChar w:fldCharType="end"/>
            </w:r>
          </w:hyperlink>
        </w:p>
        <w:p w14:paraId="27EFE201" w14:textId="3C8124C2" w:rsidR="002E7709" w:rsidRDefault="001446C3">
          <w:pPr>
            <w:pStyle w:val="TOC2"/>
            <w:tabs>
              <w:tab w:val="right" w:leader="dot" w:pos="9062"/>
            </w:tabs>
            <w:rPr>
              <w:rFonts w:asciiTheme="minorHAnsi" w:eastAsiaTheme="minorEastAsia" w:hAnsiTheme="minorHAnsi"/>
              <w:noProof/>
              <w:sz w:val="22"/>
            </w:rPr>
          </w:pPr>
          <w:hyperlink w:anchor="_Toc111103976" w:history="1">
            <w:r w:rsidR="002E7709" w:rsidRPr="00C14363">
              <w:rPr>
                <w:rStyle w:val="Hyperlink"/>
                <w:noProof/>
              </w:rPr>
              <w:t>3.4. Ngoại lệ và xử lý ngoại lệ</w:t>
            </w:r>
            <w:r w:rsidR="002E7709">
              <w:rPr>
                <w:noProof/>
                <w:webHidden/>
              </w:rPr>
              <w:tab/>
            </w:r>
            <w:r w:rsidR="002E7709">
              <w:rPr>
                <w:noProof/>
                <w:webHidden/>
              </w:rPr>
              <w:fldChar w:fldCharType="begin"/>
            </w:r>
            <w:r w:rsidR="002E7709">
              <w:rPr>
                <w:noProof/>
                <w:webHidden/>
              </w:rPr>
              <w:instrText xml:space="preserve"> PAGEREF _Toc111103976 \h </w:instrText>
            </w:r>
            <w:r w:rsidR="002E7709">
              <w:rPr>
                <w:noProof/>
                <w:webHidden/>
              </w:rPr>
            </w:r>
            <w:r w:rsidR="002E7709">
              <w:rPr>
                <w:noProof/>
                <w:webHidden/>
              </w:rPr>
              <w:fldChar w:fldCharType="separate"/>
            </w:r>
            <w:r w:rsidR="002E7709">
              <w:rPr>
                <w:noProof/>
                <w:webHidden/>
              </w:rPr>
              <w:t>62</w:t>
            </w:r>
            <w:r w:rsidR="002E7709">
              <w:rPr>
                <w:noProof/>
                <w:webHidden/>
              </w:rPr>
              <w:fldChar w:fldCharType="end"/>
            </w:r>
          </w:hyperlink>
        </w:p>
        <w:p w14:paraId="38BE07EC" w14:textId="4E7133CB" w:rsidR="002E7709" w:rsidRDefault="001446C3">
          <w:pPr>
            <w:pStyle w:val="TOC3"/>
            <w:tabs>
              <w:tab w:val="right" w:leader="dot" w:pos="9062"/>
            </w:tabs>
            <w:rPr>
              <w:rFonts w:asciiTheme="minorHAnsi" w:eastAsiaTheme="minorEastAsia" w:hAnsiTheme="minorHAnsi"/>
              <w:noProof/>
              <w:sz w:val="22"/>
            </w:rPr>
          </w:pPr>
          <w:hyperlink w:anchor="_Toc111103977" w:history="1">
            <w:r w:rsidR="002E7709" w:rsidRPr="00C14363">
              <w:rPr>
                <w:rStyle w:val="Hyperlink"/>
                <w:noProof/>
              </w:rPr>
              <w:t>3.4.1. Cấu trúc phân cấp của các lớp xử lý ngoại lệ</w:t>
            </w:r>
            <w:r w:rsidR="002E7709">
              <w:rPr>
                <w:noProof/>
                <w:webHidden/>
              </w:rPr>
              <w:tab/>
            </w:r>
            <w:r w:rsidR="002E7709">
              <w:rPr>
                <w:noProof/>
                <w:webHidden/>
              </w:rPr>
              <w:fldChar w:fldCharType="begin"/>
            </w:r>
            <w:r w:rsidR="002E7709">
              <w:rPr>
                <w:noProof/>
                <w:webHidden/>
              </w:rPr>
              <w:instrText xml:space="preserve"> PAGEREF _Toc111103977 \h </w:instrText>
            </w:r>
            <w:r w:rsidR="002E7709">
              <w:rPr>
                <w:noProof/>
                <w:webHidden/>
              </w:rPr>
            </w:r>
            <w:r w:rsidR="002E7709">
              <w:rPr>
                <w:noProof/>
                <w:webHidden/>
              </w:rPr>
              <w:fldChar w:fldCharType="separate"/>
            </w:r>
            <w:r w:rsidR="002E7709">
              <w:rPr>
                <w:noProof/>
                <w:webHidden/>
              </w:rPr>
              <w:t>64</w:t>
            </w:r>
            <w:r w:rsidR="002E7709">
              <w:rPr>
                <w:noProof/>
                <w:webHidden/>
              </w:rPr>
              <w:fldChar w:fldCharType="end"/>
            </w:r>
          </w:hyperlink>
        </w:p>
        <w:p w14:paraId="6D42AE1E" w14:textId="0D550D48" w:rsidR="002E7709" w:rsidRDefault="001446C3">
          <w:pPr>
            <w:pStyle w:val="TOC3"/>
            <w:tabs>
              <w:tab w:val="right" w:leader="dot" w:pos="9062"/>
            </w:tabs>
            <w:rPr>
              <w:rFonts w:asciiTheme="minorHAnsi" w:eastAsiaTheme="minorEastAsia" w:hAnsiTheme="minorHAnsi"/>
              <w:noProof/>
              <w:sz w:val="22"/>
            </w:rPr>
          </w:pPr>
          <w:hyperlink w:anchor="_Toc111103978" w:history="1">
            <w:r w:rsidR="002E7709" w:rsidRPr="00C14363">
              <w:rPr>
                <w:rStyle w:val="Hyperlink"/>
                <w:noProof/>
              </w:rPr>
              <w:t>3.4.2. Câu lệnh try, catch và finally</w:t>
            </w:r>
            <w:r w:rsidR="002E7709">
              <w:rPr>
                <w:noProof/>
                <w:webHidden/>
              </w:rPr>
              <w:tab/>
            </w:r>
            <w:r w:rsidR="002E7709">
              <w:rPr>
                <w:noProof/>
                <w:webHidden/>
              </w:rPr>
              <w:fldChar w:fldCharType="begin"/>
            </w:r>
            <w:r w:rsidR="002E7709">
              <w:rPr>
                <w:noProof/>
                <w:webHidden/>
              </w:rPr>
              <w:instrText xml:space="preserve"> PAGEREF _Toc111103978 \h </w:instrText>
            </w:r>
            <w:r w:rsidR="002E7709">
              <w:rPr>
                <w:noProof/>
                <w:webHidden/>
              </w:rPr>
            </w:r>
            <w:r w:rsidR="002E7709">
              <w:rPr>
                <w:noProof/>
                <w:webHidden/>
              </w:rPr>
              <w:fldChar w:fldCharType="separate"/>
            </w:r>
            <w:r w:rsidR="002E7709">
              <w:rPr>
                <w:noProof/>
                <w:webHidden/>
              </w:rPr>
              <w:t>65</w:t>
            </w:r>
            <w:r w:rsidR="002E7709">
              <w:rPr>
                <w:noProof/>
                <w:webHidden/>
              </w:rPr>
              <w:fldChar w:fldCharType="end"/>
            </w:r>
          </w:hyperlink>
        </w:p>
        <w:p w14:paraId="321E9662" w14:textId="65C3A59B" w:rsidR="002E7709" w:rsidRDefault="001446C3">
          <w:pPr>
            <w:pStyle w:val="TOC3"/>
            <w:tabs>
              <w:tab w:val="right" w:leader="dot" w:pos="9062"/>
            </w:tabs>
            <w:rPr>
              <w:rFonts w:asciiTheme="minorHAnsi" w:eastAsiaTheme="minorEastAsia" w:hAnsiTheme="minorHAnsi"/>
              <w:noProof/>
              <w:sz w:val="22"/>
            </w:rPr>
          </w:pPr>
          <w:hyperlink w:anchor="_Toc111103979" w:history="1">
            <w:r w:rsidR="002E7709" w:rsidRPr="00C14363">
              <w:rPr>
                <w:rStyle w:val="Hyperlink"/>
                <w:noProof/>
              </w:rPr>
              <w:t>3.4.3. Ném ngoại lệ bằng lệnh ‘throw’</w:t>
            </w:r>
            <w:r w:rsidR="002E7709">
              <w:rPr>
                <w:noProof/>
                <w:webHidden/>
              </w:rPr>
              <w:tab/>
            </w:r>
            <w:r w:rsidR="002E7709">
              <w:rPr>
                <w:noProof/>
                <w:webHidden/>
              </w:rPr>
              <w:fldChar w:fldCharType="begin"/>
            </w:r>
            <w:r w:rsidR="002E7709">
              <w:rPr>
                <w:noProof/>
                <w:webHidden/>
              </w:rPr>
              <w:instrText xml:space="preserve"> PAGEREF _Toc111103979 \h </w:instrText>
            </w:r>
            <w:r w:rsidR="002E7709">
              <w:rPr>
                <w:noProof/>
                <w:webHidden/>
              </w:rPr>
            </w:r>
            <w:r w:rsidR="002E7709">
              <w:rPr>
                <w:noProof/>
                <w:webHidden/>
              </w:rPr>
              <w:fldChar w:fldCharType="separate"/>
            </w:r>
            <w:r w:rsidR="002E7709">
              <w:rPr>
                <w:noProof/>
                <w:webHidden/>
              </w:rPr>
              <w:t>68</w:t>
            </w:r>
            <w:r w:rsidR="002E7709">
              <w:rPr>
                <w:noProof/>
                <w:webHidden/>
              </w:rPr>
              <w:fldChar w:fldCharType="end"/>
            </w:r>
          </w:hyperlink>
        </w:p>
        <w:p w14:paraId="5A7BED37" w14:textId="7F662404" w:rsidR="002E7709" w:rsidRDefault="001446C3">
          <w:pPr>
            <w:pStyle w:val="TOC3"/>
            <w:tabs>
              <w:tab w:val="right" w:leader="dot" w:pos="9062"/>
            </w:tabs>
            <w:rPr>
              <w:rFonts w:asciiTheme="minorHAnsi" w:eastAsiaTheme="minorEastAsia" w:hAnsiTheme="minorHAnsi"/>
              <w:noProof/>
              <w:sz w:val="22"/>
            </w:rPr>
          </w:pPr>
          <w:hyperlink w:anchor="_Toc111103980" w:history="1">
            <w:r w:rsidR="002E7709" w:rsidRPr="00C14363">
              <w:rPr>
                <w:rStyle w:val="Hyperlink"/>
                <w:noProof/>
              </w:rPr>
              <w:t>3.4.4. Mệnh đề throws</w:t>
            </w:r>
            <w:r w:rsidR="002E7709">
              <w:rPr>
                <w:noProof/>
                <w:webHidden/>
              </w:rPr>
              <w:tab/>
            </w:r>
            <w:r w:rsidR="002E7709">
              <w:rPr>
                <w:noProof/>
                <w:webHidden/>
              </w:rPr>
              <w:fldChar w:fldCharType="begin"/>
            </w:r>
            <w:r w:rsidR="002E7709">
              <w:rPr>
                <w:noProof/>
                <w:webHidden/>
              </w:rPr>
              <w:instrText xml:space="preserve"> PAGEREF _Toc111103980 \h </w:instrText>
            </w:r>
            <w:r w:rsidR="002E7709">
              <w:rPr>
                <w:noProof/>
                <w:webHidden/>
              </w:rPr>
            </w:r>
            <w:r w:rsidR="002E7709">
              <w:rPr>
                <w:noProof/>
                <w:webHidden/>
              </w:rPr>
              <w:fldChar w:fldCharType="separate"/>
            </w:r>
            <w:r w:rsidR="002E7709">
              <w:rPr>
                <w:noProof/>
                <w:webHidden/>
              </w:rPr>
              <w:t>69</w:t>
            </w:r>
            <w:r w:rsidR="002E7709">
              <w:rPr>
                <w:noProof/>
                <w:webHidden/>
              </w:rPr>
              <w:fldChar w:fldCharType="end"/>
            </w:r>
          </w:hyperlink>
        </w:p>
        <w:p w14:paraId="5F4838FC" w14:textId="2C64153E" w:rsidR="002E7709" w:rsidRDefault="001446C3">
          <w:pPr>
            <w:pStyle w:val="TOC3"/>
            <w:tabs>
              <w:tab w:val="right" w:leader="dot" w:pos="9062"/>
            </w:tabs>
            <w:rPr>
              <w:rFonts w:asciiTheme="minorHAnsi" w:eastAsiaTheme="minorEastAsia" w:hAnsiTheme="minorHAnsi"/>
              <w:noProof/>
              <w:sz w:val="22"/>
            </w:rPr>
          </w:pPr>
          <w:hyperlink w:anchor="_Toc111103981" w:history="1">
            <w:r w:rsidR="002E7709" w:rsidRPr="00C14363">
              <w:rPr>
                <w:rStyle w:val="Hyperlink"/>
                <w:noProof/>
              </w:rPr>
              <w:t>3.4.5. Tự định nghĩa ngoại lệ</w:t>
            </w:r>
            <w:r w:rsidR="002E7709">
              <w:rPr>
                <w:noProof/>
                <w:webHidden/>
              </w:rPr>
              <w:tab/>
            </w:r>
            <w:r w:rsidR="002E7709">
              <w:rPr>
                <w:noProof/>
                <w:webHidden/>
              </w:rPr>
              <w:fldChar w:fldCharType="begin"/>
            </w:r>
            <w:r w:rsidR="002E7709">
              <w:rPr>
                <w:noProof/>
                <w:webHidden/>
              </w:rPr>
              <w:instrText xml:space="preserve"> PAGEREF _Toc111103981 \h </w:instrText>
            </w:r>
            <w:r w:rsidR="002E7709">
              <w:rPr>
                <w:noProof/>
                <w:webHidden/>
              </w:rPr>
            </w:r>
            <w:r w:rsidR="002E7709">
              <w:rPr>
                <w:noProof/>
                <w:webHidden/>
              </w:rPr>
              <w:fldChar w:fldCharType="separate"/>
            </w:r>
            <w:r w:rsidR="002E7709">
              <w:rPr>
                <w:noProof/>
                <w:webHidden/>
              </w:rPr>
              <w:t>70</w:t>
            </w:r>
            <w:r w:rsidR="002E7709">
              <w:rPr>
                <w:noProof/>
                <w:webHidden/>
              </w:rPr>
              <w:fldChar w:fldCharType="end"/>
            </w:r>
          </w:hyperlink>
        </w:p>
        <w:p w14:paraId="70BF0BDD" w14:textId="34B212B8" w:rsidR="002E7709" w:rsidRDefault="001446C3">
          <w:pPr>
            <w:pStyle w:val="TOC3"/>
            <w:tabs>
              <w:tab w:val="right" w:leader="dot" w:pos="9062"/>
            </w:tabs>
            <w:rPr>
              <w:rFonts w:asciiTheme="minorHAnsi" w:eastAsiaTheme="minorEastAsia" w:hAnsiTheme="minorHAnsi"/>
              <w:noProof/>
              <w:sz w:val="22"/>
            </w:rPr>
          </w:pPr>
          <w:hyperlink w:anchor="_Toc111103982" w:history="1">
            <w:r w:rsidR="002E7709" w:rsidRPr="00C14363">
              <w:rPr>
                <w:rStyle w:val="Hyperlink"/>
                <w:noProof/>
              </w:rPr>
              <w:t>3.4.6. Lần vết ngoại lệ StackTrace</w:t>
            </w:r>
            <w:r w:rsidR="002E7709">
              <w:rPr>
                <w:noProof/>
                <w:webHidden/>
              </w:rPr>
              <w:tab/>
            </w:r>
            <w:r w:rsidR="002E7709">
              <w:rPr>
                <w:noProof/>
                <w:webHidden/>
              </w:rPr>
              <w:fldChar w:fldCharType="begin"/>
            </w:r>
            <w:r w:rsidR="002E7709">
              <w:rPr>
                <w:noProof/>
                <w:webHidden/>
              </w:rPr>
              <w:instrText xml:space="preserve"> PAGEREF _Toc111103982 \h </w:instrText>
            </w:r>
            <w:r w:rsidR="002E7709">
              <w:rPr>
                <w:noProof/>
                <w:webHidden/>
              </w:rPr>
            </w:r>
            <w:r w:rsidR="002E7709">
              <w:rPr>
                <w:noProof/>
                <w:webHidden/>
              </w:rPr>
              <w:fldChar w:fldCharType="separate"/>
            </w:r>
            <w:r w:rsidR="002E7709">
              <w:rPr>
                <w:noProof/>
                <w:webHidden/>
              </w:rPr>
              <w:t>71</w:t>
            </w:r>
            <w:r w:rsidR="002E7709">
              <w:rPr>
                <w:noProof/>
                <w:webHidden/>
              </w:rPr>
              <w:fldChar w:fldCharType="end"/>
            </w:r>
          </w:hyperlink>
        </w:p>
        <w:p w14:paraId="6C3701D6" w14:textId="4A78F4D4" w:rsidR="002E7709" w:rsidRDefault="001446C3">
          <w:pPr>
            <w:pStyle w:val="TOC2"/>
            <w:tabs>
              <w:tab w:val="right" w:leader="dot" w:pos="9062"/>
            </w:tabs>
            <w:rPr>
              <w:rFonts w:asciiTheme="minorHAnsi" w:eastAsiaTheme="minorEastAsia" w:hAnsiTheme="minorHAnsi"/>
              <w:noProof/>
              <w:sz w:val="22"/>
            </w:rPr>
          </w:pPr>
          <w:hyperlink w:anchor="_Toc111103983" w:history="1">
            <w:r w:rsidR="002E7709" w:rsidRPr="00C14363">
              <w:rPr>
                <w:rStyle w:val="Hyperlink"/>
                <w:noProof/>
              </w:rPr>
              <w:t>Bài tập cuối chương</w:t>
            </w:r>
            <w:r w:rsidR="002E7709">
              <w:rPr>
                <w:noProof/>
                <w:webHidden/>
              </w:rPr>
              <w:tab/>
            </w:r>
            <w:r w:rsidR="002E7709">
              <w:rPr>
                <w:noProof/>
                <w:webHidden/>
              </w:rPr>
              <w:fldChar w:fldCharType="begin"/>
            </w:r>
            <w:r w:rsidR="002E7709">
              <w:rPr>
                <w:noProof/>
                <w:webHidden/>
              </w:rPr>
              <w:instrText xml:space="preserve"> PAGEREF _Toc111103983 \h </w:instrText>
            </w:r>
            <w:r w:rsidR="002E7709">
              <w:rPr>
                <w:noProof/>
                <w:webHidden/>
              </w:rPr>
            </w:r>
            <w:r w:rsidR="002E7709">
              <w:rPr>
                <w:noProof/>
                <w:webHidden/>
              </w:rPr>
              <w:fldChar w:fldCharType="separate"/>
            </w:r>
            <w:r w:rsidR="002E7709">
              <w:rPr>
                <w:noProof/>
                <w:webHidden/>
              </w:rPr>
              <w:t>72</w:t>
            </w:r>
            <w:r w:rsidR="002E7709">
              <w:rPr>
                <w:noProof/>
                <w:webHidden/>
              </w:rPr>
              <w:fldChar w:fldCharType="end"/>
            </w:r>
          </w:hyperlink>
        </w:p>
        <w:p w14:paraId="154E65F5" w14:textId="1A711431" w:rsidR="002E7709" w:rsidRDefault="001446C3">
          <w:pPr>
            <w:pStyle w:val="TOC1"/>
            <w:tabs>
              <w:tab w:val="right" w:leader="dot" w:pos="9062"/>
            </w:tabs>
            <w:rPr>
              <w:rFonts w:asciiTheme="minorHAnsi" w:eastAsiaTheme="minorEastAsia" w:hAnsiTheme="minorHAnsi"/>
              <w:noProof/>
              <w:sz w:val="22"/>
            </w:rPr>
          </w:pPr>
          <w:hyperlink w:anchor="_Toc111103984" w:history="1">
            <w:r w:rsidR="002E7709" w:rsidRPr="00C14363">
              <w:rPr>
                <w:rStyle w:val="Hyperlink"/>
                <w:noProof/>
              </w:rPr>
              <w:t>Chương IV: LỚP VÀ CÁC THÀNH PHẦN CỦA LỚP ĐỐI TƯỢNG</w:t>
            </w:r>
            <w:r w:rsidR="002E7709">
              <w:rPr>
                <w:noProof/>
                <w:webHidden/>
              </w:rPr>
              <w:tab/>
            </w:r>
            <w:r w:rsidR="002E7709">
              <w:rPr>
                <w:noProof/>
                <w:webHidden/>
              </w:rPr>
              <w:fldChar w:fldCharType="begin"/>
            </w:r>
            <w:r w:rsidR="002E7709">
              <w:rPr>
                <w:noProof/>
                <w:webHidden/>
              </w:rPr>
              <w:instrText xml:space="preserve"> PAGEREF _Toc111103984 \h </w:instrText>
            </w:r>
            <w:r w:rsidR="002E7709">
              <w:rPr>
                <w:noProof/>
                <w:webHidden/>
              </w:rPr>
            </w:r>
            <w:r w:rsidR="002E7709">
              <w:rPr>
                <w:noProof/>
                <w:webHidden/>
              </w:rPr>
              <w:fldChar w:fldCharType="separate"/>
            </w:r>
            <w:r w:rsidR="002E7709">
              <w:rPr>
                <w:noProof/>
                <w:webHidden/>
              </w:rPr>
              <w:t>74</w:t>
            </w:r>
            <w:r w:rsidR="002E7709">
              <w:rPr>
                <w:noProof/>
                <w:webHidden/>
              </w:rPr>
              <w:fldChar w:fldCharType="end"/>
            </w:r>
          </w:hyperlink>
        </w:p>
        <w:p w14:paraId="7BAA1B2D" w14:textId="33B93863" w:rsidR="002E7709" w:rsidRDefault="001446C3">
          <w:pPr>
            <w:pStyle w:val="TOC3"/>
            <w:tabs>
              <w:tab w:val="right" w:leader="dot" w:pos="9062"/>
            </w:tabs>
            <w:rPr>
              <w:rFonts w:asciiTheme="minorHAnsi" w:eastAsiaTheme="minorEastAsia" w:hAnsiTheme="minorHAnsi"/>
              <w:noProof/>
              <w:sz w:val="22"/>
            </w:rPr>
          </w:pPr>
          <w:hyperlink w:anchor="_Toc111103985" w:history="1">
            <w:r w:rsidR="002E7709" w:rsidRPr="00C14363">
              <w:rPr>
                <w:rStyle w:val="Hyperlink"/>
                <w:noProof/>
              </w:rPr>
              <w:t>Nội dung chính của chương</w:t>
            </w:r>
            <w:r w:rsidR="002E7709">
              <w:rPr>
                <w:noProof/>
                <w:webHidden/>
              </w:rPr>
              <w:tab/>
            </w:r>
            <w:r w:rsidR="002E7709">
              <w:rPr>
                <w:noProof/>
                <w:webHidden/>
              </w:rPr>
              <w:fldChar w:fldCharType="begin"/>
            </w:r>
            <w:r w:rsidR="002E7709">
              <w:rPr>
                <w:noProof/>
                <w:webHidden/>
              </w:rPr>
              <w:instrText xml:space="preserve"> PAGEREF _Toc111103985 \h </w:instrText>
            </w:r>
            <w:r w:rsidR="002E7709">
              <w:rPr>
                <w:noProof/>
                <w:webHidden/>
              </w:rPr>
            </w:r>
            <w:r w:rsidR="002E7709">
              <w:rPr>
                <w:noProof/>
                <w:webHidden/>
              </w:rPr>
              <w:fldChar w:fldCharType="separate"/>
            </w:r>
            <w:r w:rsidR="002E7709">
              <w:rPr>
                <w:noProof/>
                <w:webHidden/>
              </w:rPr>
              <w:t>74</w:t>
            </w:r>
            <w:r w:rsidR="002E7709">
              <w:rPr>
                <w:noProof/>
                <w:webHidden/>
              </w:rPr>
              <w:fldChar w:fldCharType="end"/>
            </w:r>
          </w:hyperlink>
        </w:p>
        <w:p w14:paraId="47E18FDF" w14:textId="66FC2572" w:rsidR="002E7709" w:rsidRDefault="001446C3">
          <w:pPr>
            <w:pStyle w:val="TOC3"/>
            <w:tabs>
              <w:tab w:val="right" w:leader="dot" w:pos="9062"/>
            </w:tabs>
            <w:rPr>
              <w:rFonts w:asciiTheme="minorHAnsi" w:eastAsiaTheme="minorEastAsia" w:hAnsiTheme="minorHAnsi"/>
              <w:noProof/>
              <w:sz w:val="22"/>
            </w:rPr>
          </w:pPr>
          <w:hyperlink w:anchor="_Toc111103986" w:history="1">
            <w:r w:rsidR="002E7709" w:rsidRPr="00C14363">
              <w:rPr>
                <w:rStyle w:val="Hyperlink"/>
                <w:noProof/>
              </w:rPr>
              <w:t>Mục tiêu cần đạt được của chương</w:t>
            </w:r>
            <w:r w:rsidR="002E7709">
              <w:rPr>
                <w:noProof/>
                <w:webHidden/>
              </w:rPr>
              <w:tab/>
            </w:r>
            <w:r w:rsidR="002E7709">
              <w:rPr>
                <w:noProof/>
                <w:webHidden/>
              </w:rPr>
              <w:fldChar w:fldCharType="begin"/>
            </w:r>
            <w:r w:rsidR="002E7709">
              <w:rPr>
                <w:noProof/>
                <w:webHidden/>
              </w:rPr>
              <w:instrText xml:space="preserve"> PAGEREF _Toc111103986 \h </w:instrText>
            </w:r>
            <w:r w:rsidR="002E7709">
              <w:rPr>
                <w:noProof/>
                <w:webHidden/>
              </w:rPr>
            </w:r>
            <w:r w:rsidR="002E7709">
              <w:rPr>
                <w:noProof/>
                <w:webHidden/>
              </w:rPr>
              <w:fldChar w:fldCharType="separate"/>
            </w:r>
            <w:r w:rsidR="002E7709">
              <w:rPr>
                <w:noProof/>
                <w:webHidden/>
              </w:rPr>
              <w:t>74</w:t>
            </w:r>
            <w:r w:rsidR="002E7709">
              <w:rPr>
                <w:noProof/>
                <w:webHidden/>
              </w:rPr>
              <w:fldChar w:fldCharType="end"/>
            </w:r>
          </w:hyperlink>
        </w:p>
        <w:p w14:paraId="33594809" w14:textId="65305596" w:rsidR="002E7709" w:rsidRDefault="001446C3">
          <w:pPr>
            <w:pStyle w:val="TOC2"/>
            <w:tabs>
              <w:tab w:val="right" w:leader="dot" w:pos="9062"/>
            </w:tabs>
            <w:rPr>
              <w:rFonts w:asciiTheme="minorHAnsi" w:eastAsiaTheme="minorEastAsia" w:hAnsiTheme="minorHAnsi"/>
              <w:noProof/>
              <w:sz w:val="22"/>
            </w:rPr>
          </w:pPr>
          <w:hyperlink w:anchor="_Toc111103987" w:history="1">
            <w:r w:rsidR="002E7709" w:rsidRPr="00C14363">
              <w:rPr>
                <w:rStyle w:val="Hyperlink"/>
                <w:noProof/>
              </w:rPr>
              <w:t>Bài 6: Lớp đối tượng (Số tiết: 03 tiết)</w:t>
            </w:r>
            <w:r w:rsidR="002E7709">
              <w:rPr>
                <w:noProof/>
                <w:webHidden/>
              </w:rPr>
              <w:tab/>
            </w:r>
            <w:r w:rsidR="002E7709">
              <w:rPr>
                <w:noProof/>
                <w:webHidden/>
              </w:rPr>
              <w:fldChar w:fldCharType="begin"/>
            </w:r>
            <w:r w:rsidR="002E7709">
              <w:rPr>
                <w:noProof/>
                <w:webHidden/>
              </w:rPr>
              <w:instrText xml:space="preserve"> PAGEREF _Toc111103987 \h </w:instrText>
            </w:r>
            <w:r w:rsidR="002E7709">
              <w:rPr>
                <w:noProof/>
                <w:webHidden/>
              </w:rPr>
            </w:r>
            <w:r w:rsidR="002E7709">
              <w:rPr>
                <w:noProof/>
                <w:webHidden/>
              </w:rPr>
              <w:fldChar w:fldCharType="separate"/>
            </w:r>
            <w:r w:rsidR="002E7709">
              <w:rPr>
                <w:noProof/>
                <w:webHidden/>
              </w:rPr>
              <w:t>74</w:t>
            </w:r>
            <w:r w:rsidR="002E7709">
              <w:rPr>
                <w:noProof/>
                <w:webHidden/>
              </w:rPr>
              <w:fldChar w:fldCharType="end"/>
            </w:r>
          </w:hyperlink>
        </w:p>
        <w:p w14:paraId="032D5BF0" w14:textId="20E5DB7C" w:rsidR="002E7709" w:rsidRDefault="001446C3">
          <w:pPr>
            <w:pStyle w:val="TOC2"/>
            <w:tabs>
              <w:tab w:val="right" w:leader="dot" w:pos="9062"/>
            </w:tabs>
            <w:rPr>
              <w:rFonts w:asciiTheme="minorHAnsi" w:eastAsiaTheme="minorEastAsia" w:hAnsiTheme="minorHAnsi"/>
              <w:noProof/>
              <w:sz w:val="22"/>
            </w:rPr>
          </w:pPr>
          <w:hyperlink w:anchor="_Toc111103988" w:history="1">
            <w:r w:rsidR="002E7709" w:rsidRPr="00C14363">
              <w:rPr>
                <w:rStyle w:val="Hyperlink"/>
                <w:noProof/>
              </w:rPr>
              <w:t>4.1. Cấu trúc lớp và  khai báo các thành phần của lớp</w:t>
            </w:r>
            <w:r w:rsidR="002E7709">
              <w:rPr>
                <w:noProof/>
                <w:webHidden/>
              </w:rPr>
              <w:tab/>
            </w:r>
            <w:r w:rsidR="002E7709">
              <w:rPr>
                <w:noProof/>
                <w:webHidden/>
              </w:rPr>
              <w:fldChar w:fldCharType="begin"/>
            </w:r>
            <w:r w:rsidR="002E7709">
              <w:rPr>
                <w:noProof/>
                <w:webHidden/>
              </w:rPr>
              <w:instrText xml:space="preserve"> PAGEREF _Toc111103988 \h </w:instrText>
            </w:r>
            <w:r w:rsidR="002E7709">
              <w:rPr>
                <w:noProof/>
                <w:webHidden/>
              </w:rPr>
            </w:r>
            <w:r w:rsidR="002E7709">
              <w:rPr>
                <w:noProof/>
                <w:webHidden/>
              </w:rPr>
              <w:fldChar w:fldCharType="separate"/>
            </w:r>
            <w:r w:rsidR="002E7709">
              <w:rPr>
                <w:noProof/>
                <w:webHidden/>
              </w:rPr>
              <w:t>74</w:t>
            </w:r>
            <w:r w:rsidR="002E7709">
              <w:rPr>
                <w:noProof/>
                <w:webHidden/>
              </w:rPr>
              <w:fldChar w:fldCharType="end"/>
            </w:r>
          </w:hyperlink>
        </w:p>
        <w:p w14:paraId="7E2CB16B" w14:textId="04D5FDBA" w:rsidR="002E7709" w:rsidRDefault="001446C3">
          <w:pPr>
            <w:pStyle w:val="TOC3"/>
            <w:tabs>
              <w:tab w:val="right" w:leader="dot" w:pos="9062"/>
            </w:tabs>
            <w:rPr>
              <w:rFonts w:asciiTheme="minorHAnsi" w:eastAsiaTheme="minorEastAsia" w:hAnsiTheme="minorHAnsi"/>
              <w:noProof/>
              <w:sz w:val="22"/>
            </w:rPr>
          </w:pPr>
          <w:hyperlink w:anchor="_Toc111103989" w:history="1">
            <w:r w:rsidR="002E7709" w:rsidRPr="00C14363">
              <w:rPr>
                <w:rStyle w:val="Hyperlink"/>
                <w:noProof/>
              </w:rPr>
              <w:t>4.1.1. Định nghĩa lớp</w:t>
            </w:r>
            <w:r w:rsidR="002E7709">
              <w:rPr>
                <w:noProof/>
                <w:webHidden/>
              </w:rPr>
              <w:tab/>
            </w:r>
            <w:r w:rsidR="002E7709">
              <w:rPr>
                <w:noProof/>
                <w:webHidden/>
              </w:rPr>
              <w:fldChar w:fldCharType="begin"/>
            </w:r>
            <w:r w:rsidR="002E7709">
              <w:rPr>
                <w:noProof/>
                <w:webHidden/>
              </w:rPr>
              <w:instrText xml:space="preserve"> PAGEREF _Toc111103989 \h </w:instrText>
            </w:r>
            <w:r w:rsidR="002E7709">
              <w:rPr>
                <w:noProof/>
                <w:webHidden/>
              </w:rPr>
            </w:r>
            <w:r w:rsidR="002E7709">
              <w:rPr>
                <w:noProof/>
                <w:webHidden/>
              </w:rPr>
              <w:fldChar w:fldCharType="separate"/>
            </w:r>
            <w:r w:rsidR="002E7709">
              <w:rPr>
                <w:noProof/>
                <w:webHidden/>
              </w:rPr>
              <w:t>74</w:t>
            </w:r>
            <w:r w:rsidR="002E7709">
              <w:rPr>
                <w:noProof/>
                <w:webHidden/>
              </w:rPr>
              <w:fldChar w:fldCharType="end"/>
            </w:r>
          </w:hyperlink>
        </w:p>
        <w:p w14:paraId="139F4EA9" w14:textId="22CEE167" w:rsidR="002E7709" w:rsidRDefault="001446C3">
          <w:pPr>
            <w:pStyle w:val="TOC3"/>
            <w:tabs>
              <w:tab w:val="right" w:leader="dot" w:pos="9062"/>
            </w:tabs>
            <w:rPr>
              <w:rFonts w:asciiTheme="minorHAnsi" w:eastAsiaTheme="minorEastAsia" w:hAnsiTheme="minorHAnsi"/>
              <w:noProof/>
              <w:sz w:val="22"/>
            </w:rPr>
          </w:pPr>
          <w:hyperlink w:anchor="_Toc111103990" w:history="1">
            <w:r w:rsidR="002E7709" w:rsidRPr="00C14363">
              <w:rPr>
                <w:rStyle w:val="Hyperlink"/>
                <w:noProof/>
              </w:rPr>
              <w:t>4.1.2. Các thuộc tính dữ liệu của lớp</w:t>
            </w:r>
            <w:r w:rsidR="002E7709">
              <w:rPr>
                <w:noProof/>
                <w:webHidden/>
              </w:rPr>
              <w:tab/>
            </w:r>
            <w:r w:rsidR="002E7709">
              <w:rPr>
                <w:noProof/>
                <w:webHidden/>
              </w:rPr>
              <w:fldChar w:fldCharType="begin"/>
            </w:r>
            <w:r w:rsidR="002E7709">
              <w:rPr>
                <w:noProof/>
                <w:webHidden/>
              </w:rPr>
              <w:instrText xml:space="preserve"> PAGEREF _Toc111103990 \h </w:instrText>
            </w:r>
            <w:r w:rsidR="002E7709">
              <w:rPr>
                <w:noProof/>
                <w:webHidden/>
              </w:rPr>
            </w:r>
            <w:r w:rsidR="002E7709">
              <w:rPr>
                <w:noProof/>
                <w:webHidden/>
              </w:rPr>
              <w:fldChar w:fldCharType="separate"/>
            </w:r>
            <w:r w:rsidR="002E7709">
              <w:rPr>
                <w:noProof/>
                <w:webHidden/>
              </w:rPr>
              <w:t>75</w:t>
            </w:r>
            <w:r w:rsidR="002E7709">
              <w:rPr>
                <w:noProof/>
                <w:webHidden/>
              </w:rPr>
              <w:fldChar w:fldCharType="end"/>
            </w:r>
          </w:hyperlink>
        </w:p>
        <w:p w14:paraId="61996C74" w14:textId="46492D16" w:rsidR="002E7709" w:rsidRDefault="001446C3">
          <w:pPr>
            <w:pStyle w:val="TOC2"/>
            <w:tabs>
              <w:tab w:val="right" w:leader="dot" w:pos="9062"/>
            </w:tabs>
            <w:rPr>
              <w:rFonts w:asciiTheme="minorHAnsi" w:eastAsiaTheme="minorEastAsia" w:hAnsiTheme="minorHAnsi"/>
              <w:noProof/>
              <w:sz w:val="22"/>
            </w:rPr>
          </w:pPr>
          <w:hyperlink w:anchor="_Toc111103991" w:history="1">
            <w:r w:rsidR="002E7709" w:rsidRPr="00C14363">
              <w:rPr>
                <w:rStyle w:val="Hyperlink"/>
                <w:noProof/>
              </w:rPr>
              <w:t>4.2. Định nghĩa hàm thành phần và cơ chế nạp chồng, viết đè trong Java</w:t>
            </w:r>
            <w:r w:rsidR="002E7709">
              <w:rPr>
                <w:noProof/>
                <w:webHidden/>
              </w:rPr>
              <w:tab/>
            </w:r>
            <w:r w:rsidR="002E7709">
              <w:rPr>
                <w:noProof/>
                <w:webHidden/>
              </w:rPr>
              <w:fldChar w:fldCharType="begin"/>
            </w:r>
            <w:r w:rsidR="002E7709">
              <w:rPr>
                <w:noProof/>
                <w:webHidden/>
              </w:rPr>
              <w:instrText xml:space="preserve"> PAGEREF _Toc111103991 \h </w:instrText>
            </w:r>
            <w:r w:rsidR="002E7709">
              <w:rPr>
                <w:noProof/>
                <w:webHidden/>
              </w:rPr>
            </w:r>
            <w:r w:rsidR="002E7709">
              <w:rPr>
                <w:noProof/>
                <w:webHidden/>
              </w:rPr>
              <w:fldChar w:fldCharType="separate"/>
            </w:r>
            <w:r w:rsidR="002E7709">
              <w:rPr>
                <w:noProof/>
                <w:webHidden/>
              </w:rPr>
              <w:t>76</w:t>
            </w:r>
            <w:r w:rsidR="002E7709">
              <w:rPr>
                <w:noProof/>
                <w:webHidden/>
              </w:rPr>
              <w:fldChar w:fldCharType="end"/>
            </w:r>
          </w:hyperlink>
        </w:p>
        <w:p w14:paraId="55E28DC8" w14:textId="4350E302" w:rsidR="002E7709" w:rsidRDefault="001446C3">
          <w:pPr>
            <w:pStyle w:val="TOC3"/>
            <w:tabs>
              <w:tab w:val="right" w:leader="dot" w:pos="9062"/>
            </w:tabs>
            <w:rPr>
              <w:rFonts w:asciiTheme="minorHAnsi" w:eastAsiaTheme="minorEastAsia" w:hAnsiTheme="minorHAnsi"/>
              <w:noProof/>
              <w:sz w:val="22"/>
            </w:rPr>
          </w:pPr>
          <w:hyperlink w:anchor="_Toc111103992" w:history="1">
            <w:r w:rsidR="002E7709" w:rsidRPr="00C14363">
              <w:rPr>
                <w:rStyle w:val="Hyperlink"/>
                <w:noProof/>
              </w:rPr>
              <w:t>4.2.1. Các hàm thành phần của lớp</w:t>
            </w:r>
            <w:r w:rsidR="002E7709">
              <w:rPr>
                <w:noProof/>
                <w:webHidden/>
              </w:rPr>
              <w:tab/>
            </w:r>
            <w:r w:rsidR="002E7709">
              <w:rPr>
                <w:noProof/>
                <w:webHidden/>
              </w:rPr>
              <w:fldChar w:fldCharType="begin"/>
            </w:r>
            <w:r w:rsidR="002E7709">
              <w:rPr>
                <w:noProof/>
                <w:webHidden/>
              </w:rPr>
              <w:instrText xml:space="preserve"> PAGEREF _Toc111103992 \h </w:instrText>
            </w:r>
            <w:r w:rsidR="002E7709">
              <w:rPr>
                <w:noProof/>
                <w:webHidden/>
              </w:rPr>
            </w:r>
            <w:r w:rsidR="002E7709">
              <w:rPr>
                <w:noProof/>
                <w:webHidden/>
              </w:rPr>
              <w:fldChar w:fldCharType="separate"/>
            </w:r>
            <w:r w:rsidR="002E7709">
              <w:rPr>
                <w:noProof/>
                <w:webHidden/>
              </w:rPr>
              <w:t>76</w:t>
            </w:r>
            <w:r w:rsidR="002E7709">
              <w:rPr>
                <w:noProof/>
                <w:webHidden/>
              </w:rPr>
              <w:fldChar w:fldCharType="end"/>
            </w:r>
          </w:hyperlink>
        </w:p>
        <w:p w14:paraId="6F662438" w14:textId="65838EF0" w:rsidR="002E7709" w:rsidRDefault="001446C3">
          <w:pPr>
            <w:pStyle w:val="TOC3"/>
            <w:tabs>
              <w:tab w:val="right" w:leader="dot" w:pos="9062"/>
            </w:tabs>
            <w:rPr>
              <w:rFonts w:asciiTheme="minorHAnsi" w:eastAsiaTheme="minorEastAsia" w:hAnsiTheme="minorHAnsi"/>
              <w:noProof/>
              <w:sz w:val="22"/>
            </w:rPr>
          </w:pPr>
          <w:hyperlink w:anchor="_Toc111103993" w:history="1">
            <w:r w:rsidR="002E7709" w:rsidRPr="00C14363">
              <w:rPr>
                <w:rStyle w:val="Hyperlink"/>
                <w:noProof/>
              </w:rPr>
              <w:t>4.2.2 Truyền tham số và gọi phương thức</w:t>
            </w:r>
            <w:r w:rsidR="002E7709" w:rsidRPr="00C14363">
              <w:rPr>
                <w:rStyle w:val="Hyperlink"/>
                <w:noProof/>
                <w:lang w:val="vi-VN"/>
              </w:rPr>
              <w:t>(hàm)</w:t>
            </w:r>
            <w:r w:rsidR="002E7709">
              <w:rPr>
                <w:noProof/>
                <w:webHidden/>
              </w:rPr>
              <w:tab/>
            </w:r>
            <w:r w:rsidR="002E7709">
              <w:rPr>
                <w:noProof/>
                <w:webHidden/>
              </w:rPr>
              <w:fldChar w:fldCharType="begin"/>
            </w:r>
            <w:r w:rsidR="002E7709">
              <w:rPr>
                <w:noProof/>
                <w:webHidden/>
              </w:rPr>
              <w:instrText xml:space="preserve"> PAGEREF _Toc111103993 \h </w:instrText>
            </w:r>
            <w:r w:rsidR="002E7709">
              <w:rPr>
                <w:noProof/>
                <w:webHidden/>
              </w:rPr>
            </w:r>
            <w:r w:rsidR="002E7709">
              <w:rPr>
                <w:noProof/>
                <w:webHidden/>
              </w:rPr>
              <w:fldChar w:fldCharType="separate"/>
            </w:r>
            <w:r w:rsidR="002E7709">
              <w:rPr>
                <w:noProof/>
                <w:webHidden/>
              </w:rPr>
              <w:t>79</w:t>
            </w:r>
            <w:r w:rsidR="002E7709">
              <w:rPr>
                <w:noProof/>
                <w:webHidden/>
              </w:rPr>
              <w:fldChar w:fldCharType="end"/>
            </w:r>
          </w:hyperlink>
        </w:p>
        <w:p w14:paraId="3C886E22" w14:textId="68F2251F" w:rsidR="002E7709" w:rsidRDefault="001446C3">
          <w:pPr>
            <w:pStyle w:val="TOC3"/>
            <w:tabs>
              <w:tab w:val="right" w:leader="dot" w:pos="9062"/>
            </w:tabs>
            <w:rPr>
              <w:rFonts w:asciiTheme="minorHAnsi" w:eastAsiaTheme="minorEastAsia" w:hAnsiTheme="minorHAnsi"/>
              <w:noProof/>
              <w:sz w:val="22"/>
            </w:rPr>
          </w:pPr>
          <w:hyperlink w:anchor="_Toc111103994" w:history="1">
            <w:r w:rsidR="002E7709" w:rsidRPr="00C14363">
              <w:rPr>
                <w:rStyle w:val="Hyperlink"/>
                <w:rFonts w:eastAsia="Times New Roman"/>
                <w:noProof/>
              </w:rPr>
              <w:t>4.2.3. Cơ chế nạp chồng, viết đè trong Java</w:t>
            </w:r>
            <w:r w:rsidR="002E7709">
              <w:rPr>
                <w:noProof/>
                <w:webHidden/>
              </w:rPr>
              <w:tab/>
            </w:r>
            <w:r w:rsidR="002E7709">
              <w:rPr>
                <w:noProof/>
                <w:webHidden/>
              </w:rPr>
              <w:fldChar w:fldCharType="begin"/>
            </w:r>
            <w:r w:rsidR="002E7709">
              <w:rPr>
                <w:noProof/>
                <w:webHidden/>
              </w:rPr>
              <w:instrText xml:space="preserve"> PAGEREF _Toc111103994 \h </w:instrText>
            </w:r>
            <w:r w:rsidR="002E7709">
              <w:rPr>
                <w:noProof/>
                <w:webHidden/>
              </w:rPr>
            </w:r>
            <w:r w:rsidR="002E7709">
              <w:rPr>
                <w:noProof/>
                <w:webHidden/>
              </w:rPr>
              <w:fldChar w:fldCharType="separate"/>
            </w:r>
            <w:r w:rsidR="002E7709">
              <w:rPr>
                <w:noProof/>
                <w:webHidden/>
              </w:rPr>
              <w:t>82</w:t>
            </w:r>
            <w:r w:rsidR="002E7709">
              <w:rPr>
                <w:noProof/>
                <w:webHidden/>
              </w:rPr>
              <w:fldChar w:fldCharType="end"/>
            </w:r>
          </w:hyperlink>
        </w:p>
        <w:p w14:paraId="58F5D682" w14:textId="316CDE22" w:rsidR="002E7709" w:rsidRDefault="001446C3">
          <w:pPr>
            <w:pStyle w:val="TOC3"/>
            <w:tabs>
              <w:tab w:val="right" w:leader="dot" w:pos="9062"/>
            </w:tabs>
            <w:rPr>
              <w:rFonts w:asciiTheme="minorHAnsi" w:eastAsiaTheme="minorEastAsia" w:hAnsiTheme="minorHAnsi"/>
              <w:noProof/>
              <w:sz w:val="22"/>
            </w:rPr>
          </w:pPr>
          <w:hyperlink w:anchor="_Toc111103995" w:history="1">
            <w:r w:rsidR="002E7709" w:rsidRPr="00C14363">
              <w:rPr>
                <w:rStyle w:val="Hyperlink"/>
                <w:noProof/>
              </w:rPr>
              <w:t>4.2.4. Nạp chồng các toán tử tạo lập</w:t>
            </w:r>
            <w:r w:rsidR="002E7709">
              <w:rPr>
                <w:noProof/>
                <w:webHidden/>
              </w:rPr>
              <w:tab/>
            </w:r>
            <w:r w:rsidR="002E7709">
              <w:rPr>
                <w:noProof/>
                <w:webHidden/>
              </w:rPr>
              <w:fldChar w:fldCharType="begin"/>
            </w:r>
            <w:r w:rsidR="002E7709">
              <w:rPr>
                <w:noProof/>
                <w:webHidden/>
              </w:rPr>
              <w:instrText xml:space="preserve"> PAGEREF _Toc111103995 \h </w:instrText>
            </w:r>
            <w:r w:rsidR="002E7709">
              <w:rPr>
                <w:noProof/>
                <w:webHidden/>
              </w:rPr>
            </w:r>
            <w:r w:rsidR="002E7709">
              <w:rPr>
                <w:noProof/>
                <w:webHidden/>
              </w:rPr>
              <w:fldChar w:fldCharType="separate"/>
            </w:r>
            <w:r w:rsidR="002E7709">
              <w:rPr>
                <w:noProof/>
                <w:webHidden/>
              </w:rPr>
              <w:t>85</w:t>
            </w:r>
            <w:r w:rsidR="002E7709">
              <w:rPr>
                <w:noProof/>
                <w:webHidden/>
              </w:rPr>
              <w:fldChar w:fldCharType="end"/>
            </w:r>
          </w:hyperlink>
        </w:p>
        <w:p w14:paraId="6A330FFE" w14:textId="14DF3502" w:rsidR="002E7709" w:rsidRDefault="001446C3">
          <w:pPr>
            <w:pStyle w:val="TOC3"/>
            <w:tabs>
              <w:tab w:val="right" w:leader="dot" w:pos="9062"/>
            </w:tabs>
            <w:rPr>
              <w:rFonts w:asciiTheme="minorHAnsi" w:eastAsiaTheme="minorEastAsia" w:hAnsiTheme="minorHAnsi"/>
              <w:noProof/>
              <w:sz w:val="22"/>
            </w:rPr>
          </w:pPr>
          <w:hyperlink w:anchor="_Toc111103996" w:history="1">
            <w:r w:rsidR="002E7709" w:rsidRPr="00C14363">
              <w:rPr>
                <w:rStyle w:val="Hyperlink"/>
                <w:noProof/>
              </w:rPr>
              <w:t>4.2.4. Cơ chế che bóng của các biến</w:t>
            </w:r>
            <w:r w:rsidR="002E7709">
              <w:rPr>
                <w:noProof/>
                <w:webHidden/>
              </w:rPr>
              <w:tab/>
            </w:r>
            <w:r w:rsidR="002E7709">
              <w:rPr>
                <w:noProof/>
                <w:webHidden/>
              </w:rPr>
              <w:fldChar w:fldCharType="begin"/>
            </w:r>
            <w:r w:rsidR="002E7709">
              <w:rPr>
                <w:noProof/>
                <w:webHidden/>
              </w:rPr>
              <w:instrText xml:space="preserve"> PAGEREF _Toc111103996 \h </w:instrText>
            </w:r>
            <w:r w:rsidR="002E7709">
              <w:rPr>
                <w:noProof/>
                <w:webHidden/>
              </w:rPr>
            </w:r>
            <w:r w:rsidR="002E7709">
              <w:rPr>
                <w:noProof/>
                <w:webHidden/>
              </w:rPr>
              <w:fldChar w:fldCharType="separate"/>
            </w:r>
            <w:r w:rsidR="002E7709">
              <w:rPr>
                <w:noProof/>
                <w:webHidden/>
              </w:rPr>
              <w:t>87</w:t>
            </w:r>
            <w:r w:rsidR="002E7709">
              <w:rPr>
                <w:noProof/>
                <w:webHidden/>
              </w:rPr>
              <w:fldChar w:fldCharType="end"/>
            </w:r>
          </w:hyperlink>
        </w:p>
        <w:p w14:paraId="43F96A26" w14:textId="1BE57AE2" w:rsidR="002E7709" w:rsidRDefault="001446C3">
          <w:pPr>
            <w:pStyle w:val="TOC2"/>
            <w:tabs>
              <w:tab w:val="right" w:leader="dot" w:pos="9062"/>
            </w:tabs>
            <w:rPr>
              <w:rFonts w:asciiTheme="minorHAnsi" w:eastAsiaTheme="minorEastAsia" w:hAnsiTheme="minorHAnsi"/>
              <w:noProof/>
              <w:sz w:val="22"/>
            </w:rPr>
          </w:pPr>
          <w:hyperlink w:anchor="_Toc111103997" w:history="1">
            <w:r w:rsidR="002E7709" w:rsidRPr="00C14363">
              <w:rPr>
                <w:rStyle w:val="Hyperlink"/>
                <w:rFonts w:eastAsia="Times New Roman"/>
                <w:noProof/>
              </w:rPr>
              <w:t>4.3. Các thuộc tính kiểm soát truy nhập các thành phần của lớp</w:t>
            </w:r>
            <w:r w:rsidR="002E7709">
              <w:rPr>
                <w:noProof/>
                <w:webHidden/>
              </w:rPr>
              <w:tab/>
            </w:r>
            <w:r w:rsidR="002E7709">
              <w:rPr>
                <w:noProof/>
                <w:webHidden/>
              </w:rPr>
              <w:fldChar w:fldCharType="begin"/>
            </w:r>
            <w:r w:rsidR="002E7709">
              <w:rPr>
                <w:noProof/>
                <w:webHidden/>
              </w:rPr>
              <w:instrText xml:space="preserve"> PAGEREF _Toc111103997 \h </w:instrText>
            </w:r>
            <w:r w:rsidR="002E7709">
              <w:rPr>
                <w:noProof/>
                <w:webHidden/>
              </w:rPr>
            </w:r>
            <w:r w:rsidR="002E7709">
              <w:rPr>
                <w:noProof/>
                <w:webHidden/>
              </w:rPr>
              <w:fldChar w:fldCharType="separate"/>
            </w:r>
            <w:r w:rsidR="002E7709">
              <w:rPr>
                <w:noProof/>
                <w:webHidden/>
              </w:rPr>
              <w:t>88</w:t>
            </w:r>
            <w:r w:rsidR="002E7709">
              <w:rPr>
                <w:noProof/>
                <w:webHidden/>
              </w:rPr>
              <w:fldChar w:fldCharType="end"/>
            </w:r>
          </w:hyperlink>
        </w:p>
        <w:p w14:paraId="526A1CB4" w14:textId="0FA3D3E4" w:rsidR="002E7709" w:rsidRDefault="001446C3">
          <w:pPr>
            <w:pStyle w:val="TOC2"/>
            <w:tabs>
              <w:tab w:val="right" w:leader="dot" w:pos="9062"/>
            </w:tabs>
            <w:rPr>
              <w:rFonts w:asciiTheme="minorHAnsi" w:eastAsiaTheme="minorEastAsia" w:hAnsiTheme="minorHAnsi"/>
              <w:noProof/>
              <w:sz w:val="22"/>
            </w:rPr>
          </w:pPr>
          <w:hyperlink w:anchor="_Toc111103998" w:history="1">
            <w:r w:rsidR="002E7709" w:rsidRPr="00C14363">
              <w:rPr>
                <w:rStyle w:val="Hyperlink"/>
                <w:noProof/>
              </w:rPr>
              <w:t>Bài tập cuối chương</w:t>
            </w:r>
            <w:r w:rsidR="002E7709">
              <w:rPr>
                <w:noProof/>
                <w:webHidden/>
              </w:rPr>
              <w:tab/>
            </w:r>
            <w:r w:rsidR="002E7709">
              <w:rPr>
                <w:noProof/>
                <w:webHidden/>
              </w:rPr>
              <w:fldChar w:fldCharType="begin"/>
            </w:r>
            <w:r w:rsidR="002E7709">
              <w:rPr>
                <w:noProof/>
                <w:webHidden/>
              </w:rPr>
              <w:instrText xml:space="preserve"> PAGEREF _Toc111103998 \h </w:instrText>
            </w:r>
            <w:r w:rsidR="002E7709">
              <w:rPr>
                <w:noProof/>
                <w:webHidden/>
              </w:rPr>
            </w:r>
            <w:r w:rsidR="002E7709">
              <w:rPr>
                <w:noProof/>
                <w:webHidden/>
              </w:rPr>
              <w:fldChar w:fldCharType="separate"/>
            </w:r>
            <w:r w:rsidR="002E7709">
              <w:rPr>
                <w:noProof/>
                <w:webHidden/>
              </w:rPr>
              <w:t>90</w:t>
            </w:r>
            <w:r w:rsidR="002E7709">
              <w:rPr>
                <w:noProof/>
                <w:webHidden/>
              </w:rPr>
              <w:fldChar w:fldCharType="end"/>
            </w:r>
          </w:hyperlink>
        </w:p>
        <w:p w14:paraId="4BDC0A9E" w14:textId="5EAE5049" w:rsidR="002E7709" w:rsidRDefault="001446C3">
          <w:pPr>
            <w:pStyle w:val="TOC2"/>
            <w:tabs>
              <w:tab w:val="right" w:leader="dot" w:pos="9062"/>
            </w:tabs>
            <w:rPr>
              <w:rFonts w:asciiTheme="minorHAnsi" w:eastAsiaTheme="minorEastAsia" w:hAnsiTheme="minorHAnsi"/>
              <w:noProof/>
              <w:sz w:val="22"/>
            </w:rPr>
          </w:pPr>
          <w:hyperlink w:anchor="_Toc111103999" w:history="1">
            <w:r w:rsidR="002E7709" w:rsidRPr="00C14363">
              <w:rPr>
                <w:rStyle w:val="Hyperlink"/>
                <w:noProof/>
              </w:rPr>
              <w:t>Bài 7: Lớp và các thành phần của lớp đối tượng (tiếp theo) (Số tiết: 03 tiết)</w:t>
            </w:r>
            <w:r w:rsidR="002E7709">
              <w:rPr>
                <w:noProof/>
                <w:webHidden/>
              </w:rPr>
              <w:tab/>
            </w:r>
            <w:r w:rsidR="002E7709">
              <w:rPr>
                <w:noProof/>
                <w:webHidden/>
              </w:rPr>
              <w:fldChar w:fldCharType="begin"/>
            </w:r>
            <w:r w:rsidR="002E7709">
              <w:rPr>
                <w:noProof/>
                <w:webHidden/>
              </w:rPr>
              <w:instrText xml:space="preserve"> PAGEREF _Toc111103999 \h </w:instrText>
            </w:r>
            <w:r w:rsidR="002E7709">
              <w:rPr>
                <w:noProof/>
                <w:webHidden/>
              </w:rPr>
            </w:r>
            <w:r w:rsidR="002E7709">
              <w:rPr>
                <w:noProof/>
                <w:webHidden/>
              </w:rPr>
              <w:fldChar w:fldCharType="separate"/>
            </w:r>
            <w:r w:rsidR="002E7709">
              <w:rPr>
                <w:noProof/>
                <w:webHidden/>
              </w:rPr>
              <w:t>93</w:t>
            </w:r>
            <w:r w:rsidR="002E7709">
              <w:rPr>
                <w:noProof/>
                <w:webHidden/>
              </w:rPr>
              <w:fldChar w:fldCharType="end"/>
            </w:r>
          </w:hyperlink>
        </w:p>
        <w:p w14:paraId="53903872" w14:textId="1AF16B70" w:rsidR="002E7709" w:rsidRDefault="001446C3">
          <w:pPr>
            <w:pStyle w:val="TOC2"/>
            <w:tabs>
              <w:tab w:val="right" w:leader="dot" w:pos="9062"/>
            </w:tabs>
            <w:rPr>
              <w:rFonts w:asciiTheme="minorHAnsi" w:eastAsiaTheme="minorEastAsia" w:hAnsiTheme="minorHAnsi"/>
              <w:noProof/>
              <w:sz w:val="22"/>
            </w:rPr>
          </w:pPr>
          <w:hyperlink w:anchor="_Toc111104000" w:history="1">
            <w:r w:rsidR="002E7709" w:rsidRPr="00C14363">
              <w:rPr>
                <w:rStyle w:val="Hyperlink"/>
                <w:noProof/>
              </w:rPr>
              <w:t>4.4. Toán tử tạo lập đối tượng</w:t>
            </w:r>
            <w:r w:rsidR="002E7709">
              <w:rPr>
                <w:noProof/>
                <w:webHidden/>
              </w:rPr>
              <w:tab/>
            </w:r>
            <w:r w:rsidR="002E7709">
              <w:rPr>
                <w:noProof/>
                <w:webHidden/>
              </w:rPr>
              <w:fldChar w:fldCharType="begin"/>
            </w:r>
            <w:r w:rsidR="002E7709">
              <w:rPr>
                <w:noProof/>
                <w:webHidden/>
              </w:rPr>
              <w:instrText xml:space="preserve"> PAGEREF _Toc111104000 \h </w:instrText>
            </w:r>
            <w:r w:rsidR="002E7709">
              <w:rPr>
                <w:noProof/>
                <w:webHidden/>
              </w:rPr>
            </w:r>
            <w:r w:rsidR="002E7709">
              <w:rPr>
                <w:noProof/>
                <w:webHidden/>
              </w:rPr>
              <w:fldChar w:fldCharType="separate"/>
            </w:r>
            <w:r w:rsidR="002E7709">
              <w:rPr>
                <w:noProof/>
                <w:webHidden/>
              </w:rPr>
              <w:t>93</w:t>
            </w:r>
            <w:r w:rsidR="002E7709">
              <w:rPr>
                <w:noProof/>
                <w:webHidden/>
              </w:rPr>
              <w:fldChar w:fldCharType="end"/>
            </w:r>
          </w:hyperlink>
        </w:p>
        <w:p w14:paraId="5ED26094" w14:textId="6788DF0E" w:rsidR="002E7709" w:rsidRDefault="001446C3">
          <w:pPr>
            <w:pStyle w:val="TOC3"/>
            <w:tabs>
              <w:tab w:val="right" w:leader="dot" w:pos="9062"/>
            </w:tabs>
            <w:rPr>
              <w:rFonts w:asciiTheme="minorHAnsi" w:eastAsiaTheme="minorEastAsia" w:hAnsiTheme="minorHAnsi"/>
              <w:noProof/>
              <w:sz w:val="22"/>
            </w:rPr>
          </w:pPr>
          <w:hyperlink w:anchor="_Toc111104001" w:history="1">
            <w:r w:rsidR="002E7709" w:rsidRPr="00C14363">
              <w:rPr>
                <w:rStyle w:val="Hyperlink"/>
                <w:noProof/>
              </w:rPr>
              <w:t>4.4.1. Khai báo toán tử tạo lập</w:t>
            </w:r>
            <w:r w:rsidR="002E7709">
              <w:rPr>
                <w:noProof/>
                <w:webHidden/>
              </w:rPr>
              <w:tab/>
            </w:r>
            <w:r w:rsidR="002E7709">
              <w:rPr>
                <w:noProof/>
                <w:webHidden/>
              </w:rPr>
              <w:fldChar w:fldCharType="begin"/>
            </w:r>
            <w:r w:rsidR="002E7709">
              <w:rPr>
                <w:noProof/>
                <w:webHidden/>
              </w:rPr>
              <w:instrText xml:space="preserve"> PAGEREF _Toc111104001 \h </w:instrText>
            </w:r>
            <w:r w:rsidR="002E7709">
              <w:rPr>
                <w:noProof/>
                <w:webHidden/>
              </w:rPr>
            </w:r>
            <w:r w:rsidR="002E7709">
              <w:rPr>
                <w:noProof/>
                <w:webHidden/>
              </w:rPr>
              <w:fldChar w:fldCharType="separate"/>
            </w:r>
            <w:r w:rsidR="002E7709">
              <w:rPr>
                <w:noProof/>
                <w:webHidden/>
              </w:rPr>
              <w:t>93</w:t>
            </w:r>
            <w:r w:rsidR="002E7709">
              <w:rPr>
                <w:noProof/>
                <w:webHidden/>
              </w:rPr>
              <w:fldChar w:fldCharType="end"/>
            </w:r>
          </w:hyperlink>
        </w:p>
        <w:p w14:paraId="47CFEE93" w14:textId="2DE2BE73" w:rsidR="002E7709" w:rsidRDefault="001446C3">
          <w:pPr>
            <w:pStyle w:val="TOC3"/>
            <w:tabs>
              <w:tab w:val="right" w:leader="dot" w:pos="9062"/>
            </w:tabs>
            <w:rPr>
              <w:rFonts w:asciiTheme="minorHAnsi" w:eastAsiaTheme="minorEastAsia" w:hAnsiTheme="minorHAnsi"/>
              <w:noProof/>
              <w:sz w:val="22"/>
            </w:rPr>
          </w:pPr>
          <w:hyperlink w:anchor="_Toc111104002" w:history="1">
            <w:r w:rsidR="002E7709" w:rsidRPr="00C14363">
              <w:rPr>
                <w:rStyle w:val="Hyperlink"/>
                <w:rFonts w:eastAsia="Times New Roman"/>
                <w:noProof/>
              </w:rPr>
              <w:t>4.4.2. Toán tử this() và super()</w:t>
            </w:r>
            <w:r w:rsidR="002E7709">
              <w:rPr>
                <w:noProof/>
                <w:webHidden/>
              </w:rPr>
              <w:tab/>
            </w:r>
            <w:r w:rsidR="002E7709">
              <w:rPr>
                <w:noProof/>
                <w:webHidden/>
              </w:rPr>
              <w:fldChar w:fldCharType="begin"/>
            </w:r>
            <w:r w:rsidR="002E7709">
              <w:rPr>
                <w:noProof/>
                <w:webHidden/>
              </w:rPr>
              <w:instrText xml:space="preserve"> PAGEREF _Toc111104002 \h </w:instrText>
            </w:r>
            <w:r w:rsidR="002E7709">
              <w:rPr>
                <w:noProof/>
                <w:webHidden/>
              </w:rPr>
            </w:r>
            <w:r w:rsidR="002E7709">
              <w:rPr>
                <w:noProof/>
                <w:webHidden/>
              </w:rPr>
              <w:fldChar w:fldCharType="separate"/>
            </w:r>
            <w:r w:rsidR="002E7709">
              <w:rPr>
                <w:noProof/>
                <w:webHidden/>
              </w:rPr>
              <w:t>94</w:t>
            </w:r>
            <w:r w:rsidR="002E7709">
              <w:rPr>
                <w:noProof/>
                <w:webHidden/>
              </w:rPr>
              <w:fldChar w:fldCharType="end"/>
            </w:r>
          </w:hyperlink>
        </w:p>
        <w:p w14:paraId="0F004AF5" w14:textId="00E9D112" w:rsidR="002E7709" w:rsidRDefault="001446C3">
          <w:pPr>
            <w:pStyle w:val="TOC2"/>
            <w:tabs>
              <w:tab w:val="right" w:leader="dot" w:pos="9062"/>
            </w:tabs>
            <w:rPr>
              <w:rFonts w:asciiTheme="minorHAnsi" w:eastAsiaTheme="minorEastAsia" w:hAnsiTheme="minorHAnsi"/>
              <w:noProof/>
              <w:sz w:val="22"/>
            </w:rPr>
          </w:pPr>
          <w:hyperlink w:anchor="_Toc111104003" w:history="1">
            <w:r w:rsidR="002E7709" w:rsidRPr="00C14363">
              <w:rPr>
                <w:rStyle w:val="Hyperlink"/>
                <w:noProof/>
              </w:rPr>
              <w:t>4.5. Kế thừa giữa các lớp đối tượng</w:t>
            </w:r>
            <w:r w:rsidR="002E7709">
              <w:rPr>
                <w:noProof/>
                <w:webHidden/>
              </w:rPr>
              <w:tab/>
            </w:r>
            <w:r w:rsidR="002E7709">
              <w:rPr>
                <w:noProof/>
                <w:webHidden/>
              </w:rPr>
              <w:fldChar w:fldCharType="begin"/>
            </w:r>
            <w:r w:rsidR="002E7709">
              <w:rPr>
                <w:noProof/>
                <w:webHidden/>
              </w:rPr>
              <w:instrText xml:space="preserve"> PAGEREF _Toc111104003 \h </w:instrText>
            </w:r>
            <w:r w:rsidR="002E7709">
              <w:rPr>
                <w:noProof/>
                <w:webHidden/>
              </w:rPr>
            </w:r>
            <w:r w:rsidR="002E7709">
              <w:rPr>
                <w:noProof/>
                <w:webHidden/>
              </w:rPr>
              <w:fldChar w:fldCharType="separate"/>
            </w:r>
            <w:r w:rsidR="002E7709">
              <w:rPr>
                <w:noProof/>
                <w:webHidden/>
              </w:rPr>
              <w:t>96</w:t>
            </w:r>
            <w:r w:rsidR="002E7709">
              <w:rPr>
                <w:noProof/>
                <w:webHidden/>
              </w:rPr>
              <w:fldChar w:fldCharType="end"/>
            </w:r>
          </w:hyperlink>
        </w:p>
        <w:p w14:paraId="19484C68" w14:textId="305C92B0" w:rsidR="002E7709" w:rsidRDefault="001446C3">
          <w:pPr>
            <w:pStyle w:val="TOC3"/>
            <w:tabs>
              <w:tab w:val="right" w:leader="dot" w:pos="9062"/>
            </w:tabs>
            <w:rPr>
              <w:rFonts w:asciiTheme="minorHAnsi" w:eastAsiaTheme="minorEastAsia" w:hAnsiTheme="minorHAnsi"/>
              <w:noProof/>
              <w:sz w:val="22"/>
            </w:rPr>
          </w:pPr>
          <w:hyperlink w:anchor="_Toc111104004" w:history="1">
            <w:r w:rsidR="002E7709" w:rsidRPr="00C14363">
              <w:rPr>
                <w:rStyle w:val="Hyperlink"/>
                <w:noProof/>
              </w:rPr>
              <w:t>4.5.1. Cú pháp</w:t>
            </w:r>
            <w:r w:rsidR="002E7709">
              <w:rPr>
                <w:noProof/>
                <w:webHidden/>
              </w:rPr>
              <w:tab/>
            </w:r>
            <w:r w:rsidR="002E7709">
              <w:rPr>
                <w:noProof/>
                <w:webHidden/>
              </w:rPr>
              <w:fldChar w:fldCharType="begin"/>
            </w:r>
            <w:r w:rsidR="002E7709">
              <w:rPr>
                <w:noProof/>
                <w:webHidden/>
              </w:rPr>
              <w:instrText xml:space="preserve"> PAGEREF _Toc111104004 \h </w:instrText>
            </w:r>
            <w:r w:rsidR="002E7709">
              <w:rPr>
                <w:noProof/>
                <w:webHidden/>
              </w:rPr>
            </w:r>
            <w:r w:rsidR="002E7709">
              <w:rPr>
                <w:noProof/>
                <w:webHidden/>
              </w:rPr>
              <w:fldChar w:fldCharType="separate"/>
            </w:r>
            <w:r w:rsidR="002E7709">
              <w:rPr>
                <w:noProof/>
                <w:webHidden/>
              </w:rPr>
              <w:t>96</w:t>
            </w:r>
            <w:r w:rsidR="002E7709">
              <w:rPr>
                <w:noProof/>
                <w:webHidden/>
              </w:rPr>
              <w:fldChar w:fldCharType="end"/>
            </w:r>
          </w:hyperlink>
        </w:p>
        <w:p w14:paraId="05A7FC7D" w14:textId="14885A72" w:rsidR="002E7709" w:rsidRDefault="001446C3">
          <w:pPr>
            <w:pStyle w:val="TOC3"/>
            <w:tabs>
              <w:tab w:val="right" w:leader="dot" w:pos="9062"/>
            </w:tabs>
            <w:rPr>
              <w:rFonts w:asciiTheme="minorHAnsi" w:eastAsiaTheme="minorEastAsia" w:hAnsiTheme="minorHAnsi"/>
              <w:noProof/>
              <w:sz w:val="22"/>
            </w:rPr>
          </w:pPr>
          <w:hyperlink w:anchor="_Toc111104005" w:history="1">
            <w:r w:rsidR="002E7709" w:rsidRPr="00C14363">
              <w:rPr>
                <w:rStyle w:val="Hyperlink"/>
                <w:noProof/>
              </w:rPr>
              <w:t>4.5.2. Các kiểu kế thừa trong java</w:t>
            </w:r>
            <w:r w:rsidR="002E7709">
              <w:rPr>
                <w:noProof/>
                <w:webHidden/>
              </w:rPr>
              <w:tab/>
            </w:r>
            <w:r w:rsidR="002E7709">
              <w:rPr>
                <w:noProof/>
                <w:webHidden/>
              </w:rPr>
              <w:fldChar w:fldCharType="begin"/>
            </w:r>
            <w:r w:rsidR="002E7709">
              <w:rPr>
                <w:noProof/>
                <w:webHidden/>
              </w:rPr>
              <w:instrText xml:space="preserve"> PAGEREF _Toc111104005 \h </w:instrText>
            </w:r>
            <w:r w:rsidR="002E7709">
              <w:rPr>
                <w:noProof/>
                <w:webHidden/>
              </w:rPr>
            </w:r>
            <w:r w:rsidR="002E7709">
              <w:rPr>
                <w:noProof/>
                <w:webHidden/>
              </w:rPr>
              <w:fldChar w:fldCharType="separate"/>
            </w:r>
            <w:r w:rsidR="002E7709">
              <w:rPr>
                <w:noProof/>
                <w:webHidden/>
              </w:rPr>
              <w:t>97</w:t>
            </w:r>
            <w:r w:rsidR="002E7709">
              <w:rPr>
                <w:noProof/>
                <w:webHidden/>
              </w:rPr>
              <w:fldChar w:fldCharType="end"/>
            </w:r>
          </w:hyperlink>
        </w:p>
        <w:p w14:paraId="188DFE8F" w14:textId="66BA9C27" w:rsidR="002E7709" w:rsidRDefault="001446C3">
          <w:pPr>
            <w:pStyle w:val="TOC2"/>
            <w:tabs>
              <w:tab w:val="right" w:leader="dot" w:pos="9062"/>
            </w:tabs>
            <w:rPr>
              <w:rFonts w:asciiTheme="minorHAnsi" w:eastAsiaTheme="minorEastAsia" w:hAnsiTheme="minorHAnsi"/>
              <w:noProof/>
              <w:sz w:val="22"/>
            </w:rPr>
          </w:pPr>
          <w:hyperlink w:anchor="_Toc111104006" w:history="1">
            <w:r w:rsidR="002E7709" w:rsidRPr="00C14363">
              <w:rPr>
                <w:rStyle w:val="Hyperlink"/>
                <w:noProof/>
              </w:rPr>
              <w:t>4.6. Giao diện và sự mở rộng quan hệ kế thừa</w:t>
            </w:r>
            <w:r w:rsidR="002E7709">
              <w:rPr>
                <w:noProof/>
                <w:webHidden/>
              </w:rPr>
              <w:tab/>
            </w:r>
            <w:r w:rsidR="002E7709">
              <w:rPr>
                <w:noProof/>
                <w:webHidden/>
              </w:rPr>
              <w:fldChar w:fldCharType="begin"/>
            </w:r>
            <w:r w:rsidR="002E7709">
              <w:rPr>
                <w:noProof/>
                <w:webHidden/>
              </w:rPr>
              <w:instrText xml:space="preserve"> PAGEREF _Toc111104006 \h </w:instrText>
            </w:r>
            <w:r w:rsidR="002E7709">
              <w:rPr>
                <w:noProof/>
                <w:webHidden/>
              </w:rPr>
            </w:r>
            <w:r w:rsidR="002E7709">
              <w:rPr>
                <w:noProof/>
                <w:webHidden/>
              </w:rPr>
              <w:fldChar w:fldCharType="separate"/>
            </w:r>
            <w:r w:rsidR="002E7709">
              <w:rPr>
                <w:noProof/>
                <w:webHidden/>
              </w:rPr>
              <w:t>101</w:t>
            </w:r>
            <w:r w:rsidR="002E7709">
              <w:rPr>
                <w:noProof/>
                <w:webHidden/>
              </w:rPr>
              <w:fldChar w:fldCharType="end"/>
            </w:r>
          </w:hyperlink>
        </w:p>
        <w:p w14:paraId="1A6B81CD" w14:textId="7BF0FE37" w:rsidR="002E7709" w:rsidRDefault="001446C3">
          <w:pPr>
            <w:pStyle w:val="TOC3"/>
            <w:tabs>
              <w:tab w:val="right" w:leader="dot" w:pos="9062"/>
            </w:tabs>
            <w:rPr>
              <w:rFonts w:asciiTheme="minorHAnsi" w:eastAsiaTheme="minorEastAsia" w:hAnsiTheme="minorHAnsi"/>
              <w:noProof/>
              <w:sz w:val="22"/>
            </w:rPr>
          </w:pPr>
          <w:hyperlink w:anchor="_Toc111104007" w:history="1">
            <w:r w:rsidR="002E7709" w:rsidRPr="00C14363">
              <w:rPr>
                <w:rStyle w:val="Hyperlink"/>
                <w:noProof/>
              </w:rPr>
              <w:t>4.6.1. Các bước tạo interface</w:t>
            </w:r>
            <w:r w:rsidR="002E7709">
              <w:rPr>
                <w:noProof/>
                <w:webHidden/>
              </w:rPr>
              <w:tab/>
            </w:r>
            <w:r w:rsidR="002E7709">
              <w:rPr>
                <w:noProof/>
                <w:webHidden/>
              </w:rPr>
              <w:fldChar w:fldCharType="begin"/>
            </w:r>
            <w:r w:rsidR="002E7709">
              <w:rPr>
                <w:noProof/>
                <w:webHidden/>
              </w:rPr>
              <w:instrText xml:space="preserve"> PAGEREF _Toc111104007 \h </w:instrText>
            </w:r>
            <w:r w:rsidR="002E7709">
              <w:rPr>
                <w:noProof/>
                <w:webHidden/>
              </w:rPr>
            </w:r>
            <w:r w:rsidR="002E7709">
              <w:rPr>
                <w:noProof/>
                <w:webHidden/>
              </w:rPr>
              <w:fldChar w:fldCharType="separate"/>
            </w:r>
            <w:r w:rsidR="002E7709">
              <w:rPr>
                <w:noProof/>
                <w:webHidden/>
              </w:rPr>
              <w:t>101</w:t>
            </w:r>
            <w:r w:rsidR="002E7709">
              <w:rPr>
                <w:noProof/>
                <w:webHidden/>
              </w:rPr>
              <w:fldChar w:fldCharType="end"/>
            </w:r>
          </w:hyperlink>
        </w:p>
        <w:p w14:paraId="295F64C0" w14:textId="52F63367" w:rsidR="002E7709" w:rsidRDefault="001446C3">
          <w:pPr>
            <w:pStyle w:val="TOC3"/>
            <w:tabs>
              <w:tab w:val="right" w:leader="dot" w:pos="9062"/>
            </w:tabs>
            <w:rPr>
              <w:rFonts w:asciiTheme="minorHAnsi" w:eastAsiaTheme="minorEastAsia" w:hAnsiTheme="minorHAnsi"/>
              <w:noProof/>
              <w:sz w:val="22"/>
            </w:rPr>
          </w:pPr>
          <w:hyperlink w:anchor="_Toc111104008" w:history="1">
            <w:r w:rsidR="002E7709" w:rsidRPr="00C14363">
              <w:rPr>
                <w:rStyle w:val="Hyperlink"/>
                <w:noProof/>
              </w:rPr>
              <w:t>4.6.2. Khai báo interface</w:t>
            </w:r>
            <w:r w:rsidR="002E7709">
              <w:rPr>
                <w:noProof/>
                <w:webHidden/>
              </w:rPr>
              <w:tab/>
            </w:r>
            <w:r w:rsidR="002E7709">
              <w:rPr>
                <w:noProof/>
                <w:webHidden/>
              </w:rPr>
              <w:fldChar w:fldCharType="begin"/>
            </w:r>
            <w:r w:rsidR="002E7709">
              <w:rPr>
                <w:noProof/>
                <w:webHidden/>
              </w:rPr>
              <w:instrText xml:space="preserve"> PAGEREF _Toc111104008 \h </w:instrText>
            </w:r>
            <w:r w:rsidR="002E7709">
              <w:rPr>
                <w:noProof/>
                <w:webHidden/>
              </w:rPr>
            </w:r>
            <w:r w:rsidR="002E7709">
              <w:rPr>
                <w:noProof/>
                <w:webHidden/>
              </w:rPr>
              <w:fldChar w:fldCharType="separate"/>
            </w:r>
            <w:r w:rsidR="002E7709">
              <w:rPr>
                <w:noProof/>
                <w:webHidden/>
              </w:rPr>
              <w:t>103</w:t>
            </w:r>
            <w:r w:rsidR="002E7709">
              <w:rPr>
                <w:noProof/>
                <w:webHidden/>
              </w:rPr>
              <w:fldChar w:fldCharType="end"/>
            </w:r>
          </w:hyperlink>
        </w:p>
        <w:p w14:paraId="4BA8D3F8" w14:textId="7D0A400E" w:rsidR="002E7709" w:rsidRDefault="001446C3">
          <w:pPr>
            <w:pStyle w:val="TOC3"/>
            <w:tabs>
              <w:tab w:val="right" w:leader="dot" w:pos="9062"/>
            </w:tabs>
            <w:rPr>
              <w:rFonts w:asciiTheme="minorHAnsi" w:eastAsiaTheme="minorEastAsia" w:hAnsiTheme="minorHAnsi"/>
              <w:noProof/>
              <w:sz w:val="22"/>
            </w:rPr>
          </w:pPr>
          <w:hyperlink w:anchor="_Toc111104009" w:history="1">
            <w:r w:rsidR="002E7709" w:rsidRPr="00C14363">
              <w:rPr>
                <w:rStyle w:val="Hyperlink"/>
                <w:noProof/>
              </w:rPr>
              <w:t>4.6.3. Sử dụng interface</w:t>
            </w:r>
            <w:r w:rsidR="002E7709">
              <w:rPr>
                <w:noProof/>
                <w:webHidden/>
              </w:rPr>
              <w:tab/>
            </w:r>
            <w:r w:rsidR="002E7709">
              <w:rPr>
                <w:noProof/>
                <w:webHidden/>
              </w:rPr>
              <w:fldChar w:fldCharType="begin"/>
            </w:r>
            <w:r w:rsidR="002E7709">
              <w:rPr>
                <w:noProof/>
                <w:webHidden/>
              </w:rPr>
              <w:instrText xml:space="preserve"> PAGEREF _Toc111104009 \h </w:instrText>
            </w:r>
            <w:r w:rsidR="002E7709">
              <w:rPr>
                <w:noProof/>
                <w:webHidden/>
              </w:rPr>
            </w:r>
            <w:r w:rsidR="002E7709">
              <w:rPr>
                <w:noProof/>
                <w:webHidden/>
              </w:rPr>
              <w:fldChar w:fldCharType="separate"/>
            </w:r>
            <w:r w:rsidR="002E7709">
              <w:rPr>
                <w:noProof/>
                <w:webHidden/>
              </w:rPr>
              <w:t>104</w:t>
            </w:r>
            <w:r w:rsidR="002E7709">
              <w:rPr>
                <w:noProof/>
                <w:webHidden/>
              </w:rPr>
              <w:fldChar w:fldCharType="end"/>
            </w:r>
          </w:hyperlink>
        </w:p>
        <w:p w14:paraId="26D8B01B" w14:textId="172F0736" w:rsidR="002E7709" w:rsidRDefault="001446C3">
          <w:pPr>
            <w:pStyle w:val="TOC3"/>
            <w:tabs>
              <w:tab w:val="right" w:leader="dot" w:pos="9062"/>
            </w:tabs>
            <w:rPr>
              <w:rFonts w:asciiTheme="minorHAnsi" w:eastAsiaTheme="minorEastAsia" w:hAnsiTheme="minorHAnsi"/>
              <w:noProof/>
              <w:sz w:val="22"/>
            </w:rPr>
          </w:pPr>
          <w:hyperlink w:anchor="_Toc111104010" w:history="1">
            <w:r w:rsidR="002E7709" w:rsidRPr="00C14363">
              <w:rPr>
                <w:rStyle w:val="Hyperlink"/>
                <w:noProof/>
              </w:rPr>
              <w:t>4.6.4. Đa kế thừa trong Java bởi Interface</w:t>
            </w:r>
            <w:r w:rsidR="002E7709">
              <w:rPr>
                <w:noProof/>
                <w:webHidden/>
              </w:rPr>
              <w:tab/>
            </w:r>
            <w:r w:rsidR="002E7709">
              <w:rPr>
                <w:noProof/>
                <w:webHidden/>
              </w:rPr>
              <w:fldChar w:fldCharType="begin"/>
            </w:r>
            <w:r w:rsidR="002E7709">
              <w:rPr>
                <w:noProof/>
                <w:webHidden/>
              </w:rPr>
              <w:instrText xml:space="preserve"> PAGEREF _Toc111104010 \h </w:instrText>
            </w:r>
            <w:r w:rsidR="002E7709">
              <w:rPr>
                <w:noProof/>
                <w:webHidden/>
              </w:rPr>
            </w:r>
            <w:r w:rsidR="002E7709">
              <w:rPr>
                <w:noProof/>
                <w:webHidden/>
              </w:rPr>
              <w:fldChar w:fldCharType="separate"/>
            </w:r>
            <w:r w:rsidR="002E7709">
              <w:rPr>
                <w:noProof/>
                <w:webHidden/>
              </w:rPr>
              <w:t>105</w:t>
            </w:r>
            <w:r w:rsidR="002E7709">
              <w:rPr>
                <w:noProof/>
                <w:webHidden/>
              </w:rPr>
              <w:fldChar w:fldCharType="end"/>
            </w:r>
          </w:hyperlink>
        </w:p>
        <w:p w14:paraId="61E8BB92" w14:textId="0C38A99F" w:rsidR="002E7709" w:rsidRDefault="001446C3">
          <w:pPr>
            <w:pStyle w:val="TOC2"/>
            <w:tabs>
              <w:tab w:val="right" w:leader="dot" w:pos="9062"/>
            </w:tabs>
            <w:rPr>
              <w:rFonts w:asciiTheme="minorHAnsi" w:eastAsiaTheme="minorEastAsia" w:hAnsiTheme="minorHAnsi"/>
              <w:noProof/>
              <w:sz w:val="22"/>
            </w:rPr>
          </w:pPr>
          <w:hyperlink w:anchor="_Toc111104011" w:history="1">
            <w:r w:rsidR="002E7709" w:rsidRPr="00C14363">
              <w:rPr>
                <w:rStyle w:val="Hyperlink"/>
                <w:noProof/>
              </w:rPr>
              <w:t>Bài tập cuối chương</w:t>
            </w:r>
            <w:r w:rsidR="002E7709">
              <w:rPr>
                <w:noProof/>
                <w:webHidden/>
              </w:rPr>
              <w:tab/>
            </w:r>
            <w:r w:rsidR="002E7709">
              <w:rPr>
                <w:noProof/>
                <w:webHidden/>
              </w:rPr>
              <w:fldChar w:fldCharType="begin"/>
            </w:r>
            <w:r w:rsidR="002E7709">
              <w:rPr>
                <w:noProof/>
                <w:webHidden/>
              </w:rPr>
              <w:instrText xml:space="preserve"> PAGEREF _Toc111104011 \h </w:instrText>
            </w:r>
            <w:r w:rsidR="002E7709">
              <w:rPr>
                <w:noProof/>
                <w:webHidden/>
              </w:rPr>
            </w:r>
            <w:r w:rsidR="002E7709">
              <w:rPr>
                <w:noProof/>
                <w:webHidden/>
              </w:rPr>
              <w:fldChar w:fldCharType="separate"/>
            </w:r>
            <w:r w:rsidR="002E7709">
              <w:rPr>
                <w:noProof/>
                <w:webHidden/>
              </w:rPr>
              <w:t>107</w:t>
            </w:r>
            <w:r w:rsidR="002E7709">
              <w:rPr>
                <w:noProof/>
                <w:webHidden/>
              </w:rPr>
              <w:fldChar w:fldCharType="end"/>
            </w:r>
          </w:hyperlink>
        </w:p>
        <w:p w14:paraId="3870BFFC" w14:textId="7D5309BE" w:rsidR="002E7709" w:rsidRDefault="001446C3">
          <w:pPr>
            <w:pStyle w:val="TOC1"/>
            <w:tabs>
              <w:tab w:val="right" w:leader="dot" w:pos="9062"/>
            </w:tabs>
            <w:rPr>
              <w:rFonts w:asciiTheme="minorHAnsi" w:eastAsiaTheme="minorEastAsia" w:hAnsiTheme="minorHAnsi"/>
              <w:noProof/>
              <w:sz w:val="22"/>
            </w:rPr>
          </w:pPr>
          <w:hyperlink w:anchor="_Toc111104012" w:history="1">
            <w:r w:rsidR="002E7709" w:rsidRPr="00C14363">
              <w:rPr>
                <w:rStyle w:val="Hyperlink"/>
                <w:noProof/>
              </w:rPr>
              <w:t>Chương V: CÁC LỚP CƠ SỞ VÀ CÁC CẤU TRÚC DỮ LIỆU</w:t>
            </w:r>
            <w:r w:rsidR="002E7709">
              <w:rPr>
                <w:noProof/>
                <w:webHidden/>
              </w:rPr>
              <w:tab/>
            </w:r>
            <w:r w:rsidR="002E7709">
              <w:rPr>
                <w:noProof/>
                <w:webHidden/>
              </w:rPr>
              <w:fldChar w:fldCharType="begin"/>
            </w:r>
            <w:r w:rsidR="002E7709">
              <w:rPr>
                <w:noProof/>
                <w:webHidden/>
              </w:rPr>
              <w:instrText xml:space="preserve"> PAGEREF _Toc111104012 \h </w:instrText>
            </w:r>
            <w:r w:rsidR="002E7709">
              <w:rPr>
                <w:noProof/>
                <w:webHidden/>
              </w:rPr>
            </w:r>
            <w:r w:rsidR="002E7709">
              <w:rPr>
                <w:noProof/>
                <w:webHidden/>
              </w:rPr>
              <w:fldChar w:fldCharType="separate"/>
            </w:r>
            <w:r w:rsidR="002E7709">
              <w:rPr>
                <w:noProof/>
                <w:webHidden/>
              </w:rPr>
              <w:t>109</w:t>
            </w:r>
            <w:r w:rsidR="002E7709">
              <w:rPr>
                <w:noProof/>
                <w:webHidden/>
              </w:rPr>
              <w:fldChar w:fldCharType="end"/>
            </w:r>
          </w:hyperlink>
        </w:p>
        <w:p w14:paraId="5881E842" w14:textId="0833FF35" w:rsidR="002E7709" w:rsidRDefault="001446C3">
          <w:pPr>
            <w:pStyle w:val="TOC3"/>
            <w:tabs>
              <w:tab w:val="right" w:leader="dot" w:pos="9062"/>
            </w:tabs>
            <w:rPr>
              <w:rFonts w:asciiTheme="minorHAnsi" w:eastAsiaTheme="minorEastAsia" w:hAnsiTheme="minorHAnsi"/>
              <w:noProof/>
              <w:sz w:val="22"/>
            </w:rPr>
          </w:pPr>
          <w:hyperlink w:anchor="_Toc111104013" w:history="1">
            <w:r w:rsidR="002E7709" w:rsidRPr="00C14363">
              <w:rPr>
                <w:rStyle w:val="Hyperlink"/>
                <w:noProof/>
              </w:rPr>
              <w:t>Nội dung chính của chương</w:t>
            </w:r>
            <w:r w:rsidR="002E7709">
              <w:rPr>
                <w:noProof/>
                <w:webHidden/>
              </w:rPr>
              <w:tab/>
            </w:r>
            <w:r w:rsidR="002E7709">
              <w:rPr>
                <w:noProof/>
                <w:webHidden/>
              </w:rPr>
              <w:fldChar w:fldCharType="begin"/>
            </w:r>
            <w:r w:rsidR="002E7709">
              <w:rPr>
                <w:noProof/>
                <w:webHidden/>
              </w:rPr>
              <w:instrText xml:space="preserve"> PAGEREF _Toc111104013 \h </w:instrText>
            </w:r>
            <w:r w:rsidR="002E7709">
              <w:rPr>
                <w:noProof/>
                <w:webHidden/>
              </w:rPr>
            </w:r>
            <w:r w:rsidR="002E7709">
              <w:rPr>
                <w:noProof/>
                <w:webHidden/>
              </w:rPr>
              <w:fldChar w:fldCharType="separate"/>
            </w:r>
            <w:r w:rsidR="002E7709">
              <w:rPr>
                <w:noProof/>
                <w:webHidden/>
              </w:rPr>
              <w:t>109</w:t>
            </w:r>
            <w:r w:rsidR="002E7709">
              <w:rPr>
                <w:noProof/>
                <w:webHidden/>
              </w:rPr>
              <w:fldChar w:fldCharType="end"/>
            </w:r>
          </w:hyperlink>
        </w:p>
        <w:p w14:paraId="0AB81148" w14:textId="61D717DE" w:rsidR="002E7709" w:rsidRDefault="001446C3">
          <w:pPr>
            <w:pStyle w:val="TOC3"/>
            <w:tabs>
              <w:tab w:val="right" w:leader="dot" w:pos="9062"/>
            </w:tabs>
            <w:rPr>
              <w:rFonts w:asciiTheme="minorHAnsi" w:eastAsiaTheme="minorEastAsia" w:hAnsiTheme="minorHAnsi"/>
              <w:noProof/>
              <w:sz w:val="22"/>
            </w:rPr>
          </w:pPr>
          <w:hyperlink w:anchor="_Toc111104014" w:history="1">
            <w:r w:rsidR="002E7709" w:rsidRPr="00C14363">
              <w:rPr>
                <w:rStyle w:val="Hyperlink"/>
                <w:noProof/>
              </w:rPr>
              <w:t>Mục tiêu cần đạt được của chương</w:t>
            </w:r>
            <w:r w:rsidR="002E7709">
              <w:rPr>
                <w:noProof/>
                <w:webHidden/>
              </w:rPr>
              <w:tab/>
            </w:r>
            <w:r w:rsidR="002E7709">
              <w:rPr>
                <w:noProof/>
                <w:webHidden/>
              </w:rPr>
              <w:fldChar w:fldCharType="begin"/>
            </w:r>
            <w:r w:rsidR="002E7709">
              <w:rPr>
                <w:noProof/>
                <w:webHidden/>
              </w:rPr>
              <w:instrText xml:space="preserve"> PAGEREF _Toc111104014 \h </w:instrText>
            </w:r>
            <w:r w:rsidR="002E7709">
              <w:rPr>
                <w:noProof/>
                <w:webHidden/>
              </w:rPr>
            </w:r>
            <w:r w:rsidR="002E7709">
              <w:rPr>
                <w:noProof/>
                <w:webHidden/>
              </w:rPr>
              <w:fldChar w:fldCharType="separate"/>
            </w:r>
            <w:r w:rsidR="002E7709">
              <w:rPr>
                <w:noProof/>
                <w:webHidden/>
              </w:rPr>
              <w:t>109</w:t>
            </w:r>
            <w:r w:rsidR="002E7709">
              <w:rPr>
                <w:noProof/>
                <w:webHidden/>
              </w:rPr>
              <w:fldChar w:fldCharType="end"/>
            </w:r>
          </w:hyperlink>
        </w:p>
        <w:p w14:paraId="527BC0CF" w14:textId="5C2A33EB" w:rsidR="002E7709" w:rsidRDefault="001446C3">
          <w:pPr>
            <w:pStyle w:val="TOC2"/>
            <w:tabs>
              <w:tab w:val="right" w:leader="dot" w:pos="9062"/>
            </w:tabs>
            <w:rPr>
              <w:rFonts w:asciiTheme="minorHAnsi" w:eastAsiaTheme="minorEastAsia" w:hAnsiTheme="minorHAnsi"/>
              <w:noProof/>
              <w:sz w:val="22"/>
            </w:rPr>
          </w:pPr>
          <w:hyperlink w:anchor="_Toc111104015" w:history="1">
            <w:r w:rsidR="002E7709" w:rsidRPr="00C14363">
              <w:rPr>
                <w:rStyle w:val="Hyperlink"/>
                <w:noProof/>
              </w:rPr>
              <w:t>Bài 8: Mảng và các lớp cơ sở trong gói java.lang (Số tiết: 03 tiết)</w:t>
            </w:r>
            <w:r w:rsidR="002E7709">
              <w:rPr>
                <w:noProof/>
                <w:webHidden/>
              </w:rPr>
              <w:tab/>
            </w:r>
            <w:r w:rsidR="002E7709">
              <w:rPr>
                <w:noProof/>
                <w:webHidden/>
              </w:rPr>
              <w:fldChar w:fldCharType="begin"/>
            </w:r>
            <w:r w:rsidR="002E7709">
              <w:rPr>
                <w:noProof/>
                <w:webHidden/>
              </w:rPr>
              <w:instrText xml:space="preserve"> PAGEREF _Toc111104015 \h </w:instrText>
            </w:r>
            <w:r w:rsidR="002E7709">
              <w:rPr>
                <w:noProof/>
                <w:webHidden/>
              </w:rPr>
            </w:r>
            <w:r w:rsidR="002E7709">
              <w:rPr>
                <w:noProof/>
                <w:webHidden/>
              </w:rPr>
              <w:fldChar w:fldCharType="separate"/>
            </w:r>
            <w:r w:rsidR="002E7709">
              <w:rPr>
                <w:noProof/>
                <w:webHidden/>
              </w:rPr>
              <w:t>109</w:t>
            </w:r>
            <w:r w:rsidR="002E7709">
              <w:rPr>
                <w:noProof/>
                <w:webHidden/>
              </w:rPr>
              <w:fldChar w:fldCharType="end"/>
            </w:r>
          </w:hyperlink>
        </w:p>
        <w:p w14:paraId="70A0B43E" w14:textId="250BC72C" w:rsidR="002E7709" w:rsidRDefault="001446C3">
          <w:pPr>
            <w:pStyle w:val="TOC2"/>
            <w:tabs>
              <w:tab w:val="right" w:leader="dot" w:pos="9062"/>
            </w:tabs>
            <w:rPr>
              <w:rFonts w:asciiTheme="minorHAnsi" w:eastAsiaTheme="minorEastAsia" w:hAnsiTheme="minorHAnsi"/>
              <w:noProof/>
              <w:sz w:val="22"/>
            </w:rPr>
          </w:pPr>
          <w:hyperlink w:anchor="_Toc111104016" w:history="1">
            <w:r w:rsidR="002E7709" w:rsidRPr="00C14363">
              <w:rPr>
                <w:rStyle w:val="Hyperlink"/>
                <w:noProof/>
              </w:rPr>
              <w:t>5.1. Cấu trúc mảng</w:t>
            </w:r>
            <w:r w:rsidR="002E7709">
              <w:rPr>
                <w:noProof/>
                <w:webHidden/>
              </w:rPr>
              <w:tab/>
            </w:r>
            <w:r w:rsidR="002E7709">
              <w:rPr>
                <w:noProof/>
                <w:webHidden/>
              </w:rPr>
              <w:fldChar w:fldCharType="begin"/>
            </w:r>
            <w:r w:rsidR="002E7709">
              <w:rPr>
                <w:noProof/>
                <w:webHidden/>
              </w:rPr>
              <w:instrText xml:space="preserve"> PAGEREF _Toc111104016 \h </w:instrText>
            </w:r>
            <w:r w:rsidR="002E7709">
              <w:rPr>
                <w:noProof/>
                <w:webHidden/>
              </w:rPr>
            </w:r>
            <w:r w:rsidR="002E7709">
              <w:rPr>
                <w:noProof/>
                <w:webHidden/>
              </w:rPr>
              <w:fldChar w:fldCharType="separate"/>
            </w:r>
            <w:r w:rsidR="002E7709">
              <w:rPr>
                <w:noProof/>
                <w:webHidden/>
              </w:rPr>
              <w:t>109</w:t>
            </w:r>
            <w:r w:rsidR="002E7709">
              <w:rPr>
                <w:noProof/>
                <w:webHidden/>
              </w:rPr>
              <w:fldChar w:fldCharType="end"/>
            </w:r>
          </w:hyperlink>
        </w:p>
        <w:p w14:paraId="602F8FB4" w14:textId="08F3F586" w:rsidR="002E7709" w:rsidRDefault="001446C3">
          <w:pPr>
            <w:pStyle w:val="TOC3"/>
            <w:tabs>
              <w:tab w:val="right" w:leader="dot" w:pos="9062"/>
            </w:tabs>
            <w:rPr>
              <w:rFonts w:asciiTheme="minorHAnsi" w:eastAsiaTheme="minorEastAsia" w:hAnsiTheme="minorHAnsi"/>
              <w:noProof/>
              <w:sz w:val="22"/>
            </w:rPr>
          </w:pPr>
          <w:hyperlink w:anchor="_Toc111104017" w:history="1">
            <w:r w:rsidR="002E7709" w:rsidRPr="00C14363">
              <w:rPr>
                <w:rStyle w:val="Hyperlink"/>
                <w:noProof/>
              </w:rPr>
              <w:t>5.1.1. Khai báo mảng</w:t>
            </w:r>
            <w:r w:rsidR="002E7709">
              <w:rPr>
                <w:noProof/>
                <w:webHidden/>
              </w:rPr>
              <w:tab/>
            </w:r>
            <w:r w:rsidR="002E7709">
              <w:rPr>
                <w:noProof/>
                <w:webHidden/>
              </w:rPr>
              <w:fldChar w:fldCharType="begin"/>
            </w:r>
            <w:r w:rsidR="002E7709">
              <w:rPr>
                <w:noProof/>
                <w:webHidden/>
              </w:rPr>
              <w:instrText xml:space="preserve"> PAGEREF _Toc111104017 \h </w:instrText>
            </w:r>
            <w:r w:rsidR="002E7709">
              <w:rPr>
                <w:noProof/>
                <w:webHidden/>
              </w:rPr>
            </w:r>
            <w:r w:rsidR="002E7709">
              <w:rPr>
                <w:noProof/>
                <w:webHidden/>
              </w:rPr>
              <w:fldChar w:fldCharType="separate"/>
            </w:r>
            <w:r w:rsidR="002E7709">
              <w:rPr>
                <w:noProof/>
                <w:webHidden/>
              </w:rPr>
              <w:t>109</w:t>
            </w:r>
            <w:r w:rsidR="002E7709">
              <w:rPr>
                <w:noProof/>
                <w:webHidden/>
              </w:rPr>
              <w:fldChar w:fldCharType="end"/>
            </w:r>
          </w:hyperlink>
        </w:p>
        <w:p w14:paraId="1BA8DCDC" w14:textId="2E10B011" w:rsidR="002E7709" w:rsidRDefault="001446C3">
          <w:pPr>
            <w:pStyle w:val="TOC3"/>
            <w:tabs>
              <w:tab w:val="right" w:leader="dot" w:pos="9062"/>
            </w:tabs>
            <w:rPr>
              <w:rFonts w:asciiTheme="minorHAnsi" w:eastAsiaTheme="minorEastAsia" w:hAnsiTheme="minorHAnsi"/>
              <w:noProof/>
              <w:sz w:val="22"/>
            </w:rPr>
          </w:pPr>
          <w:hyperlink w:anchor="_Toc111104018" w:history="1">
            <w:r w:rsidR="002E7709" w:rsidRPr="00C14363">
              <w:rPr>
                <w:rStyle w:val="Hyperlink"/>
                <w:noProof/>
              </w:rPr>
              <w:t>5.1.2. Tạo lập mảng</w:t>
            </w:r>
            <w:r w:rsidR="002E7709">
              <w:rPr>
                <w:noProof/>
                <w:webHidden/>
              </w:rPr>
              <w:tab/>
            </w:r>
            <w:r w:rsidR="002E7709">
              <w:rPr>
                <w:noProof/>
                <w:webHidden/>
              </w:rPr>
              <w:fldChar w:fldCharType="begin"/>
            </w:r>
            <w:r w:rsidR="002E7709">
              <w:rPr>
                <w:noProof/>
                <w:webHidden/>
              </w:rPr>
              <w:instrText xml:space="preserve"> PAGEREF _Toc111104018 \h </w:instrText>
            </w:r>
            <w:r w:rsidR="002E7709">
              <w:rPr>
                <w:noProof/>
                <w:webHidden/>
              </w:rPr>
            </w:r>
            <w:r w:rsidR="002E7709">
              <w:rPr>
                <w:noProof/>
                <w:webHidden/>
              </w:rPr>
              <w:fldChar w:fldCharType="separate"/>
            </w:r>
            <w:r w:rsidR="002E7709">
              <w:rPr>
                <w:noProof/>
                <w:webHidden/>
              </w:rPr>
              <w:t>109</w:t>
            </w:r>
            <w:r w:rsidR="002E7709">
              <w:rPr>
                <w:noProof/>
                <w:webHidden/>
              </w:rPr>
              <w:fldChar w:fldCharType="end"/>
            </w:r>
          </w:hyperlink>
        </w:p>
        <w:p w14:paraId="382DB00D" w14:textId="40F65E21" w:rsidR="002E7709" w:rsidRDefault="001446C3">
          <w:pPr>
            <w:pStyle w:val="TOC3"/>
            <w:tabs>
              <w:tab w:val="right" w:leader="dot" w:pos="9062"/>
            </w:tabs>
            <w:rPr>
              <w:rFonts w:asciiTheme="minorHAnsi" w:eastAsiaTheme="minorEastAsia" w:hAnsiTheme="minorHAnsi"/>
              <w:noProof/>
              <w:sz w:val="22"/>
            </w:rPr>
          </w:pPr>
          <w:hyperlink w:anchor="_Toc111104019" w:history="1">
            <w:r w:rsidR="002E7709" w:rsidRPr="00C14363">
              <w:rPr>
                <w:rStyle w:val="Hyperlink"/>
                <w:noProof/>
              </w:rPr>
              <w:t>5.1.3. Truy cập các phần tử của mảng</w:t>
            </w:r>
            <w:r w:rsidR="002E7709">
              <w:rPr>
                <w:noProof/>
                <w:webHidden/>
              </w:rPr>
              <w:tab/>
            </w:r>
            <w:r w:rsidR="002E7709">
              <w:rPr>
                <w:noProof/>
                <w:webHidden/>
              </w:rPr>
              <w:fldChar w:fldCharType="begin"/>
            </w:r>
            <w:r w:rsidR="002E7709">
              <w:rPr>
                <w:noProof/>
                <w:webHidden/>
              </w:rPr>
              <w:instrText xml:space="preserve"> PAGEREF _Toc111104019 \h </w:instrText>
            </w:r>
            <w:r w:rsidR="002E7709">
              <w:rPr>
                <w:noProof/>
                <w:webHidden/>
              </w:rPr>
            </w:r>
            <w:r w:rsidR="002E7709">
              <w:rPr>
                <w:noProof/>
                <w:webHidden/>
              </w:rPr>
              <w:fldChar w:fldCharType="separate"/>
            </w:r>
            <w:r w:rsidR="002E7709">
              <w:rPr>
                <w:noProof/>
                <w:webHidden/>
              </w:rPr>
              <w:t>110</w:t>
            </w:r>
            <w:r w:rsidR="002E7709">
              <w:rPr>
                <w:noProof/>
                <w:webHidden/>
              </w:rPr>
              <w:fldChar w:fldCharType="end"/>
            </w:r>
          </w:hyperlink>
        </w:p>
        <w:p w14:paraId="4BC7AB2E" w14:textId="73D465C1" w:rsidR="002E7709" w:rsidRDefault="001446C3">
          <w:pPr>
            <w:pStyle w:val="TOC3"/>
            <w:tabs>
              <w:tab w:val="right" w:leader="dot" w:pos="9062"/>
            </w:tabs>
            <w:rPr>
              <w:rFonts w:asciiTheme="minorHAnsi" w:eastAsiaTheme="minorEastAsia" w:hAnsiTheme="minorHAnsi"/>
              <w:noProof/>
              <w:sz w:val="22"/>
            </w:rPr>
          </w:pPr>
          <w:hyperlink w:anchor="_Toc111104020" w:history="1">
            <w:r w:rsidR="002E7709" w:rsidRPr="00C14363">
              <w:rPr>
                <w:rStyle w:val="Hyperlink"/>
                <w:noProof/>
              </w:rPr>
              <w:t>5.1.4. Duyệt các phần tử của mảng trong Java</w:t>
            </w:r>
            <w:r w:rsidR="002E7709">
              <w:rPr>
                <w:noProof/>
                <w:webHidden/>
              </w:rPr>
              <w:tab/>
            </w:r>
            <w:r w:rsidR="002E7709">
              <w:rPr>
                <w:noProof/>
                <w:webHidden/>
              </w:rPr>
              <w:fldChar w:fldCharType="begin"/>
            </w:r>
            <w:r w:rsidR="002E7709">
              <w:rPr>
                <w:noProof/>
                <w:webHidden/>
              </w:rPr>
              <w:instrText xml:space="preserve"> PAGEREF _Toc111104020 \h </w:instrText>
            </w:r>
            <w:r w:rsidR="002E7709">
              <w:rPr>
                <w:noProof/>
                <w:webHidden/>
              </w:rPr>
            </w:r>
            <w:r w:rsidR="002E7709">
              <w:rPr>
                <w:noProof/>
                <w:webHidden/>
              </w:rPr>
              <w:fldChar w:fldCharType="separate"/>
            </w:r>
            <w:r w:rsidR="002E7709">
              <w:rPr>
                <w:noProof/>
                <w:webHidden/>
              </w:rPr>
              <w:t>112</w:t>
            </w:r>
            <w:r w:rsidR="002E7709">
              <w:rPr>
                <w:noProof/>
                <w:webHidden/>
              </w:rPr>
              <w:fldChar w:fldCharType="end"/>
            </w:r>
          </w:hyperlink>
        </w:p>
        <w:p w14:paraId="45FECFFD" w14:textId="0577D732" w:rsidR="002E7709" w:rsidRDefault="001446C3">
          <w:pPr>
            <w:pStyle w:val="TOC3"/>
            <w:tabs>
              <w:tab w:val="right" w:leader="dot" w:pos="9062"/>
            </w:tabs>
            <w:rPr>
              <w:rFonts w:asciiTheme="minorHAnsi" w:eastAsiaTheme="minorEastAsia" w:hAnsiTheme="minorHAnsi"/>
              <w:noProof/>
              <w:sz w:val="22"/>
            </w:rPr>
          </w:pPr>
          <w:hyperlink w:anchor="_Toc111104021" w:history="1">
            <w:r w:rsidR="002E7709" w:rsidRPr="00C14363">
              <w:rPr>
                <w:rStyle w:val="Hyperlink"/>
                <w:noProof/>
              </w:rPr>
              <w:t>5.1.5. Mảng nhiều chiều</w:t>
            </w:r>
            <w:r w:rsidR="002E7709">
              <w:rPr>
                <w:noProof/>
                <w:webHidden/>
              </w:rPr>
              <w:tab/>
            </w:r>
            <w:r w:rsidR="002E7709">
              <w:rPr>
                <w:noProof/>
                <w:webHidden/>
              </w:rPr>
              <w:fldChar w:fldCharType="begin"/>
            </w:r>
            <w:r w:rsidR="002E7709">
              <w:rPr>
                <w:noProof/>
                <w:webHidden/>
              </w:rPr>
              <w:instrText xml:space="preserve"> PAGEREF _Toc111104021 \h </w:instrText>
            </w:r>
            <w:r w:rsidR="002E7709">
              <w:rPr>
                <w:noProof/>
                <w:webHidden/>
              </w:rPr>
            </w:r>
            <w:r w:rsidR="002E7709">
              <w:rPr>
                <w:noProof/>
                <w:webHidden/>
              </w:rPr>
              <w:fldChar w:fldCharType="separate"/>
            </w:r>
            <w:r w:rsidR="002E7709">
              <w:rPr>
                <w:noProof/>
                <w:webHidden/>
              </w:rPr>
              <w:t>113</w:t>
            </w:r>
            <w:r w:rsidR="002E7709">
              <w:rPr>
                <w:noProof/>
                <w:webHidden/>
              </w:rPr>
              <w:fldChar w:fldCharType="end"/>
            </w:r>
          </w:hyperlink>
        </w:p>
        <w:p w14:paraId="5B7DF34D" w14:textId="411921A3" w:rsidR="002E7709" w:rsidRDefault="001446C3">
          <w:pPr>
            <w:pStyle w:val="TOC2"/>
            <w:tabs>
              <w:tab w:val="right" w:leader="dot" w:pos="9062"/>
            </w:tabs>
            <w:rPr>
              <w:rFonts w:asciiTheme="minorHAnsi" w:eastAsiaTheme="minorEastAsia" w:hAnsiTheme="minorHAnsi"/>
              <w:noProof/>
              <w:sz w:val="22"/>
            </w:rPr>
          </w:pPr>
          <w:hyperlink w:anchor="_Toc111104022" w:history="1">
            <w:r w:rsidR="002E7709" w:rsidRPr="00C14363">
              <w:rPr>
                <w:rStyle w:val="Hyperlink"/>
                <w:noProof/>
                <w:lang w:val="fr-FR"/>
              </w:rPr>
              <w:t>5.2. Các lớp cơ sở trong gói java.lang</w:t>
            </w:r>
            <w:r w:rsidR="002E7709">
              <w:rPr>
                <w:noProof/>
                <w:webHidden/>
              </w:rPr>
              <w:tab/>
            </w:r>
            <w:r w:rsidR="002E7709">
              <w:rPr>
                <w:noProof/>
                <w:webHidden/>
              </w:rPr>
              <w:fldChar w:fldCharType="begin"/>
            </w:r>
            <w:r w:rsidR="002E7709">
              <w:rPr>
                <w:noProof/>
                <w:webHidden/>
              </w:rPr>
              <w:instrText xml:space="preserve"> PAGEREF _Toc111104022 \h </w:instrText>
            </w:r>
            <w:r w:rsidR="002E7709">
              <w:rPr>
                <w:noProof/>
                <w:webHidden/>
              </w:rPr>
            </w:r>
            <w:r w:rsidR="002E7709">
              <w:rPr>
                <w:noProof/>
                <w:webHidden/>
              </w:rPr>
              <w:fldChar w:fldCharType="separate"/>
            </w:r>
            <w:r w:rsidR="002E7709">
              <w:rPr>
                <w:noProof/>
                <w:webHidden/>
              </w:rPr>
              <w:t>114</w:t>
            </w:r>
            <w:r w:rsidR="002E7709">
              <w:rPr>
                <w:noProof/>
                <w:webHidden/>
              </w:rPr>
              <w:fldChar w:fldCharType="end"/>
            </w:r>
          </w:hyperlink>
        </w:p>
        <w:p w14:paraId="09EBBB60" w14:textId="3C2426D8" w:rsidR="002E7709" w:rsidRDefault="001446C3">
          <w:pPr>
            <w:pStyle w:val="TOC3"/>
            <w:tabs>
              <w:tab w:val="right" w:leader="dot" w:pos="9062"/>
            </w:tabs>
            <w:rPr>
              <w:rFonts w:asciiTheme="minorHAnsi" w:eastAsiaTheme="minorEastAsia" w:hAnsiTheme="minorHAnsi"/>
              <w:noProof/>
              <w:sz w:val="22"/>
            </w:rPr>
          </w:pPr>
          <w:hyperlink w:anchor="_Toc111104023" w:history="1">
            <w:r w:rsidR="002E7709" w:rsidRPr="00C14363">
              <w:rPr>
                <w:rStyle w:val="Hyperlink"/>
                <w:noProof/>
                <w:lang w:val="fr-FR"/>
              </w:rPr>
              <w:t>5.2.1. Lớp Object</w:t>
            </w:r>
            <w:r w:rsidR="002E7709">
              <w:rPr>
                <w:noProof/>
                <w:webHidden/>
              </w:rPr>
              <w:tab/>
            </w:r>
            <w:r w:rsidR="002E7709">
              <w:rPr>
                <w:noProof/>
                <w:webHidden/>
              </w:rPr>
              <w:fldChar w:fldCharType="begin"/>
            </w:r>
            <w:r w:rsidR="002E7709">
              <w:rPr>
                <w:noProof/>
                <w:webHidden/>
              </w:rPr>
              <w:instrText xml:space="preserve"> PAGEREF _Toc111104023 \h </w:instrText>
            </w:r>
            <w:r w:rsidR="002E7709">
              <w:rPr>
                <w:noProof/>
                <w:webHidden/>
              </w:rPr>
            </w:r>
            <w:r w:rsidR="002E7709">
              <w:rPr>
                <w:noProof/>
                <w:webHidden/>
              </w:rPr>
              <w:fldChar w:fldCharType="separate"/>
            </w:r>
            <w:r w:rsidR="002E7709">
              <w:rPr>
                <w:noProof/>
                <w:webHidden/>
              </w:rPr>
              <w:t>114</w:t>
            </w:r>
            <w:r w:rsidR="002E7709">
              <w:rPr>
                <w:noProof/>
                <w:webHidden/>
              </w:rPr>
              <w:fldChar w:fldCharType="end"/>
            </w:r>
          </w:hyperlink>
        </w:p>
        <w:p w14:paraId="338002A8" w14:textId="58F830BF" w:rsidR="002E7709" w:rsidRDefault="001446C3">
          <w:pPr>
            <w:pStyle w:val="TOC3"/>
            <w:tabs>
              <w:tab w:val="right" w:leader="dot" w:pos="9062"/>
            </w:tabs>
            <w:rPr>
              <w:rFonts w:asciiTheme="minorHAnsi" w:eastAsiaTheme="minorEastAsia" w:hAnsiTheme="minorHAnsi"/>
              <w:noProof/>
              <w:sz w:val="22"/>
            </w:rPr>
          </w:pPr>
          <w:hyperlink w:anchor="_Toc111104024" w:history="1">
            <w:r w:rsidR="002E7709" w:rsidRPr="00C14363">
              <w:rPr>
                <w:rStyle w:val="Hyperlink"/>
                <w:noProof/>
              </w:rPr>
              <w:t>5.2.2. Các lớp nguyên thủy</w:t>
            </w:r>
            <w:r w:rsidR="002E7709">
              <w:rPr>
                <w:noProof/>
                <w:webHidden/>
              </w:rPr>
              <w:tab/>
            </w:r>
            <w:r w:rsidR="002E7709">
              <w:rPr>
                <w:noProof/>
                <w:webHidden/>
              </w:rPr>
              <w:fldChar w:fldCharType="begin"/>
            </w:r>
            <w:r w:rsidR="002E7709">
              <w:rPr>
                <w:noProof/>
                <w:webHidden/>
              </w:rPr>
              <w:instrText xml:space="preserve"> PAGEREF _Toc111104024 \h </w:instrText>
            </w:r>
            <w:r w:rsidR="002E7709">
              <w:rPr>
                <w:noProof/>
                <w:webHidden/>
              </w:rPr>
            </w:r>
            <w:r w:rsidR="002E7709">
              <w:rPr>
                <w:noProof/>
                <w:webHidden/>
              </w:rPr>
              <w:fldChar w:fldCharType="separate"/>
            </w:r>
            <w:r w:rsidR="002E7709">
              <w:rPr>
                <w:noProof/>
                <w:webHidden/>
              </w:rPr>
              <w:t>116</w:t>
            </w:r>
            <w:r w:rsidR="002E7709">
              <w:rPr>
                <w:noProof/>
                <w:webHidden/>
              </w:rPr>
              <w:fldChar w:fldCharType="end"/>
            </w:r>
          </w:hyperlink>
        </w:p>
        <w:p w14:paraId="50F2A406" w14:textId="1E90ECA5" w:rsidR="002E7709" w:rsidRDefault="001446C3">
          <w:pPr>
            <w:pStyle w:val="TOC3"/>
            <w:tabs>
              <w:tab w:val="right" w:leader="dot" w:pos="9062"/>
            </w:tabs>
            <w:rPr>
              <w:rFonts w:asciiTheme="minorHAnsi" w:eastAsiaTheme="minorEastAsia" w:hAnsiTheme="minorHAnsi"/>
              <w:noProof/>
              <w:sz w:val="22"/>
            </w:rPr>
          </w:pPr>
          <w:hyperlink w:anchor="_Toc111104025" w:history="1">
            <w:r w:rsidR="002E7709" w:rsidRPr="00C14363">
              <w:rPr>
                <w:rStyle w:val="Hyperlink"/>
                <w:noProof/>
              </w:rPr>
              <w:t>5.2.3. Lớp Math</w:t>
            </w:r>
            <w:r w:rsidR="002E7709">
              <w:rPr>
                <w:noProof/>
                <w:webHidden/>
              </w:rPr>
              <w:tab/>
            </w:r>
            <w:r w:rsidR="002E7709">
              <w:rPr>
                <w:noProof/>
                <w:webHidden/>
              </w:rPr>
              <w:fldChar w:fldCharType="begin"/>
            </w:r>
            <w:r w:rsidR="002E7709">
              <w:rPr>
                <w:noProof/>
                <w:webHidden/>
              </w:rPr>
              <w:instrText xml:space="preserve"> PAGEREF _Toc111104025 \h </w:instrText>
            </w:r>
            <w:r w:rsidR="002E7709">
              <w:rPr>
                <w:noProof/>
                <w:webHidden/>
              </w:rPr>
            </w:r>
            <w:r w:rsidR="002E7709">
              <w:rPr>
                <w:noProof/>
                <w:webHidden/>
              </w:rPr>
              <w:fldChar w:fldCharType="separate"/>
            </w:r>
            <w:r w:rsidR="002E7709">
              <w:rPr>
                <w:noProof/>
                <w:webHidden/>
              </w:rPr>
              <w:t>120</w:t>
            </w:r>
            <w:r w:rsidR="002E7709">
              <w:rPr>
                <w:noProof/>
                <w:webHidden/>
              </w:rPr>
              <w:fldChar w:fldCharType="end"/>
            </w:r>
          </w:hyperlink>
        </w:p>
        <w:p w14:paraId="078B4E7A" w14:textId="54056A6E" w:rsidR="002E7709" w:rsidRDefault="001446C3">
          <w:pPr>
            <w:pStyle w:val="TOC3"/>
            <w:tabs>
              <w:tab w:val="right" w:leader="dot" w:pos="9062"/>
            </w:tabs>
            <w:rPr>
              <w:rFonts w:asciiTheme="minorHAnsi" w:eastAsiaTheme="minorEastAsia" w:hAnsiTheme="minorHAnsi"/>
              <w:noProof/>
              <w:sz w:val="22"/>
            </w:rPr>
          </w:pPr>
          <w:hyperlink w:anchor="_Toc111104026" w:history="1">
            <w:r w:rsidR="002E7709" w:rsidRPr="00C14363">
              <w:rPr>
                <w:rStyle w:val="Hyperlink"/>
                <w:noProof/>
              </w:rPr>
              <w:t>5.2.4. Lớp String</w:t>
            </w:r>
            <w:r w:rsidR="002E7709">
              <w:rPr>
                <w:noProof/>
                <w:webHidden/>
              </w:rPr>
              <w:tab/>
            </w:r>
            <w:r w:rsidR="002E7709">
              <w:rPr>
                <w:noProof/>
                <w:webHidden/>
              </w:rPr>
              <w:fldChar w:fldCharType="begin"/>
            </w:r>
            <w:r w:rsidR="002E7709">
              <w:rPr>
                <w:noProof/>
                <w:webHidden/>
              </w:rPr>
              <w:instrText xml:space="preserve"> PAGEREF _Toc111104026 \h </w:instrText>
            </w:r>
            <w:r w:rsidR="002E7709">
              <w:rPr>
                <w:noProof/>
                <w:webHidden/>
              </w:rPr>
            </w:r>
            <w:r w:rsidR="002E7709">
              <w:rPr>
                <w:noProof/>
                <w:webHidden/>
              </w:rPr>
              <w:fldChar w:fldCharType="separate"/>
            </w:r>
            <w:r w:rsidR="002E7709">
              <w:rPr>
                <w:noProof/>
                <w:webHidden/>
              </w:rPr>
              <w:t>123</w:t>
            </w:r>
            <w:r w:rsidR="002E7709">
              <w:rPr>
                <w:noProof/>
                <w:webHidden/>
              </w:rPr>
              <w:fldChar w:fldCharType="end"/>
            </w:r>
          </w:hyperlink>
        </w:p>
        <w:p w14:paraId="064E5F10" w14:textId="028D52BD" w:rsidR="002E7709" w:rsidRDefault="001446C3">
          <w:pPr>
            <w:pStyle w:val="TOC3"/>
            <w:tabs>
              <w:tab w:val="right" w:leader="dot" w:pos="9062"/>
            </w:tabs>
            <w:rPr>
              <w:rFonts w:asciiTheme="minorHAnsi" w:eastAsiaTheme="minorEastAsia" w:hAnsiTheme="minorHAnsi"/>
              <w:noProof/>
              <w:sz w:val="22"/>
            </w:rPr>
          </w:pPr>
          <w:hyperlink w:anchor="_Toc111104027" w:history="1">
            <w:r w:rsidR="002E7709" w:rsidRPr="00C14363">
              <w:rPr>
                <w:rStyle w:val="Hyperlink"/>
                <w:noProof/>
              </w:rPr>
              <w:t>5.2.5. Lớp StringBuffer</w:t>
            </w:r>
            <w:r w:rsidR="002E7709">
              <w:rPr>
                <w:noProof/>
                <w:webHidden/>
              </w:rPr>
              <w:tab/>
            </w:r>
            <w:r w:rsidR="002E7709">
              <w:rPr>
                <w:noProof/>
                <w:webHidden/>
              </w:rPr>
              <w:fldChar w:fldCharType="begin"/>
            </w:r>
            <w:r w:rsidR="002E7709">
              <w:rPr>
                <w:noProof/>
                <w:webHidden/>
              </w:rPr>
              <w:instrText xml:space="preserve"> PAGEREF _Toc111104027 \h </w:instrText>
            </w:r>
            <w:r w:rsidR="002E7709">
              <w:rPr>
                <w:noProof/>
                <w:webHidden/>
              </w:rPr>
            </w:r>
            <w:r w:rsidR="002E7709">
              <w:rPr>
                <w:noProof/>
                <w:webHidden/>
              </w:rPr>
              <w:fldChar w:fldCharType="separate"/>
            </w:r>
            <w:r w:rsidR="002E7709">
              <w:rPr>
                <w:noProof/>
                <w:webHidden/>
              </w:rPr>
              <w:t>130</w:t>
            </w:r>
            <w:r w:rsidR="002E7709">
              <w:rPr>
                <w:noProof/>
                <w:webHidden/>
              </w:rPr>
              <w:fldChar w:fldCharType="end"/>
            </w:r>
          </w:hyperlink>
        </w:p>
        <w:p w14:paraId="07A199E5" w14:textId="2FEB8678" w:rsidR="002E7709" w:rsidRDefault="001446C3">
          <w:pPr>
            <w:pStyle w:val="TOC2"/>
            <w:tabs>
              <w:tab w:val="right" w:leader="dot" w:pos="9062"/>
            </w:tabs>
            <w:rPr>
              <w:rFonts w:asciiTheme="minorHAnsi" w:eastAsiaTheme="minorEastAsia" w:hAnsiTheme="minorHAnsi"/>
              <w:noProof/>
              <w:sz w:val="22"/>
            </w:rPr>
          </w:pPr>
          <w:hyperlink w:anchor="_Toc111104028" w:history="1">
            <w:r w:rsidR="002E7709" w:rsidRPr="00C14363">
              <w:rPr>
                <w:rStyle w:val="Hyperlink"/>
                <w:noProof/>
              </w:rPr>
              <w:t>Bài tập cuối chương</w:t>
            </w:r>
            <w:r w:rsidR="002E7709">
              <w:rPr>
                <w:noProof/>
                <w:webHidden/>
              </w:rPr>
              <w:tab/>
            </w:r>
            <w:r w:rsidR="002E7709">
              <w:rPr>
                <w:noProof/>
                <w:webHidden/>
              </w:rPr>
              <w:fldChar w:fldCharType="begin"/>
            </w:r>
            <w:r w:rsidR="002E7709">
              <w:rPr>
                <w:noProof/>
                <w:webHidden/>
              </w:rPr>
              <w:instrText xml:space="preserve"> PAGEREF _Toc111104028 \h </w:instrText>
            </w:r>
            <w:r w:rsidR="002E7709">
              <w:rPr>
                <w:noProof/>
                <w:webHidden/>
              </w:rPr>
            </w:r>
            <w:r w:rsidR="002E7709">
              <w:rPr>
                <w:noProof/>
                <w:webHidden/>
              </w:rPr>
              <w:fldChar w:fldCharType="separate"/>
            </w:r>
            <w:r w:rsidR="002E7709">
              <w:rPr>
                <w:noProof/>
                <w:webHidden/>
              </w:rPr>
              <w:t>131</w:t>
            </w:r>
            <w:r w:rsidR="002E7709">
              <w:rPr>
                <w:noProof/>
                <w:webHidden/>
              </w:rPr>
              <w:fldChar w:fldCharType="end"/>
            </w:r>
          </w:hyperlink>
        </w:p>
        <w:p w14:paraId="5D9998B1" w14:textId="5CD449F4" w:rsidR="002E7709" w:rsidRDefault="001446C3">
          <w:pPr>
            <w:pStyle w:val="TOC2"/>
            <w:tabs>
              <w:tab w:val="right" w:leader="dot" w:pos="9062"/>
            </w:tabs>
            <w:rPr>
              <w:rFonts w:asciiTheme="minorHAnsi" w:eastAsiaTheme="minorEastAsia" w:hAnsiTheme="minorHAnsi"/>
              <w:noProof/>
              <w:sz w:val="22"/>
            </w:rPr>
          </w:pPr>
          <w:hyperlink w:anchor="_Toc111104029" w:history="1">
            <w:r w:rsidR="002E7709" w:rsidRPr="00C14363">
              <w:rPr>
                <w:rStyle w:val="Hyperlink"/>
                <w:noProof/>
              </w:rPr>
              <w:t>Bài 9: Mảng và các lớp cơ sở trong gói java.lang (tiếp theo) (Số tiết: 03 tiết)</w:t>
            </w:r>
            <w:r w:rsidR="002E7709">
              <w:rPr>
                <w:noProof/>
                <w:webHidden/>
              </w:rPr>
              <w:tab/>
            </w:r>
            <w:r w:rsidR="002E7709">
              <w:rPr>
                <w:noProof/>
                <w:webHidden/>
              </w:rPr>
              <w:fldChar w:fldCharType="begin"/>
            </w:r>
            <w:r w:rsidR="002E7709">
              <w:rPr>
                <w:noProof/>
                <w:webHidden/>
              </w:rPr>
              <w:instrText xml:space="preserve"> PAGEREF _Toc111104029 \h </w:instrText>
            </w:r>
            <w:r w:rsidR="002E7709">
              <w:rPr>
                <w:noProof/>
                <w:webHidden/>
              </w:rPr>
            </w:r>
            <w:r w:rsidR="002E7709">
              <w:rPr>
                <w:noProof/>
                <w:webHidden/>
              </w:rPr>
              <w:fldChar w:fldCharType="separate"/>
            </w:r>
            <w:r w:rsidR="002E7709">
              <w:rPr>
                <w:noProof/>
                <w:webHidden/>
              </w:rPr>
              <w:t>134</w:t>
            </w:r>
            <w:r w:rsidR="002E7709">
              <w:rPr>
                <w:noProof/>
                <w:webHidden/>
              </w:rPr>
              <w:fldChar w:fldCharType="end"/>
            </w:r>
          </w:hyperlink>
        </w:p>
        <w:p w14:paraId="6883A879" w14:textId="6B71EF21" w:rsidR="002E7709" w:rsidRDefault="001446C3">
          <w:pPr>
            <w:pStyle w:val="TOC2"/>
            <w:tabs>
              <w:tab w:val="right" w:leader="dot" w:pos="9062"/>
            </w:tabs>
            <w:rPr>
              <w:rFonts w:asciiTheme="minorHAnsi" w:eastAsiaTheme="minorEastAsia" w:hAnsiTheme="minorHAnsi"/>
              <w:noProof/>
              <w:sz w:val="22"/>
            </w:rPr>
          </w:pPr>
          <w:hyperlink w:anchor="_Toc111104030" w:history="1">
            <w:r w:rsidR="002E7709" w:rsidRPr="00C14363">
              <w:rPr>
                <w:rStyle w:val="Hyperlink"/>
                <w:noProof/>
              </w:rPr>
              <w:t>5.3. Một số cấu trúc dữ liệu phổ dụng</w:t>
            </w:r>
            <w:r w:rsidR="002E7709">
              <w:rPr>
                <w:noProof/>
                <w:webHidden/>
              </w:rPr>
              <w:tab/>
            </w:r>
            <w:r w:rsidR="002E7709">
              <w:rPr>
                <w:noProof/>
                <w:webHidden/>
              </w:rPr>
              <w:fldChar w:fldCharType="begin"/>
            </w:r>
            <w:r w:rsidR="002E7709">
              <w:rPr>
                <w:noProof/>
                <w:webHidden/>
              </w:rPr>
              <w:instrText xml:space="preserve"> PAGEREF _Toc111104030 \h </w:instrText>
            </w:r>
            <w:r w:rsidR="002E7709">
              <w:rPr>
                <w:noProof/>
                <w:webHidden/>
              </w:rPr>
            </w:r>
            <w:r w:rsidR="002E7709">
              <w:rPr>
                <w:noProof/>
                <w:webHidden/>
              </w:rPr>
              <w:fldChar w:fldCharType="separate"/>
            </w:r>
            <w:r w:rsidR="002E7709">
              <w:rPr>
                <w:noProof/>
                <w:webHidden/>
              </w:rPr>
              <w:t>134</w:t>
            </w:r>
            <w:r w:rsidR="002E7709">
              <w:rPr>
                <w:noProof/>
                <w:webHidden/>
              </w:rPr>
              <w:fldChar w:fldCharType="end"/>
            </w:r>
          </w:hyperlink>
        </w:p>
        <w:p w14:paraId="1DE3128F" w14:textId="1B1782C7" w:rsidR="002E7709" w:rsidRDefault="001446C3">
          <w:pPr>
            <w:pStyle w:val="TOC3"/>
            <w:tabs>
              <w:tab w:val="right" w:leader="dot" w:pos="9062"/>
            </w:tabs>
            <w:rPr>
              <w:rFonts w:asciiTheme="minorHAnsi" w:eastAsiaTheme="minorEastAsia" w:hAnsiTheme="minorHAnsi"/>
              <w:noProof/>
              <w:sz w:val="22"/>
            </w:rPr>
          </w:pPr>
          <w:hyperlink w:anchor="_Toc111104031" w:history="1">
            <w:r w:rsidR="002E7709" w:rsidRPr="00C14363">
              <w:rPr>
                <w:rStyle w:val="Hyperlink"/>
                <w:noProof/>
              </w:rPr>
              <w:t>5.3.1. Enumeration</w:t>
            </w:r>
            <w:r w:rsidR="002E7709">
              <w:rPr>
                <w:noProof/>
                <w:webHidden/>
              </w:rPr>
              <w:tab/>
            </w:r>
            <w:r w:rsidR="002E7709">
              <w:rPr>
                <w:noProof/>
                <w:webHidden/>
              </w:rPr>
              <w:fldChar w:fldCharType="begin"/>
            </w:r>
            <w:r w:rsidR="002E7709">
              <w:rPr>
                <w:noProof/>
                <w:webHidden/>
              </w:rPr>
              <w:instrText xml:space="preserve"> PAGEREF _Toc111104031 \h </w:instrText>
            </w:r>
            <w:r w:rsidR="002E7709">
              <w:rPr>
                <w:noProof/>
                <w:webHidden/>
              </w:rPr>
            </w:r>
            <w:r w:rsidR="002E7709">
              <w:rPr>
                <w:noProof/>
                <w:webHidden/>
              </w:rPr>
              <w:fldChar w:fldCharType="separate"/>
            </w:r>
            <w:r w:rsidR="002E7709">
              <w:rPr>
                <w:noProof/>
                <w:webHidden/>
              </w:rPr>
              <w:t>134</w:t>
            </w:r>
            <w:r w:rsidR="002E7709">
              <w:rPr>
                <w:noProof/>
                <w:webHidden/>
              </w:rPr>
              <w:fldChar w:fldCharType="end"/>
            </w:r>
          </w:hyperlink>
        </w:p>
        <w:p w14:paraId="2B4BC14E" w14:textId="284952F0" w:rsidR="002E7709" w:rsidRDefault="001446C3">
          <w:pPr>
            <w:pStyle w:val="TOC3"/>
            <w:tabs>
              <w:tab w:val="right" w:leader="dot" w:pos="9062"/>
            </w:tabs>
            <w:rPr>
              <w:rFonts w:asciiTheme="minorHAnsi" w:eastAsiaTheme="minorEastAsia" w:hAnsiTheme="minorHAnsi"/>
              <w:noProof/>
              <w:sz w:val="22"/>
            </w:rPr>
          </w:pPr>
          <w:hyperlink w:anchor="_Toc111104032" w:history="1">
            <w:r w:rsidR="002E7709" w:rsidRPr="00C14363">
              <w:rPr>
                <w:rStyle w:val="Hyperlink"/>
                <w:noProof/>
              </w:rPr>
              <w:t>5.3.2. BitSet</w:t>
            </w:r>
            <w:r w:rsidR="002E7709">
              <w:rPr>
                <w:noProof/>
                <w:webHidden/>
              </w:rPr>
              <w:tab/>
            </w:r>
            <w:r w:rsidR="002E7709">
              <w:rPr>
                <w:noProof/>
                <w:webHidden/>
              </w:rPr>
              <w:fldChar w:fldCharType="begin"/>
            </w:r>
            <w:r w:rsidR="002E7709">
              <w:rPr>
                <w:noProof/>
                <w:webHidden/>
              </w:rPr>
              <w:instrText xml:space="preserve"> PAGEREF _Toc111104032 \h </w:instrText>
            </w:r>
            <w:r w:rsidR="002E7709">
              <w:rPr>
                <w:noProof/>
                <w:webHidden/>
              </w:rPr>
            </w:r>
            <w:r w:rsidR="002E7709">
              <w:rPr>
                <w:noProof/>
                <w:webHidden/>
              </w:rPr>
              <w:fldChar w:fldCharType="separate"/>
            </w:r>
            <w:r w:rsidR="002E7709">
              <w:rPr>
                <w:noProof/>
                <w:webHidden/>
              </w:rPr>
              <w:t>135</w:t>
            </w:r>
            <w:r w:rsidR="002E7709">
              <w:rPr>
                <w:noProof/>
                <w:webHidden/>
              </w:rPr>
              <w:fldChar w:fldCharType="end"/>
            </w:r>
          </w:hyperlink>
        </w:p>
        <w:p w14:paraId="1443A082" w14:textId="7B8BD8CB" w:rsidR="002E7709" w:rsidRDefault="001446C3">
          <w:pPr>
            <w:pStyle w:val="TOC3"/>
            <w:tabs>
              <w:tab w:val="right" w:leader="dot" w:pos="9062"/>
            </w:tabs>
            <w:rPr>
              <w:rFonts w:asciiTheme="minorHAnsi" w:eastAsiaTheme="minorEastAsia" w:hAnsiTheme="minorHAnsi"/>
              <w:noProof/>
              <w:sz w:val="22"/>
            </w:rPr>
          </w:pPr>
          <w:hyperlink w:anchor="_Toc111104033" w:history="1">
            <w:r w:rsidR="002E7709" w:rsidRPr="00C14363">
              <w:rPr>
                <w:rStyle w:val="Hyperlink"/>
                <w:noProof/>
              </w:rPr>
              <w:t>5.3.3. Vector</w:t>
            </w:r>
            <w:r w:rsidR="002E7709">
              <w:rPr>
                <w:noProof/>
                <w:webHidden/>
              </w:rPr>
              <w:tab/>
            </w:r>
            <w:r w:rsidR="002E7709">
              <w:rPr>
                <w:noProof/>
                <w:webHidden/>
              </w:rPr>
              <w:fldChar w:fldCharType="begin"/>
            </w:r>
            <w:r w:rsidR="002E7709">
              <w:rPr>
                <w:noProof/>
                <w:webHidden/>
              </w:rPr>
              <w:instrText xml:space="preserve"> PAGEREF _Toc111104033 \h </w:instrText>
            </w:r>
            <w:r w:rsidR="002E7709">
              <w:rPr>
                <w:noProof/>
                <w:webHidden/>
              </w:rPr>
            </w:r>
            <w:r w:rsidR="002E7709">
              <w:rPr>
                <w:noProof/>
                <w:webHidden/>
              </w:rPr>
              <w:fldChar w:fldCharType="separate"/>
            </w:r>
            <w:r w:rsidR="002E7709">
              <w:rPr>
                <w:noProof/>
                <w:webHidden/>
              </w:rPr>
              <w:t>137</w:t>
            </w:r>
            <w:r w:rsidR="002E7709">
              <w:rPr>
                <w:noProof/>
                <w:webHidden/>
              </w:rPr>
              <w:fldChar w:fldCharType="end"/>
            </w:r>
          </w:hyperlink>
        </w:p>
        <w:p w14:paraId="01716689" w14:textId="2280383E" w:rsidR="002E7709" w:rsidRDefault="001446C3">
          <w:pPr>
            <w:pStyle w:val="TOC3"/>
            <w:tabs>
              <w:tab w:val="right" w:leader="dot" w:pos="9062"/>
            </w:tabs>
            <w:rPr>
              <w:rFonts w:asciiTheme="minorHAnsi" w:eastAsiaTheme="minorEastAsia" w:hAnsiTheme="minorHAnsi"/>
              <w:noProof/>
              <w:sz w:val="22"/>
            </w:rPr>
          </w:pPr>
          <w:hyperlink w:anchor="_Toc111104034" w:history="1">
            <w:r w:rsidR="002E7709" w:rsidRPr="00C14363">
              <w:rPr>
                <w:rStyle w:val="Hyperlink"/>
                <w:noProof/>
              </w:rPr>
              <w:t>5.3.4. Stack</w:t>
            </w:r>
            <w:r w:rsidR="002E7709">
              <w:rPr>
                <w:noProof/>
                <w:webHidden/>
              </w:rPr>
              <w:tab/>
            </w:r>
            <w:r w:rsidR="002E7709">
              <w:rPr>
                <w:noProof/>
                <w:webHidden/>
              </w:rPr>
              <w:fldChar w:fldCharType="begin"/>
            </w:r>
            <w:r w:rsidR="002E7709">
              <w:rPr>
                <w:noProof/>
                <w:webHidden/>
              </w:rPr>
              <w:instrText xml:space="preserve"> PAGEREF _Toc111104034 \h </w:instrText>
            </w:r>
            <w:r w:rsidR="002E7709">
              <w:rPr>
                <w:noProof/>
                <w:webHidden/>
              </w:rPr>
            </w:r>
            <w:r w:rsidR="002E7709">
              <w:rPr>
                <w:noProof/>
                <w:webHidden/>
              </w:rPr>
              <w:fldChar w:fldCharType="separate"/>
            </w:r>
            <w:r w:rsidR="002E7709">
              <w:rPr>
                <w:noProof/>
                <w:webHidden/>
              </w:rPr>
              <w:t>144</w:t>
            </w:r>
            <w:r w:rsidR="002E7709">
              <w:rPr>
                <w:noProof/>
                <w:webHidden/>
              </w:rPr>
              <w:fldChar w:fldCharType="end"/>
            </w:r>
          </w:hyperlink>
        </w:p>
        <w:p w14:paraId="767737EF" w14:textId="50BA33EE" w:rsidR="002E7709" w:rsidRDefault="001446C3">
          <w:pPr>
            <w:pStyle w:val="TOC2"/>
            <w:tabs>
              <w:tab w:val="right" w:leader="dot" w:pos="9062"/>
            </w:tabs>
            <w:rPr>
              <w:rFonts w:asciiTheme="minorHAnsi" w:eastAsiaTheme="minorEastAsia" w:hAnsiTheme="minorHAnsi"/>
              <w:noProof/>
              <w:sz w:val="22"/>
            </w:rPr>
          </w:pPr>
          <w:hyperlink w:anchor="_Toc111104035" w:history="1">
            <w:r w:rsidR="002E7709" w:rsidRPr="00C14363">
              <w:rPr>
                <w:rStyle w:val="Hyperlink"/>
                <w:noProof/>
              </w:rPr>
              <w:t>5.4. Một số bài tập về cấu trúc dữ liệu</w:t>
            </w:r>
            <w:r w:rsidR="002E7709">
              <w:rPr>
                <w:noProof/>
                <w:webHidden/>
              </w:rPr>
              <w:tab/>
            </w:r>
            <w:r w:rsidR="002E7709">
              <w:rPr>
                <w:noProof/>
                <w:webHidden/>
              </w:rPr>
              <w:fldChar w:fldCharType="begin"/>
            </w:r>
            <w:r w:rsidR="002E7709">
              <w:rPr>
                <w:noProof/>
                <w:webHidden/>
              </w:rPr>
              <w:instrText xml:space="preserve"> PAGEREF _Toc111104035 \h </w:instrText>
            </w:r>
            <w:r w:rsidR="002E7709">
              <w:rPr>
                <w:noProof/>
                <w:webHidden/>
              </w:rPr>
            </w:r>
            <w:r w:rsidR="002E7709">
              <w:rPr>
                <w:noProof/>
                <w:webHidden/>
              </w:rPr>
              <w:fldChar w:fldCharType="separate"/>
            </w:r>
            <w:r w:rsidR="002E7709">
              <w:rPr>
                <w:noProof/>
                <w:webHidden/>
              </w:rPr>
              <w:t>146</w:t>
            </w:r>
            <w:r w:rsidR="002E7709">
              <w:rPr>
                <w:noProof/>
                <w:webHidden/>
              </w:rPr>
              <w:fldChar w:fldCharType="end"/>
            </w:r>
          </w:hyperlink>
        </w:p>
        <w:p w14:paraId="56A9C56F" w14:textId="6A508F87" w:rsidR="002E7709" w:rsidRDefault="001446C3">
          <w:pPr>
            <w:pStyle w:val="TOC2"/>
            <w:tabs>
              <w:tab w:val="right" w:leader="dot" w:pos="9062"/>
            </w:tabs>
            <w:rPr>
              <w:rFonts w:asciiTheme="minorHAnsi" w:eastAsiaTheme="minorEastAsia" w:hAnsiTheme="minorHAnsi"/>
              <w:noProof/>
              <w:sz w:val="22"/>
            </w:rPr>
          </w:pPr>
          <w:hyperlink w:anchor="_Toc111104036" w:history="1">
            <w:r w:rsidR="002E7709" w:rsidRPr="00C14363">
              <w:rPr>
                <w:rStyle w:val="Hyperlink"/>
                <w:noProof/>
              </w:rPr>
              <w:t>Bài tập cuối chương</w:t>
            </w:r>
            <w:r w:rsidR="002E7709">
              <w:rPr>
                <w:noProof/>
                <w:webHidden/>
              </w:rPr>
              <w:tab/>
            </w:r>
            <w:r w:rsidR="002E7709">
              <w:rPr>
                <w:noProof/>
                <w:webHidden/>
              </w:rPr>
              <w:fldChar w:fldCharType="begin"/>
            </w:r>
            <w:r w:rsidR="002E7709">
              <w:rPr>
                <w:noProof/>
                <w:webHidden/>
              </w:rPr>
              <w:instrText xml:space="preserve"> PAGEREF _Toc111104036 \h </w:instrText>
            </w:r>
            <w:r w:rsidR="002E7709">
              <w:rPr>
                <w:noProof/>
                <w:webHidden/>
              </w:rPr>
            </w:r>
            <w:r w:rsidR="002E7709">
              <w:rPr>
                <w:noProof/>
                <w:webHidden/>
              </w:rPr>
              <w:fldChar w:fldCharType="separate"/>
            </w:r>
            <w:r w:rsidR="002E7709">
              <w:rPr>
                <w:noProof/>
                <w:webHidden/>
              </w:rPr>
              <w:t>147</w:t>
            </w:r>
            <w:r w:rsidR="002E7709">
              <w:rPr>
                <w:noProof/>
                <w:webHidden/>
              </w:rPr>
              <w:fldChar w:fldCharType="end"/>
            </w:r>
          </w:hyperlink>
        </w:p>
        <w:p w14:paraId="4A081136" w14:textId="78430A52" w:rsidR="002E7709" w:rsidRDefault="001446C3">
          <w:pPr>
            <w:pStyle w:val="TOC1"/>
            <w:tabs>
              <w:tab w:val="right" w:leader="dot" w:pos="9062"/>
            </w:tabs>
            <w:rPr>
              <w:rFonts w:asciiTheme="minorHAnsi" w:eastAsiaTheme="minorEastAsia" w:hAnsiTheme="minorHAnsi"/>
              <w:noProof/>
              <w:sz w:val="22"/>
            </w:rPr>
          </w:pPr>
          <w:hyperlink w:anchor="_Toc111104037" w:history="1">
            <w:r w:rsidR="002E7709" w:rsidRPr="00C14363">
              <w:rPr>
                <w:rStyle w:val="Hyperlink"/>
                <w:noProof/>
              </w:rPr>
              <w:t>Chương VI: CÁC LUỒNG VÀO RA DỮ LIỆU CƠ BẢN</w:t>
            </w:r>
            <w:r w:rsidR="002E7709">
              <w:rPr>
                <w:noProof/>
                <w:webHidden/>
              </w:rPr>
              <w:tab/>
            </w:r>
            <w:r w:rsidR="002E7709">
              <w:rPr>
                <w:noProof/>
                <w:webHidden/>
              </w:rPr>
              <w:fldChar w:fldCharType="begin"/>
            </w:r>
            <w:r w:rsidR="002E7709">
              <w:rPr>
                <w:noProof/>
                <w:webHidden/>
              </w:rPr>
              <w:instrText xml:space="preserve"> PAGEREF _Toc111104037 \h </w:instrText>
            </w:r>
            <w:r w:rsidR="002E7709">
              <w:rPr>
                <w:noProof/>
                <w:webHidden/>
              </w:rPr>
            </w:r>
            <w:r w:rsidR="002E7709">
              <w:rPr>
                <w:noProof/>
                <w:webHidden/>
              </w:rPr>
              <w:fldChar w:fldCharType="separate"/>
            </w:r>
            <w:r w:rsidR="002E7709">
              <w:rPr>
                <w:noProof/>
                <w:webHidden/>
              </w:rPr>
              <w:t>149</w:t>
            </w:r>
            <w:r w:rsidR="002E7709">
              <w:rPr>
                <w:noProof/>
                <w:webHidden/>
              </w:rPr>
              <w:fldChar w:fldCharType="end"/>
            </w:r>
          </w:hyperlink>
        </w:p>
        <w:p w14:paraId="32890EF2" w14:textId="3AAC5A0D" w:rsidR="002E7709" w:rsidRDefault="001446C3">
          <w:pPr>
            <w:pStyle w:val="TOC3"/>
            <w:tabs>
              <w:tab w:val="right" w:leader="dot" w:pos="9062"/>
            </w:tabs>
            <w:rPr>
              <w:rFonts w:asciiTheme="minorHAnsi" w:eastAsiaTheme="minorEastAsia" w:hAnsiTheme="minorHAnsi"/>
              <w:noProof/>
              <w:sz w:val="22"/>
            </w:rPr>
          </w:pPr>
          <w:hyperlink w:anchor="_Toc111104038" w:history="1">
            <w:r w:rsidR="002E7709" w:rsidRPr="00C14363">
              <w:rPr>
                <w:rStyle w:val="Hyperlink"/>
                <w:noProof/>
              </w:rPr>
              <w:t>Nội dung chính của chương</w:t>
            </w:r>
            <w:r w:rsidR="002E7709">
              <w:rPr>
                <w:noProof/>
                <w:webHidden/>
              </w:rPr>
              <w:tab/>
            </w:r>
            <w:r w:rsidR="002E7709">
              <w:rPr>
                <w:noProof/>
                <w:webHidden/>
              </w:rPr>
              <w:fldChar w:fldCharType="begin"/>
            </w:r>
            <w:r w:rsidR="002E7709">
              <w:rPr>
                <w:noProof/>
                <w:webHidden/>
              </w:rPr>
              <w:instrText xml:space="preserve"> PAGEREF _Toc111104038 \h </w:instrText>
            </w:r>
            <w:r w:rsidR="002E7709">
              <w:rPr>
                <w:noProof/>
                <w:webHidden/>
              </w:rPr>
            </w:r>
            <w:r w:rsidR="002E7709">
              <w:rPr>
                <w:noProof/>
                <w:webHidden/>
              </w:rPr>
              <w:fldChar w:fldCharType="separate"/>
            </w:r>
            <w:r w:rsidR="002E7709">
              <w:rPr>
                <w:noProof/>
                <w:webHidden/>
              </w:rPr>
              <w:t>149</w:t>
            </w:r>
            <w:r w:rsidR="002E7709">
              <w:rPr>
                <w:noProof/>
                <w:webHidden/>
              </w:rPr>
              <w:fldChar w:fldCharType="end"/>
            </w:r>
          </w:hyperlink>
        </w:p>
        <w:p w14:paraId="4F0F3AF2" w14:textId="7F6216AA" w:rsidR="002E7709" w:rsidRDefault="001446C3">
          <w:pPr>
            <w:pStyle w:val="TOC3"/>
            <w:tabs>
              <w:tab w:val="right" w:leader="dot" w:pos="9062"/>
            </w:tabs>
            <w:rPr>
              <w:rFonts w:asciiTheme="minorHAnsi" w:eastAsiaTheme="minorEastAsia" w:hAnsiTheme="minorHAnsi"/>
              <w:noProof/>
              <w:sz w:val="22"/>
            </w:rPr>
          </w:pPr>
          <w:hyperlink w:anchor="_Toc111104039" w:history="1">
            <w:r w:rsidR="002E7709" w:rsidRPr="00C14363">
              <w:rPr>
                <w:rStyle w:val="Hyperlink"/>
                <w:noProof/>
              </w:rPr>
              <w:t>Mục tiêu cần đạt được của chương</w:t>
            </w:r>
            <w:r w:rsidR="002E7709">
              <w:rPr>
                <w:noProof/>
                <w:webHidden/>
              </w:rPr>
              <w:tab/>
            </w:r>
            <w:r w:rsidR="002E7709">
              <w:rPr>
                <w:noProof/>
                <w:webHidden/>
              </w:rPr>
              <w:fldChar w:fldCharType="begin"/>
            </w:r>
            <w:r w:rsidR="002E7709">
              <w:rPr>
                <w:noProof/>
                <w:webHidden/>
              </w:rPr>
              <w:instrText xml:space="preserve"> PAGEREF _Toc111104039 \h </w:instrText>
            </w:r>
            <w:r w:rsidR="002E7709">
              <w:rPr>
                <w:noProof/>
                <w:webHidden/>
              </w:rPr>
            </w:r>
            <w:r w:rsidR="002E7709">
              <w:rPr>
                <w:noProof/>
                <w:webHidden/>
              </w:rPr>
              <w:fldChar w:fldCharType="separate"/>
            </w:r>
            <w:r w:rsidR="002E7709">
              <w:rPr>
                <w:noProof/>
                <w:webHidden/>
              </w:rPr>
              <w:t>149</w:t>
            </w:r>
            <w:r w:rsidR="002E7709">
              <w:rPr>
                <w:noProof/>
                <w:webHidden/>
              </w:rPr>
              <w:fldChar w:fldCharType="end"/>
            </w:r>
          </w:hyperlink>
        </w:p>
        <w:p w14:paraId="1655385F" w14:textId="743A9962" w:rsidR="002E7709" w:rsidRDefault="001446C3">
          <w:pPr>
            <w:pStyle w:val="TOC2"/>
            <w:tabs>
              <w:tab w:val="right" w:leader="dot" w:pos="9062"/>
            </w:tabs>
            <w:rPr>
              <w:rFonts w:asciiTheme="minorHAnsi" w:eastAsiaTheme="minorEastAsia" w:hAnsiTheme="minorHAnsi"/>
              <w:noProof/>
              <w:sz w:val="22"/>
            </w:rPr>
          </w:pPr>
          <w:hyperlink w:anchor="_Toc111104040" w:history="1">
            <w:r w:rsidR="002E7709" w:rsidRPr="00C14363">
              <w:rPr>
                <w:rStyle w:val="Hyperlink"/>
                <w:noProof/>
              </w:rPr>
              <w:t>Bài 10: Các luồng vào ra dữ liệu cơ bản (Số tiết: 03 tiết)</w:t>
            </w:r>
            <w:r w:rsidR="002E7709">
              <w:rPr>
                <w:noProof/>
                <w:webHidden/>
              </w:rPr>
              <w:tab/>
            </w:r>
            <w:r w:rsidR="002E7709">
              <w:rPr>
                <w:noProof/>
                <w:webHidden/>
              </w:rPr>
              <w:fldChar w:fldCharType="begin"/>
            </w:r>
            <w:r w:rsidR="002E7709">
              <w:rPr>
                <w:noProof/>
                <w:webHidden/>
              </w:rPr>
              <w:instrText xml:space="preserve"> PAGEREF _Toc111104040 \h </w:instrText>
            </w:r>
            <w:r w:rsidR="002E7709">
              <w:rPr>
                <w:noProof/>
                <w:webHidden/>
              </w:rPr>
            </w:r>
            <w:r w:rsidR="002E7709">
              <w:rPr>
                <w:noProof/>
                <w:webHidden/>
              </w:rPr>
              <w:fldChar w:fldCharType="separate"/>
            </w:r>
            <w:r w:rsidR="002E7709">
              <w:rPr>
                <w:noProof/>
                <w:webHidden/>
              </w:rPr>
              <w:t>149</w:t>
            </w:r>
            <w:r w:rsidR="002E7709">
              <w:rPr>
                <w:noProof/>
                <w:webHidden/>
              </w:rPr>
              <w:fldChar w:fldCharType="end"/>
            </w:r>
          </w:hyperlink>
        </w:p>
        <w:p w14:paraId="5E6061E9" w14:textId="2C457D88" w:rsidR="002E7709" w:rsidRDefault="001446C3">
          <w:pPr>
            <w:pStyle w:val="TOC2"/>
            <w:tabs>
              <w:tab w:val="right" w:leader="dot" w:pos="9062"/>
            </w:tabs>
            <w:rPr>
              <w:rFonts w:asciiTheme="minorHAnsi" w:eastAsiaTheme="minorEastAsia" w:hAnsiTheme="minorHAnsi"/>
              <w:noProof/>
              <w:sz w:val="22"/>
            </w:rPr>
          </w:pPr>
          <w:hyperlink w:anchor="_Toc111104041" w:history="1">
            <w:r w:rsidR="002E7709" w:rsidRPr="00C14363">
              <w:rPr>
                <w:rStyle w:val="Hyperlink"/>
                <w:noProof/>
              </w:rPr>
              <w:t>6.1. Khái niệm</w:t>
            </w:r>
            <w:r w:rsidR="002E7709">
              <w:rPr>
                <w:noProof/>
                <w:webHidden/>
              </w:rPr>
              <w:tab/>
            </w:r>
            <w:r w:rsidR="002E7709">
              <w:rPr>
                <w:noProof/>
                <w:webHidden/>
              </w:rPr>
              <w:fldChar w:fldCharType="begin"/>
            </w:r>
            <w:r w:rsidR="002E7709">
              <w:rPr>
                <w:noProof/>
                <w:webHidden/>
              </w:rPr>
              <w:instrText xml:space="preserve"> PAGEREF _Toc111104041 \h </w:instrText>
            </w:r>
            <w:r w:rsidR="002E7709">
              <w:rPr>
                <w:noProof/>
                <w:webHidden/>
              </w:rPr>
            </w:r>
            <w:r w:rsidR="002E7709">
              <w:rPr>
                <w:noProof/>
                <w:webHidden/>
              </w:rPr>
              <w:fldChar w:fldCharType="separate"/>
            </w:r>
            <w:r w:rsidR="002E7709">
              <w:rPr>
                <w:noProof/>
                <w:webHidden/>
              </w:rPr>
              <w:t>149</w:t>
            </w:r>
            <w:r w:rsidR="002E7709">
              <w:rPr>
                <w:noProof/>
                <w:webHidden/>
              </w:rPr>
              <w:fldChar w:fldCharType="end"/>
            </w:r>
          </w:hyperlink>
        </w:p>
        <w:p w14:paraId="329919D6" w14:textId="751F9710" w:rsidR="002E7709" w:rsidRDefault="001446C3">
          <w:pPr>
            <w:pStyle w:val="TOC3"/>
            <w:tabs>
              <w:tab w:val="right" w:leader="dot" w:pos="9062"/>
            </w:tabs>
            <w:rPr>
              <w:rFonts w:asciiTheme="minorHAnsi" w:eastAsiaTheme="minorEastAsia" w:hAnsiTheme="minorHAnsi"/>
              <w:noProof/>
              <w:sz w:val="22"/>
            </w:rPr>
          </w:pPr>
          <w:hyperlink w:anchor="_Toc111104042" w:history="1">
            <w:r w:rsidR="002E7709" w:rsidRPr="00C14363">
              <w:rPr>
                <w:rStyle w:val="Hyperlink"/>
                <w:noProof/>
              </w:rPr>
              <w:t>6.1.1. Khái niệm về stream</w:t>
            </w:r>
            <w:r w:rsidR="002E7709">
              <w:rPr>
                <w:noProof/>
                <w:webHidden/>
              </w:rPr>
              <w:tab/>
            </w:r>
            <w:r w:rsidR="002E7709">
              <w:rPr>
                <w:noProof/>
                <w:webHidden/>
              </w:rPr>
              <w:fldChar w:fldCharType="begin"/>
            </w:r>
            <w:r w:rsidR="002E7709">
              <w:rPr>
                <w:noProof/>
                <w:webHidden/>
              </w:rPr>
              <w:instrText xml:space="preserve"> PAGEREF _Toc111104042 \h </w:instrText>
            </w:r>
            <w:r w:rsidR="002E7709">
              <w:rPr>
                <w:noProof/>
                <w:webHidden/>
              </w:rPr>
            </w:r>
            <w:r w:rsidR="002E7709">
              <w:rPr>
                <w:noProof/>
                <w:webHidden/>
              </w:rPr>
              <w:fldChar w:fldCharType="separate"/>
            </w:r>
            <w:r w:rsidR="002E7709">
              <w:rPr>
                <w:noProof/>
                <w:webHidden/>
              </w:rPr>
              <w:t>149</w:t>
            </w:r>
            <w:r w:rsidR="002E7709">
              <w:rPr>
                <w:noProof/>
                <w:webHidden/>
              </w:rPr>
              <w:fldChar w:fldCharType="end"/>
            </w:r>
          </w:hyperlink>
        </w:p>
        <w:p w14:paraId="3680F9B0" w14:textId="444D3E39" w:rsidR="002E7709" w:rsidRDefault="001446C3">
          <w:pPr>
            <w:pStyle w:val="TOC3"/>
            <w:tabs>
              <w:tab w:val="right" w:leader="dot" w:pos="9062"/>
            </w:tabs>
            <w:rPr>
              <w:rFonts w:asciiTheme="minorHAnsi" w:eastAsiaTheme="minorEastAsia" w:hAnsiTheme="minorHAnsi"/>
              <w:noProof/>
              <w:sz w:val="22"/>
            </w:rPr>
          </w:pPr>
          <w:hyperlink w:anchor="_Toc111104043" w:history="1">
            <w:r w:rsidR="002E7709" w:rsidRPr="00C14363">
              <w:rPr>
                <w:rStyle w:val="Hyperlink"/>
                <w:noProof/>
              </w:rPr>
              <w:t>6.1.2. Các lớp OutputStream và InputStream</w:t>
            </w:r>
            <w:r w:rsidR="002E7709">
              <w:rPr>
                <w:noProof/>
                <w:webHidden/>
              </w:rPr>
              <w:tab/>
            </w:r>
            <w:r w:rsidR="002E7709">
              <w:rPr>
                <w:noProof/>
                <w:webHidden/>
              </w:rPr>
              <w:fldChar w:fldCharType="begin"/>
            </w:r>
            <w:r w:rsidR="002E7709">
              <w:rPr>
                <w:noProof/>
                <w:webHidden/>
              </w:rPr>
              <w:instrText xml:space="preserve"> PAGEREF _Toc111104043 \h </w:instrText>
            </w:r>
            <w:r w:rsidR="002E7709">
              <w:rPr>
                <w:noProof/>
                <w:webHidden/>
              </w:rPr>
            </w:r>
            <w:r w:rsidR="002E7709">
              <w:rPr>
                <w:noProof/>
                <w:webHidden/>
              </w:rPr>
              <w:fldChar w:fldCharType="separate"/>
            </w:r>
            <w:r w:rsidR="002E7709">
              <w:rPr>
                <w:noProof/>
                <w:webHidden/>
              </w:rPr>
              <w:t>149</w:t>
            </w:r>
            <w:r w:rsidR="002E7709">
              <w:rPr>
                <w:noProof/>
                <w:webHidden/>
              </w:rPr>
              <w:fldChar w:fldCharType="end"/>
            </w:r>
          </w:hyperlink>
        </w:p>
        <w:p w14:paraId="0CF7B1B4" w14:textId="71EBC5C0" w:rsidR="002E7709" w:rsidRDefault="001446C3">
          <w:pPr>
            <w:pStyle w:val="TOC2"/>
            <w:tabs>
              <w:tab w:val="right" w:leader="dot" w:pos="9062"/>
            </w:tabs>
            <w:rPr>
              <w:rFonts w:asciiTheme="minorHAnsi" w:eastAsiaTheme="minorEastAsia" w:hAnsiTheme="minorHAnsi"/>
              <w:noProof/>
              <w:sz w:val="22"/>
            </w:rPr>
          </w:pPr>
          <w:hyperlink w:anchor="_Toc111104044" w:history="1">
            <w:r w:rsidR="002E7709" w:rsidRPr="00C14363">
              <w:rPr>
                <w:rStyle w:val="Hyperlink"/>
                <w:noProof/>
              </w:rPr>
              <w:t>6.2. Các luồng vào/ra</w:t>
            </w:r>
            <w:r w:rsidR="002E7709">
              <w:rPr>
                <w:noProof/>
                <w:webHidden/>
              </w:rPr>
              <w:tab/>
            </w:r>
            <w:r w:rsidR="002E7709">
              <w:rPr>
                <w:noProof/>
                <w:webHidden/>
              </w:rPr>
              <w:fldChar w:fldCharType="begin"/>
            </w:r>
            <w:r w:rsidR="002E7709">
              <w:rPr>
                <w:noProof/>
                <w:webHidden/>
              </w:rPr>
              <w:instrText xml:space="preserve"> PAGEREF _Toc111104044 \h </w:instrText>
            </w:r>
            <w:r w:rsidR="002E7709">
              <w:rPr>
                <w:noProof/>
                <w:webHidden/>
              </w:rPr>
            </w:r>
            <w:r w:rsidR="002E7709">
              <w:rPr>
                <w:noProof/>
                <w:webHidden/>
              </w:rPr>
              <w:fldChar w:fldCharType="separate"/>
            </w:r>
            <w:r w:rsidR="002E7709">
              <w:rPr>
                <w:noProof/>
                <w:webHidden/>
              </w:rPr>
              <w:t>150</w:t>
            </w:r>
            <w:r w:rsidR="002E7709">
              <w:rPr>
                <w:noProof/>
                <w:webHidden/>
              </w:rPr>
              <w:fldChar w:fldCharType="end"/>
            </w:r>
          </w:hyperlink>
        </w:p>
        <w:p w14:paraId="1568F4ED" w14:textId="3706F859" w:rsidR="002E7709" w:rsidRDefault="001446C3">
          <w:pPr>
            <w:pStyle w:val="TOC3"/>
            <w:tabs>
              <w:tab w:val="right" w:leader="dot" w:pos="9062"/>
            </w:tabs>
            <w:rPr>
              <w:rFonts w:asciiTheme="minorHAnsi" w:eastAsiaTheme="minorEastAsia" w:hAnsiTheme="minorHAnsi"/>
              <w:noProof/>
              <w:sz w:val="22"/>
            </w:rPr>
          </w:pPr>
          <w:hyperlink w:anchor="_Toc111104045" w:history="1">
            <w:r w:rsidR="002E7709" w:rsidRPr="00C14363">
              <w:rPr>
                <w:rStyle w:val="Hyperlink"/>
                <w:noProof/>
              </w:rPr>
              <w:t>6.2.1. Standard Stream trong Java</w:t>
            </w:r>
            <w:r w:rsidR="002E7709">
              <w:rPr>
                <w:noProof/>
                <w:webHidden/>
              </w:rPr>
              <w:tab/>
            </w:r>
            <w:r w:rsidR="002E7709">
              <w:rPr>
                <w:noProof/>
                <w:webHidden/>
              </w:rPr>
              <w:fldChar w:fldCharType="begin"/>
            </w:r>
            <w:r w:rsidR="002E7709">
              <w:rPr>
                <w:noProof/>
                <w:webHidden/>
              </w:rPr>
              <w:instrText xml:space="preserve"> PAGEREF _Toc111104045 \h </w:instrText>
            </w:r>
            <w:r w:rsidR="002E7709">
              <w:rPr>
                <w:noProof/>
                <w:webHidden/>
              </w:rPr>
            </w:r>
            <w:r w:rsidR="002E7709">
              <w:rPr>
                <w:noProof/>
                <w:webHidden/>
              </w:rPr>
              <w:fldChar w:fldCharType="separate"/>
            </w:r>
            <w:r w:rsidR="002E7709">
              <w:rPr>
                <w:noProof/>
                <w:webHidden/>
              </w:rPr>
              <w:t>150</w:t>
            </w:r>
            <w:r w:rsidR="002E7709">
              <w:rPr>
                <w:noProof/>
                <w:webHidden/>
              </w:rPr>
              <w:fldChar w:fldCharType="end"/>
            </w:r>
          </w:hyperlink>
        </w:p>
        <w:p w14:paraId="7688D3DA" w14:textId="1C7A136A" w:rsidR="002E7709" w:rsidRDefault="001446C3">
          <w:pPr>
            <w:pStyle w:val="TOC3"/>
            <w:tabs>
              <w:tab w:val="right" w:leader="dot" w:pos="9062"/>
            </w:tabs>
            <w:rPr>
              <w:rFonts w:asciiTheme="minorHAnsi" w:eastAsiaTheme="minorEastAsia" w:hAnsiTheme="minorHAnsi"/>
              <w:noProof/>
              <w:sz w:val="22"/>
            </w:rPr>
          </w:pPr>
          <w:hyperlink w:anchor="_Toc111104046" w:history="1">
            <w:r w:rsidR="002E7709" w:rsidRPr="00C14363">
              <w:rPr>
                <w:rStyle w:val="Hyperlink"/>
                <w:noProof/>
              </w:rPr>
              <w:t>6.2.2. Lớp OutputStream</w:t>
            </w:r>
            <w:r w:rsidR="002E7709">
              <w:rPr>
                <w:noProof/>
                <w:webHidden/>
              </w:rPr>
              <w:tab/>
            </w:r>
            <w:r w:rsidR="002E7709">
              <w:rPr>
                <w:noProof/>
                <w:webHidden/>
              </w:rPr>
              <w:fldChar w:fldCharType="begin"/>
            </w:r>
            <w:r w:rsidR="002E7709">
              <w:rPr>
                <w:noProof/>
                <w:webHidden/>
              </w:rPr>
              <w:instrText xml:space="preserve"> PAGEREF _Toc111104046 \h </w:instrText>
            </w:r>
            <w:r w:rsidR="002E7709">
              <w:rPr>
                <w:noProof/>
                <w:webHidden/>
              </w:rPr>
            </w:r>
            <w:r w:rsidR="002E7709">
              <w:rPr>
                <w:noProof/>
                <w:webHidden/>
              </w:rPr>
              <w:fldChar w:fldCharType="separate"/>
            </w:r>
            <w:r w:rsidR="002E7709">
              <w:rPr>
                <w:noProof/>
                <w:webHidden/>
              </w:rPr>
              <w:t>151</w:t>
            </w:r>
            <w:r w:rsidR="002E7709">
              <w:rPr>
                <w:noProof/>
                <w:webHidden/>
              </w:rPr>
              <w:fldChar w:fldCharType="end"/>
            </w:r>
          </w:hyperlink>
        </w:p>
        <w:p w14:paraId="7A345564" w14:textId="7AEA9887" w:rsidR="002E7709" w:rsidRDefault="001446C3">
          <w:pPr>
            <w:pStyle w:val="TOC3"/>
            <w:tabs>
              <w:tab w:val="right" w:leader="dot" w:pos="9062"/>
            </w:tabs>
            <w:rPr>
              <w:rFonts w:asciiTheme="minorHAnsi" w:eastAsiaTheme="minorEastAsia" w:hAnsiTheme="minorHAnsi"/>
              <w:noProof/>
              <w:sz w:val="22"/>
            </w:rPr>
          </w:pPr>
          <w:hyperlink w:anchor="_Toc111104047" w:history="1">
            <w:r w:rsidR="002E7709" w:rsidRPr="00C14363">
              <w:rPr>
                <w:rStyle w:val="Hyperlink"/>
                <w:noProof/>
              </w:rPr>
              <w:t>6.2.3. Lớp InputStream</w:t>
            </w:r>
            <w:r w:rsidR="002E7709">
              <w:rPr>
                <w:noProof/>
                <w:webHidden/>
              </w:rPr>
              <w:tab/>
            </w:r>
            <w:r w:rsidR="002E7709">
              <w:rPr>
                <w:noProof/>
                <w:webHidden/>
              </w:rPr>
              <w:fldChar w:fldCharType="begin"/>
            </w:r>
            <w:r w:rsidR="002E7709">
              <w:rPr>
                <w:noProof/>
                <w:webHidden/>
              </w:rPr>
              <w:instrText xml:space="preserve"> PAGEREF _Toc111104047 \h </w:instrText>
            </w:r>
            <w:r w:rsidR="002E7709">
              <w:rPr>
                <w:noProof/>
                <w:webHidden/>
              </w:rPr>
            </w:r>
            <w:r w:rsidR="002E7709">
              <w:rPr>
                <w:noProof/>
                <w:webHidden/>
              </w:rPr>
              <w:fldChar w:fldCharType="separate"/>
            </w:r>
            <w:r w:rsidR="002E7709">
              <w:rPr>
                <w:noProof/>
                <w:webHidden/>
              </w:rPr>
              <w:t>152</w:t>
            </w:r>
            <w:r w:rsidR="002E7709">
              <w:rPr>
                <w:noProof/>
                <w:webHidden/>
              </w:rPr>
              <w:fldChar w:fldCharType="end"/>
            </w:r>
          </w:hyperlink>
        </w:p>
        <w:p w14:paraId="44BCDFA1" w14:textId="3C2DEF9C" w:rsidR="002E7709" w:rsidRDefault="001446C3">
          <w:pPr>
            <w:pStyle w:val="TOC2"/>
            <w:tabs>
              <w:tab w:val="right" w:leader="dot" w:pos="9062"/>
            </w:tabs>
            <w:rPr>
              <w:rFonts w:asciiTheme="minorHAnsi" w:eastAsiaTheme="minorEastAsia" w:hAnsiTheme="minorHAnsi"/>
              <w:noProof/>
              <w:sz w:val="22"/>
            </w:rPr>
          </w:pPr>
          <w:hyperlink w:anchor="_Toc111104048" w:history="1">
            <w:r w:rsidR="002E7709" w:rsidRPr="00C14363">
              <w:rPr>
                <w:rStyle w:val="Hyperlink"/>
                <w:noProof/>
                <w:lang w:val="fr-FR"/>
              </w:rPr>
              <w:t>6.3. Lớp File</w:t>
            </w:r>
            <w:r w:rsidR="002E7709">
              <w:rPr>
                <w:noProof/>
                <w:webHidden/>
              </w:rPr>
              <w:tab/>
            </w:r>
            <w:r w:rsidR="002E7709">
              <w:rPr>
                <w:noProof/>
                <w:webHidden/>
              </w:rPr>
              <w:fldChar w:fldCharType="begin"/>
            </w:r>
            <w:r w:rsidR="002E7709">
              <w:rPr>
                <w:noProof/>
                <w:webHidden/>
              </w:rPr>
              <w:instrText xml:space="preserve"> PAGEREF _Toc111104048 \h </w:instrText>
            </w:r>
            <w:r w:rsidR="002E7709">
              <w:rPr>
                <w:noProof/>
                <w:webHidden/>
              </w:rPr>
            </w:r>
            <w:r w:rsidR="002E7709">
              <w:rPr>
                <w:noProof/>
                <w:webHidden/>
              </w:rPr>
              <w:fldChar w:fldCharType="separate"/>
            </w:r>
            <w:r w:rsidR="002E7709">
              <w:rPr>
                <w:noProof/>
                <w:webHidden/>
              </w:rPr>
              <w:t>154</w:t>
            </w:r>
            <w:r w:rsidR="002E7709">
              <w:rPr>
                <w:noProof/>
                <w:webHidden/>
              </w:rPr>
              <w:fldChar w:fldCharType="end"/>
            </w:r>
          </w:hyperlink>
        </w:p>
        <w:p w14:paraId="1CDBF889" w14:textId="0F076BE2" w:rsidR="002E7709" w:rsidRDefault="001446C3">
          <w:pPr>
            <w:pStyle w:val="TOC2"/>
            <w:tabs>
              <w:tab w:val="right" w:leader="dot" w:pos="9062"/>
            </w:tabs>
            <w:rPr>
              <w:rFonts w:asciiTheme="minorHAnsi" w:eastAsiaTheme="minorEastAsia" w:hAnsiTheme="minorHAnsi"/>
              <w:noProof/>
              <w:sz w:val="22"/>
            </w:rPr>
          </w:pPr>
          <w:hyperlink w:anchor="_Toc111104049" w:history="1">
            <w:r w:rsidR="002E7709" w:rsidRPr="00C14363">
              <w:rPr>
                <w:rStyle w:val="Hyperlink"/>
                <w:noProof/>
              </w:rPr>
              <w:t>6.4. Truy cập tệp tuần tự và truy cập tệp ngẫu nhiên</w:t>
            </w:r>
            <w:r w:rsidR="002E7709">
              <w:rPr>
                <w:noProof/>
                <w:webHidden/>
              </w:rPr>
              <w:tab/>
            </w:r>
            <w:r w:rsidR="002E7709">
              <w:rPr>
                <w:noProof/>
                <w:webHidden/>
              </w:rPr>
              <w:fldChar w:fldCharType="begin"/>
            </w:r>
            <w:r w:rsidR="002E7709">
              <w:rPr>
                <w:noProof/>
                <w:webHidden/>
              </w:rPr>
              <w:instrText xml:space="preserve"> PAGEREF _Toc111104049 \h </w:instrText>
            </w:r>
            <w:r w:rsidR="002E7709">
              <w:rPr>
                <w:noProof/>
                <w:webHidden/>
              </w:rPr>
            </w:r>
            <w:r w:rsidR="002E7709">
              <w:rPr>
                <w:noProof/>
                <w:webHidden/>
              </w:rPr>
              <w:fldChar w:fldCharType="separate"/>
            </w:r>
            <w:r w:rsidR="002E7709">
              <w:rPr>
                <w:noProof/>
                <w:webHidden/>
              </w:rPr>
              <w:t>160</w:t>
            </w:r>
            <w:r w:rsidR="002E7709">
              <w:rPr>
                <w:noProof/>
                <w:webHidden/>
              </w:rPr>
              <w:fldChar w:fldCharType="end"/>
            </w:r>
          </w:hyperlink>
        </w:p>
        <w:p w14:paraId="3DDA5977" w14:textId="6FECE3AC" w:rsidR="002E7709" w:rsidRDefault="001446C3">
          <w:pPr>
            <w:pStyle w:val="TOC3"/>
            <w:tabs>
              <w:tab w:val="right" w:leader="dot" w:pos="9062"/>
            </w:tabs>
            <w:rPr>
              <w:rFonts w:asciiTheme="minorHAnsi" w:eastAsiaTheme="minorEastAsia" w:hAnsiTheme="minorHAnsi"/>
              <w:noProof/>
              <w:sz w:val="22"/>
            </w:rPr>
          </w:pPr>
          <w:hyperlink w:anchor="_Toc111104050" w:history="1">
            <w:r w:rsidR="002E7709" w:rsidRPr="00C14363">
              <w:rPr>
                <w:rStyle w:val="Hyperlink"/>
                <w:noProof/>
              </w:rPr>
              <w:t>6.4.1. Truy cập tệp tuần tự</w:t>
            </w:r>
            <w:r w:rsidR="002E7709">
              <w:rPr>
                <w:noProof/>
                <w:webHidden/>
              </w:rPr>
              <w:tab/>
            </w:r>
            <w:r w:rsidR="002E7709">
              <w:rPr>
                <w:noProof/>
                <w:webHidden/>
              </w:rPr>
              <w:fldChar w:fldCharType="begin"/>
            </w:r>
            <w:r w:rsidR="002E7709">
              <w:rPr>
                <w:noProof/>
                <w:webHidden/>
              </w:rPr>
              <w:instrText xml:space="preserve"> PAGEREF _Toc111104050 \h </w:instrText>
            </w:r>
            <w:r w:rsidR="002E7709">
              <w:rPr>
                <w:noProof/>
                <w:webHidden/>
              </w:rPr>
            </w:r>
            <w:r w:rsidR="002E7709">
              <w:rPr>
                <w:noProof/>
                <w:webHidden/>
              </w:rPr>
              <w:fldChar w:fldCharType="separate"/>
            </w:r>
            <w:r w:rsidR="002E7709">
              <w:rPr>
                <w:noProof/>
                <w:webHidden/>
              </w:rPr>
              <w:t>160</w:t>
            </w:r>
            <w:r w:rsidR="002E7709">
              <w:rPr>
                <w:noProof/>
                <w:webHidden/>
              </w:rPr>
              <w:fldChar w:fldCharType="end"/>
            </w:r>
          </w:hyperlink>
        </w:p>
        <w:p w14:paraId="7CA6FED2" w14:textId="1CA8F869" w:rsidR="002E7709" w:rsidRDefault="001446C3">
          <w:pPr>
            <w:pStyle w:val="TOC3"/>
            <w:tabs>
              <w:tab w:val="right" w:leader="dot" w:pos="9062"/>
            </w:tabs>
            <w:rPr>
              <w:rFonts w:asciiTheme="minorHAnsi" w:eastAsiaTheme="minorEastAsia" w:hAnsiTheme="minorHAnsi"/>
              <w:noProof/>
              <w:sz w:val="22"/>
            </w:rPr>
          </w:pPr>
          <w:hyperlink w:anchor="_Toc111104051" w:history="1">
            <w:r w:rsidR="002E7709" w:rsidRPr="00C14363">
              <w:rPr>
                <w:rStyle w:val="Hyperlink"/>
                <w:noProof/>
              </w:rPr>
              <w:t>6.4.2. Truy cập tệp ngẫu nhiên</w:t>
            </w:r>
            <w:r w:rsidR="002E7709">
              <w:rPr>
                <w:noProof/>
                <w:webHidden/>
              </w:rPr>
              <w:tab/>
            </w:r>
            <w:r w:rsidR="002E7709">
              <w:rPr>
                <w:noProof/>
                <w:webHidden/>
              </w:rPr>
              <w:fldChar w:fldCharType="begin"/>
            </w:r>
            <w:r w:rsidR="002E7709">
              <w:rPr>
                <w:noProof/>
                <w:webHidden/>
              </w:rPr>
              <w:instrText xml:space="preserve"> PAGEREF _Toc111104051 \h </w:instrText>
            </w:r>
            <w:r w:rsidR="002E7709">
              <w:rPr>
                <w:noProof/>
                <w:webHidden/>
              </w:rPr>
            </w:r>
            <w:r w:rsidR="002E7709">
              <w:rPr>
                <w:noProof/>
                <w:webHidden/>
              </w:rPr>
              <w:fldChar w:fldCharType="separate"/>
            </w:r>
            <w:r w:rsidR="002E7709">
              <w:rPr>
                <w:noProof/>
                <w:webHidden/>
              </w:rPr>
              <w:t>164</w:t>
            </w:r>
            <w:r w:rsidR="002E7709">
              <w:rPr>
                <w:noProof/>
                <w:webHidden/>
              </w:rPr>
              <w:fldChar w:fldCharType="end"/>
            </w:r>
          </w:hyperlink>
        </w:p>
        <w:p w14:paraId="2D8AC144" w14:textId="6EE29012" w:rsidR="002E7709" w:rsidRDefault="001446C3">
          <w:pPr>
            <w:pStyle w:val="TOC1"/>
            <w:tabs>
              <w:tab w:val="right" w:leader="dot" w:pos="9062"/>
            </w:tabs>
            <w:rPr>
              <w:rFonts w:asciiTheme="minorHAnsi" w:eastAsiaTheme="minorEastAsia" w:hAnsiTheme="minorHAnsi"/>
              <w:noProof/>
              <w:sz w:val="22"/>
            </w:rPr>
          </w:pPr>
          <w:hyperlink w:anchor="_Toc111104052" w:history="1">
            <w:r w:rsidR="002E7709" w:rsidRPr="00C14363">
              <w:rPr>
                <w:rStyle w:val="Hyperlink"/>
                <w:noProof/>
              </w:rPr>
              <w:t>Tài liệu tham khảo</w:t>
            </w:r>
            <w:r w:rsidR="002E7709">
              <w:rPr>
                <w:noProof/>
                <w:webHidden/>
              </w:rPr>
              <w:tab/>
            </w:r>
            <w:r w:rsidR="002E7709">
              <w:rPr>
                <w:noProof/>
                <w:webHidden/>
              </w:rPr>
              <w:fldChar w:fldCharType="begin"/>
            </w:r>
            <w:r w:rsidR="002E7709">
              <w:rPr>
                <w:noProof/>
                <w:webHidden/>
              </w:rPr>
              <w:instrText xml:space="preserve"> PAGEREF _Toc111104052 \h </w:instrText>
            </w:r>
            <w:r w:rsidR="002E7709">
              <w:rPr>
                <w:noProof/>
                <w:webHidden/>
              </w:rPr>
            </w:r>
            <w:r w:rsidR="002E7709">
              <w:rPr>
                <w:noProof/>
                <w:webHidden/>
              </w:rPr>
              <w:fldChar w:fldCharType="separate"/>
            </w:r>
            <w:r w:rsidR="002E7709">
              <w:rPr>
                <w:noProof/>
                <w:webHidden/>
              </w:rPr>
              <w:t>165</w:t>
            </w:r>
            <w:r w:rsidR="002E7709">
              <w:rPr>
                <w:noProof/>
                <w:webHidden/>
              </w:rPr>
              <w:fldChar w:fldCharType="end"/>
            </w:r>
          </w:hyperlink>
        </w:p>
        <w:p w14:paraId="3F2514A9" w14:textId="2ADD3C96" w:rsidR="002E7709" w:rsidRDefault="001446C3">
          <w:pPr>
            <w:pStyle w:val="TOC1"/>
            <w:tabs>
              <w:tab w:val="right" w:leader="dot" w:pos="9062"/>
            </w:tabs>
            <w:rPr>
              <w:rFonts w:asciiTheme="minorHAnsi" w:eastAsiaTheme="minorEastAsia" w:hAnsiTheme="minorHAnsi"/>
              <w:noProof/>
              <w:sz w:val="22"/>
            </w:rPr>
          </w:pPr>
          <w:hyperlink w:anchor="_Toc111104053" w:history="1">
            <w:r w:rsidR="002E7709" w:rsidRPr="00C14363">
              <w:rPr>
                <w:rStyle w:val="Hyperlink"/>
                <w:noProof/>
              </w:rPr>
              <w:t>Các câu hỏi thường gặp</w:t>
            </w:r>
            <w:r w:rsidR="002E7709">
              <w:rPr>
                <w:noProof/>
                <w:webHidden/>
              </w:rPr>
              <w:tab/>
            </w:r>
            <w:r w:rsidR="002E7709">
              <w:rPr>
                <w:noProof/>
                <w:webHidden/>
              </w:rPr>
              <w:fldChar w:fldCharType="begin"/>
            </w:r>
            <w:r w:rsidR="002E7709">
              <w:rPr>
                <w:noProof/>
                <w:webHidden/>
              </w:rPr>
              <w:instrText xml:space="preserve"> PAGEREF _Toc111104053 \h </w:instrText>
            </w:r>
            <w:r w:rsidR="002E7709">
              <w:rPr>
                <w:noProof/>
                <w:webHidden/>
              </w:rPr>
            </w:r>
            <w:r w:rsidR="002E7709">
              <w:rPr>
                <w:noProof/>
                <w:webHidden/>
              </w:rPr>
              <w:fldChar w:fldCharType="separate"/>
            </w:r>
            <w:r w:rsidR="002E7709">
              <w:rPr>
                <w:noProof/>
                <w:webHidden/>
              </w:rPr>
              <w:t>167</w:t>
            </w:r>
            <w:r w:rsidR="002E7709">
              <w:rPr>
                <w:noProof/>
                <w:webHidden/>
              </w:rPr>
              <w:fldChar w:fldCharType="end"/>
            </w:r>
          </w:hyperlink>
        </w:p>
        <w:p w14:paraId="0C9671C3" w14:textId="092A2FB3" w:rsidR="002E7709" w:rsidRDefault="001446C3">
          <w:pPr>
            <w:pStyle w:val="TOC1"/>
            <w:tabs>
              <w:tab w:val="right" w:leader="dot" w:pos="9062"/>
            </w:tabs>
            <w:rPr>
              <w:rFonts w:asciiTheme="minorHAnsi" w:eastAsiaTheme="minorEastAsia" w:hAnsiTheme="minorHAnsi"/>
              <w:noProof/>
              <w:sz w:val="22"/>
            </w:rPr>
          </w:pPr>
          <w:hyperlink w:anchor="_Toc111104054" w:history="1">
            <w:r w:rsidR="002E7709" w:rsidRPr="00C14363">
              <w:rPr>
                <w:rStyle w:val="Hyperlink"/>
                <w:noProof/>
              </w:rPr>
              <w:t>Bài tập thực hành</w:t>
            </w:r>
            <w:r w:rsidR="002E7709">
              <w:rPr>
                <w:noProof/>
                <w:webHidden/>
              </w:rPr>
              <w:tab/>
            </w:r>
            <w:r w:rsidR="002E7709">
              <w:rPr>
                <w:noProof/>
                <w:webHidden/>
              </w:rPr>
              <w:fldChar w:fldCharType="begin"/>
            </w:r>
            <w:r w:rsidR="002E7709">
              <w:rPr>
                <w:noProof/>
                <w:webHidden/>
              </w:rPr>
              <w:instrText xml:space="preserve"> PAGEREF _Toc111104054 \h </w:instrText>
            </w:r>
            <w:r w:rsidR="002E7709">
              <w:rPr>
                <w:noProof/>
                <w:webHidden/>
              </w:rPr>
            </w:r>
            <w:r w:rsidR="002E7709">
              <w:rPr>
                <w:noProof/>
                <w:webHidden/>
              </w:rPr>
              <w:fldChar w:fldCharType="separate"/>
            </w:r>
            <w:r w:rsidR="002E7709">
              <w:rPr>
                <w:noProof/>
                <w:webHidden/>
              </w:rPr>
              <w:t>173</w:t>
            </w:r>
            <w:r w:rsidR="002E7709">
              <w:rPr>
                <w:noProof/>
                <w:webHidden/>
              </w:rPr>
              <w:fldChar w:fldCharType="end"/>
            </w:r>
          </w:hyperlink>
        </w:p>
        <w:p w14:paraId="0296FB91" w14:textId="0281B522" w:rsidR="002E7709" w:rsidRDefault="001446C3">
          <w:pPr>
            <w:pStyle w:val="TOC2"/>
            <w:tabs>
              <w:tab w:val="right" w:leader="dot" w:pos="9062"/>
            </w:tabs>
            <w:rPr>
              <w:rFonts w:asciiTheme="minorHAnsi" w:eastAsiaTheme="minorEastAsia" w:hAnsiTheme="minorHAnsi"/>
              <w:noProof/>
              <w:sz w:val="22"/>
            </w:rPr>
          </w:pPr>
          <w:hyperlink w:anchor="_Toc111104055" w:history="1">
            <w:r w:rsidR="002E7709" w:rsidRPr="00C14363">
              <w:rPr>
                <w:rStyle w:val="Hyperlink"/>
                <w:noProof/>
              </w:rPr>
              <w:t>Bài thực hành số 1 (Số tiết: 03 tiết)</w:t>
            </w:r>
            <w:r w:rsidR="002E7709">
              <w:rPr>
                <w:noProof/>
                <w:webHidden/>
              </w:rPr>
              <w:tab/>
            </w:r>
            <w:r w:rsidR="002E7709">
              <w:rPr>
                <w:noProof/>
                <w:webHidden/>
              </w:rPr>
              <w:fldChar w:fldCharType="begin"/>
            </w:r>
            <w:r w:rsidR="002E7709">
              <w:rPr>
                <w:noProof/>
                <w:webHidden/>
              </w:rPr>
              <w:instrText xml:space="preserve"> PAGEREF _Toc111104055 \h </w:instrText>
            </w:r>
            <w:r w:rsidR="002E7709">
              <w:rPr>
                <w:noProof/>
                <w:webHidden/>
              </w:rPr>
            </w:r>
            <w:r w:rsidR="002E7709">
              <w:rPr>
                <w:noProof/>
                <w:webHidden/>
              </w:rPr>
              <w:fldChar w:fldCharType="separate"/>
            </w:r>
            <w:r w:rsidR="002E7709">
              <w:rPr>
                <w:noProof/>
                <w:webHidden/>
              </w:rPr>
              <w:t>173</w:t>
            </w:r>
            <w:r w:rsidR="002E7709">
              <w:rPr>
                <w:noProof/>
                <w:webHidden/>
              </w:rPr>
              <w:fldChar w:fldCharType="end"/>
            </w:r>
          </w:hyperlink>
        </w:p>
        <w:p w14:paraId="753DA637" w14:textId="15F0877E" w:rsidR="002E7709" w:rsidRDefault="001446C3">
          <w:pPr>
            <w:pStyle w:val="TOC2"/>
            <w:tabs>
              <w:tab w:val="right" w:leader="dot" w:pos="9062"/>
            </w:tabs>
            <w:rPr>
              <w:rFonts w:asciiTheme="minorHAnsi" w:eastAsiaTheme="minorEastAsia" w:hAnsiTheme="minorHAnsi"/>
              <w:noProof/>
              <w:sz w:val="22"/>
            </w:rPr>
          </w:pPr>
          <w:hyperlink w:anchor="_Toc111104056" w:history="1">
            <w:r w:rsidR="002E7709" w:rsidRPr="00C14363">
              <w:rPr>
                <w:rStyle w:val="Hyperlink"/>
                <w:noProof/>
              </w:rPr>
              <w:t>Bài thực hành số 2 (số tiết: 03 tiết)</w:t>
            </w:r>
            <w:r w:rsidR="002E7709">
              <w:rPr>
                <w:noProof/>
                <w:webHidden/>
              </w:rPr>
              <w:tab/>
            </w:r>
            <w:r w:rsidR="002E7709">
              <w:rPr>
                <w:noProof/>
                <w:webHidden/>
              </w:rPr>
              <w:fldChar w:fldCharType="begin"/>
            </w:r>
            <w:r w:rsidR="002E7709">
              <w:rPr>
                <w:noProof/>
                <w:webHidden/>
              </w:rPr>
              <w:instrText xml:space="preserve"> PAGEREF _Toc111104056 \h </w:instrText>
            </w:r>
            <w:r w:rsidR="002E7709">
              <w:rPr>
                <w:noProof/>
                <w:webHidden/>
              </w:rPr>
            </w:r>
            <w:r w:rsidR="002E7709">
              <w:rPr>
                <w:noProof/>
                <w:webHidden/>
              </w:rPr>
              <w:fldChar w:fldCharType="separate"/>
            </w:r>
            <w:r w:rsidR="002E7709">
              <w:rPr>
                <w:noProof/>
                <w:webHidden/>
              </w:rPr>
              <w:t>175</w:t>
            </w:r>
            <w:r w:rsidR="002E7709">
              <w:rPr>
                <w:noProof/>
                <w:webHidden/>
              </w:rPr>
              <w:fldChar w:fldCharType="end"/>
            </w:r>
          </w:hyperlink>
        </w:p>
        <w:p w14:paraId="591E8331" w14:textId="4719BBDF" w:rsidR="002E7709" w:rsidRDefault="001446C3">
          <w:pPr>
            <w:pStyle w:val="TOC2"/>
            <w:tabs>
              <w:tab w:val="right" w:leader="dot" w:pos="9062"/>
            </w:tabs>
            <w:rPr>
              <w:rFonts w:asciiTheme="minorHAnsi" w:eastAsiaTheme="minorEastAsia" w:hAnsiTheme="minorHAnsi"/>
              <w:noProof/>
              <w:sz w:val="22"/>
            </w:rPr>
          </w:pPr>
          <w:hyperlink w:anchor="_Toc111104057" w:history="1">
            <w:r w:rsidR="002E7709" w:rsidRPr="00C14363">
              <w:rPr>
                <w:rStyle w:val="Hyperlink"/>
                <w:noProof/>
                <w:lang w:val="fr-FR"/>
              </w:rPr>
              <w:t>Bài thực hành số 3 (số tiết: 03 tiết)</w:t>
            </w:r>
            <w:r w:rsidR="002E7709">
              <w:rPr>
                <w:noProof/>
                <w:webHidden/>
              </w:rPr>
              <w:tab/>
            </w:r>
            <w:r w:rsidR="002E7709">
              <w:rPr>
                <w:noProof/>
                <w:webHidden/>
              </w:rPr>
              <w:fldChar w:fldCharType="begin"/>
            </w:r>
            <w:r w:rsidR="002E7709">
              <w:rPr>
                <w:noProof/>
                <w:webHidden/>
              </w:rPr>
              <w:instrText xml:space="preserve"> PAGEREF _Toc111104057 \h </w:instrText>
            </w:r>
            <w:r w:rsidR="002E7709">
              <w:rPr>
                <w:noProof/>
                <w:webHidden/>
              </w:rPr>
            </w:r>
            <w:r w:rsidR="002E7709">
              <w:rPr>
                <w:noProof/>
                <w:webHidden/>
              </w:rPr>
              <w:fldChar w:fldCharType="separate"/>
            </w:r>
            <w:r w:rsidR="002E7709">
              <w:rPr>
                <w:noProof/>
                <w:webHidden/>
              </w:rPr>
              <w:t>177</w:t>
            </w:r>
            <w:r w:rsidR="002E7709">
              <w:rPr>
                <w:noProof/>
                <w:webHidden/>
              </w:rPr>
              <w:fldChar w:fldCharType="end"/>
            </w:r>
          </w:hyperlink>
        </w:p>
        <w:p w14:paraId="029BDF46" w14:textId="24236662" w:rsidR="002E7709" w:rsidRDefault="001446C3">
          <w:pPr>
            <w:pStyle w:val="TOC2"/>
            <w:tabs>
              <w:tab w:val="right" w:leader="dot" w:pos="9062"/>
            </w:tabs>
            <w:rPr>
              <w:rFonts w:asciiTheme="minorHAnsi" w:eastAsiaTheme="minorEastAsia" w:hAnsiTheme="minorHAnsi"/>
              <w:noProof/>
              <w:sz w:val="22"/>
            </w:rPr>
          </w:pPr>
          <w:hyperlink w:anchor="_Toc111104058" w:history="1">
            <w:r w:rsidR="002E7709" w:rsidRPr="00C14363">
              <w:rPr>
                <w:rStyle w:val="Hyperlink"/>
                <w:noProof/>
              </w:rPr>
              <w:t>Bài thực hành số 4 (số tiết: 03 tiết)</w:t>
            </w:r>
            <w:r w:rsidR="002E7709">
              <w:rPr>
                <w:noProof/>
                <w:webHidden/>
              </w:rPr>
              <w:tab/>
            </w:r>
            <w:r w:rsidR="002E7709">
              <w:rPr>
                <w:noProof/>
                <w:webHidden/>
              </w:rPr>
              <w:fldChar w:fldCharType="begin"/>
            </w:r>
            <w:r w:rsidR="002E7709">
              <w:rPr>
                <w:noProof/>
                <w:webHidden/>
              </w:rPr>
              <w:instrText xml:space="preserve"> PAGEREF _Toc111104058 \h </w:instrText>
            </w:r>
            <w:r w:rsidR="002E7709">
              <w:rPr>
                <w:noProof/>
                <w:webHidden/>
              </w:rPr>
            </w:r>
            <w:r w:rsidR="002E7709">
              <w:rPr>
                <w:noProof/>
                <w:webHidden/>
              </w:rPr>
              <w:fldChar w:fldCharType="separate"/>
            </w:r>
            <w:r w:rsidR="002E7709">
              <w:rPr>
                <w:noProof/>
                <w:webHidden/>
              </w:rPr>
              <w:t>179</w:t>
            </w:r>
            <w:r w:rsidR="002E7709">
              <w:rPr>
                <w:noProof/>
                <w:webHidden/>
              </w:rPr>
              <w:fldChar w:fldCharType="end"/>
            </w:r>
          </w:hyperlink>
        </w:p>
        <w:p w14:paraId="30D12632" w14:textId="0E073007" w:rsidR="002E7709" w:rsidRDefault="001446C3">
          <w:pPr>
            <w:pStyle w:val="TOC2"/>
            <w:tabs>
              <w:tab w:val="right" w:leader="dot" w:pos="9062"/>
            </w:tabs>
            <w:rPr>
              <w:rFonts w:asciiTheme="minorHAnsi" w:eastAsiaTheme="minorEastAsia" w:hAnsiTheme="minorHAnsi"/>
              <w:noProof/>
              <w:sz w:val="22"/>
            </w:rPr>
          </w:pPr>
          <w:hyperlink w:anchor="_Toc111104059" w:history="1">
            <w:r w:rsidR="002E7709" w:rsidRPr="00C14363">
              <w:rPr>
                <w:rStyle w:val="Hyperlink"/>
                <w:noProof/>
              </w:rPr>
              <w:t>Bài thực hành số 5 (số tiết: 03 tiết)</w:t>
            </w:r>
            <w:r w:rsidR="002E7709">
              <w:rPr>
                <w:noProof/>
                <w:webHidden/>
              </w:rPr>
              <w:tab/>
            </w:r>
            <w:r w:rsidR="002E7709">
              <w:rPr>
                <w:noProof/>
                <w:webHidden/>
              </w:rPr>
              <w:fldChar w:fldCharType="begin"/>
            </w:r>
            <w:r w:rsidR="002E7709">
              <w:rPr>
                <w:noProof/>
                <w:webHidden/>
              </w:rPr>
              <w:instrText xml:space="preserve"> PAGEREF _Toc111104059 \h </w:instrText>
            </w:r>
            <w:r w:rsidR="002E7709">
              <w:rPr>
                <w:noProof/>
                <w:webHidden/>
              </w:rPr>
            </w:r>
            <w:r w:rsidR="002E7709">
              <w:rPr>
                <w:noProof/>
                <w:webHidden/>
              </w:rPr>
              <w:fldChar w:fldCharType="separate"/>
            </w:r>
            <w:r w:rsidR="002E7709">
              <w:rPr>
                <w:noProof/>
                <w:webHidden/>
              </w:rPr>
              <w:t>182</w:t>
            </w:r>
            <w:r w:rsidR="002E7709">
              <w:rPr>
                <w:noProof/>
                <w:webHidden/>
              </w:rPr>
              <w:fldChar w:fldCharType="end"/>
            </w:r>
          </w:hyperlink>
        </w:p>
        <w:p w14:paraId="62B3149F" w14:textId="7EE749F1" w:rsidR="002E7709" w:rsidRDefault="001446C3">
          <w:pPr>
            <w:pStyle w:val="TOC2"/>
            <w:tabs>
              <w:tab w:val="right" w:leader="dot" w:pos="9062"/>
            </w:tabs>
            <w:rPr>
              <w:rFonts w:asciiTheme="minorHAnsi" w:eastAsiaTheme="minorEastAsia" w:hAnsiTheme="minorHAnsi"/>
              <w:noProof/>
              <w:sz w:val="22"/>
            </w:rPr>
          </w:pPr>
          <w:hyperlink w:anchor="_Toc111104060" w:history="1">
            <w:r w:rsidR="002E7709" w:rsidRPr="00C14363">
              <w:rPr>
                <w:rStyle w:val="Hyperlink"/>
                <w:noProof/>
              </w:rPr>
              <w:t>Bài thực hành số 6 (số tiết: 03 tiết)</w:t>
            </w:r>
            <w:r w:rsidR="002E7709">
              <w:rPr>
                <w:noProof/>
                <w:webHidden/>
              </w:rPr>
              <w:tab/>
            </w:r>
            <w:r w:rsidR="002E7709">
              <w:rPr>
                <w:noProof/>
                <w:webHidden/>
              </w:rPr>
              <w:fldChar w:fldCharType="begin"/>
            </w:r>
            <w:r w:rsidR="002E7709">
              <w:rPr>
                <w:noProof/>
                <w:webHidden/>
              </w:rPr>
              <w:instrText xml:space="preserve"> PAGEREF _Toc111104060 \h </w:instrText>
            </w:r>
            <w:r w:rsidR="002E7709">
              <w:rPr>
                <w:noProof/>
                <w:webHidden/>
              </w:rPr>
            </w:r>
            <w:r w:rsidR="002E7709">
              <w:rPr>
                <w:noProof/>
                <w:webHidden/>
              </w:rPr>
              <w:fldChar w:fldCharType="separate"/>
            </w:r>
            <w:r w:rsidR="002E7709">
              <w:rPr>
                <w:noProof/>
                <w:webHidden/>
              </w:rPr>
              <w:t>191</w:t>
            </w:r>
            <w:r w:rsidR="002E7709">
              <w:rPr>
                <w:noProof/>
                <w:webHidden/>
              </w:rPr>
              <w:fldChar w:fldCharType="end"/>
            </w:r>
          </w:hyperlink>
        </w:p>
        <w:p w14:paraId="0B2AFB0C" w14:textId="7150B2CF" w:rsidR="002E7709" w:rsidRDefault="001446C3">
          <w:pPr>
            <w:pStyle w:val="TOC2"/>
            <w:tabs>
              <w:tab w:val="right" w:leader="dot" w:pos="9062"/>
            </w:tabs>
            <w:rPr>
              <w:rFonts w:asciiTheme="minorHAnsi" w:eastAsiaTheme="minorEastAsia" w:hAnsiTheme="minorHAnsi"/>
              <w:noProof/>
              <w:sz w:val="22"/>
            </w:rPr>
          </w:pPr>
          <w:hyperlink w:anchor="_Toc111104061" w:history="1">
            <w:r w:rsidR="002E7709" w:rsidRPr="00C14363">
              <w:rPr>
                <w:rStyle w:val="Hyperlink"/>
                <w:noProof/>
                <w:lang w:val="fr-FR"/>
              </w:rPr>
              <w:t>Bài thực hành số 7 (số tiết: 03 tiết)</w:t>
            </w:r>
            <w:r w:rsidR="002E7709">
              <w:rPr>
                <w:noProof/>
                <w:webHidden/>
              </w:rPr>
              <w:tab/>
            </w:r>
            <w:r w:rsidR="002E7709">
              <w:rPr>
                <w:noProof/>
                <w:webHidden/>
              </w:rPr>
              <w:fldChar w:fldCharType="begin"/>
            </w:r>
            <w:r w:rsidR="002E7709">
              <w:rPr>
                <w:noProof/>
                <w:webHidden/>
              </w:rPr>
              <w:instrText xml:space="preserve"> PAGEREF _Toc111104061 \h </w:instrText>
            </w:r>
            <w:r w:rsidR="002E7709">
              <w:rPr>
                <w:noProof/>
                <w:webHidden/>
              </w:rPr>
            </w:r>
            <w:r w:rsidR="002E7709">
              <w:rPr>
                <w:noProof/>
                <w:webHidden/>
              </w:rPr>
              <w:fldChar w:fldCharType="separate"/>
            </w:r>
            <w:r w:rsidR="002E7709">
              <w:rPr>
                <w:noProof/>
                <w:webHidden/>
              </w:rPr>
              <w:t>194</w:t>
            </w:r>
            <w:r w:rsidR="002E7709">
              <w:rPr>
                <w:noProof/>
                <w:webHidden/>
              </w:rPr>
              <w:fldChar w:fldCharType="end"/>
            </w:r>
          </w:hyperlink>
        </w:p>
        <w:p w14:paraId="0AEDA253" w14:textId="5A4DB06C" w:rsidR="002E7709" w:rsidRDefault="001446C3">
          <w:pPr>
            <w:pStyle w:val="TOC2"/>
            <w:tabs>
              <w:tab w:val="right" w:leader="dot" w:pos="9062"/>
            </w:tabs>
            <w:rPr>
              <w:rFonts w:asciiTheme="minorHAnsi" w:eastAsiaTheme="minorEastAsia" w:hAnsiTheme="minorHAnsi"/>
              <w:noProof/>
              <w:sz w:val="22"/>
            </w:rPr>
          </w:pPr>
          <w:hyperlink w:anchor="_Toc111104062" w:history="1">
            <w:r w:rsidR="002E7709" w:rsidRPr="00C14363">
              <w:rPr>
                <w:rStyle w:val="Hyperlink"/>
                <w:noProof/>
              </w:rPr>
              <w:t>Bài thực hành số 8 (số tiết: 03 tiết)</w:t>
            </w:r>
            <w:r w:rsidR="002E7709">
              <w:rPr>
                <w:noProof/>
                <w:webHidden/>
              </w:rPr>
              <w:tab/>
            </w:r>
            <w:r w:rsidR="002E7709">
              <w:rPr>
                <w:noProof/>
                <w:webHidden/>
              </w:rPr>
              <w:fldChar w:fldCharType="begin"/>
            </w:r>
            <w:r w:rsidR="002E7709">
              <w:rPr>
                <w:noProof/>
                <w:webHidden/>
              </w:rPr>
              <w:instrText xml:space="preserve"> PAGEREF _Toc111104062 \h </w:instrText>
            </w:r>
            <w:r w:rsidR="002E7709">
              <w:rPr>
                <w:noProof/>
                <w:webHidden/>
              </w:rPr>
            </w:r>
            <w:r w:rsidR="002E7709">
              <w:rPr>
                <w:noProof/>
                <w:webHidden/>
              </w:rPr>
              <w:fldChar w:fldCharType="separate"/>
            </w:r>
            <w:r w:rsidR="002E7709">
              <w:rPr>
                <w:noProof/>
                <w:webHidden/>
              </w:rPr>
              <w:t>201</w:t>
            </w:r>
            <w:r w:rsidR="002E7709">
              <w:rPr>
                <w:noProof/>
                <w:webHidden/>
              </w:rPr>
              <w:fldChar w:fldCharType="end"/>
            </w:r>
          </w:hyperlink>
        </w:p>
        <w:p w14:paraId="59790F03" w14:textId="6FA65977" w:rsidR="002E7709" w:rsidRDefault="001446C3">
          <w:pPr>
            <w:pStyle w:val="TOC2"/>
            <w:tabs>
              <w:tab w:val="right" w:leader="dot" w:pos="9062"/>
            </w:tabs>
            <w:rPr>
              <w:rFonts w:asciiTheme="minorHAnsi" w:eastAsiaTheme="minorEastAsia" w:hAnsiTheme="minorHAnsi"/>
              <w:noProof/>
              <w:sz w:val="22"/>
            </w:rPr>
          </w:pPr>
          <w:hyperlink w:anchor="_Toc111104063" w:history="1">
            <w:r w:rsidR="002E7709" w:rsidRPr="00C14363">
              <w:rPr>
                <w:rStyle w:val="Hyperlink"/>
                <w:noProof/>
              </w:rPr>
              <w:t>Bài thực hành số 9 (số tiết: 03 tiết)</w:t>
            </w:r>
            <w:r w:rsidR="002E7709">
              <w:rPr>
                <w:noProof/>
                <w:webHidden/>
              </w:rPr>
              <w:tab/>
            </w:r>
            <w:r w:rsidR="002E7709">
              <w:rPr>
                <w:noProof/>
                <w:webHidden/>
              </w:rPr>
              <w:fldChar w:fldCharType="begin"/>
            </w:r>
            <w:r w:rsidR="002E7709">
              <w:rPr>
                <w:noProof/>
                <w:webHidden/>
              </w:rPr>
              <w:instrText xml:space="preserve"> PAGEREF _Toc111104063 \h </w:instrText>
            </w:r>
            <w:r w:rsidR="002E7709">
              <w:rPr>
                <w:noProof/>
                <w:webHidden/>
              </w:rPr>
            </w:r>
            <w:r w:rsidR="002E7709">
              <w:rPr>
                <w:noProof/>
                <w:webHidden/>
              </w:rPr>
              <w:fldChar w:fldCharType="separate"/>
            </w:r>
            <w:r w:rsidR="002E7709">
              <w:rPr>
                <w:noProof/>
                <w:webHidden/>
              </w:rPr>
              <w:t>206</w:t>
            </w:r>
            <w:r w:rsidR="002E7709">
              <w:rPr>
                <w:noProof/>
                <w:webHidden/>
              </w:rPr>
              <w:fldChar w:fldCharType="end"/>
            </w:r>
          </w:hyperlink>
        </w:p>
        <w:p w14:paraId="1441BD29" w14:textId="3B5B3044" w:rsidR="002E7709" w:rsidRDefault="001446C3">
          <w:pPr>
            <w:pStyle w:val="TOC2"/>
            <w:tabs>
              <w:tab w:val="right" w:leader="dot" w:pos="9062"/>
            </w:tabs>
            <w:rPr>
              <w:rFonts w:asciiTheme="minorHAnsi" w:eastAsiaTheme="minorEastAsia" w:hAnsiTheme="minorHAnsi"/>
              <w:noProof/>
              <w:sz w:val="22"/>
            </w:rPr>
          </w:pPr>
          <w:hyperlink w:anchor="_Toc111104064" w:history="1">
            <w:r w:rsidR="002E7709" w:rsidRPr="00C14363">
              <w:rPr>
                <w:rStyle w:val="Hyperlink"/>
                <w:noProof/>
              </w:rPr>
              <w:t>Bài thực hành số 10 (số tiết: 03 tiết)</w:t>
            </w:r>
            <w:r w:rsidR="002E7709">
              <w:rPr>
                <w:noProof/>
                <w:webHidden/>
              </w:rPr>
              <w:tab/>
            </w:r>
            <w:r w:rsidR="002E7709">
              <w:rPr>
                <w:noProof/>
                <w:webHidden/>
              </w:rPr>
              <w:fldChar w:fldCharType="begin"/>
            </w:r>
            <w:r w:rsidR="002E7709">
              <w:rPr>
                <w:noProof/>
                <w:webHidden/>
              </w:rPr>
              <w:instrText xml:space="preserve"> PAGEREF _Toc111104064 \h </w:instrText>
            </w:r>
            <w:r w:rsidR="002E7709">
              <w:rPr>
                <w:noProof/>
                <w:webHidden/>
              </w:rPr>
            </w:r>
            <w:r w:rsidR="002E7709">
              <w:rPr>
                <w:noProof/>
                <w:webHidden/>
              </w:rPr>
              <w:fldChar w:fldCharType="separate"/>
            </w:r>
            <w:r w:rsidR="002E7709">
              <w:rPr>
                <w:noProof/>
                <w:webHidden/>
              </w:rPr>
              <w:t>211</w:t>
            </w:r>
            <w:r w:rsidR="002E7709">
              <w:rPr>
                <w:noProof/>
                <w:webHidden/>
              </w:rPr>
              <w:fldChar w:fldCharType="end"/>
            </w:r>
          </w:hyperlink>
        </w:p>
        <w:p w14:paraId="2CCEE194" w14:textId="77777777" w:rsidR="007637C7" w:rsidRPr="00566C2F" w:rsidRDefault="007637C7" w:rsidP="00A122A5">
          <w:pPr>
            <w:jc w:val="center"/>
            <w:rPr>
              <w:rFonts w:cs="Times New Roman"/>
            </w:rPr>
          </w:pPr>
          <w:r w:rsidRPr="00566C2F">
            <w:rPr>
              <w:rFonts w:cs="Times New Roman"/>
              <w:b/>
              <w:bCs/>
              <w:noProof/>
              <w:sz w:val="24"/>
              <w:szCs w:val="24"/>
            </w:rPr>
            <w:fldChar w:fldCharType="end"/>
          </w:r>
        </w:p>
      </w:sdtContent>
    </w:sdt>
    <w:p w14:paraId="17B0A896" w14:textId="77777777" w:rsidR="00497784" w:rsidRPr="00566C2F" w:rsidRDefault="00497784" w:rsidP="009B1F9D">
      <w:pPr>
        <w:jc w:val="both"/>
        <w:rPr>
          <w:rFonts w:eastAsiaTheme="majorEastAsia" w:cs="Times New Roman"/>
          <w:b/>
          <w:sz w:val="28"/>
          <w:szCs w:val="32"/>
        </w:rPr>
      </w:pPr>
      <w:r w:rsidRPr="00566C2F">
        <w:rPr>
          <w:rFonts w:cs="Times New Roman"/>
        </w:rPr>
        <w:br w:type="page"/>
      </w:r>
    </w:p>
    <w:p w14:paraId="2466D5DB" w14:textId="77777777" w:rsidR="002920D3" w:rsidRPr="00566C2F" w:rsidRDefault="002920D3" w:rsidP="00A122A5">
      <w:pPr>
        <w:pStyle w:val="Heading1"/>
        <w:rPr>
          <w:color w:val="auto"/>
        </w:rPr>
      </w:pPr>
      <w:bookmarkStart w:id="1" w:name="_Toc111103915"/>
      <w:r w:rsidRPr="00566C2F">
        <w:rPr>
          <w:color w:val="auto"/>
        </w:rPr>
        <w:lastRenderedPageBreak/>
        <w:t>Mở đầu</w:t>
      </w:r>
      <w:bookmarkEnd w:id="1"/>
    </w:p>
    <w:p w14:paraId="1826F9BE" w14:textId="77777777" w:rsidR="003E567D" w:rsidRPr="00566C2F" w:rsidRDefault="003E567D" w:rsidP="009B1F9D">
      <w:pPr>
        <w:jc w:val="both"/>
        <w:rPr>
          <w:rFonts w:cs="Times New Roman"/>
        </w:rPr>
      </w:pPr>
    </w:p>
    <w:p w14:paraId="2A47B6EE" w14:textId="77777777" w:rsidR="00D01E3A" w:rsidRPr="00566C2F" w:rsidRDefault="00D01E3A" w:rsidP="009B1F9D">
      <w:pPr>
        <w:pStyle w:val="BodyText"/>
        <w:spacing w:after="0"/>
        <w:ind w:firstLine="580"/>
        <w:jc w:val="both"/>
      </w:pPr>
      <w:r w:rsidRPr="00566C2F">
        <w:t xml:space="preserve">Bài giảng </w:t>
      </w:r>
      <w:r w:rsidR="00AD260A" w:rsidRPr="00566C2F">
        <w:rPr>
          <w:lang w:bidi="en-US"/>
        </w:rPr>
        <w:t>Lập trình hướng đối tượng</w:t>
      </w:r>
      <w:r w:rsidRPr="00566C2F">
        <w:t xml:space="preserve"> được tập thể giảng viên thuộc bộ môn </w:t>
      </w:r>
      <w:r w:rsidR="00AD260A" w:rsidRPr="00566C2F">
        <w:t>Công nghệ phần mềm</w:t>
      </w:r>
      <w:r w:rsidRPr="00566C2F">
        <w:t xml:space="preserve"> biên soạn nhằm phục vụ </w:t>
      </w:r>
      <w:r w:rsidRPr="00566C2F">
        <w:rPr>
          <w:lang w:bidi="en-US"/>
        </w:rPr>
        <w:t xml:space="preserve">cho </w:t>
      </w:r>
      <w:r w:rsidRPr="00566C2F">
        <w:t xml:space="preserve">việc giảng dạy của giảng viên và học tập của </w:t>
      </w:r>
      <w:r w:rsidRPr="00566C2F">
        <w:rPr>
          <w:lang w:bidi="en-US"/>
        </w:rPr>
        <w:t xml:space="preserve">sinh </w:t>
      </w:r>
      <w:r w:rsidRPr="00566C2F">
        <w:t xml:space="preserve">viên Trường Đại học Công nghệ thông </w:t>
      </w:r>
      <w:r w:rsidRPr="00566C2F">
        <w:rPr>
          <w:lang w:bidi="en-US"/>
        </w:rPr>
        <w:t xml:space="preserve">tin </w:t>
      </w:r>
      <w:r w:rsidRPr="00566C2F">
        <w:t xml:space="preserve">và Truyền thông </w:t>
      </w:r>
      <w:r w:rsidRPr="00566C2F">
        <w:rPr>
          <w:lang w:bidi="en-US"/>
        </w:rPr>
        <w:t xml:space="preserve">- </w:t>
      </w:r>
      <w:r w:rsidRPr="00566C2F">
        <w:t xml:space="preserve">Đại học Thái Nguyên. Tập bài giảng này được biên soạn </w:t>
      </w:r>
      <w:r w:rsidRPr="00566C2F">
        <w:rPr>
          <w:lang w:bidi="en-US"/>
        </w:rPr>
        <w:t xml:space="preserve">theo </w:t>
      </w:r>
      <w:r w:rsidRPr="00566C2F">
        <w:t xml:space="preserve">nội </w:t>
      </w:r>
      <w:r w:rsidRPr="00566C2F">
        <w:rPr>
          <w:lang w:bidi="en-US"/>
        </w:rPr>
        <w:t xml:space="preserve">dung </w:t>
      </w:r>
      <w:r w:rsidRPr="00566C2F">
        <w:t xml:space="preserve">đề cương </w:t>
      </w:r>
      <w:r w:rsidRPr="00566C2F">
        <w:rPr>
          <w:lang w:bidi="en-US"/>
        </w:rPr>
        <w:t xml:space="preserve">chi </w:t>
      </w:r>
      <w:r w:rsidRPr="00566C2F">
        <w:t xml:space="preserve">tiết học phần </w:t>
      </w:r>
      <w:r w:rsidR="00AD260A" w:rsidRPr="00566C2F">
        <w:rPr>
          <w:lang w:bidi="en-US"/>
        </w:rPr>
        <w:t>lập trình hướng đối tượng</w:t>
      </w:r>
      <w:r w:rsidRPr="00566C2F">
        <w:t xml:space="preserve"> ở trình độ đại học.</w:t>
      </w:r>
    </w:p>
    <w:p w14:paraId="1C419830" w14:textId="7541C9A3" w:rsidR="00D01E3A" w:rsidRPr="00566C2F" w:rsidRDefault="00D01E3A" w:rsidP="009B1F9D">
      <w:pPr>
        <w:pStyle w:val="BodyText"/>
        <w:spacing w:after="0"/>
        <w:ind w:firstLine="580"/>
        <w:jc w:val="both"/>
      </w:pPr>
      <w:r w:rsidRPr="00566C2F">
        <w:t xml:space="preserve">Nội </w:t>
      </w:r>
      <w:r w:rsidRPr="00566C2F">
        <w:rPr>
          <w:lang w:bidi="en-US"/>
        </w:rPr>
        <w:t xml:space="preserve">dung </w:t>
      </w:r>
      <w:r w:rsidRPr="00566C2F">
        <w:t xml:space="preserve">tài liệu gồm </w:t>
      </w:r>
      <w:r w:rsidRPr="00566C2F">
        <w:rPr>
          <w:lang w:bidi="en-US"/>
        </w:rPr>
        <w:t xml:space="preserve">6 </w:t>
      </w:r>
      <w:r w:rsidRPr="00566C2F">
        <w:t>chương:</w:t>
      </w:r>
    </w:p>
    <w:p w14:paraId="1B78271B" w14:textId="77777777" w:rsidR="00D01E3A" w:rsidRPr="00566C2F" w:rsidRDefault="00D01E3A" w:rsidP="009B1F9D">
      <w:pPr>
        <w:pStyle w:val="BodyText"/>
        <w:spacing w:after="0"/>
        <w:ind w:firstLine="580"/>
        <w:jc w:val="both"/>
      </w:pPr>
      <w:r w:rsidRPr="00566C2F">
        <w:t xml:space="preserve">Chương </w:t>
      </w:r>
      <w:r w:rsidRPr="00566C2F">
        <w:rPr>
          <w:lang w:bidi="en-US"/>
        </w:rPr>
        <w:t xml:space="preserve">1. </w:t>
      </w:r>
      <w:r w:rsidR="00F833EF" w:rsidRPr="00566C2F">
        <w:t>Tổng quan</w:t>
      </w:r>
      <w:r w:rsidRPr="00566C2F">
        <w:t>.</w:t>
      </w:r>
    </w:p>
    <w:p w14:paraId="6B80FD17" w14:textId="77777777" w:rsidR="00D01E3A" w:rsidRPr="00566C2F" w:rsidRDefault="00D01E3A" w:rsidP="009B1F9D">
      <w:pPr>
        <w:pStyle w:val="BodyText"/>
        <w:spacing w:after="0"/>
        <w:ind w:firstLine="580"/>
        <w:jc w:val="both"/>
      </w:pPr>
      <w:r w:rsidRPr="00566C2F">
        <w:t xml:space="preserve">Chương </w:t>
      </w:r>
      <w:r w:rsidRPr="00566C2F">
        <w:rPr>
          <w:lang w:bidi="en-US"/>
        </w:rPr>
        <w:t xml:space="preserve">2. </w:t>
      </w:r>
      <w:r w:rsidR="00F833EF" w:rsidRPr="00566C2F">
        <w:rPr>
          <w:lang w:bidi="en-US"/>
        </w:rPr>
        <w:t>Tổng quan về ngôn ngữ lập trình hướng đối tượng Java</w:t>
      </w:r>
      <w:r w:rsidRPr="00566C2F">
        <w:rPr>
          <w:lang w:bidi="en-US"/>
        </w:rPr>
        <w:t>.</w:t>
      </w:r>
    </w:p>
    <w:p w14:paraId="4E7A43BB" w14:textId="77777777" w:rsidR="00D01E3A" w:rsidRPr="00566C2F" w:rsidRDefault="00D01E3A" w:rsidP="009B1F9D">
      <w:pPr>
        <w:pStyle w:val="BodyText"/>
        <w:spacing w:after="0"/>
        <w:ind w:firstLine="580"/>
        <w:jc w:val="both"/>
      </w:pPr>
      <w:r w:rsidRPr="00566C2F">
        <w:t xml:space="preserve">Chương </w:t>
      </w:r>
      <w:r w:rsidRPr="00566C2F">
        <w:rPr>
          <w:lang w:bidi="en-US"/>
        </w:rPr>
        <w:t xml:space="preserve">3. </w:t>
      </w:r>
      <w:r w:rsidR="00F833EF" w:rsidRPr="00566C2F">
        <w:rPr>
          <w:lang w:bidi="en-US"/>
        </w:rPr>
        <w:t>Các thành phần cơ sở của Java</w:t>
      </w:r>
      <w:r w:rsidRPr="00566C2F">
        <w:rPr>
          <w:lang w:bidi="en-US"/>
        </w:rPr>
        <w:t>.</w:t>
      </w:r>
    </w:p>
    <w:p w14:paraId="438537D2" w14:textId="77777777" w:rsidR="00D01E3A" w:rsidRPr="00566C2F" w:rsidRDefault="00D01E3A" w:rsidP="009B1F9D">
      <w:pPr>
        <w:pStyle w:val="BodyText"/>
        <w:spacing w:after="0"/>
        <w:ind w:firstLine="580"/>
        <w:jc w:val="both"/>
      </w:pPr>
      <w:r w:rsidRPr="00566C2F">
        <w:t xml:space="preserve">Chương </w:t>
      </w:r>
      <w:r w:rsidRPr="00566C2F">
        <w:rPr>
          <w:lang w:bidi="en-US"/>
        </w:rPr>
        <w:t xml:space="preserve">4. </w:t>
      </w:r>
      <w:r w:rsidR="00F833EF" w:rsidRPr="00566C2F">
        <w:rPr>
          <w:lang w:bidi="en-US"/>
        </w:rPr>
        <w:t>Lớp và các thành phần của lớp đối tượng</w:t>
      </w:r>
      <w:r w:rsidRPr="00566C2F">
        <w:rPr>
          <w:lang w:bidi="en-US"/>
        </w:rPr>
        <w:t>.</w:t>
      </w:r>
    </w:p>
    <w:p w14:paraId="68BB59CA" w14:textId="77777777" w:rsidR="00D01E3A" w:rsidRPr="00566C2F" w:rsidRDefault="00D01E3A" w:rsidP="009B1F9D">
      <w:pPr>
        <w:pStyle w:val="BodyText"/>
        <w:spacing w:after="0"/>
        <w:ind w:firstLine="580"/>
        <w:jc w:val="both"/>
      </w:pPr>
      <w:r w:rsidRPr="00566C2F">
        <w:t xml:space="preserve">Chương </w:t>
      </w:r>
      <w:r w:rsidRPr="00566C2F">
        <w:rPr>
          <w:lang w:bidi="en-US"/>
        </w:rPr>
        <w:t xml:space="preserve">5. </w:t>
      </w:r>
      <w:r w:rsidR="00F833EF" w:rsidRPr="00566C2F">
        <w:t>Các lớp cơ sở và các cấu trúc dữ liệu</w:t>
      </w:r>
      <w:r w:rsidRPr="00566C2F">
        <w:rPr>
          <w:lang w:bidi="en-US"/>
        </w:rPr>
        <w:t>.</w:t>
      </w:r>
    </w:p>
    <w:p w14:paraId="767086CD" w14:textId="77777777" w:rsidR="00D01E3A" w:rsidRPr="00566C2F" w:rsidRDefault="00D01E3A" w:rsidP="009B1F9D">
      <w:pPr>
        <w:pStyle w:val="BodyText"/>
        <w:spacing w:after="0"/>
        <w:ind w:firstLine="580"/>
        <w:jc w:val="both"/>
      </w:pPr>
      <w:r w:rsidRPr="00566C2F">
        <w:t xml:space="preserve">Chương </w:t>
      </w:r>
      <w:r w:rsidRPr="00566C2F">
        <w:rPr>
          <w:lang w:bidi="en-US"/>
        </w:rPr>
        <w:t xml:space="preserve">6. </w:t>
      </w:r>
      <w:r w:rsidR="00F833EF" w:rsidRPr="00566C2F">
        <w:t>Các luồng vào ra dữ liệu cơ bản</w:t>
      </w:r>
      <w:r w:rsidRPr="00566C2F">
        <w:t>.</w:t>
      </w:r>
    </w:p>
    <w:p w14:paraId="55F0604E" w14:textId="77777777" w:rsidR="002920D3" w:rsidRPr="00566C2F" w:rsidRDefault="00D01E3A" w:rsidP="009B1F9D">
      <w:pPr>
        <w:ind w:firstLine="567"/>
        <w:jc w:val="both"/>
        <w:rPr>
          <w:rFonts w:cs="Times New Roman"/>
        </w:rPr>
      </w:pPr>
      <w:r w:rsidRPr="00566C2F">
        <w:rPr>
          <w:rFonts w:cs="Times New Roman"/>
          <w:szCs w:val="26"/>
        </w:rPr>
        <w:t xml:space="preserve">Mặc dù tập thể tác giả đã dành nhiều thời </w:t>
      </w:r>
      <w:r w:rsidRPr="00566C2F">
        <w:rPr>
          <w:rFonts w:cs="Times New Roman"/>
          <w:szCs w:val="26"/>
          <w:lang w:bidi="en-US"/>
        </w:rPr>
        <w:t xml:space="preserve">gian </w:t>
      </w:r>
      <w:r w:rsidRPr="00566C2F">
        <w:rPr>
          <w:rFonts w:cs="Times New Roman"/>
          <w:szCs w:val="26"/>
        </w:rPr>
        <w:t xml:space="preserve">và công sức để biên soạn, </w:t>
      </w:r>
      <w:r w:rsidRPr="00566C2F">
        <w:rPr>
          <w:rFonts w:cs="Times New Roman"/>
          <w:szCs w:val="26"/>
          <w:lang w:bidi="en-US"/>
        </w:rPr>
        <w:t xml:space="preserve">song </w:t>
      </w:r>
      <w:r w:rsidRPr="00566C2F">
        <w:rPr>
          <w:rFonts w:cs="Times New Roman"/>
          <w:szCs w:val="26"/>
        </w:rPr>
        <w:t xml:space="preserve">khó tránh khỏi thiếu sót. Vậy, chúng tôi kính </w:t>
      </w:r>
      <w:r w:rsidRPr="00566C2F">
        <w:rPr>
          <w:rFonts w:cs="Times New Roman"/>
          <w:szCs w:val="26"/>
          <w:lang w:bidi="en-US"/>
        </w:rPr>
        <w:t xml:space="preserve">mong </w:t>
      </w:r>
      <w:r w:rsidRPr="00566C2F">
        <w:rPr>
          <w:rFonts w:cs="Times New Roman"/>
          <w:szCs w:val="26"/>
        </w:rPr>
        <w:t xml:space="preserve">quý thầy cô và các bạn </w:t>
      </w:r>
      <w:r w:rsidRPr="00566C2F">
        <w:rPr>
          <w:rFonts w:cs="Times New Roman"/>
          <w:szCs w:val="26"/>
          <w:lang w:bidi="en-US"/>
        </w:rPr>
        <w:t xml:space="preserve">sinh </w:t>
      </w:r>
      <w:r w:rsidRPr="00566C2F">
        <w:rPr>
          <w:rFonts w:cs="Times New Roman"/>
          <w:szCs w:val="26"/>
        </w:rPr>
        <w:t xml:space="preserve">viên đóng góp ý kiến để cuốn bài giảng được hoàn thiện hơn. </w:t>
      </w:r>
      <w:r w:rsidRPr="00566C2F">
        <w:rPr>
          <w:rFonts w:cs="Times New Roman"/>
          <w:szCs w:val="26"/>
          <w:lang w:bidi="en-US"/>
        </w:rPr>
        <w:t xml:space="preserve">Xin </w:t>
      </w:r>
      <w:r w:rsidRPr="00566C2F">
        <w:rPr>
          <w:rFonts w:cs="Times New Roman"/>
          <w:szCs w:val="26"/>
        </w:rPr>
        <w:t>trân trọng cảm ơn.</w:t>
      </w:r>
      <w:r w:rsidR="002920D3" w:rsidRPr="00566C2F">
        <w:rPr>
          <w:rFonts w:cs="Times New Roman"/>
        </w:rPr>
        <w:br w:type="page"/>
      </w:r>
    </w:p>
    <w:p w14:paraId="2A1A7ABE" w14:textId="0AA66B56" w:rsidR="00891838" w:rsidRPr="00566C2F" w:rsidRDefault="00891838" w:rsidP="004D2CBB">
      <w:pPr>
        <w:pStyle w:val="Heading1"/>
        <w:rPr>
          <w:color w:val="auto"/>
          <w:szCs w:val="26"/>
        </w:rPr>
      </w:pPr>
      <w:bookmarkStart w:id="2" w:name="_Toc111103916"/>
      <w:r w:rsidRPr="00566C2F">
        <w:rPr>
          <w:color w:val="auto"/>
        </w:rPr>
        <w:lastRenderedPageBreak/>
        <w:t xml:space="preserve">Chương I: </w:t>
      </w:r>
      <w:r w:rsidR="00F833EF" w:rsidRPr="00566C2F">
        <w:rPr>
          <w:color w:val="auto"/>
        </w:rPr>
        <w:t>TỔNG QUAN</w:t>
      </w:r>
      <w:bookmarkEnd w:id="2"/>
      <w:r w:rsidR="0016696D" w:rsidRPr="00566C2F">
        <w:rPr>
          <w:color w:val="auto"/>
        </w:rPr>
        <w:t xml:space="preserve"> </w:t>
      </w:r>
    </w:p>
    <w:p w14:paraId="54E39787" w14:textId="77777777" w:rsidR="00891838" w:rsidRPr="00566C2F" w:rsidRDefault="00891838" w:rsidP="009B1F9D">
      <w:pPr>
        <w:pStyle w:val="NormalWeb"/>
        <w:spacing w:before="0" w:beforeAutospacing="0" w:after="0" w:afterAutospacing="0" w:line="360" w:lineRule="auto"/>
        <w:jc w:val="both"/>
        <w:rPr>
          <w:sz w:val="26"/>
          <w:szCs w:val="26"/>
        </w:rPr>
      </w:pPr>
      <w:r w:rsidRPr="00566C2F">
        <w:rPr>
          <w:sz w:val="26"/>
          <w:szCs w:val="26"/>
        </w:rPr>
        <w:t>Nội dung chính</w:t>
      </w:r>
      <w:r w:rsidR="00D7476E" w:rsidRPr="00566C2F">
        <w:rPr>
          <w:sz w:val="26"/>
          <w:szCs w:val="26"/>
        </w:rPr>
        <w:t xml:space="preserve"> của chương</w:t>
      </w:r>
    </w:p>
    <w:p w14:paraId="3A38F1FB" w14:textId="77777777" w:rsidR="00F833EF" w:rsidRPr="00566C2F" w:rsidRDefault="00F833EF" w:rsidP="00FD0090">
      <w:pPr>
        <w:pStyle w:val="ListParagraph"/>
        <w:numPr>
          <w:ilvl w:val="0"/>
          <w:numId w:val="2"/>
        </w:numPr>
        <w:ind w:left="1440"/>
        <w:jc w:val="both"/>
        <w:rPr>
          <w:rFonts w:cs="Times New Roman"/>
          <w:sz w:val="24"/>
        </w:rPr>
      </w:pPr>
      <w:r w:rsidRPr="00566C2F">
        <w:rPr>
          <w:rFonts w:cs="Times New Roman"/>
          <w:szCs w:val="24"/>
        </w:rPr>
        <w:t>Tổng quan lập trình hướng chức năng và lập trình hướng đối tượng</w:t>
      </w:r>
    </w:p>
    <w:p w14:paraId="35A7FF27" w14:textId="77777777" w:rsidR="00891838" w:rsidRPr="00566C2F" w:rsidRDefault="00F833EF" w:rsidP="00FD0090">
      <w:pPr>
        <w:pStyle w:val="ListParagraph"/>
        <w:numPr>
          <w:ilvl w:val="0"/>
          <w:numId w:val="2"/>
        </w:numPr>
        <w:ind w:left="1440"/>
        <w:jc w:val="both"/>
        <w:rPr>
          <w:rFonts w:cs="Times New Roman"/>
          <w:sz w:val="28"/>
          <w:szCs w:val="26"/>
        </w:rPr>
      </w:pPr>
      <w:r w:rsidRPr="00566C2F">
        <w:rPr>
          <w:rFonts w:cs="Times New Roman"/>
          <w:szCs w:val="24"/>
        </w:rPr>
        <w:t>Các khái niệm cơ bản của lập trình hướng đối tượng</w:t>
      </w:r>
    </w:p>
    <w:p w14:paraId="08F45443" w14:textId="77777777" w:rsidR="00891838" w:rsidRPr="00566C2F" w:rsidRDefault="00891838" w:rsidP="00FD0090">
      <w:pPr>
        <w:pStyle w:val="NormalWeb"/>
        <w:spacing w:before="0" w:beforeAutospacing="0" w:after="0" w:afterAutospacing="0" w:line="360" w:lineRule="auto"/>
        <w:ind w:left="720"/>
        <w:jc w:val="both"/>
        <w:rPr>
          <w:sz w:val="26"/>
          <w:szCs w:val="26"/>
        </w:rPr>
      </w:pPr>
      <w:r w:rsidRPr="00566C2F">
        <w:rPr>
          <w:sz w:val="26"/>
          <w:szCs w:val="26"/>
        </w:rPr>
        <w:t>Mục tiêu cần đạt được</w:t>
      </w:r>
      <w:r w:rsidR="00D7476E" w:rsidRPr="00566C2F">
        <w:rPr>
          <w:sz w:val="26"/>
          <w:szCs w:val="26"/>
        </w:rPr>
        <w:t xml:space="preserve"> của chương</w:t>
      </w:r>
    </w:p>
    <w:p w14:paraId="205140B2" w14:textId="77777777" w:rsidR="00F833EF" w:rsidRPr="00566C2F" w:rsidRDefault="00F833EF" w:rsidP="00FD0090">
      <w:pPr>
        <w:ind w:left="720"/>
        <w:jc w:val="both"/>
        <w:rPr>
          <w:rFonts w:cs="Times New Roman"/>
          <w:szCs w:val="26"/>
        </w:rPr>
      </w:pPr>
      <w:r w:rsidRPr="00566C2F">
        <w:rPr>
          <w:rFonts w:cs="Times New Roman"/>
          <w:szCs w:val="26"/>
        </w:rPr>
        <w:t>Kết thúc chương, học viên có thể:</w:t>
      </w:r>
    </w:p>
    <w:p w14:paraId="682BA289" w14:textId="77777777" w:rsidR="00F833EF" w:rsidRPr="00566C2F" w:rsidRDefault="00F833EF" w:rsidP="00FD0090">
      <w:pPr>
        <w:pStyle w:val="ListParagraph"/>
        <w:numPr>
          <w:ilvl w:val="0"/>
          <w:numId w:val="1"/>
        </w:numPr>
        <w:ind w:left="1440"/>
        <w:jc w:val="both"/>
        <w:rPr>
          <w:rFonts w:cs="Times New Roman"/>
          <w:szCs w:val="26"/>
        </w:rPr>
      </w:pPr>
      <w:r w:rsidRPr="00566C2F">
        <w:rPr>
          <w:rFonts w:cs="Times New Roman"/>
          <w:szCs w:val="26"/>
        </w:rPr>
        <w:t>Hiểu được vai trò của lập trình hướng đối tượng trong việc phát triển phần mềm.</w:t>
      </w:r>
    </w:p>
    <w:p w14:paraId="6D07529C" w14:textId="77777777" w:rsidR="00F833EF" w:rsidRPr="00566C2F" w:rsidRDefault="00F833EF" w:rsidP="00FD0090">
      <w:pPr>
        <w:pStyle w:val="ListParagraph"/>
        <w:numPr>
          <w:ilvl w:val="0"/>
          <w:numId w:val="1"/>
        </w:numPr>
        <w:ind w:left="1440"/>
        <w:jc w:val="both"/>
        <w:rPr>
          <w:rFonts w:cs="Times New Roman"/>
          <w:szCs w:val="26"/>
        </w:rPr>
      </w:pPr>
      <w:r w:rsidRPr="00566C2F">
        <w:rPr>
          <w:rFonts w:cs="Times New Roman"/>
          <w:szCs w:val="26"/>
        </w:rPr>
        <w:t>Định nghĩa Lập trình hướng Đối tượng (Object-oriented Programming).</w:t>
      </w:r>
    </w:p>
    <w:p w14:paraId="4CF919A4" w14:textId="77777777" w:rsidR="00F833EF" w:rsidRPr="00566C2F" w:rsidRDefault="00F833EF" w:rsidP="00FD0090">
      <w:pPr>
        <w:pStyle w:val="ListParagraph"/>
        <w:numPr>
          <w:ilvl w:val="0"/>
          <w:numId w:val="1"/>
        </w:numPr>
        <w:ind w:left="1440"/>
        <w:jc w:val="both"/>
        <w:rPr>
          <w:rFonts w:cs="Times New Roman"/>
          <w:szCs w:val="26"/>
        </w:rPr>
      </w:pPr>
      <w:r w:rsidRPr="00566C2F">
        <w:rPr>
          <w:rFonts w:cs="Times New Roman"/>
          <w:szCs w:val="26"/>
        </w:rPr>
        <w:t>Nắm được các nguyên lý cơ bản trong lập trình hướng đối tượng:</w:t>
      </w:r>
    </w:p>
    <w:p w14:paraId="0B5982DF" w14:textId="77891BF0" w:rsidR="00891838" w:rsidRPr="00566C2F" w:rsidRDefault="00F833EF" w:rsidP="00FD0090">
      <w:pPr>
        <w:pStyle w:val="ListParagraph"/>
        <w:numPr>
          <w:ilvl w:val="0"/>
          <w:numId w:val="1"/>
        </w:numPr>
        <w:ind w:left="1440"/>
        <w:jc w:val="both"/>
        <w:rPr>
          <w:rFonts w:cs="Times New Roman"/>
          <w:szCs w:val="26"/>
        </w:rPr>
      </w:pPr>
      <w:r w:rsidRPr="00566C2F">
        <w:rPr>
          <w:rFonts w:cs="Times New Roman"/>
          <w:szCs w:val="26"/>
        </w:rPr>
        <w:t xml:space="preserve">Liệt kê những thuận lợi của phương pháp hướng </w:t>
      </w:r>
      <w:r w:rsidR="0023224D">
        <w:rPr>
          <w:rFonts w:cs="Times New Roman"/>
          <w:szCs w:val="26"/>
        </w:rPr>
        <w:t>đ</w:t>
      </w:r>
      <w:r w:rsidRPr="00566C2F">
        <w:rPr>
          <w:rFonts w:cs="Times New Roman"/>
          <w:szCs w:val="26"/>
        </w:rPr>
        <w:t>ối tượng</w:t>
      </w:r>
    </w:p>
    <w:p w14:paraId="03FE53C5" w14:textId="77777777" w:rsidR="00974314" w:rsidRPr="00566C2F" w:rsidRDefault="00974314" w:rsidP="009B1F9D">
      <w:pPr>
        <w:pStyle w:val="Heading2"/>
        <w:spacing w:before="0"/>
        <w:rPr>
          <w:color w:val="auto"/>
        </w:rPr>
      </w:pPr>
      <w:bookmarkStart w:id="3" w:name="_Toc111103917"/>
      <w:r w:rsidRPr="00566C2F">
        <w:rPr>
          <w:color w:val="auto"/>
        </w:rPr>
        <w:t>Bài</w:t>
      </w:r>
      <w:r w:rsidR="00891838" w:rsidRPr="00566C2F">
        <w:rPr>
          <w:color w:val="auto"/>
        </w:rPr>
        <w:t xml:space="preserve"> 1: </w:t>
      </w:r>
      <w:r w:rsidR="00F833EF" w:rsidRPr="00566C2F">
        <w:rPr>
          <w:color w:val="auto"/>
        </w:rPr>
        <w:t>Tổng quan</w:t>
      </w:r>
      <w:r w:rsidRPr="00566C2F">
        <w:rPr>
          <w:color w:val="auto"/>
        </w:rPr>
        <w:t xml:space="preserve"> (Số tiết: </w:t>
      </w:r>
      <w:r w:rsidR="00F833EF" w:rsidRPr="00566C2F">
        <w:rPr>
          <w:color w:val="auto"/>
        </w:rPr>
        <w:t>3</w:t>
      </w:r>
      <w:r w:rsidRPr="00566C2F">
        <w:rPr>
          <w:color w:val="auto"/>
        </w:rPr>
        <w:t xml:space="preserve"> tiết)</w:t>
      </w:r>
      <w:bookmarkEnd w:id="3"/>
    </w:p>
    <w:p w14:paraId="1A85E145" w14:textId="71873EFF" w:rsidR="00891838" w:rsidRPr="00566C2F" w:rsidRDefault="00B73888" w:rsidP="009B1F9D">
      <w:pPr>
        <w:pStyle w:val="Heading2"/>
        <w:spacing w:before="0"/>
        <w:rPr>
          <w:color w:val="auto"/>
        </w:rPr>
      </w:pPr>
      <w:bookmarkStart w:id="4" w:name="_Toc111103918"/>
      <w:r w:rsidRPr="00566C2F">
        <w:rPr>
          <w:color w:val="auto"/>
        </w:rPr>
        <w:t xml:space="preserve">1.1. </w:t>
      </w:r>
      <w:r w:rsidR="00F94EEF" w:rsidRPr="00F94EEF">
        <w:rPr>
          <w:color w:val="auto"/>
        </w:rPr>
        <w:t>Tổng quan lập trình hướng chức năng và lập trình hướng đối tượng</w:t>
      </w:r>
      <w:bookmarkEnd w:id="4"/>
    </w:p>
    <w:p w14:paraId="1D1FD781" w14:textId="77777777" w:rsidR="00F833EF" w:rsidRPr="00566C2F" w:rsidRDefault="00036347" w:rsidP="00D92EA8">
      <w:pPr>
        <w:pStyle w:val="Heading3"/>
        <w:ind w:firstLine="0"/>
      </w:pPr>
      <w:bookmarkStart w:id="5" w:name="_Toc111103919"/>
      <w:r w:rsidRPr="00566C2F">
        <w:t xml:space="preserve">1.1.1. </w:t>
      </w:r>
      <w:r w:rsidR="00273B3A" w:rsidRPr="00566C2F">
        <w:t>Lập trình tuyến tính</w:t>
      </w:r>
      <w:bookmarkEnd w:id="5"/>
    </w:p>
    <w:p w14:paraId="699B359F" w14:textId="77777777" w:rsidR="007261FD" w:rsidRPr="00566C2F" w:rsidRDefault="007261FD" w:rsidP="009B1F9D">
      <w:pPr>
        <w:pStyle w:val="NormalWeb"/>
        <w:spacing w:before="0" w:beforeAutospacing="0" w:after="0" w:afterAutospacing="0" w:line="360" w:lineRule="auto"/>
        <w:jc w:val="both"/>
      </w:pPr>
      <w:r w:rsidRPr="00566C2F">
        <w:rPr>
          <w:sz w:val="26"/>
          <w:szCs w:val="26"/>
        </w:rPr>
        <w:t>Lập trình tuyến tính có 2 đặc trưng cơ bản sau:</w:t>
      </w:r>
    </w:p>
    <w:p w14:paraId="0264F2BA" w14:textId="77777777" w:rsidR="007261FD" w:rsidRPr="00566C2F" w:rsidRDefault="007261FD" w:rsidP="009B1F9D">
      <w:pPr>
        <w:pStyle w:val="NormalWeb"/>
        <w:spacing w:before="0" w:beforeAutospacing="0" w:after="0" w:afterAutospacing="0" w:line="360" w:lineRule="auto"/>
        <w:jc w:val="both"/>
      </w:pPr>
      <w:r w:rsidRPr="00566C2F">
        <w:rPr>
          <w:sz w:val="26"/>
          <w:szCs w:val="26"/>
        </w:rPr>
        <w:t>- Đơn giản: chương trình được tiến hành đơn giản theo lối tuần tự, không phức tạp.</w:t>
      </w:r>
    </w:p>
    <w:p w14:paraId="75C07480" w14:textId="77777777" w:rsidR="007261FD" w:rsidRPr="00566C2F" w:rsidRDefault="007261FD" w:rsidP="009B1F9D">
      <w:pPr>
        <w:pStyle w:val="NormalWeb"/>
        <w:spacing w:before="0" w:beforeAutospacing="0" w:after="0" w:afterAutospacing="0" w:line="360" w:lineRule="auto"/>
        <w:jc w:val="both"/>
      </w:pPr>
      <w:r w:rsidRPr="00566C2F">
        <w:rPr>
          <w:sz w:val="26"/>
          <w:szCs w:val="26"/>
        </w:rPr>
        <w:t>- Đơn luồng: Chỉ có một luồng công việc duy nhất, các công việc được thực hiện tuần tự trong các luồng đó.</w:t>
      </w:r>
    </w:p>
    <w:p w14:paraId="734255C6" w14:textId="77777777" w:rsidR="007261FD" w:rsidRPr="00566C2F" w:rsidRDefault="007261FD" w:rsidP="009B1F9D">
      <w:pPr>
        <w:pStyle w:val="NormalWeb"/>
        <w:spacing w:before="0" w:beforeAutospacing="0" w:after="0" w:afterAutospacing="0" w:line="360" w:lineRule="auto"/>
        <w:jc w:val="both"/>
      </w:pPr>
      <w:r w:rsidRPr="00566C2F">
        <w:rPr>
          <w:sz w:val="26"/>
          <w:szCs w:val="26"/>
        </w:rPr>
        <w:t>Ưu điểm: Chương trình đơn giản, dễ hiểu.</w:t>
      </w:r>
    </w:p>
    <w:p w14:paraId="52E186D6" w14:textId="77777777" w:rsidR="007261FD" w:rsidRPr="00566C2F" w:rsidRDefault="007261FD" w:rsidP="009B1F9D">
      <w:pPr>
        <w:pStyle w:val="NormalWeb"/>
        <w:spacing w:before="0" w:beforeAutospacing="0" w:after="0" w:afterAutospacing="0" w:line="360" w:lineRule="auto"/>
        <w:jc w:val="both"/>
      </w:pPr>
      <w:r w:rsidRPr="00566C2F">
        <w:rPr>
          <w:sz w:val="26"/>
          <w:szCs w:val="26"/>
        </w:rPr>
        <w:t>Nhược điểm: Không thể dùng lập trình tuyến tính để giải quyết các bài toán phức tạp.</w:t>
      </w:r>
    </w:p>
    <w:p w14:paraId="30FEADF7" w14:textId="77777777" w:rsidR="007261FD" w:rsidRPr="00566C2F" w:rsidRDefault="007261FD" w:rsidP="009B1F9D">
      <w:pPr>
        <w:pStyle w:val="NormalWeb"/>
        <w:spacing w:before="0" w:beforeAutospacing="0" w:after="0" w:afterAutospacing="0" w:line="360" w:lineRule="auto"/>
        <w:jc w:val="both"/>
      </w:pPr>
      <w:r w:rsidRPr="00566C2F">
        <w:rPr>
          <w:sz w:val="26"/>
          <w:szCs w:val="26"/>
        </w:rPr>
        <w:t>Ngày nay, lập trình tuyến tính chỉ tồn tại trong phạm vi các module nhỏ nhất của các phương pháp lập trình khác.</w:t>
      </w:r>
    </w:p>
    <w:p w14:paraId="356497A0" w14:textId="77777777" w:rsidR="007261FD" w:rsidRPr="00566C2F" w:rsidRDefault="00036347" w:rsidP="00D92EA8">
      <w:pPr>
        <w:pStyle w:val="Heading3"/>
        <w:ind w:firstLine="0"/>
      </w:pPr>
      <w:bookmarkStart w:id="6" w:name="_Toc111103920"/>
      <w:r w:rsidRPr="00566C2F">
        <w:t xml:space="preserve">1.1.2. </w:t>
      </w:r>
      <w:r w:rsidR="007261FD" w:rsidRPr="00566C2F">
        <w:t>Lập trình có cấu trúc</w:t>
      </w:r>
      <w:bookmarkEnd w:id="6"/>
    </w:p>
    <w:p w14:paraId="6F19A61F" w14:textId="77777777" w:rsidR="007261FD" w:rsidRPr="00566C2F" w:rsidRDefault="007261FD" w:rsidP="009B1F9D">
      <w:pPr>
        <w:pStyle w:val="NormalWeb"/>
        <w:spacing w:before="0" w:beforeAutospacing="0" w:after="0" w:afterAutospacing="0" w:line="360" w:lineRule="auto"/>
        <w:jc w:val="both"/>
      </w:pPr>
      <w:r w:rsidRPr="00566C2F">
        <w:rPr>
          <w:sz w:val="26"/>
          <w:szCs w:val="26"/>
        </w:rPr>
        <w:t>Cách tiếp cận theo hướng thủ tục dựa vào chức năng, nhiệm vụ là chính và Phân rã chức năng làm mịn dần theo cách từ trên xuống (Top/Down). Các đơn thể chức năng trao đổi với nhau bằng cách truyền tham số hay sử dụng dữ liệu chung.</w:t>
      </w:r>
    </w:p>
    <w:p w14:paraId="4606DAAA" w14:textId="77777777" w:rsidR="007261FD" w:rsidRPr="00566C2F" w:rsidRDefault="007261FD" w:rsidP="009B1F9D">
      <w:pPr>
        <w:pStyle w:val="NormalWeb"/>
        <w:numPr>
          <w:ilvl w:val="0"/>
          <w:numId w:val="3"/>
        </w:numPr>
        <w:spacing w:before="0" w:beforeAutospacing="0" w:after="0" w:afterAutospacing="0" w:line="360" w:lineRule="auto"/>
        <w:jc w:val="both"/>
      </w:pPr>
      <w:r w:rsidRPr="00566C2F">
        <w:rPr>
          <w:b/>
          <w:sz w:val="26"/>
          <w:szCs w:val="26"/>
        </w:rPr>
        <w:t>Dựa vào chức năng nhiệm vụ</w:t>
      </w:r>
      <w:r w:rsidRPr="00566C2F">
        <w:rPr>
          <w:sz w:val="26"/>
          <w:szCs w:val="26"/>
        </w:rPr>
        <w:t xml:space="preserve">: Khi khảo sát, phân tích một hệ thống chúng ta thường tập trung vào các nhiệm vụ mà nó cần thực hiện. Chúng ta tập trung trước </w:t>
      </w:r>
      <w:r w:rsidRPr="00566C2F">
        <w:rPr>
          <w:sz w:val="26"/>
          <w:szCs w:val="26"/>
        </w:rPr>
        <w:lastRenderedPageBreak/>
        <w:t xml:space="preserve">hết nghiên cứu các yêu cầu của bài toán để xác định các chức năng chính của hệ thống. </w:t>
      </w:r>
    </w:p>
    <w:p w14:paraId="0FFF78B6" w14:textId="77777777" w:rsidR="007261FD" w:rsidRPr="00566C2F" w:rsidRDefault="007261FD" w:rsidP="009B1F9D">
      <w:pPr>
        <w:pStyle w:val="NormalWeb"/>
        <w:spacing w:before="0" w:beforeAutospacing="0" w:after="0" w:afterAutospacing="0" w:line="360" w:lineRule="auto"/>
        <w:ind w:firstLine="360"/>
        <w:jc w:val="both"/>
      </w:pPr>
      <w:r w:rsidRPr="00566C2F">
        <w:rPr>
          <w:sz w:val="26"/>
          <w:szCs w:val="26"/>
        </w:rPr>
        <w:t>Ví dụ khi cần xây dựng “hệ thống quản lý thư viện” thì trước hết chúng ta thường đi nghiên cứu, khảo sát trao đổi và phỏng vấn xem những người thủ thư, bạn đọc cần phải thực hiện những công việc gì để phục vụ được bạn đọc và quản lý tốt được các tài liệu.</w:t>
      </w:r>
    </w:p>
    <w:p w14:paraId="56C6A67F" w14:textId="77777777" w:rsidR="007261FD" w:rsidRPr="00566C2F" w:rsidRDefault="007261FD" w:rsidP="009B1F9D">
      <w:pPr>
        <w:pStyle w:val="NormalWeb"/>
        <w:spacing w:before="0" w:beforeAutospacing="0" w:after="0" w:afterAutospacing="0" w:line="360" w:lineRule="auto"/>
        <w:ind w:firstLine="360"/>
        <w:jc w:val="both"/>
      </w:pPr>
      <w:r w:rsidRPr="00566C2F">
        <w:rPr>
          <w:sz w:val="26"/>
          <w:szCs w:val="26"/>
        </w:rPr>
        <w:t>Qua nghiên cứu “hệ thống quản lý thư viện”, chúng ta xác định được các nhiệm vụ chính của hệ thống như: quản lý bạn đọc, cho mượn sách, nhận trả sách, thông báo nhắc trả sách, v.v</w:t>
      </w:r>
    </w:p>
    <w:p w14:paraId="1DEE41D0" w14:textId="77777777" w:rsidR="007261FD" w:rsidRPr="00566C2F" w:rsidRDefault="007261FD" w:rsidP="009B1F9D">
      <w:pPr>
        <w:pStyle w:val="NormalWeb"/>
        <w:spacing w:before="0" w:beforeAutospacing="0" w:after="0" w:afterAutospacing="0" w:line="360" w:lineRule="auto"/>
        <w:ind w:firstLine="360"/>
        <w:jc w:val="both"/>
      </w:pPr>
      <w:r w:rsidRPr="00566C2F">
        <w:rPr>
          <w:sz w:val="26"/>
          <w:szCs w:val="26"/>
        </w:rPr>
        <w:t>Hệ thống phần mềm được xem như là tập các chức năng, nhiệm vụ cần tổ chức thực thi.</w:t>
      </w:r>
    </w:p>
    <w:p w14:paraId="585F7CB6" w14:textId="77777777" w:rsidR="007261FD" w:rsidRPr="00566C2F" w:rsidRDefault="007261FD" w:rsidP="009B1F9D">
      <w:pPr>
        <w:pStyle w:val="NormalWeb"/>
        <w:numPr>
          <w:ilvl w:val="0"/>
          <w:numId w:val="4"/>
        </w:numPr>
        <w:spacing w:before="0" w:beforeAutospacing="0" w:after="0" w:afterAutospacing="0" w:line="360" w:lineRule="auto"/>
        <w:jc w:val="both"/>
      </w:pPr>
      <w:r w:rsidRPr="00566C2F">
        <w:rPr>
          <w:b/>
          <w:sz w:val="26"/>
          <w:szCs w:val="26"/>
        </w:rPr>
        <w:t>Phân rã chức năng làm mịn từ trên xuống</w:t>
      </w:r>
      <w:r w:rsidRPr="00566C2F">
        <w:rPr>
          <w:sz w:val="26"/>
          <w:szCs w:val="26"/>
        </w:rPr>
        <w:t xml:space="preserve">: </w:t>
      </w:r>
      <w:r w:rsidR="00DB036D" w:rsidRPr="00566C2F">
        <w:rPr>
          <w:sz w:val="26"/>
          <w:szCs w:val="26"/>
        </w:rPr>
        <w:t>Khả năng của con ng</w:t>
      </w:r>
      <w:r w:rsidR="005A687D" w:rsidRPr="00566C2F">
        <w:rPr>
          <w:sz w:val="26"/>
          <w:szCs w:val="26"/>
        </w:rPr>
        <w:t>ư</w:t>
      </w:r>
      <w:r w:rsidR="00DB036D" w:rsidRPr="00566C2F">
        <w:rPr>
          <w:sz w:val="26"/>
          <w:szCs w:val="26"/>
        </w:rPr>
        <w:t>ời là có giới hạn khi khảo sát, nghiên cứu để hiểu và thực thi những gì mà hệ thống thực tế đòi hỏi. Để thống trị (quản lý đ</w:t>
      </w:r>
      <w:r w:rsidR="005A687D" w:rsidRPr="00566C2F">
        <w:rPr>
          <w:sz w:val="26"/>
          <w:szCs w:val="26"/>
        </w:rPr>
        <w:t>ư</w:t>
      </w:r>
      <w:r w:rsidR="00DB036D" w:rsidRPr="00566C2F">
        <w:rPr>
          <w:sz w:val="26"/>
          <w:szCs w:val="26"/>
        </w:rPr>
        <w:t>ợc) độ phức tạp của những vấn đề phức tạp trong thực tế th</w:t>
      </w:r>
      <w:r w:rsidR="005A687D" w:rsidRPr="00566C2F">
        <w:rPr>
          <w:sz w:val="26"/>
          <w:szCs w:val="26"/>
        </w:rPr>
        <w:t>ư</w:t>
      </w:r>
      <w:r w:rsidR="00DB036D" w:rsidRPr="00566C2F">
        <w:rPr>
          <w:sz w:val="26"/>
          <w:szCs w:val="26"/>
        </w:rPr>
        <w:t>ờng chúng ta phải sử dụng nguyên lý chia để trị (</w:t>
      </w:r>
      <w:r w:rsidR="00922489" w:rsidRPr="00566C2F">
        <w:rPr>
          <w:sz w:val="26"/>
          <w:szCs w:val="26"/>
        </w:rPr>
        <w:t>divide</w:t>
      </w:r>
      <w:r w:rsidR="00DB036D" w:rsidRPr="00566C2F">
        <w:rPr>
          <w:sz w:val="26"/>
          <w:szCs w:val="26"/>
        </w:rPr>
        <w:t xml:space="preserve"> and conquer), nghĩa là phân tách nhỏ các chức năng chính thành các chức năng đơn giản hơn theo cách từ trên xuống. Qui trình này đ</w:t>
      </w:r>
      <w:r w:rsidR="005A687D" w:rsidRPr="00566C2F">
        <w:rPr>
          <w:sz w:val="26"/>
          <w:szCs w:val="26"/>
        </w:rPr>
        <w:t>ư</w:t>
      </w:r>
      <w:r w:rsidR="00DB036D" w:rsidRPr="00566C2F">
        <w:rPr>
          <w:sz w:val="26"/>
          <w:szCs w:val="26"/>
        </w:rPr>
        <w:t>ợc lặp lại cho đến khi thu đ</w:t>
      </w:r>
      <w:r w:rsidR="005A687D" w:rsidRPr="00566C2F">
        <w:rPr>
          <w:sz w:val="26"/>
          <w:szCs w:val="26"/>
        </w:rPr>
        <w:t>ư</w:t>
      </w:r>
      <w:r w:rsidR="00DB036D" w:rsidRPr="00566C2F">
        <w:rPr>
          <w:sz w:val="26"/>
          <w:szCs w:val="26"/>
        </w:rPr>
        <w:t>ợc những đơn thể chức năng t</w:t>
      </w:r>
      <w:r w:rsidR="005A687D" w:rsidRPr="00566C2F">
        <w:rPr>
          <w:sz w:val="26"/>
          <w:szCs w:val="26"/>
        </w:rPr>
        <w:t>ư</w:t>
      </w:r>
      <w:r w:rsidR="00DB036D" w:rsidRPr="00566C2F">
        <w:rPr>
          <w:sz w:val="26"/>
          <w:szCs w:val="26"/>
        </w:rPr>
        <w:t>ơng đối đơn giản, hiểu đ</w:t>
      </w:r>
      <w:r w:rsidR="005A687D" w:rsidRPr="00566C2F">
        <w:rPr>
          <w:sz w:val="26"/>
          <w:szCs w:val="26"/>
        </w:rPr>
        <w:t>ư</w:t>
      </w:r>
      <w:r w:rsidR="00DB036D" w:rsidRPr="00566C2F">
        <w:rPr>
          <w:sz w:val="26"/>
          <w:szCs w:val="26"/>
        </w:rPr>
        <w:t>ợc và thực hiện cài đặt chúng mà không làm tăng thêm độ phức tạp để liên kết chúng trong hệ thống. Độ phức tạp liên kết các thành phần chức năng của hệ thống th</w:t>
      </w:r>
      <w:r w:rsidR="005A687D" w:rsidRPr="00566C2F">
        <w:rPr>
          <w:sz w:val="26"/>
          <w:szCs w:val="26"/>
        </w:rPr>
        <w:t>ư</w:t>
      </w:r>
      <w:r w:rsidR="00DB036D" w:rsidRPr="00566C2F">
        <w:rPr>
          <w:sz w:val="26"/>
          <w:szCs w:val="26"/>
        </w:rPr>
        <w:t>ờng là tỉ lệ nghịch với độ phức tạp của các đơn thể. Vì thế một vấn đề đặt ra là có cách nào để biết khi nào quá trình phân tách các đơn thể chức năng hay còn gọi là quá trình làm mịn dần này kết thúc. Thông th</w:t>
      </w:r>
      <w:r w:rsidR="005A687D" w:rsidRPr="00566C2F">
        <w:rPr>
          <w:sz w:val="26"/>
          <w:szCs w:val="26"/>
        </w:rPr>
        <w:t>ư</w:t>
      </w:r>
      <w:r w:rsidR="00DB036D" w:rsidRPr="00566C2F">
        <w:rPr>
          <w:sz w:val="26"/>
          <w:szCs w:val="26"/>
        </w:rPr>
        <w:t>ờng thì quá trình thực hiện phân rã các chức năng của hệ thống phụ thuộc nhiều vào độ phức hợp của bài toán ứng dụng và vào trình độ của những ng</w:t>
      </w:r>
      <w:r w:rsidR="005A687D" w:rsidRPr="00566C2F">
        <w:rPr>
          <w:sz w:val="26"/>
          <w:szCs w:val="26"/>
        </w:rPr>
        <w:t>ư</w:t>
      </w:r>
      <w:r w:rsidR="00DB036D" w:rsidRPr="00566C2F">
        <w:rPr>
          <w:sz w:val="26"/>
          <w:szCs w:val="26"/>
        </w:rPr>
        <w:t>ời tham gia phát triển phần mềm. Một hệ thống đ</w:t>
      </w:r>
      <w:r w:rsidR="005A687D" w:rsidRPr="00566C2F">
        <w:rPr>
          <w:sz w:val="26"/>
          <w:szCs w:val="26"/>
        </w:rPr>
        <w:t>ư</w:t>
      </w:r>
      <w:r w:rsidR="00DB036D" w:rsidRPr="00566C2F">
        <w:rPr>
          <w:sz w:val="26"/>
          <w:szCs w:val="26"/>
        </w:rPr>
        <w:t>ợc phân tích dựa trên các chức năng hoặc quá trình sẽ đ</w:t>
      </w:r>
      <w:r w:rsidR="005A687D" w:rsidRPr="00566C2F">
        <w:rPr>
          <w:sz w:val="26"/>
          <w:szCs w:val="26"/>
        </w:rPr>
        <w:t>ư</w:t>
      </w:r>
      <w:r w:rsidR="00DB036D" w:rsidRPr="00566C2F">
        <w:rPr>
          <w:sz w:val="26"/>
          <w:szCs w:val="26"/>
        </w:rPr>
        <w:t>ợc chia thành các hệ thống con và tạo ra cấu trúc phân cấp các chức năng. Ví dụ, hệ thống quản lý th</w:t>
      </w:r>
      <w:r w:rsidR="005A687D" w:rsidRPr="00566C2F">
        <w:rPr>
          <w:sz w:val="26"/>
          <w:szCs w:val="26"/>
        </w:rPr>
        <w:t>ư</w:t>
      </w:r>
      <w:r w:rsidR="00DB036D" w:rsidRPr="00566C2F">
        <w:rPr>
          <w:sz w:val="26"/>
          <w:szCs w:val="26"/>
        </w:rPr>
        <w:t xml:space="preserve"> viện có thể phân chia từ trên xuống nh</w:t>
      </w:r>
      <w:r w:rsidR="005A687D" w:rsidRPr="00566C2F">
        <w:rPr>
          <w:sz w:val="26"/>
          <w:szCs w:val="26"/>
        </w:rPr>
        <w:t>ư</w:t>
      </w:r>
      <w:r w:rsidR="00DB036D" w:rsidRPr="00566C2F">
        <w:rPr>
          <w:sz w:val="26"/>
          <w:szCs w:val="26"/>
        </w:rPr>
        <w:t xml:space="preserve"> sau:</w:t>
      </w:r>
    </w:p>
    <w:p w14:paraId="62403C24" w14:textId="77777777" w:rsidR="00BE47CF" w:rsidRPr="00566C2F" w:rsidRDefault="00DB036D" w:rsidP="009B1F9D">
      <w:pPr>
        <w:pStyle w:val="NormalWeb"/>
        <w:keepNext/>
        <w:spacing w:before="0" w:beforeAutospacing="0" w:after="0" w:afterAutospacing="0" w:line="360" w:lineRule="auto"/>
        <w:ind w:firstLine="0"/>
        <w:jc w:val="both"/>
      </w:pPr>
      <w:r w:rsidRPr="00566C2F">
        <w:rPr>
          <w:noProof/>
        </w:rPr>
        <w:lastRenderedPageBreak/>
        <w:drawing>
          <wp:inline distT="0" distB="0" distL="0" distR="0" wp14:anchorId="3B922CCE" wp14:editId="71CDBFB0">
            <wp:extent cx="5760720" cy="1129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29665"/>
                    </a:xfrm>
                    <a:prstGeom prst="rect">
                      <a:avLst/>
                    </a:prstGeom>
                  </pic:spPr>
                </pic:pic>
              </a:graphicData>
            </a:graphic>
          </wp:inline>
        </w:drawing>
      </w:r>
    </w:p>
    <w:p w14:paraId="55500BBE" w14:textId="01C4D0A0" w:rsidR="00DB036D" w:rsidRPr="00566C2F" w:rsidRDefault="00BE47CF" w:rsidP="00ED676E">
      <w:pPr>
        <w:pStyle w:val="Caption"/>
        <w:spacing w:after="0" w:line="360" w:lineRule="auto"/>
        <w:jc w:val="center"/>
        <w:rPr>
          <w:rFonts w:cs="Times New Roman"/>
          <w:color w:val="auto"/>
          <w:sz w:val="26"/>
          <w:szCs w:val="26"/>
        </w:rPr>
      </w:pPr>
      <w:r w:rsidRPr="00566C2F">
        <w:rPr>
          <w:rFonts w:cs="Times New Roman"/>
          <w:color w:val="auto"/>
          <w:sz w:val="26"/>
          <w:szCs w:val="26"/>
        </w:rPr>
        <w:t xml:space="preserve">Hình </w:t>
      </w:r>
      <w:r w:rsidR="00B63C94" w:rsidRPr="00566C2F">
        <w:rPr>
          <w:rFonts w:cs="Times New Roman"/>
          <w:color w:val="auto"/>
          <w:sz w:val="26"/>
          <w:szCs w:val="26"/>
        </w:rPr>
        <w:fldChar w:fldCharType="begin"/>
      </w:r>
      <w:r w:rsidR="00B63C94" w:rsidRPr="00566C2F">
        <w:rPr>
          <w:rFonts w:cs="Times New Roman"/>
          <w:color w:val="auto"/>
          <w:sz w:val="26"/>
          <w:szCs w:val="26"/>
        </w:rPr>
        <w:instrText xml:space="preserve"> SEQ Hình_ \* ARABIC </w:instrText>
      </w:r>
      <w:r w:rsidR="00B63C94" w:rsidRPr="00566C2F">
        <w:rPr>
          <w:rFonts w:cs="Times New Roman"/>
          <w:color w:val="auto"/>
          <w:sz w:val="26"/>
          <w:szCs w:val="26"/>
        </w:rPr>
        <w:fldChar w:fldCharType="separate"/>
      </w:r>
      <w:r w:rsidR="003D6D96">
        <w:rPr>
          <w:rFonts w:cs="Times New Roman"/>
          <w:noProof/>
          <w:color w:val="auto"/>
          <w:sz w:val="26"/>
          <w:szCs w:val="26"/>
        </w:rPr>
        <w:t>1</w:t>
      </w:r>
      <w:r w:rsidR="00B63C94" w:rsidRPr="00566C2F">
        <w:rPr>
          <w:rFonts w:cs="Times New Roman"/>
          <w:color w:val="auto"/>
          <w:sz w:val="26"/>
          <w:szCs w:val="26"/>
        </w:rPr>
        <w:fldChar w:fldCharType="end"/>
      </w:r>
      <w:r w:rsidR="00ED676E" w:rsidRPr="00566C2F">
        <w:rPr>
          <w:rFonts w:cs="Times New Roman"/>
          <w:color w:val="auto"/>
          <w:sz w:val="26"/>
          <w:szCs w:val="26"/>
        </w:rPr>
        <w:t>.1</w:t>
      </w:r>
      <w:r w:rsidRPr="00566C2F">
        <w:rPr>
          <w:rFonts w:cs="Times New Roman"/>
          <w:color w:val="auto"/>
          <w:sz w:val="26"/>
          <w:szCs w:val="26"/>
        </w:rPr>
        <w:t>: Sơ đồ chức năng của Hệ thống quản lý thư viện</w:t>
      </w:r>
    </w:p>
    <w:p w14:paraId="7ADF499E" w14:textId="77777777" w:rsidR="00DB036D" w:rsidRPr="00566C2F" w:rsidRDefault="00BE47CF" w:rsidP="009B1F9D">
      <w:pPr>
        <w:jc w:val="both"/>
        <w:rPr>
          <w:rFonts w:cs="Times New Roman"/>
          <w:szCs w:val="26"/>
        </w:rPr>
      </w:pPr>
      <w:r w:rsidRPr="00566C2F">
        <w:rPr>
          <w:rFonts w:cs="Times New Roman"/>
          <w:szCs w:val="26"/>
        </w:rPr>
        <w:t>Các chức năng của hầu hết các hệ thống thông tin quản lý đều có thể tổ chức thành sơ đồ chức năng theo cấu trúc phân cấp có thứ bậc.</w:t>
      </w:r>
    </w:p>
    <w:p w14:paraId="63182B2E" w14:textId="77777777" w:rsidR="00BE47CF" w:rsidRPr="00566C2F" w:rsidRDefault="00BE47CF" w:rsidP="009B1F9D">
      <w:pPr>
        <w:pStyle w:val="ListParagraph"/>
        <w:numPr>
          <w:ilvl w:val="0"/>
          <w:numId w:val="4"/>
        </w:numPr>
        <w:jc w:val="both"/>
        <w:rPr>
          <w:rFonts w:cs="Times New Roman"/>
          <w:szCs w:val="26"/>
        </w:rPr>
      </w:pPr>
      <w:r w:rsidRPr="00566C2F">
        <w:rPr>
          <w:rFonts w:cs="Times New Roman"/>
          <w:szCs w:val="26"/>
        </w:rPr>
        <w:t>Các đơn thể chức năng trao đổi với nhau bằng cách truyền tham số hay sử dụng dữ liệu chung. Một hệ thống phần mềm bao giờ cũng phải đ</w:t>
      </w:r>
      <w:r w:rsidR="005A687D" w:rsidRPr="00566C2F">
        <w:rPr>
          <w:rFonts w:cs="Times New Roman"/>
          <w:szCs w:val="26"/>
        </w:rPr>
        <w:t>ư</w:t>
      </w:r>
      <w:r w:rsidRPr="00566C2F">
        <w:rPr>
          <w:rFonts w:cs="Times New Roman"/>
          <w:szCs w:val="26"/>
        </w:rPr>
        <w:t>ợc xem nh</w:t>
      </w:r>
      <w:r w:rsidR="005A687D" w:rsidRPr="00566C2F">
        <w:rPr>
          <w:rFonts w:cs="Times New Roman"/>
          <w:szCs w:val="26"/>
        </w:rPr>
        <w:t>ư</w:t>
      </w:r>
      <w:r w:rsidRPr="00566C2F">
        <w:rPr>
          <w:rFonts w:cs="Times New Roman"/>
          <w:szCs w:val="26"/>
        </w:rPr>
        <w:t xml:space="preserve"> là một thể thống nhất, do đó các đơn thể chức năng phải có quan hệ trao đổi thống tin, dữ liệu với nhau. Trong một ch</w:t>
      </w:r>
      <w:r w:rsidR="005A687D" w:rsidRPr="00566C2F">
        <w:rPr>
          <w:rFonts w:cs="Times New Roman"/>
          <w:szCs w:val="26"/>
        </w:rPr>
        <w:t>ư</w:t>
      </w:r>
      <w:r w:rsidRPr="00566C2F">
        <w:rPr>
          <w:rFonts w:cs="Times New Roman"/>
          <w:szCs w:val="26"/>
        </w:rPr>
        <w:t>ơng trình gồm nhiều hàm (thực hiện nhiều chức năng khác nhau) muốn trao đổi dữ liệu đ</w:t>
      </w:r>
      <w:r w:rsidR="005A687D" w:rsidRPr="00566C2F">
        <w:rPr>
          <w:rFonts w:cs="Times New Roman"/>
          <w:szCs w:val="26"/>
        </w:rPr>
        <w:t>ư</w:t>
      </w:r>
      <w:r w:rsidRPr="00566C2F">
        <w:rPr>
          <w:rFonts w:cs="Times New Roman"/>
          <w:szCs w:val="26"/>
        </w:rPr>
        <w:t>ợc với nhau thì nhất thiết phải sử dụng dữ liệu chung hoặc liên kết với nhau bằng cách truyền tham biến. Mỗi đơn thể chức năng không những chỉ thao tác, xử lý trên những dữ liệu cục bộ (Local Variables) mà còn phải sử dụng các biến chung, th</w:t>
      </w:r>
      <w:r w:rsidR="005A687D" w:rsidRPr="00566C2F">
        <w:rPr>
          <w:rFonts w:cs="Times New Roman"/>
          <w:szCs w:val="26"/>
        </w:rPr>
        <w:t>ư</w:t>
      </w:r>
      <w:r w:rsidRPr="00566C2F">
        <w:rPr>
          <w:rFonts w:cs="Times New Roman"/>
          <w:szCs w:val="26"/>
        </w:rPr>
        <w:t>ờng đó là các biến toàn cục (Global Variable).</w:t>
      </w:r>
    </w:p>
    <w:p w14:paraId="313D7C6C" w14:textId="77777777" w:rsidR="00BE47CF" w:rsidRPr="00566C2F" w:rsidRDefault="00BE47CF" w:rsidP="003D790A">
      <w:pPr>
        <w:pStyle w:val="ListParagraph"/>
        <w:keepNext/>
        <w:ind w:left="360"/>
        <w:jc w:val="center"/>
        <w:rPr>
          <w:rFonts w:cs="Times New Roman"/>
          <w:szCs w:val="26"/>
        </w:rPr>
      </w:pPr>
      <w:r w:rsidRPr="00566C2F">
        <w:rPr>
          <w:rFonts w:cs="Times New Roman"/>
          <w:noProof/>
          <w:szCs w:val="26"/>
        </w:rPr>
        <w:drawing>
          <wp:inline distT="0" distB="0" distL="0" distR="0" wp14:anchorId="7D3FAF81" wp14:editId="0F3CEFB6">
            <wp:extent cx="368617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175" cy="1600200"/>
                    </a:xfrm>
                    <a:prstGeom prst="rect">
                      <a:avLst/>
                    </a:prstGeom>
                  </pic:spPr>
                </pic:pic>
              </a:graphicData>
            </a:graphic>
          </wp:inline>
        </w:drawing>
      </w:r>
    </w:p>
    <w:p w14:paraId="1EDB069D" w14:textId="43F333E8" w:rsidR="00BE47CF" w:rsidRPr="00566C2F" w:rsidRDefault="00BE47CF" w:rsidP="003D790A">
      <w:pPr>
        <w:pStyle w:val="Caption"/>
        <w:spacing w:after="0" w:line="360" w:lineRule="auto"/>
        <w:jc w:val="center"/>
        <w:rPr>
          <w:rFonts w:cs="Times New Roman"/>
          <w:color w:val="auto"/>
          <w:sz w:val="26"/>
          <w:szCs w:val="26"/>
        </w:rPr>
      </w:pPr>
      <w:r w:rsidRPr="00566C2F">
        <w:rPr>
          <w:rFonts w:cs="Times New Roman"/>
          <w:color w:val="auto"/>
          <w:sz w:val="26"/>
          <w:szCs w:val="26"/>
        </w:rPr>
        <w:t xml:space="preserve">Hình </w:t>
      </w:r>
      <w:r w:rsidR="00ED676E" w:rsidRPr="00566C2F">
        <w:rPr>
          <w:rFonts w:cs="Times New Roman"/>
          <w:color w:val="auto"/>
          <w:sz w:val="26"/>
          <w:szCs w:val="26"/>
        </w:rPr>
        <w:t>1.</w:t>
      </w:r>
      <w:r w:rsidR="00B63C94" w:rsidRPr="00566C2F">
        <w:rPr>
          <w:rFonts w:cs="Times New Roman"/>
          <w:color w:val="auto"/>
          <w:sz w:val="26"/>
          <w:szCs w:val="26"/>
        </w:rPr>
        <w:fldChar w:fldCharType="begin"/>
      </w:r>
      <w:r w:rsidR="00B63C94" w:rsidRPr="00566C2F">
        <w:rPr>
          <w:rFonts w:cs="Times New Roman"/>
          <w:color w:val="auto"/>
          <w:sz w:val="26"/>
          <w:szCs w:val="26"/>
        </w:rPr>
        <w:instrText xml:space="preserve"> SEQ Hình_ \* ARABIC </w:instrText>
      </w:r>
      <w:r w:rsidR="00B63C94" w:rsidRPr="00566C2F">
        <w:rPr>
          <w:rFonts w:cs="Times New Roman"/>
          <w:color w:val="auto"/>
          <w:sz w:val="26"/>
          <w:szCs w:val="26"/>
        </w:rPr>
        <w:fldChar w:fldCharType="separate"/>
      </w:r>
      <w:r w:rsidR="003D6D96">
        <w:rPr>
          <w:rFonts w:cs="Times New Roman"/>
          <w:noProof/>
          <w:color w:val="auto"/>
          <w:sz w:val="26"/>
          <w:szCs w:val="26"/>
        </w:rPr>
        <w:t>2</w:t>
      </w:r>
      <w:r w:rsidR="00B63C94" w:rsidRPr="00566C2F">
        <w:rPr>
          <w:rFonts w:cs="Times New Roman"/>
          <w:color w:val="auto"/>
          <w:sz w:val="26"/>
          <w:szCs w:val="26"/>
        </w:rPr>
        <w:fldChar w:fldCharType="end"/>
      </w:r>
      <w:r w:rsidRPr="00566C2F">
        <w:rPr>
          <w:rFonts w:cs="Times New Roman"/>
          <w:color w:val="auto"/>
          <w:sz w:val="26"/>
          <w:szCs w:val="26"/>
        </w:rPr>
        <w:t>: Mối quan hệ giữa các chức năng trong hệ thống</w:t>
      </w:r>
    </w:p>
    <w:p w14:paraId="53998489" w14:textId="77777777" w:rsidR="00BE47CF" w:rsidRPr="00566C2F" w:rsidRDefault="00BE47CF" w:rsidP="009B1F9D">
      <w:pPr>
        <w:jc w:val="both"/>
        <w:rPr>
          <w:rFonts w:cs="Times New Roman"/>
          <w:b/>
          <w:szCs w:val="26"/>
          <w:u w:val="single"/>
        </w:rPr>
      </w:pPr>
      <w:r w:rsidRPr="00566C2F">
        <w:rPr>
          <w:rFonts w:cs="Times New Roman"/>
          <w:b/>
          <w:szCs w:val="26"/>
          <w:u w:val="single"/>
        </w:rPr>
        <w:t>Nhận xét:</w:t>
      </w:r>
    </w:p>
    <w:p w14:paraId="437E4AE5" w14:textId="77777777" w:rsidR="00BE47CF" w:rsidRPr="00566C2F" w:rsidRDefault="00BE47CF" w:rsidP="009B1F9D">
      <w:pPr>
        <w:pStyle w:val="ListParagraph"/>
        <w:numPr>
          <w:ilvl w:val="0"/>
          <w:numId w:val="4"/>
        </w:numPr>
        <w:jc w:val="both"/>
        <w:rPr>
          <w:rFonts w:cs="Times New Roman"/>
          <w:szCs w:val="26"/>
        </w:rPr>
      </w:pPr>
      <w:r w:rsidRPr="00566C2F">
        <w:rPr>
          <w:rFonts w:cs="Times New Roman"/>
          <w:szCs w:val="26"/>
        </w:rPr>
        <w:t>Hệ thống đ</w:t>
      </w:r>
      <w:r w:rsidR="005A687D" w:rsidRPr="00566C2F">
        <w:rPr>
          <w:rFonts w:cs="Times New Roman"/>
          <w:szCs w:val="26"/>
        </w:rPr>
        <w:t>ư</w:t>
      </w:r>
      <w:r w:rsidRPr="00566C2F">
        <w:rPr>
          <w:rFonts w:cs="Times New Roman"/>
          <w:szCs w:val="26"/>
        </w:rPr>
        <w:t>ợc xây dựng dựa vào chức năng là chính mà trong thực tế thì chức năng, nhiệm vụ của hệ thống lại hay thay đổi. Để đảm bảo cho hệ thống thực hiện đ</w:t>
      </w:r>
      <w:r w:rsidR="005A687D" w:rsidRPr="00566C2F">
        <w:rPr>
          <w:rFonts w:cs="Times New Roman"/>
          <w:szCs w:val="26"/>
        </w:rPr>
        <w:t>ư</w:t>
      </w:r>
      <w:r w:rsidRPr="00566C2F">
        <w:rPr>
          <w:rFonts w:cs="Times New Roman"/>
          <w:szCs w:val="26"/>
        </w:rPr>
        <w:t>ợc công việc theo yêu cầu, nhất là những yêu cầu về mặt chức năng đó lại bị thay đổi là công việc phức tạp và rất tốn kém.</w:t>
      </w:r>
    </w:p>
    <w:p w14:paraId="5F0C05D6" w14:textId="77777777" w:rsidR="00BE47CF" w:rsidRPr="00566C2F" w:rsidRDefault="00BE47CF" w:rsidP="009B1F9D">
      <w:pPr>
        <w:ind w:firstLine="360"/>
        <w:jc w:val="both"/>
        <w:rPr>
          <w:rFonts w:cs="Times New Roman"/>
          <w:szCs w:val="26"/>
        </w:rPr>
      </w:pPr>
      <w:r w:rsidRPr="00566C2F">
        <w:rPr>
          <w:rFonts w:cs="Times New Roman"/>
          <w:szCs w:val="26"/>
        </w:rPr>
        <w:t>Ví dụ: giám đốc th</w:t>
      </w:r>
      <w:r w:rsidR="005A687D" w:rsidRPr="00566C2F">
        <w:rPr>
          <w:rFonts w:cs="Times New Roman"/>
          <w:szCs w:val="26"/>
        </w:rPr>
        <w:t>ư</w:t>
      </w:r>
      <w:r w:rsidRPr="00566C2F">
        <w:rPr>
          <w:rFonts w:cs="Times New Roman"/>
          <w:szCs w:val="26"/>
        </w:rPr>
        <w:t xml:space="preserve"> viện yêu cầu thay đổi cách quản lý bạn đọc hoặc hơn nữa, yêu cầu bổ sung chức năng theo dõi những tài liệu mới mà bạn đọc th</w:t>
      </w:r>
      <w:r w:rsidR="005A687D" w:rsidRPr="00566C2F">
        <w:rPr>
          <w:rFonts w:cs="Times New Roman"/>
          <w:szCs w:val="26"/>
        </w:rPr>
        <w:t>ư</w:t>
      </w:r>
      <w:r w:rsidRPr="00566C2F">
        <w:rPr>
          <w:rFonts w:cs="Times New Roman"/>
          <w:szCs w:val="26"/>
        </w:rPr>
        <w:t xml:space="preserve">ờng xuyên yêu cầu để đặt mua, v.v. Khi đó vấn đề bảo trì hệ thống phần mềm không phải là vấn đề dễ </w:t>
      </w:r>
      <w:r w:rsidRPr="00566C2F">
        <w:rPr>
          <w:rFonts w:cs="Times New Roman"/>
          <w:szCs w:val="26"/>
        </w:rPr>
        <w:lastRenderedPageBreak/>
        <w:t>thực hiện. Nhiều khi có những yêu cầu thay đổi cơ bản mà việc sửa đổi không hiệu quả và vì thế đòi hỏi phải phân tích, thiết kế lại hệ thống thì hiệu quả hơn.</w:t>
      </w:r>
    </w:p>
    <w:p w14:paraId="6B48C9FE" w14:textId="77777777" w:rsidR="00BE47CF" w:rsidRPr="00566C2F" w:rsidRDefault="00BE47CF" w:rsidP="009B1F9D">
      <w:pPr>
        <w:pStyle w:val="ListParagraph"/>
        <w:numPr>
          <w:ilvl w:val="0"/>
          <w:numId w:val="4"/>
        </w:numPr>
        <w:jc w:val="both"/>
        <w:rPr>
          <w:rFonts w:cs="Times New Roman"/>
          <w:szCs w:val="26"/>
        </w:rPr>
      </w:pPr>
      <w:r w:rsidRPr="00566C2F">
        <w:rPr>
          <w:rFonts w:cs="Times New Roman"/>
          <w:szCs w:val="26"/>
        </w:rPr>
        <w:t>Các bộ phận của hệ thống phải sử dụng biến toàn cục để trao đổi với nhau, do vậy khả năng thay đổi, mở rộng của chúng và của cả hệ thống là bị hạn chế. Nh</w:t>
      </w:r>
      <w:r w:rsidR="005A687D" w:rsidRPr="00566C2F">
        <w:rPr>
          <w:rFonts w:cs="Times New Roman"/>
          <w:szCs w:val="26"/>
        </w:rPr>
        <w:t>ư</w:t>
      </w:r>
      <w:r w:rsidRPr="00566C2F">
        <w:rPr>
          <w:rFonts w:cs="Times New Roman"/>
          <w:szCs w:val="26"/>
        </w:rPr>
        <w:t xml:space="preserve"> trên đã phân tích, những thay đổi liên quan đến các dữ liệu chung sẽ ảnh h</w:t>
      </w:r>
      <w:r w:rsidR="005A687D" w:rsidRPr="00566C2F">
        <w:rPr>
          <w:rFonts w:cs="Times New Roman"/>
          <w:szCs w:val="26"/>
        </w:rPr>
        <w:t>ư</w:t>
      </w:r>
      <w:r w:rsidRPr="00566C2F">
        <w:rPr>
          <w:rFonts w:cs="Times New Roman"/>
          <w:szCs w:val="26"/>
        </w:rPr>
        <w:t>ởng tới các bộ phận liên quan. Do đó, một thiết kế tốt phải rõ ràng, dễ hiểu và mọi sửa đổi chỉ có hiệu ứng cục bộ.</w:t>
      </w:r>
    </w:p>
    <w:p w14:paraId="7C91A95D" w14:textId="5EDB64C4" w:rsidR="00BE47CF" w:rsidRPr="00566C2F" w:rsidRDefault="00BE47CF" w:rsidP="00BB3FCF">
      <w:pPr>
        <w:pStyle w:val="ListParagraph"/>
        <w:numPr>
          <w:ilvl w:val="0"/>
          <w:numId w:val="4"/>
        </w:numPr>
        <w:jc w:val="both"/>
        <w:rPr>
          <w:rFonts w:cs="Times New Roman"/>
          <w:szCs w:val="26"/>
        </w:rPr>
      </w:pPr>
      <w:r w:rsidRPr="00566C2F">
        <w:rPr>
          <w:rFonts w:cs="Times New Roman"/>
          <w:szCs w:val="26"/>
        </w:rPr>
        <w:t>Khả năng tái sử dụng (Reuse) bị hạn chế và không hỗ trợ cơ chế kế thừa (Inheritance). Để có độ thích nghi cao thì mỗi thành phần phải là tự chứa. Muốn là tự chứa hoàn toàn thì một thành phần không nên dùng các thành phần ngoại lai. Tuy nhiên, điều này lại mâu thuẫn với kinh nghiệm nói rằng các thành phần hiện có nên là dùng lại đ</w:t>
      </w:r>
      <w:r w:rsidR="005A687D" w:rsidRPr="00566C2F">
        <w:rPr>
          <w:rFonts w:cs="Times New Roman"/>
          <w:szCs w:val="26"/>
        </w:rPr>
        <w:t>ư</w:t>
      </w:r>
      <w:r w:rsidRPr="00566C2F">
        <w:rPr>
          <w:rFonts w:cs="Times New Roman"/>
          <w:szCs w:val="26"/>
        </w:rPr>
        <w:t xml:space="preserve">ợc. Vậy là cần có một sự cân bằng giữa tính </w:t>
      </w:r>
      <w:r w:rsidR="005A687D" w:rsidRPr="00566C2F">
        <w:rPr>
          <w:rFonts w:cs="Times New Roman"/>
          <w:szCs w:val="26"/>
        </w:rPr>
        <w:t>ư</w:t>
      </w:r>
      <w:r w:rsidRPr="00566C2F">
        <w:rPr>
          <w:rFonts w:cs="Times New Roman"/>
          <w:szCs w:val="26"/>
        </w:rPr>
        <w:t>u việt của sự dùng lại các thành phần (ở đây chủ yếu là các hàm) và sự mất mát tính thích ứng đ</w:t>
      </w:r>
      <w:r w:rsidR="005A687D" w:rsidRPr="00566C2F">
        <w:rPr>
          <w:rFonts w:cs="Times New Roman"/>
          <w:szCs w:val="26"/>
        </w:rPr>
        <w:t>ư</w:t>
      </w:r>
      <w:r w:rsidRPr="00566C2F">
        <w:rPr>
          <w:rFonts w:cs="Times New Roman"/>
          <w:szCs w:val="26"/>
        </w:rPr>
        <w:t>ợc của chúng. Các thành của hệ thống phải kết dính (Cohension) nh</w:t>
      </w:r>
      <w:r w:rsidR="005A687D" w:rsidRPr="00566C2F">
        <w:rPr>
          <w:rFonts w:cs="Times New Roman"/>
          <w:szCs w:val="26"/>
        </w:rPr>
        <w:t>ư</w:t>
      </w:r>
      <w:r w:rsidRPr="00566C2F">
        <w:rPr>
          <w:rFonts w:cs="Times New Roman"/>
          <w:szCs w:val="26"/>
        </w:rPr>
        <w:t>ng phải t</w:t>
      </w:r>
      <w:r w:rsidR="005A687D" w:rsidRPr="00566C2F">
        <w:rPr>
          <w:rFonts w:cs="Times New Roman"/>
          <w:szCs w:val="26"/>
        </w:rPr>
        <w:t>ư</w:t>
      </w:r>
      <w:r w:rsidRPr="00566C2F">
        <w:rPr>
          <w:rFonts w:cs="Times New Roman"/>
          <w:szCs w:val="26"/>
        </w:rPr>
        <w:t>ơng đối lỏng để dễ thích nghi. Một trong cơ chế chính hỗ trợ để dễ có đ</w:t>
      </w:r>
      <w:r w:rsidR="005A687D" w:rsidRPr="00566C2F">
        <w:rPr>
          <w:rFonts w:cs="Times New Roman"/>
          <w:szCs w:val="26"/>
        </w:rPr>
        <w:t>ư</w:t>
      </w:r>
      <w:r w:rsidRPr="00566C2F">
        <w:rPr>
          <w:rFonts w:cs="Times New Roman"/>
          <w:szCs w:val="26"/>
        </w:rPr>
        <w:t>ợc tính thích nghi là kế thừa thì cách tiếp cận h</w:t>
      </w:r>
      <w:r w:rsidR="005A687D" w:rsidRPr="00566C2F">
        <w:rPr>
          <w:rFonts w:cs="Times New Roman"/>
          <w:szCs w:val="26"/>
        </w:rPr>
        <w:t>ư</w:t>
      </w:r>
      <w:r w:rsidRPr="00566C2F">
        <w:rPr>
          <w:rFonts w:cs="Times New Roman"/>
          <w:szCs w:val="26"/>
        </w:rPr>
        <w:t>ớng chức năng lại không hỗ trợ. Đó là cơ chế biểu diễn tính t</w:t>
      </w:r>
      <w:r w:rsidR="005A687D" w:rsidRPr="00566C2F">
        <w:rPr>
          <w:rFonts w:cs="Times New Roman"/>
          <w:szCs w:val="26"/>
        </w:rPr>
        <w:t>ư</w:t>
      </w:r>
      <w:r w:rsidRPr="00566C2F">
        <w:rPr>
          <w:rFonts w:cs="Times New Roman"/>
          <w:szCs w:val="26"/>
        </w:rPr>
        <w:t>ơng tự của các thực thể, đơn giản hoá định nghĩa những khái niệm t</w:t>
      </w:r>
      <w:r w:rsidR="005A687D" w:rsidRPr="00566C2F">
        <w:rPr>
          <w:rFonts w:cs="Times New Roman"/>
          <w:szCs w:val="26"/>
        </w:rPr>
        <w:t>ư</w:t>
      </w:r>
      <w:r w:rsidRPr="00566C2F">
        <w:rPr>
          <w:rFonts w:cs="Times New Roman"/>
          <w:szCs w:val="26"/>
        </w:rPr>
        <w:t>ơng tự từ những sự vật đã đ</w:t>
      </w:r>
      <w:r w:rsidR="005A687D" w:rsidRPr="00566C2F">
        <w:rPr>
          <w:rFonts w:cs="Times New Roman"/>
          <w:szCs w:val="26"/>
        </w:rPr>
        <w:t>ư</w:t>
      </w:r>
      <w:r w:rsidRPr="00566C2F">
        <w:rPr>
          <w:rFonts w:cs="Times New Roman"/>
          <w:szCs w:val="26"/>
        </w:rPr>
        <w:t>ợc định nghĩa tr</w:t>
      </w:r>
      <w:r w:rsidR="005A687D" w:rsidRPr="00566C2F">
        <w:rPr>
          <w:rFonts w:cs="Times New Roman"/>
          <w:szCs w:val="26"/>
        </w:rPr>
        <w:t>ư</w:t>
      </w:r>
      <w:r w:rsidRPr="00566C2F">
        <w:rPr>
          <w:rFonts w:cs="Times New Roman"/>
          <w:szCs w:val="26"/>
        </w:rPr>
        <w:t>ớc trên cơ sở bổ sung hay thay đổi một số các đặc tr</w:t>
      </w:r>
      <w:r w:rsidR="005A687D" w:rsidRPr="00566C2F">
        <w:rPr>
          <w:rFonts w:cs="Times New Roman"/>
          <w:szCs w:val="26"/>
        </w:rPr>
        <w:t>ư</w:t>
      </w:r>
      <w:r w:rsidRPr="00566C2F">
        <w:rPr>
          <w:rFonts w:cs="Times New Roman"/>
          <w:szCs w:val="26"/>
        </w:rPr>
        <w:t>ng hay tính chất của chúng. Cơ chế này giúp chúng ta thực hiện đ</w:t>
      </w:r>
      <w:r w:rsidR="005A687D" w:rsidRPr="00566C2F">
        <w:rPr>
          <w:rFonts w:cs="Times New Roman"/>
          <w:szCs w:val="26"/>
        </w:rPr>
        <w:t>ư</w:t>
      </w:r>
      <w:r w:rsidRPr="00566C2F">
        <w:rPr>
          <w:rFonts w:cs="Times New Roman"/>
          <w:szCs w:val="26"/>
        </w:rPr>
        <w:t>ợc nguyên lý tổng quát hoá và chi tiết hoá các thành phần của hệ thống phần mềm.</w:t>
      </w:r>
    </w:p>
    <w:p w14:paraId="7B1B46AC" w14:textId="77777777" w:rsidR="007261FD" w:rsidRPr="00566C2F" w:rsidRDefault="00036347" w:rsidP="00D92EA8">
      <w:pPr>
        <w:pStyle w:val="Heading3"/>
        <w:ind w:hanging="360"/>
      </w:pPr>
      <w:bookmarkStart w:id="7" w:name="_Toc111103921"/>
      <w:r w:rsidRPr="00566C2F">
        <w:t xml:space="preserve">1.1.3. </w:t>
      </w:r>
      <w:r w:rsidR="00BE47CF" w:rsidRPr="00566C2F">
        <w:t>Lập trình hướng đối tượng</w:t>
      </w:r>
      <w:bookmarkEnd w:id="7"/>
    </w:p>
    <w:p w14:paraId="60733848" w14:textId="77777777" w:rsidR="00BE47CF" w:rsidRPr="00566C2F" w:rsidRDefault="00BE47CF" w:rsidP="009B1F9D">
      <w:pPr>
        <w:jc w:val="both"/>
        <w:rPr>
          <w:rFonts w:cs="Times New Roman"/>
        </w:rPr>
      </w:pPr>
      <w:r w:rsidRPr="00566C2F">
        <w:rPr>
          <w:rFonts w:cs="Times New Roman"/>
        </w:rPr>
        <w:t>Dựa trên nền tảng là các đối t</w:t>
      </w:r>
      <w:r w:rsidR="005A687D" w:rsidRPr="00566C2F">
        <w:rPr>
          <w:rFonts w:cs="Times New Roman"/>
        </w:rPr>
        <w:t>ư</w:t>
      </w:r>
      <w:r w:rsidRPr="00566C2F">
        <w:rPr>
          <w:rFonts w:cs="Times New Roman"/>
        </w:rPr>
        <w:t>ợng: Đặt trọng tâm vào dữ liệu, xem hệ thống là tập các thực thể và tập các đối t</w:t>
      </w:r>
      <w:r w:rsidR="005A687D" w:rsidRPr="00566C2F">
        <w:rPr>
          <w:rFonts w:cs="Times New Roman"/>
        </w:rPr>
        <w:t>ư</w:t>
      </w:r>
      <w:r w:rsidRPr="00566C2F">
        <w:rPr>
          <w:rFonts w:cs="Times New Roman"/>
        </w:rPr>
        <w:t>ợng.</w:t>
      </w:r>
    </w:p>
    <w:p w14:paraId="3F430F7A" w14:textId="77777777" w:rsidR="00BE47CF" w:rsidRPr="00566C2F" w:rsidRDefault="00BE47CF" w:rsidP="009B1F9D">
      <w:pPr>
        <w:jc w:val="both"/>
        <w:rPr>
          <w:rFonts w:cs="Times New Roman"/>
        </w:rPr>
      </w:pPr>
      <w:r w:rsidRPr="00566C2F">
        <w:rPr>
          <w:rFonts w:cs="Times New Roman"/>
        </w:rPr>
        <w:t>- Đặt trọng tâm vào dữ liệu (thực thể). Khi khảo sát, phân tích một hệ thống chúng ta tìm hiểu xem nó gồm những thực thể nào. Thực thể hay còn gọi là đối tượng, là những gì như người, vật, sự kiện, v.v. mà chúng ta đang quan tâm, hay cần phải xử lý. Ví dụ, khi xây dựng “Hệ thống quản lý thư viện” thì trước hết chúng ta tìm hiểu xem nó gồm những lớp đối tượng hoặc những khái niệm nào.</w:t>
      </w:r>
    </w:p>
    <w:p w14:paraId="0AB595B0" w14:textId="77777777" w:rsidR="00BE47CF" w:rsidRPr="00566C2F" w:rsidRDefault="00BE47CF" w:rsidP="009B1F9D">
      <w:pPr>
        <w:jc w:val="both"/>
        <w:rPr>
          <w:rFonts w:cs="Times New Roman"/>
        </w:rPr>
      </w:pPr>
      <w:r w:rsidRPr="00566C2F">
        <w:rPr>
          <w:rFonts w:cs="Times New Roman"/>
        </w:rPr>
        <w:t>- Xem hệ thống nh</w:t>
      </w:r>
      <w:r w:rsidR="005A687D" w:rsidRPr="00566C2F">
        <w:rPr>
          <w:rFonts w:cs="Times New Roman"/>
        </w:rPr>
        <w:t>ư</w:t>
      </w:r>
      <w:r w:rsidRPr="00566C2F">
        <w:rPr>
          <w:rFonts w:cs="Times New Roman"/>
        </w:rPr>
        <w:t xml:space="preserve"> là tập các thực thể, các đối t</w:t>
      </w:r>
      <w:r w:rsidR="005A687D" w:rsidRPr="00566C2F">
        <w:rPr>
          <w:rFonts w:cs="Times New Roman"/>
        </w:rPr>
        <w:t>ư</w:t>
      </w:r>
      <w:r w:rsidRPr="00566C2F">
        <w:rPr>
          <w:rFonts w:cs="Times New Roman"/>
        </w:rPr>
        <w:t xml:space="preserve">ợng. Để hiểu rõ về hệ thống, chúng ta phân tách hệ thống thành các đơn thể đơn giản hơn. Quá trình này được lặp </w:t>
      </w:r>
      <w:r w:rsidRPr="00566C2F">
        <w:rPr>
          <w:rFonts w:cs="Times New Roman"/>
        </w:rPr>
        <w:lastRenderedPageBreak/>
        <w:t>lại cho đến khi thu được những đơn thể tương đối đơn giản, dễ hiểu và thực hiện cài đặt chúng mà không làm tăng thêm độ phức tạp khi liên kết chúng trong hệ thống. Xét “Hệ thống quản lý thư viện”, chúng ta có các lớp đối tượng sau:</w:t>
      </w:r>
    </w:p>
    <w:p w14:paraId="733C36A9" w14:textId="77777777" w:rsidR="00BE47CF" w:rsidRPr="00566C2F" w:rsidRDefault="00BE47CF" w:rsidP="00ED676E">
      <w:pPr>
        <w:keepNext/>
        <w:jc w:val="center"/>
      </w:pPr>
      <w:r w:rsidRPr="00566C2F">
        <w:rPr>
          <w:noProof/>
        </w:rPr>
        <w:drawing>
          <wp:inline distT="0" distB="0" distL="0" distR="0" wp14:anchorId="2FC4D8BC" wp14:editId="2DBB5FF1">
            <wp:extent cx="3600450" cy="96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962025"/>
                    </a:xfrm>
                    <a:prstGeom prst="rect">
                      <a:avLst/>
                    </a:prstGeom>
                  </pic:spPr>
                </pic:pic>
              </a:graphicData>
            </a:graphic>
          </wp:inline>
        </w:drawing>
      </w:r>
    </w:p>
    <w:p w14:paraId="6809D44C" w14:textId="4BB791B4" w:rsidR="00BE47CF" w:rsidRPr="00566C2F" w:rsidRDefault="00BE47CF" w:rsidP="00ED676E">
      <w:pPr>
        <w:pStyle w:val="Caption"/>
        <w:spacing w:after="0" w:line="360" w:lineRule="auto"/>
        <w:jc w:val="center"/>
        <w:rPr>
          <w:rFonts w:cs="Times New Roman"/>
          <w:color w:val="auto"/>
          <w:sz w:val="26"/>
          <w:szCs w:val="26"/>
        </w:rPr>
      </w:pPr>
      <w:r w:rsidRPr="00566C2F">
        <w:rPr>
          <w:rFonts w:cs="Times New Roman"/>
          <w:color w:val="auto"/>
          <w:sz w:val="26"/>
          <w:szCs w:val="26"/>
        </w:rPr>
        <w:t xml:space="preserve">Hình </w:t>
      </w:r>
      <w:r w:rsidR="00ED676E" w:rsidRPr="00566C2F">
        <w:rPr>
          <w:rFonts w:cs="Times New Roman"/>
          <w:color w:val="auto"/>
          <w:sz w:val="26"/>
          <w:szCs w:val="26"/>
        </w:rPr>
        <w:t>1.</w:t>
      </w:r>
      <w:r w:rsidR="00B63C94" w:rsidRPr="00566C2F">
        <w:rPr>
          <w:rFonts w:cs="Times New Roman"/>
          <w:color w:val="auto"/>
          <w:sz w:val="26"/>
          <w:szCs w:val="26"/>
        </w:rPr>
        <w:fldChar w:fldCharType="begin"/>
      </w:r>
      <w:r w:rsidR="00B63C94" w:rsidRPr="00566C2F">
        <w:rPr>
          <w:rFonts w:cs="Times New Roman"/>
          <w:color w:val="auto"/>
          <w:sz w:val="26"/>
          <w:szCs w:val="26"/>
        </w:rPr>
        <w:instrText xml:space="preserve"> SEQ Hình_ \* ARABIC </w:instrText>
      </w:r>
      <w:r w:rsidR="00B63C94" w:rsidRPr="00566C2F">
        <w:rPr>
          <w:rFonts w:cs="Times New Roman"/>
          <w:color w:val="auto"/>
          <w:sz w:val="26"/>
          <w:szCs w:val="26"/>
        </w:rPr>
        <w:fldChar w:fldCharType="separate"/>
      </w:r>
      <w:r w:rsidR="003D6D96">
        <w:rPr>
          <w:rFonts w:cs="Times New Roman"/>
          <w:noProof/>
          <w:color w:val="auto"/>
          <w:sz w:val="26"/>
          <w:szCs w:val="26"/>
        </w:rPr>
        <w:t>3</w:t>
      </w:r>
      <w:r w:rsidR="00B63C94" w:rsidRPr="00566C2F">
        <w:rPr>
          <w:rFonts w:cs="Times New Roman"/>
          <w:color w:val="auto"/>
          <w:sz w:val="26"/>
          <w:szCs w:val="26"/>
        </w:rPr>
        <w:fldChar w:fldCharType="end"/>
      </w:r>
      <w:r w:rsidRPr="00566C2F">
        <w:rPr>
          <w:rFonts w:cs="Times New Roman"/>
          <w:color w:val="auto"/>
          <w:sz w:val="26"/>
          <w:szCs w:val="26"/>
        </w:rPr>
        <w:t xml:space="preserve"> Tập các lớp đối tượng của hệ thống</w:t>
      </w:r>
    </w:p>
    <w:p w14:paraId="5C225ED2" w14:textId="77777777" w:rsidR="00BE47CF" w:rsidRPr="00566C2F" w:rsidRDefault="00BE47CF" w:rsidP="009B1F9D">
      <w:pPr>
        <w:jc w:val="both"/>
        <w:rPr>
          <w:rFonts w:cs="Times New Roman"/>
        </w:rPr>
      </w:pPr>
      <w:r w:rsidRPr="00566C2F">
        <w:rPr>
          <w:rFonts w:cs="Times New Roman"/>
        </w:rPr>
        <w:t>- Các lớp đối t</w:t>
      </w:r>
      <w:r w:rsidR="005A687D" w:rsidRPr="00566C2F">
        <w:rPr>
          <w:rFonts w:cs="Times New Roman"/>
        </w:rPr>
        <w:t>ư</w:t>
      </w:r>
      <w:r w:rsidRPr="00566C2F">
        <w:rPr>
          <w:rFonts w:cs="Times New Roman"/>
        </w:rPr>
        <w:t>ợng trao đổi với nhau bằng các thông điệp (Message). Theo nghĩa thông thường thì lớp (Class) là nhóm một số người, vật có những đặc tính tương tự nhau hoặc có những hành vi ứng xử giống nhau. Trong mô hình đối t</w:t>
      </w:r>
      <w:r w:rsidR="005A687D" w:rsidRPr="00566C2F">
        <w:rPr>
          <w:rFonts w:cs="Times New Roman"/>
        </w:rPr>
        <w:t>ư</w:t>
      </w:r>
      <w:r w:rsidRPr="00566C2F">
        <w:rPr>
          <w:rFonts w:cs="Times New Roman"/>
        </w:rPr>
        <w:t>ợng, khái niệm lớp là cấu trúc mô tả hợp nhất các thuộc tính (Attributes), hay dữ liệu thành phần (Data</w:t>
      </w:r>
      <w:r w:rsidR="00273B3A" w:rsidRPr="00566C2F">
        <w:rPr>
          <w:rFonts w:cs="Times New Roman"/>
        </w:rPr>
        <w:t xml:space="preserve"> </w:t>
      </w:r>
      <w:r w:rsidRPr="00566C2F">
        <w:rPr>
          <w:rFonts w:cs="Times New Roman"/>
        </w:rPr>
        <w:t>Member) thể hiện các đặc tính của mỗi đối t</w:t>
      </w:r>
      <w:r w:rsidR="005A687D" w:rsidRPr="00566C2F">
        <w:rPr>
          <w:rFonts w:cs="Times New Roman"/>
        </w:rPr>
        <w:t>ư</w:t>
      </w:r>
      <w:r w:rsidRPr="00566C2F">
        <w:rPr>
          <w:rFonts w:cs="Times New Roman"/>
        </w:rPr>
        <w:t>ợng và các ph</w:t>
      </w:r>
      <w:r w:rsidR="005A687D" w:rsidRPr="00566C2F">
        <w:rPr>
          <w:rFonts w:cs="Times New Roman"/>
        </w:rPr>
        <w:t>ư</w:t>
      </w:r>
      <w:r w:rsidRPr="00566C2F">
        <w:rPr>
          <w:rFonts w:cs="Times New Roman"/>
        </w:rPr>
        <w:t>ơng thức (Methods), hay</w:t>
      </w:r>
      <w:r w:rsidR="00273B3A" w:rsidRPr="00566C2F">
        <w:rPr>
          <w:rFonts w:cs="Times New Roman"/>
        </w:rPr>
        <w:t xml:space="preserve"> </w:t>
      </w:r>
      <w:r w:rsidRPr="00566C2F">
        <w:rPr>
          <w:rFonts w:cs="Times New Roman"/>
        </w:rPr>
        <w:t>hàm thành phần (Member Function) thao tác trên các dữ liệu riêng và là giao diện trao</w:t>
      </w:r>
      <w:r w:rsidR="00273B3A" w:rsidRPr="00566C2F">
        <w:rPr>
          <w:rFonts w:cs="Times New Roman"/>
        </w:rPr>
        <w:t xml:space="preserve"> </w:t>
      </w:r>
      <w:r w:rsidRPr="00566C2F">
        <w:rPr>
          <w:rFonts w:cs="Times New Roman"/>
        </w:rPr>
        <w:t>đổi với các đối t</w:t>
      </w:r>
      <w:r w:rsidR="005A687D" w:rsidRPr="00566C2F">
        <w:rPr>
          <w:rFonts w:cs="Times New Roman"/>
        </w:rPr>
        <w:t>ư</w:t>
      </w:r>
      <w:r w:rsidRPr="00566C2F">
        <w:rPr>
          <w:rFonts w:cs="Times New Roman"/>
        </w:rPr>
        <w:t>ợng khác để xác định hành vi của chúng trong hệ thống. Khi có yêu</w:t>
      </w:r>
      <w:r w:rsidR="00273B3A" w:rsidRPr="00566C2F">
        <w:rPr>
          <w:rFonts w:cs="Times New Roman"/>
        </w:rPr>
        <w:t xml:space="preserve"> </w:t>
      </w:r>
      <w:r w:rsidRPr="00566C2F">
        <w:rPr>
          <w:rFonts w:cs="Times New Roman"/>
        </w:rPr>
        <w:t>cầu dữ liệu để thực hiện một nhiệm vụ nào đó, một đối t</w:t>
      </w:r>
      <w:r w:rsidR="005A687D" w:rsidRPr="00566C2F">
        <w:rPr>
          <w:rFonts w:cs="Times New Roman"/>
        </w:rPr>
        <w:t>ư</w:t>
      </w:r>
      <w:r w:rsidRPr="00566C2F">
        <w:rPr>
          <w:rFonts w:cs="Times New Roman"/>
        </w:rPr>
        <w:t>ợng sẽ gửi một thông điệp</w:t>
      </w:r>
      <w:r w:rsidR="00273B3A" w:rsidRPr="00566C2F">
        <w:rPr>
          <w:rFonts w:cs="Times New Roman"/>
        </w:rPr>
        <w:t xml:space="preserve"> </w:t>
      </w:r>
      <w:r w:rsidRPr="00566C2F">
        <w:rPr>
          <w:rFonts w:cs="Times New Roman"/>
        </w:rPr>
        <w:t>(gọi một ph</w:t>
      </w:r>
      <w:r w:rsidR="005A687D" w:rsidRPr="00566C2F">
        <w:rPr>
          <w:rFonts w:cs="Times New Roman"/>
        </w:rPr>
        <w:t>ư</w:t>
      </w:r>
      <w:r w:rsidRPr="00566C2F">
        <w:rPr>
          <w:rFonts w:cs="Times New Roman"/>
        </w:rPr>
        <w:t>ơng thức) cho đối t</w:t>
      </w:r>
      <w:r w:rsidR="005A687D" w:rsidRPr="00566C2F">
        <w:rPr>
          <w:rFonts w:cs="Times New Roman"/>
        </w:rPr>
        <w:t>ư</w:t>
      </w:r>
      <w:r w:rsidRPr="00566C2F">
        <w:rPr>
          <w:rFonts w:cs="Times New Roman"/>
        </w:rPr>
        <w:t>ợng khác. Đối t</w:t>
      </w:r>
      <w:r w:rsidR="005A687D" w:rsidRPr="00566C2F">
        <w:rPr>
          <w:rFonts w:cs="Times New Roman"/>
        </w:rPr>
        <w:t>ư</w:t>
      </w:r>
      <w:r w:rsidRPr="00566C2F">
        <w:rPr>
          <w:rFonts w:cs="Times New Roman"/>
        </w:rPr>
        <w:t>ợng nhận đ</w:t>
      </w:r>
      <w:r w:rsidR="005A687D" w:rsidRPr="00566C2F">
        <w:rPr>
          <w:rFonts w:cs="Times New Roman"/>
        </w:rPr>
        <w:t>ư</w:t>
      </w:r>
      <w:r w:rsidRPr="00566C2F">
        <w:rPr>
          <w:rFonts w:cs="Times New Roman"/>
        </w:rPr>
        <w:t>ợc thông điệp yêu cầu sẽ</w:t>
      </w:r>
      <w:r w:rsidR="00273B3A" w:rsidRPr="00566C2F">
        <w:rPr>
          <w:rFonts w:cs="Times New Roman"/>
        </w:rPr>
        <w:t xml:space="preserve"> </w:t>
      </w:r>
      <w:r w:rsidRPr="00566C2F">
        <w:rPr>
          <w:rFonts w:cs="Times New Roman"/>
        </w:rPr>
        <w:t>phải thực hiện một số công việc trên các dữ liệu mà nó sẵn có hoặc lại tiếp tục yêu cầu</w:t>
      </w:r>
      <w:r w:rsidR="00273B3A" w:rsidRPr="00566C2F">
        <w:rPr>
          <w:rFonts w:cs="Times New Roman"/>
        </w:rPr>
        <w:t xml:space="preserve"> </w:t>
      </w:r>
      <w:r w:rsidRPr="00566C2F">
        <w:rPr>
          <w:rFonts w:cs="Times New Roman"/>
        </w:rPr>
        <w:t>những đối t</w:t>
      </w:r>
      <w:r w:rsidR="005A687D" w:rsidRPr="00566C2F">
        <w:rPr>
          <w:rFonts w:cs="Times New Roman"/>
        </w:rPr>
        <w:t>ư</w:t>
      </w:r>
      <w:r w:rsidRPr="00566C2F">
        <w:rPr>
          <w:rFonts w:cs="Times New Roman"/>
        </w:rPr>
        <w:t>ợng khác hỗ trợ để có những thông tin trả lời cho đối t</w:t>
      </w:r>
      <w:r w:rsidR="005A687D" w:rsidRPr="00566C2F">
        <w:rPr>
          <w:rFonts w:cs="Times New Roman"/>
        </w:rPr>
        <w:t>ư</w:t>
      </w:r>
      <w:r w:rsidRPr="00566C2F">
        <w:rPr>
          <w:rFonts w:cs="Times New Roman"/>
        </w:rPr>
        <w:t>ợng yêu cầu. Với</w:t>
      </w:r>
      <w:r w:rsidR="00273B3A" w:rsidRPr="00566C2F">
        <w:rPr>
          <w:rFonts w:cs="Times New Roman"/>
        </w:rPr>
        <w:t xml:space="preserve"> </w:t>
      </w:r>
      <w:r w:rsidRPr="00566C2F">
        <w:rPr>
          <w:rFonts w:cs="Times New Roman"/>
        </w:rPr>
        <w:t>phương thức xử lý như thế thì một chương trình hướng đối tượng thực sự có thể không</w:t>
      </w:r>
      <w:r w:rsidR="00273B3A" w:rsidRPr="00566C2F">
        <w:rPr>
          <w:rFonts w:cs="Times New Roman"/>
        </w:rPr>
        <w:t xml:space="preserve"> </w:t>
      </w:r>
      <w:r w:rsidRPr="00566C2F">
        <w:rPr>
          <w:rFonts w:cs="Times New Roman"/>
        </w:rPr>
        <w:t>cần sử dụng biến toàn cục nữa.</w:t>
      </w:r>
    </w:p>
    <w:p w14:paraId="2D9C77C1" w14:textId="77777777" w:rsidR="00891838" w:rsidRPr="00566C2F" w:rsidRDefault="00036347" w:rsidP="009B1F9D">
      <w:pPr>
        <w:pStyle w:val="Heading2"/>
        <w:spacing w:before="0"/>
        <w:rPr>
          <w:color w:val="auto"/>
        </w:rPr>
      </w:pPr>
      <w:bookmarkStart w:id="8" w:name="_Toc111103922"/>
      <w:r w:rsidRPr="00566C2F">
        <w:rPr>
          <w:color w:val="auto"/>
        </w:rPr>
        <w:t xml:space="preserve">1.2. </w:t>
      </w:r>
      <w:r w:rsidR="007B18E1" w:rsidRPr="00566C2F">
        <w:rPr>
          <w:color w:val="auto"/>
        </w:rPr>
        <w:t>Các khái niệm cơ bản của lập trình h</w:t>
      </w:r>
      <w:r w:rsidR="005A687D" w:rsidRPr="00566C2F">
        <w:rPr>
          <w:color w:val="auto"/>
        </w:rPr>
        <w:t>ư</w:t>
      </w:r>
      <w:r w:rsidR="007B18E1" w:rsidRPr="00566C2F">
        <w:rPr>
          <w:color w:val="auto"/>
        </w:rPr>
        <w:t>ớng đối t</w:t>
      </w:r>
      <w:r w:rsidR="005A687D" w:rsidRPr="00566C2F">
        <w:rPr>
          <w:color w:val="auto"/>
        </w:rPr>
        <w:t>ư</w:t>
      </w:r>
      <w:r w:rsidR="007B18E1" w:rsidRPr="00566C2F">
        <w:rPr>
          <w:color w:val="auto"/>
        </w:rPr>
        <w:t>ợng</w:t>
      </w:r>
      <w:bookmarkEnd w:id="8"/>
    </w:p>
    <w:p w14:paraId="66AAFC4E" w14:textId="77777777" w:rsidR="007B18E1" w:rsidRPr="00566C2F" w:rsidRDefault="00036347" w:rsidP="00D460F7">
      <w:pPr>
        <w:pStyle w:val="Heading3"/>
        <w:ind w:firstLine="0"/>
      </w:pPr>
      <w:bookmarkStart w:id="9" w:name="_Toc111103923"/>
      <w:r w:rsidRPr="00566C2F">
        <w:t xml:space="preserve">1.2.1. </w:t>
      </w:r>
      <w:r w:rsidR="007B18E1" w:rsidRPr="00566C2F">
        <w:t>Đối tượng</w:t>
      </w:r>
      <w:bookmarkEnd w:id="9"/>
    </w:p>
    <w:p w14:paraId="489E2A55" w14:textId="77777777" w:rsidR="007B18E1" w:rsidRPr="00566C2F" w:rsidRDefault="007B18E1" w:rsidP="009B1F9D">
      <w:pPr>
        <w:jc w:val="both"/>
        <w:rPr>
          <w:rFonts w:cs="Times New Roman"/>
        </w:rPr>
      </w:pPr>
      <w:r w:rsidRPr="00566C2F">
        <w:rPr>
          <w:rFonts w:cs="Times New Roman"/>
        </w:rPr>
        <w:t>- Đối t</w:t>
      </w:r>
      <w:r w:rsidR="005A687D" w:rsidRPr="00566C2F">
        <w:rPr>
          <w:rFonts w:cs="Times New Roman"/>
        </w:rPr>
        <w:t>ư</w:t>
      </w:r>
      <w:r w:rsidRPr="00566C2F">
        <w:rPr>
          <w:rFonts w:cs="Times New Roman"/>
        </w:rPr>
        <w:t>ợng là thực thể của hệ thống đ</w:t>
      </w:r>
      <w:r w:rsidR="005A687D" w:rsidRPr="00566C2F">
        <w:rPr>
          <w:rFonts w:cs="Times New Roman"/>
        </w:rPr>
        <w:t>ư</w:t>
      </w:r>
      <w:r w:rsidRPr="00566C2F">
        <w:rPr>
          <w:rFonts w:cs="Times New Roman"/>
        </w:rPr>
        <w:t>ợc xác định thông qua định danh ( tên gọi).</w:t>
      </w:r>
    </w:p>
    <w:p w14:paraId="76CACB3A" w14:textId="77777777" w:rsidR="007B18E1" w:rsidRPr="00566C2F" w:rsidRDefault="007B18E1" w:rsidP="009B1F9D">
      <w:pPr>
        <w:jc w:val="both"/>
        <w:rPr>
          <w:rFonts w:cs="Times New Roman"/>
        </w:rPr>
      </w:pPr>
      <w:r w:rsidRPr="00566C2F">
        <w:rPr>
          <w:rFonts w:cs="Times New Roman"/>
        </w:rPr>
        <w:t>- Mỗi đối t</w:t>
      </w:r>
      <w:r w:rsidR="005A687D" w:rsidRPr="00566C2F">
        <w:rPr>
          <w:rFonts w:cs="Times New Roman"/>
        </w:rPr>
        <w:t>ư</w:t>
      </w:r>
      <w:r w:rsidRPr="00566C2F">
        <w:rPr>
          <w:rFonts w:cs="Times New Roman"/>
        </w:rPr>
        <w:t>ợng bao gồm dữ liệu thành phần hay các thuộc tính mô tả các tính chất và ph</w:t>
      </w:r>
      <w:r w:rsidR="005A687D" w:rsidRPr="00566C2F">
        <w:rPr>
          <w:rFonts w:cs="Times New Roman"/>
        </w:rPr>
        <w:t>ư</w:t>
      </w:r>
      <w:r w:rsidRPr="00566C2F">
        <w:rPr>
          <w:rFonts w:cs="Times New Roman"/>
        </w:rPr>
        <w:t>ơng thức thao tác trên dữ liệu để xác định hành vi của đối t</w:t>
      </w:r>
      <w:r w:rsidR="005A687D" w:rsidRPr="00566C2F">
        <w:rPr>
          <w:rFonts w:cs="Times New Roman"/>
        </w:rPr>
        <w:t>ư</w:t>
      </w:r>
      <w:r w:rsidRPr="00566C2F">
        <w:rPr>
          <w:rFonts w:cs="Times New Roman"/>
        </w:rPr>
        <w:t>ợng.</w:t>
      </w:r>
    </w:p>
    <w:p w14:paraId="5CE373CB" w14:textId="77777777" w:rsidR="007B18E1" w:rsidRPr="00566C2F" w:rsidRDefault="007B18E1" w:rsidP="009B1F9D">
      <w:pPr>
        <w:jc w:val="both"/>
        <w:rPr>
          <w:rFonts w:cs="Times New Roman"/>
        </w:rPr>
      </w:pPr>
      <w:r w:rsidRPr="00566C2F">
        <w:rPr>
          <w:rFonts w:cs="Times New Roman"/>
        </w:rPr>
        <w:tab/>
      </w:r>
      <w:r w:rsidRPr="00566C2F">
        <w:rPr>
          <w:rFonts w:cs="Times New Roman"/>
        </w:rPr>
        <w:tab/>
        <w:t>Đối t</w:t>
      </w:r>
      <w:r w:rsidR="005A687D" w:rsidRPr="00566C2F">
        <w:rPr>
          <w:rFonts w:cs="Times New Roman"/>
        </w:rPr>
        <w:t>ư</w:t>
      </w:r>
      <w:r w:rsidRPr="00566C2F">
        <w:rPr>
          <w:rFonts w:cs="Times New Roman"/>
        </w:rPr>
        <w:t>ợng = Thuộc tính (dữ liệu) + ph</w:t>
      </w:r>
      <w:r w:rsidR="005A687D" w:rsidRPr="00566C2F">
        <w:rPr>
          <w:rFonts w:cs="Times New Roman"/>
        </w:rPr>
        <w:t>ư</w:t>
      </w:r>
      <w:r w:rsidRPr="00566C2F">
        <w:rPr>
          <w:rFonts w:cs="Times New Roman"/>
        </w:rPr>
        <w:t>ơng thức (hàm).</w:t>
      </w:r>
    </w:p>
    <w:p w14:paraId="1CDE192D" w14:textId="77777777" w:rsidR="007B18E1" w:rsidRPr="00566C2F" w:rsidRDefault="007B18E1" w:rsidP="009B1F9D">
      <w:pPr>
        <w:jc w:val="both"/>
        <w:rPr>
          <w:rFonts w:cs="Times New Roman"/>
        </w:rPr>
      </w:pPr>
      <w:r w:rsidRPr="00566C2F">
        <w:rPr>
          <w:rFonts w:cs="Times New Roman"/>
        </w:rPr>
        <w:t>- Theo quan điểm của ng</w:t>
      </w:r>
      <w:r w:rsidR="005A687D" w:rsidRPr="00566C2F">
        <w:rPr>
          <w:rFonts w:cs="Times New Roman"/>
        </w:rPr>
        <w:t>ư</w:t>
      </w:r>
      <w:r w:rsidRPr="00566C2F">
        <w:rPr>
          <w:rFonts w:cs="Times New Roman"/>
        </w:rPr>
        <w:t>ời lập trình đối t</w:t>
      </w:r>
      <w:r w:rsidR="005A687D" w:rsidRPr="00566C2F">
        <w:rPr>
          <w:rFonts w:cs="Times New Roman"/>
        </w:rPr>
        <w:t>ư</w:t>
      </w:r>
      <w:r w:rsidRPr="00566C2F">
        <w:rPr>
          <w:rFonts w:cs="Times New Roman"/>
        </w:rPr>
        <w:t>ợng đ</w:t>
      </w:r>
      <w:r w:rsidR="005A687D" w:rsidRPr="00566C2F">
        <w:rPr>
          <w:rFonts w:cs="Times New Roman"/>
        </w:rPr>
        <w:t>ư</w:t>
      </w:r>
      <w:r w:rsidRPr="00566C2F">
        <w:rPr>
          <w:rFonts w:cs="Times New Roman"/>
        </w:rPr>
        <w:t>ợc xem nh</w:t>
      </w:r>
      <w:r w:rsidR="005A687D" w:rsidRPr="00566C2F">
        <w:rPr>
          <w:rFonts w:cs="Times New Roman"/>
        </w:rPr>
        <w:t>ư</w:t>
      </w:r>
      <w:r w:rsidRPr="00566C2F">
        <w:rPr>
          <w:rFonts w:cs="Times New Roman"/>
        </w:rPr>
        <w:t xml:space="preserve"> vùng nhớ đ</w:t>
      </w:r>
      <w:r w:rsidR="005A687D" w:rsidRPr="00566C2F">
        <w:rPr>
          <w:rFonts w:cs="Times New Roman"/>
        </w:rPr>
        <w:t>ư</w:t>
      </w:r>
      <w:r w:rsidRPr="00566C2F">
        <w:rPr>
          <w:rFonts w:cs="Times New Roman"/>
        </w:rPr>
        <w:t>ợc phân chia trong máy tính để l</w:t>
      </w:r>
      <w:r w:rsidR="005A687D" w:rsidRPr="00566C2F">
        <w:rPr>
          <w:rFonts w:cs="Times New Roman"/>
        </w:rPr>
        <w:t>ư</w:t>
      </w:r>
      <w:r w:rsidRPr="00566C2F">
        <w:rPr>
          <w:rFonts w:cs="Times New Roman"/>
        </w:rPr>
        <w:t>u dữ liệu và tập các hàm tác động lên dữ liệu gắn với chúng.</w:t>
      </w:r>
    </w:p>
    <w:p w14:paraId="0F789271" w14:textId="77777777" w:rsidR="00891838" w:rsidRPr="00566C2F" w:rsidRDefault="007B18E1" w:rsidP="009B1F9D">
      <w:pPr>
        <w:jc w:val="both"/>
        <w:rPr>
          <w:rFonts w:cs="Times New Roman"/>
          <w:szCs w:val="26"/>
        </w:rPr>
      </w:pPr>
      <w:r w:rsidRPr="00566C2F">
        <w:rPr>
          <w:rFonts w:cs="Times New Roman"/>
          <w:szCs w:val="26"/>
        </w:rPr>
        <w:lastRenderedPageBreak/>
        <w:t>Ví dụ: Quyển sách = thông tin về sách ( khổ sách, độ dày, nội dung…) + Đọc ( mở sách, lật trang, đọc 1 đoạn, đọc một trang, tìm mục lục…)</w:t>
      </w:r>
    </w:p>
    <w:p w14:paraId="1F96AA48" w14:textId="77777777" w:rsidR="007B18E1" w:rsidRPr="00566C2F" w:rsidRDefault="007B18E1" w:rsidP="009B1F9D">
      <w:pPr>
        <w:jc w:val="both"/>
        <w:rPr>
          <w:rFonts w:cs="Times New Roman"/>
          <w:szCs w:val="26"/>
        </w:rPr>
      </w:pPr>
      <w:r w:rsidRPr="00566C2F">
        <w:rPr>
          <w:rFonts w:cs="Times New Roman"/>
          <w:szCs w:val="26"/>
        </w:rPr>
        <w:tab/>
      </w:r>
      <w:r w:rsidRPr="00566C2F">
        <w:rPr>
          <w:rFonts w:cs="Times New Roman"/>
          <w:szCs w:val="26"/>
        </w:rPr>
        <w:tab/>
        <w:t>(đối t</w:t>
      </w:r>
      <w:r w:rsidR="005A687D" w:rsidRPr="00566C2F">
        <w:rPr>
          <w:rFonts w:cs="Times New Roman"/>
          <w:szCs w:val="26"/>
        </w:rPr>
        <w:t>ư</w:t>
      </w:r>
      <w:r w:rsidRPr="00566C2F">
        <w:rPr>
          <w:rFonts w:cs="Times New Roman"/>
          <w:szCs w:val="26"/>
        </w:rPr>
        <w:t>ợng) = Thuộc tính + ph</w:t>
      </w:r>
      <w:r w:rsidR="005A687D" w:rsidRPr="00566C2F">
        <w:rPr>
          <w:rFonts w:cs="Times New Roman"/>
          <w:szCs w:val="26"/>
        </w:rPr>
        <w:t>ư</w:t>
      </w:r>
      <w:r w:rsidRPr="00566C2F">
        <w:rPr>
          <w:rFonts w:cs="Times New Roman"/>
          <w:szCs w:val="26"/>
        </w:rPr>
        <w:t>ơng thức</w:t>
      </w:r>
    </w:p>
    <w:p w14:paraId="720F4C98" w14:textId="77777777" w:rsidR="007B18E1" w:rsidRPr="00566C2F" w:rsidRDefault="007B18E1" w:rsidP="009B1F9D">
      <w:pPr>
        <w:jc w:val="both"/>
        <w:rPr>
          <w:rFonts w:cs="Times New Roman"/>
          <w:szCs w:val="26"/>
        </w:rPr>
      </w:pPr>
      <w:r w:rsidRPr="00566C2F">
        <w:rPr>
          <w:rFonts w:cs="Times New Roman"/>
          <w:szCs w:val="26"/>
        </w:rPr>
        <w:t>- Ta có thể đọc sách d</w:t>
      </w:r>
      <w:r w:rsidR="005A687D" w:rsidRPr="00566C2F">
        <w:rPr>
          <w:rFonts w:cs="Times New Roman"/>
          <w:szCs w:val="26"/>
        </w:rPr>
        <w:t>ư</w:t>
      </w:r>
      <w:r w:rsidRPr="00566C2F">
        <w:rPr>
          <w:rFonts w:cs="Times New Roman"/>
          <w:szCs w:val="26"/>
        </w:rPr>
        <w:t>ới ánh đèn.</w:t>
      </w:r>
    </w:p>
    <w:p w14:paraId="4FFA4526" w14:textId="77777777" w:rsidR="007B18E1" w:rsidRPr="00566C2F" w:rsidRDefault="007B18E1" w:rsidP="009B1F9D">
      <w:pPr>
        <w:jc w:val="both"/>
        <w:rPr>
          <w:rFonts w:cs="Times New Roman"/>
          <w:szCs w:val="26"/>
        </w:rPr>
      </w:pPr>
      <w:r w:rsidRPr="00566C2F">
        <w:rPr>
          <w:rFonts w:cs="Times New Roman"/>
          <w:szCs w:val="26"/>
        </w:rPr>
        <w:tab/>
      </w:r>
      <w:r w:rsidRPr="00566C2F">
        <w:rPr>
          <w:rFonts w:cs="Times New Roman"/>
          <w:szCs w:val="26"/>
        </w:rPr>
        <w:tab/>
        <w:t>Đèn = Thông tin trạng thái (sáng, tắt) + bật, tắt đèn.</w:t>
      </w:r>
    </w:p>
    <w:p w14:paraId="4F3BAC3A" w14:textId="77777777" w:rsidR="007B18E1" w:rsidRPr="00566C2F" w:rsidRDefault="007B18E1" w:rsidP="009B1F9D">
      <w:pPr>
        <w:jc w:val="both"/>
        <w:rPr>
          <w:rFonts w:cs="Times New Roman"/>
          <w:szCs w:val="26"/>
        </w:rPr>
      </w:pPr>
      <w:r w:rsidRPr="00566C2F">
        <w:rPr>
          <w:rFonts w:cs="Times New Roman"/>
          <w:szCs w:val="26"/>
        </w:rPr>
        <w:t>- Quyển sách chứa nội dung thông tin, nó cũng bao gồm các thông tin về trang thái (sách đang mở, đóng) và có thể chứa các đối t</w:t>
      </w:r>
      <w:r w:rsidR="005A687D" w:rsidRPr="00566C2F">
        <w:rPr>
          <w:rFonts w:cs="Times New Roman"/>
          <w:szCs w:val="26"/>
        </w:rPr>
        <w:t>ư</w:t>
      </w:r>
      <w:r w:rsidRPr="00566C2F">
        <w:rPr>
          <w:rFonts w:cs="Times New Roman"/>
          <w:szCs w:val="26"/>
        </w:rPr>
        <w:t>ơng nhỏ hơn (các trang sách) . Ph</w:t>
      </w:r>
      <w:r w:rsidR="005A687D" w:rsidRPr="00566C2F">
        <w:rPr>
          <w:rFonts w:cs="Times New Roman"/>
          <w:szCs w:val="26"/>
        </w:rPr>
        <w:t>ư</w:t>
      </w:r>
      <w:r w:rsidRPr="00566C2F">
        <w:rPr>
          <w:rFonts w:cs="Times New Roman"/>
          <w:szCs w:val="26"/>
        </w:rPr>
        <w:t>ơng thức cúa sách cho phép truy cập đến trang và ph</w:t>
      </w:r>
      <w:r w:rsidR="005A687D" w:rsidRPr="00566C2F">
        <w:rPr>
          <w:rFonts w:cs="Times New Roman"/>
          <w:szCs w:val="26"/>
        </w:rPr>
        <w:t>ư</w:t>
      </w:r>
      <w:r w:rsidRPr="00566C2F">
        <w:rPr>
          <w:rFonts w:cs="Times New Roman"/>
          <w:szCs w:val="26"/>
        </w:rPr>
        <w:t xml:space="preserve">ơng thức của trang truy </w:t>
      </w:r>
      <w:r w:rsidR="00922489" w:rsidRPr="00566C2F">
        <w:rPr>
          <w:rFonts w:cs="Times New Roman"/>
          <w:szCs w:val="26"/>
        </w:rPr>
        <w:t>cập</w:t>
      </w:r>
      <w:r w:rsidRPr="00566C2F">
        <w:rPr>
          <w:rFonts w:cs="Times New Roman"/>
          <w:szCs w:val="26"/>
        </w:rPr>
        <w:t xml:space="preserve"> đến   thông tin trong trang đó.</w:t>
      </w:r>
    </w:p>
    <w:p w14:paraId="3F4B1CB7" w14:textId="77777777" w:rsidR="007B18E1" w:rsidRPr="00566C2F" w:rsidRDefault="007B18E1" w:rsidP="009B1F9D">
      <w:pPr>
        <w:jc w:val="both"/>
        <w:rPr>
          <w:rFonts w:cs="Times New Roman"/>
          <w:szCs w:val="26"/>
        </w:rPr>
      </w:pPr>
      <w:r w:rsidRPr="00566C2F">
        <w:rPr>
          <w:rFonts w:cs="Times New Roman"/>
          <w:szCs w:val="26"/>
        </w:rPr>
        <w:t>- Đối t</w:t>
      </w:r>
      <w:r w:rsidR="005A687D" w:rsidRPr="00566C2F">
        <w:rPr>
          <w:rFonts w:cs="Times New Roman"/>
          <w:szCs w:val="26"/>
        </w:rPr>
        <w:t>ư</w:t>
      </w:r>
      <w:r w:rsidRPr="00566C2F">
        <w:rPr>
          <w:rFonts w:cs="Times New Roman"/>
          <w:szCs w:val="26"/>
        </w:rPr>
        <w:t>ợng có thể là một thực thể trực quan ( ng</w:t>
      </w:r>
      <w:r w:rsidR="005A687D" w:rsidRPr="00566C2F">
        <w:rPr>
          <w:rFonts w:cs="Times New Roman"/>
          <w:szCs w:val="26"/>
        </w:rPr>
        <w:t>ư</w:t>
      </w:r>
      <w:r w:rsidRPr="00566C2F">
        <w:rPr>
          <w:rFonts w:cs="Times New Roman"/>
          <w:szCs w:val="26"/>
        </w:rPr>
        <w:t>ời, sự vật) hay là một khái niệm (phòng ban, bộ phận, đăng ký…)</w:t>
      </w:r>
    </w:p>
    <w:p w14:paraId="3F9964AF" w14:textId="77777777" w:rsidR="007B18E1" w:rsidRPr="00566C2F" w:rsidRDefault="007B18E1" w:rsidP="009B1F9D">
      <w:pPr>
        <w:jc w:val="both"/>
        <w:rPr>
          <w:rFonts w:cs="Times New Roman"/>
          <w:szCs w:val="26"/>
        </w:rPr>
      </w:pPr>
      <w:r w:rsidRPr="00566C2F">
        <w:rPr>
          <w:rFonts w:cs="Times New Roman"/>
          <w:szCs w:val="26"/>
        </w:rPr>
        <w:t>- Ta sẽ gọi tập hợp giá trị các thuộc tính của một đối t</w:t>
      </w:r>
      <w:r w:rsidR="005A687D" w:rsidRPr="00566C2F">
        <w:rPr>
          <w:rFonts w:cs="Times New Roman"/>
          <w:szCs w:val="26"/>
        </w:rPr>
        <w:t>ư</w:t>
      </w:r>
      <w:r w:rsidRPr="00566C2F">
        <w:rPr>
          <w:rFonts w:cs="Times New Roman"/>
          <w:szCs w:val="26"/>
        </w:rPr>
        <w:t>ợng cụ thể tại một thời điểm nào đó là trạng thái (state) của nó.</w:t>
      </w:r>
    </w:p>
    <w:p w14:paraId="7AB85CFF" w14:textId="77777777" w:rsidR="007B18E1" w:rsidRPr="00566C2F" w:rsidRDefault="007B18E1" w:rsidP="009B1F9D">
      <w:pPr>
        <w:jc w:val="both"/>
        <w:rPr>
          <w:rFonts w:cs="Times New Roman"/>
          <w:i/>
          <w:szCs w:val="26"/>
        </w:rPr>
      </w:pPr>
      <w:r w:rsidRPr="00566C2F">
        <w:rPr>
          <w:rFonts w:cs="Times New Roman"/>
          <w:szCs w:val="26"/>
        </w:rPr>
        <w:t>- Một hành vi là cái mà đối t</w:t>
      </w:r>
      <w:r w:rsidR="005A687D" w:rsidRPr="00566C2F">
        <w:rPr>
          <w:rFonts w:cs="Times New Roman"/>
          <w:szCs w:val="26"/>
        </w:rPr>
        <w:t>ư</w:t>
      </w:r>
      <w:r w:rsidRPr="00566C2F">
        <w:rPr>
          <w:rFonts w:cs="Times New Roman"/>
          <w:szCs w:val="26"/>
        </w:rPr>
        <w:t>ợng có thể thực hiện, và sẽ bằng cách nào đó tác động tới một hoặc nhiều thuộc tính của đối t</w:t>
      </w:r>
      <w:r w:rsidR="005A687D" w:rsidRPr="00566C2F">
        <w:rPr>
          <w:rFonts w:cs="Times New Roman"/>
          <w:szCs w:val="26"/>
        </w:rPr>
        <w:t>ư</w:t>
      </w:r>
      <w:r w:rsidRPr="00566C2F">
        <w:rPr>
          <w:rFonts w:cs="Times New Roman"/>
          <w:szCs w:val="26"/>
        </w:rPr>
        <w:t>ợng (do đó ảnh h</w:t>
      </w:r>
      <w:r w:rsidR="005A687D" w:rsidRPr="00566C2F">
        <w:rPr>
          <w:rFonts w:cs="Times New Roman"/>
          <w:szCs w:val="26"/>
        </w:rPr>
        <w:t>ư</w:t>
      </w:r>
      <w:r w:rsidRPr="00566C2F">
        <w:rPr>
          <w:rFonts w:cs="Times New Roman"/>
          <w:szCs w:val="26"/>
        </w:rPr>
        <w:t>ởng đến trạng thái của đối t</w:t>
      </w:r>
      <w:r w:rsidR="005A687D" w:rsidRPr="00566C2F">
        <w:rPr>
          <w:rFonts w:cs="Times New Roman"/>
          <w:szCs w:val="26"/>
        </w:rPr>
        <w:t>ư</w:t>
      </w:r>
      <w:r w:rsidRPr="00566C2F">
        <w:rPr>
          <w:rFonts w:cs="Times New Roman"/>
          <w:szCs w:val="26"/>
        </w:rPr>
        <w:t xml:space="preserve">ợng). </w:t>
      </w:r>
      <w:r w:rsidRPr="00566C2F">
        <w:rPr>
          <w:rFonts w:cs="Times New Roman"/>
          <w:i/>
          <w:szCs w:val="26"/>
        </w:rPr>
        <w:t>Xét một người có một thuộc tính tư thế - một trong các giá trị {đứng, ngồi, nằm, quỳ}¨ Một hành vi “đứng” có thể dẫn đến kết quả là người đó đứng dậy (nếu người đó đang không ở tư thế đứng)</w:t>
      </w:r>
    </w:p>
    <w:p w14:paraId="0DD49129" w14:textId="77777777" w:rsidR="007B18E1" w:rsidRPr="00566C2F" w:rsidRDefault="007B18E1" w:rsidP="009B1F9D">
      <w:pPr>
        <w:jc w:val="both"/>
        <w:rPr>
          <w:rFonts w:cs="Times New Roman"/>
          <w:szCs w:val="26"/>
        </w:rPr>
      </w:pPr>
      <w:r w:rsidRPr="00566C2F">
        <w:rPr>
          <w:rFonts w:cs="Times New Roman"/>
          <w:szCs w:val="26"/>
        </w:rPr>
        <w:t>- Trao đổi thông điệp: Các đối t</w:t>
      </w:r>
      <w:r w:rsidR="005A687D" w:rsidRPr="00566C2F">
        <w:rPr>
          <w:rFonts w:cs="Times New Roman"/>
          <w:szCs w:val="26"/>
        </w:rPr>
        <w:t>ư</w:t>
      </w:r>
      <w:r w:rsidRPr="00566C2F">
        <w:rPr>
          <w:rFonts w:cs="Times New Roman"/>
          <w:szCs w:val="26"/>
        </w:rPr>
        <w:t>ợng liên lạc với nhau bằng các thông điệp (message). Một thông điệp là một yêu cầu một đối t</w:t>
      </w:r>
      <w:r w:rsidR="005A687D" w:rsidRPr="00566C2F">
        <w:rPr>
          <w:rFonts w:cs="Times New Roman"/>
          <w:szCs w:val="26"/>
        </w:rPr>
        <w:t>ư</w:t>
      </w:r>
      <w:r w:rsidRPr="00566C2F">
        <w:rPr>
          <w:rFonts w:cs="Times New Roman"/>
          <w:szCs w:val="26"/>
        </w:rPr>
        <w:t>ợng thực hiện một hành vi.</w:t>
      </w:r>
    </w:p>
    <w:p w14:paraId="2ED18260" w14:textId="77777777" w:rsidR="007B18E1" w:rsidRPr="00566C2F" w:rsidRDefault="007B18E1" w:rsidP="009B1F9D">
      <w:pPr>
        <w:jc w:val="both"/>
        <w:rPr>
          <w:rFonts w:cs="Times New Roman"/>
          <w:szCs w:val="26"/>
        </w:rPr>
      </w:pPr>
      <w:r w:rsidRPr="00566C2F">
        <w:rPr>
          <w:rFonts w:cs="Times New Roman"/>
          <w:szCs w:val="26"/>
        </w:rPr>
        <w:t>Ví dụ: nếu ta muốn một ng</w:t>
      </w:r>
      <w:r w:rsidR="005A687D" w:rsidRPr="00566C2F">
        <w:rPr>
          <w:rFonts w:cs="Times New Roman"/>
          <w:szCs w:val="26"/>
        </w:rPr>
        <w:t>ư</w:t>
      </w:r>
      <w:r w:rsidRPr="00566C2F">
        <w:rPr>
          <w:rFonts w:cs="Times New Roman"/>
          <w:szCs w:val="26"/>
        </w:rPr>
        <w:t>ời nào đó đứng dậy, ta có thể gửi một thông điệp đến cho ng</w:t>
      </w:r>
      <w:r w:rsidR="005A687D" w:rsidRPr="00566C2F">
        <w:rPr>
          <w:rFonts w:cs="Times New Roman"/>
          <w:szCs w:val="26"/>
        </w:rPr>
        <w:t>ư</w:t>
      </w:r>
      <w:r w:rsidRPr="00566C2F">
        <w:rPr>
          <w:rFonts w:cs="Times New Roman"/>
          <w:szCs w:val="26"/>
        </w:rPr>
        <w:t>ời đó để đề nghị ng</w:t>
      </w:r>
      <w:r w:rsidR="005A687D" w:rsidRPr="00566C2F">
        <w:rPr>
          <w:rFonts w:cs="Times New Roman"/>
          <w:szCs w:val="26"/>
        </w:rPr>
        <w:t>ư</w:t>
      </w:r>
      <w:r w:rsidRPr="00566C2F">
        <w:rPr>
          <w:rFonts w:cs="Times New Roman"/>
          <w:szCs w:val="26"/>
        </w:rPr>
        <w:t>ời đó đứng dậy. Đối với con ng</w:t>
      </w:r>
      <w:r w:rsidR="005A687D" w:rsidRPr="00566C2F">
        <w:rPr>
          <w:rFonts w:cs="Times New Roman"/>
          <w:szCs w:val="26"/>
        </w:rPr>
        <w:t>ư</w:t>
      </w:r>
      <w:r w:rsidRPr="00566C2F">
        <w:rPr>
          <w:rFonts w:cs="Times New Roman"/>
          <w:szCs w:val="26"/>
        </w:rPr>
        <w:t>ời, phần lớn việc “truyền thông điệp” (messagepassing) của ta đ</w:t>
      </w:r>
      <w:r w:rsidR="005A687D" w:rsidRPr="00566C2F">
        <w:rPr>
          <w:rFonts w:cs="Times New Roman"/>
          <w:szCs w:val="26"/>
        </w:rPr>
        <w:t>ư</w:t>
      </w:r>
      <w:r w:rsidRPr="00566C2F">
        <w:rPr>
          <w:rFonts w:cs="Times New Roman"/>
          <w:szCs w:val="26"/>
        </w:rPr>
        <w:t>ợc thực hiện qua đ</w:t>
      </w:r>
      <w:r w:rsidR="005A687D" w:rsidRPr="00566C2F">
        <w:rPr>
          <w:rFonts w:cs="Times New Roman"/>
          <w:szCs w:val="26"/>
        </w:rPr>
        <w:t>ư</w:t>
      </w:r>
      <w:r w:rsidRPr="00566C2F">
        <w:rPr>
          <w:rFonts w:cs="Times New Roman"/>
          <w:szCs w:val="26"/>
        </w:rPr>
        <w:t>ờng tiếng nói. Ta sẽ thấy rằng cơ chế “truyền thông điệp” đó xảy ra trong lập trình h</w:t>
      </w:r>
      <w:r w:rsidR="005A687D" w:rsidRPr="00566C2F">
        <w:rPr>
          <w:rFonts w:cs="Times New Roman"/>
          <w:szCs w:val="26"/>
        </w:rPr>
        <w:t>ư</w:t>
      </w:r>
      <w:r w:rsidRPr="00566C2F">
        <w:rPr>
          <w:rFonts w:cs="Times New Roman"/>
          <w:szCs w:val="26"/>
        </w:rPr>
        <w:t>ớng đối t</w:t>
      </w:r>
      <w:r w:rsidR="005A687D" w:rsidRPr="00566C2F">
        <w:rPr>
          <w:rFonts w:cs="Times New Roman"/>
          <w:szCs w:val="26"/>
        </w:rPr>
        <w:t>ư</w:t>
      </w:r>
      <w:r w:rsidRPr="00566C2F">
        <w:rPr>
          <w:rFonts w:cs="Times New Roman"/>
          <w:szCs w:val="26"/>
        </w:rPr>
        <w:t>ợng qua các lời gọi hàm.</w:t>
      </w:r>
    </w:p>
    <w:p w14:paraId="3683645C" w14:textId="77777777" w:rsidR="007B18E1" w:rsidRPr="00566C2F" w:rsidRDefault="007B18E1" w:rsidP="009B1F9D">
      <w:pPr>
        <w:jc w:val="both"/>
        <w:rPr>
          <w:rFonts w:cs="Times New Roman"/>
          <w:szCs w:val="26"/>
        </w:rPr>
      </w:pPr>
      <w:r w:rsidRPr="00566C2F">
        <w:rPr>
          <w:rFonts w:cs="Times New Roman"/>
          <w:szCs w:val="26"/>
        </w:rPr>
        <w:t>- Trong mô hình h</w:t>
      </w:r>
      <w:r w:rsidR="005A687D" w:rsidRPr="00566C2F">
        <w:rPr>
          <w:rFonts w:cs="Times New Roman"/>
          <w:szCs w:val="26"/>
        </w:rPr>
        <w:t>ư</w:t>
      </w:r>
      <w:r w:rsidRPr="00566C2F">
        <w:rPr>
          <w:rFonts w:cs="Times New Roman"/>
          <w:szCs w:val="26"/>
        </w:rPr>
        <w:t>ớng đối t</w:t>
      </w:r>
      <w:r w:rsidR="005A687D" w:rsidRPr="00566C2F">
        <w:rPr>
          <w:rFonts w:cs="Times New Roman"/>
          <w:szCs w:val="26"/>
        </w:rPr>
        <w:t>ư</w:t>
      </w:r>
      <w:r w:rsidRPr="00566C2F">
        <w:rPr>
          <w:rFonts w:cs="Times New Roman"/>
          <w:szCs w:val="26"/>
        </w:rPr>
        <w:t>ợng: các đối t</w:t>
      </w:r>
      <w:r w:rsidR="005A687D" w:rsidRPr="00566C2F">
        <w:rPr>
          <w:rFonts w:cs="Times New Roman"/>
          <w:szCs w:val="26"/>
        </w:rPr>
        <w:t>ư</w:t>
      </w:r>
      <w:r w:rsidRPr="00566C2F">
        <w:rPr>
          <w:rFonts w:cs="Times New Roman"/>
          <w:szCs w:val="26"/>
        </w:rPr>
        <w:t>ợng t</w:t>
      </w:r>
      <w:r w:rsidR="005A687D" w:rsidRPr="00566C2F">
        <w:rPr>
          <w:rFonts w:cs="Times New Roman"/>
          <w:szCs w:val="26"/>
        </w:rPr>
        <w:t>ư</w:t>
      </w:r>
      <w:r w:rsidRPr="00566C2F">
        <w:rPr>
          <w:rFonts w:cs="Times New Roman"/>
          <w:szCs w:val="26"/>
        </w:rPr>
        <w:t>ơng tác với nhau để thực hiện nhiệm vụ.</w:t>
      </w:r>
    </w:p>
    <w:p w14:paraId="69ADDBD6" w14:textId="77777777" w:rsidR="007B18E1" w:rsidRPr="00566C2F" w:rsidRDefault="007B18E1" w:rsidP="009B1F9D">
      <w:pPr>
        <w:jc w:val="both"/>
        <w:rPr>
          <w:rFonts w:cs="Times New Roman"/>
          <w:szCs w:val="26"/>
        </w:rPr>
      </w:pPr>
      <w:r w:rsidRPr="00566C2F">
        <w:rPr>
          <w:rFonts w:cs="Times New Roman"/>
          <w:szCs w:val="26"/>
        </w:rPr>
        <w:t>* Phân loại đối t</w:t>
      </w:r>
      <w:r w:rsidR="005A687D" w:rsidRPr="00566C2F">
        <w:rPr>
          <w:rFonts w:cs="Times New Roman"/>
          <w:szCs w:val="26"/>
        </w:rPr>
        <w:t>ư</w:t>
      </w:r>
      <w:r w:rsidRPr="00566C2F">
        <w:rPr>
          <w:rFonts w:cs="Times New Roman"/>
          <w:szCs w:val="26"/>
        </w:rPr>
        <w:t>ợng:</w:t>
      </w:r>
    </w:p>
    <w:p w14:paraId="4DD78658" w14:textId="77777777" w:rsidR="00C73A30" w:rsidRPr="00566C2F" w:rsidRDefault="007B18E1" w:rsidP="009B1F9D">
      <w:pPr>
        <w:jc w:val="both"/>
        <w:rPr>
          <w:rFonts w:cs="Times New Roman"/>
          <w:szCs w:val="26"/>
        </w:rPr>
      </w:pPr>
      <w:r w:rsidRPr="00566C2F">
        <w:rPr>
          <w:rFonts w:cs="Times New Roman"/>
          <w:szCs w:val="26"/>
        </w:rPr>
        <w:t>Khả năng phân loại bẩm sinh của con ng</w:t>
      </w:r>
      <w:r w:rsidR="005A687D" w:rsidRPr="00566C2F">
        <w:rPr>
          <w:rFonts w:cs="Times New Roman"/>
          <w:szCs w:val="26"/>
        </w:rPr>
        <w:t>ư</w:t>
      </w:r>
      <w:r w:rsidRPr="00566C2F">
        <w:rPr>
          <w:rFonts w:cs="Times New Roman"/>
          <w:szCs w:val="26"/>
        </w:rPr>
        <w:t>ời, khả năng trừu t</w:t>
      </w:r>
      <w:r w:rsidR="005A687D" w:rsidRPr="00566C2F">
        <w:rPr>
          <w:rFonts w:cs="Times New Roman"/>
          <w:szCs w:val="26"/>
        </w:rPr>
        <w:t>ư</w:t>
      </w:r>
      <w:r w:rsidRPr="00566C2F">
        <w:rPr>
          <w:rFonts w:cs="Times New Roman"/>
          <w:szCs w:val="26"/>
        </w:rPr>
        <w:t xml:space="preserve">ợng hoá này cho phép ta đơn giản hoá và tổ chức cuộc sống của mình, và hiểu về một thế giới rất phức </w:t>
      </w:r>
      <w:r w:rsidRPr="00566C2F">
        <w:rPr>
          <w:rFonts w:cs="Times New Roman"/>
          <w:szCs w:val="26"/>
        </w:rPr>
        <w:lastRenderedPageBreak/>
        <w:t>tạp. Có hai cách phân loại đối t</w:t>
      </w:r>
      <w:r w:rsidR="005A687D" w:rsidRPr="00566C2F">
        <w:rPr>
          <w:rFonts w:cs="Times New Roman"/>
          <w:szCs w:val="26"/>
        </w:rPr>
        <w:t>ư</w:t>
      </w:r>
      <w:r w:rsidRPr="00566C2F">
        <w:rPr>
          <w:rFonts w:cs="Times New Roman"/>
          <w:szCs w:val="26"/>
        </w:rPr>
        <w:t>ợng mà ta hay dùng nhất: phân loại các đối t</w:t>
      </w:r>
      <w:r w:rsidR="005A687D" w:rsidRPr="00566C2F">
        <w:rPr>
          <w:rFonts w:cs="Times New Roman"/>
          <w:szCs w:val="26"/>
        </w:rPr>
        <w:t>ư</w:t>
      </w:r>
      <w:r w:rsidRPr="00566C2F">
        <w:rPr>
          <w:rFonts w:cs="Times New Roman"/>
          <w:szCs w:val="26"/>
        </w:rPr>
        <w:t>ợng t</w:t>
      </w:r>
      <w:r w:rsidR="005A687D" w:rsidRPr="00566C2F">
        <w:rPr>
          <w:rFonts w:cs="Times New Roman"/>
          <w:szCs w:val="26"/>
        </w:rPr>
        <w:t>ư</w:t>
      </w:r>
      <w:r w:rsidRPr="00566C2F">
        <w:rPr>
          <w:rFonts w:cs="Times New Roman"/>
          <w:szCs w:val="26"/>
        </w:rPr>
        <w:t>ơng tự và phân loại các đối t</w:t>
      </w:r>
      <w:r w:rsidR="005A687D" w:rsidRPr="00566C2F">
        <w:rPr>
          <w:rFonts w:cs="Times New Roman"/>
          <w:szCs w:val="26"/>
        </w:rPr>
        <w:t>ư</w:t>
      </w:r>
      <w:r w:rsidRPr="00566C2F">
        <w:rPr>
          <w:rFonts w:cs="Times New Roman"/>
          <w:szCs w:val="26"/>
        </w:rPr>
        <w:t>ợng theo thành phần.</w:t>
      </w:r>
    </w:p>
    <w:p w14:paraId="6049C37F" w14:textId="77777777" w:rsidR="00891838" w:rsidRPr="00566C2F" w:rsidRDefault="007B18E1" w:rsidP="009B1F9D">
      <w:pPr>
        <w:jc w:val="both"/>
        <w:rPr>
          <w:rFonts w:cs="Times New Roman"/>
          <w:szCs w:val="26"/>
        </w:rPr>
      </w:pPr>
      <w:r w:rsidRPr="00566C2F">
        <w:rPr>
          <w:rFonts w:cs="Times New Roman"/>
          <w:szCs w:val="26"/>
        </w:rPr>
        <w:t>+ Phân loại các đối t</w:t>
      </w:r>
      <w:r w:rsidR="005A687D" w:rsidRPr="00566C2F">
        <w:rPr>
          <w:rFonts w:cs="Times New Roman"/>
          <w:szCs w:val="26"/>
        </w:rPr>
        <w:t>ư</w:t>
      </w:r>
      <w:r w:rsidRPr="00566C2F">
        <w:rPr>
          <w:rFonts w:cs="Times New Roman"/>
          <w:szCs w:val="26"/>
        </w:rPr>
        <w:t>ợng t</w:t>
      </w:r>
      <w:r w:rsidR="005A687D" w:rsidRPr="00566C2F">
        <w:rPr>
          <w:rFonts w:cs="Times New Roman"/>
          <w:szCs w:val="26"/>
        </w:rPr>
        <w:t>ư</w:t>
      </w:r>
      <w:r w:rsidRPr="00566C2F">
        <w:rPr>
          <w:rFonts w:cs="Times New Roman"/>
          <w:szCs w:val="26"/>
        </w:rPr>
        <w:t>ơng tự: nhóm các đối t</w:t>
      </w:r>
      <w:r w:rsidR="005A687D" w:rsidRPr="00566C2F">
        <w:rPr>
          <w:rFonts w:cs="Times New Roman"/>
          <w:szCs w:val="26"/>
        </w:rPr>
        <w:t>ư</w:t>
      </w:r>
      <w:r w:rsidRPr="00566C2F">
        <w:rPr>
          <w:rFonts w:cs="Times New Roman"/>
          <w:szCs w:val="26"/>
        </w:rPr>
        <w:t>ợng có cùng các thuộc tính và hành vi lại với nhau. Ví dụ, trong loại “ô tô”, ta có thể đ</w:t>
      </w:r>
      <w:r w:rsidR="005A687D" w:rsidRPr="00566C2F">
        <w:rPr>
          <w:rFonts w:cs="Times New Roman"/>
          <w:szCs w:val="26"/>
        </w:rPr>
        <w:t>ư</w:t>
      </w:r>
      <w:r w:rsidRPr="00566C2F">
        <w:rPr>
          <w:rFonts w:cs="Times New Roman"/>
          <w:szCs w:val="26"/>
        </w:rPr>
        <w:t>a vào đó các đối t</w:t>
      </w:r>
      <w:r w:rsidR="005A687D" w:rsidRPr="00566C2F">
        <w:rPr>
          <w:rFonts w:cs="Times New Roman"/>
          <w:szCs w:val="26"/>
        </w:rPr>
        <w:t>ư</w:t>
      </w:r>
      <w:r w:rsidRPr="00566C2F">
        <w:rPr>
          <w:rFonts w:cs="Times New Roman"/>
          <w:szCs w:val="26"/>
        </w:rPr>
        <w:t>ợng có các thuộc tính mầu sắc, nhãn hiệu, kiểu, và các hành vi lái, dừng, rẽ.</w:t>
      </w:r>
    </w:p>
    <w:p w14:paraId="08DDBDB3" w14:textId="77777777" w:rsidR="007B18E1" w:rsidRPr="00566C2F" w:rsidRDefault="007B18E1" w:rsidP="009B1F9D">
      <w:pPr>
        <w:jc w:val="both"/>
        <w:rPr>
          <w:rFonts w:cs="Times New Roman"/>
          <w:szCs w:val="26"/>
        </w:rPr>
      </w:pPr>
      <w:r w:rsidRPr="00566C2F">
        <w:rPr>
          <w:rFonts w:cs="Times New Roman"/>
          <w:szCs w:val="26"/>
        </w:rPr>
        <w:t>L</w:t>
      </w:r>
      <w:r w:rsidR="005A687D" w:rsidRPr="00566C2F">
        <w:rPr>
          <w:rFonts w:cs="Times New Roman"/>
          <w:szCs w:val="26"/>
        </w:rPr>
        <w:t>ư</w:t>
      </w:r>
      <w:r w:rsidRPr="00566C2F">
        <w:rPr>
          <w:rFonts w:cs="Times New Roman"/>
          <w:szCs w:val="26"/>
        </w:rPr>
        <w:t>u ý: phân loại theo "có hay không một thuộc tính", không phân loại theo giá trị của thuộc tính. Ở đây, ta không lập nhóm các xe ô tô có giá trị “đỏ” cho thuộc tính mầu và giá trị “Honda” cho thuộc tính nhãn hiệu đối t</w:t>
      </w:r>
      <w:r w:rsidR="005A687D" w:rsidRPr="00566C2F">
        <w:rPr>
          <w:rFonts w:cs="Times New Roman"/>
          <w:szCs w:val="26"/>
        </w:rPr>
        <w:t>ư</w:t>
      </w:r>
      <w:r w:rsidRPr="00566C2F">
        <w:rPr>
          <w:rFonts w:cs="Times New Roman"/>
          <w:szCs w:val="26"/>
        </w:rPr>
        <w:t>ợng chỉ cần có các thuộc tính đó là đủ để thuộc nhóm.</w:t>
      </w:r>
    </w:p>
    <w:p w14:paraId="3DC33858" w14:textId="77777777" w:rsidR="007B18E1" w:rsidRPr="00566C2F" w:rsidRDefault="007B18E1" w:rsidP="009B1F9D">
      <w:pPr>
        <w:jc w:val="both"/>
        <w:rPr>
          <w:rFonts w:cs="Times New Roman"/>
          <w:szCs w:val="26"/>
        </w:rPr>
      </w:pPr>
      <w:r w:rsidRPr="00566C2F">
        <w:rPr>
          <w:rFonts w:cs="Times New Roman"/>
          <w:szCs w:val="26"/>
        </w:rPr>
        <w:t>+ Phân loại theo cấu tạo: Thuộc tính của một lớp nào đó có thể có giá trị là một đối t</w:t>
      </w:r>
      <w:r w:rsidR="005A687D" w:rsidRPr="00566C2F">
        <w:rPr>
          <w:rFonts w:cs="Times New Roman"/>
          <w:szCs w:val="26"/>
        </w:rPr>
        <w:t>ư</w:t>
      </w:r>
      <w:r w:rsidRPr="00566C2F">
        <w:rPr>
          <w:rFonts w:cs="Times New Roman"/>
          <w:szCs w:val="26"/>
        </w:rPr>
        <w:t>ợng thuộc một lớp nào đó.</w:t>
      </w:r>
    </w:p>
    <w:p w14:paraId="05556A47" w14:textId="77777777" w:rsidR="007B18E1" w:rsidRPr="00566C2F" w:rsidRDefault="007B18E1" w:rsidP="009B1F9D">
      <w:pPr>
        <w:jc w:val="both"/>
        <w:rPr>
          <w:rFonts w:cs="Times New Roman"/>
          <w:szCs w:val="26"/>
        </w:rPr>
      </w:pPr>
      <w:r w:rsidRPr="00566C2F">
        <w:rPr>
          <w:rFonts w:cs="Times New Roman"/>
          <w:szCs w:val="26"/>
        </w:rPr>
        <w:t>+ Phân loại đối t</w:t>
      </w:r>
      <w:r w:rsidR="005A687D" w:rsidRPr="00566C2F">
        <w:rPr>
          <w:rFonts w:cs="Times New Roman"/>
          <w:szCs w:val="26"/>
        </w:rPr>
        <w:t>ư</w:t>
      </w:r>
      <w:r w:rsidRPr="00566C2F">
        <w:rPr>
          <w:rFonts w:cs="Times New Roman"/>
          <w:szCs w:val="26"/>
        </w:rPr>
        <w:t xml:space="preserve">ợng theo cấu tạo là một trong các kiểu </w:t>
      </w:r>
      <w:r w:rsidRPr="00566C2F">
        <w:rPr>
          <w:rFonts w:cs="Times New Roman"/>
          <w:i/>
          <w:szCs w:val="26"/>
        </w:rPr>
        <w:t>quan hệ</w:t>
      </w:r>
      <w:r w:rsidRPr="00566C2F">
        <w:rPr>
          <w:rFonts w:cs="Times New Roman"/>
          <w:szCs w:val="26"/>
        </w:rPr>
        <w:t xml:space="preserve"> có thể tồn tại giữa các đối t</w:t>
      </w:r>
      <w:r w:rsidR="005A687D" w:rsidRPr="00566C2F">
        <w:rPr>
          <w:rFonts w:cs="Times New Roman"/>
          <w:szCs w:val="26"/>
        </w:rPr>
        <w:t>ư</w:t>
      </w:r>
      <w:r w:rsidRPr="00566C2F">
        <w:rPr>
          <w:rFonts w:cs="Times New Roman"/>
          <w:szCs w:val="26"/>
        </w:rPr>
        <w:t>ợng. Kiểu quan hệ này th</w:t>
      </w:r>
      <w:r w:rsidR="005A687D" w:rsidRPr="00566C2F">
        <w:rPr>
          <w:rFonts w:cs="Times New Roman"/>
          <w:szCs w:val="26"/>
        </w:rPr>
        <w:t>ư</w:t>
      </w:r>
      <w:r w:rsidRPr="00566C2F">
        <w:rPr>
          <w:rFonts w:cs="Times New Roman"/>
          <w:szCs w:val="26"/>
        </w:rPr>
        <w:t>ờng đ</w:t>
      </w:r>
      <w:r w:rsidR="005A687D" w:rsidRPr="00566C2F">
        <w:rPr>
          <w:rFonts w:cs="Times New Roman"/>
          <w:szCs w:val="26"/>
        </w:rPr>
        <w:t>ư</w:t>
      </w:r>
      <w:r w:rsidRPr="00566C2F">
        <w:rPr>
          <w:rFonts w:cs="Times New Roman"/>
          <w:szCs w:val="26"/>
        </w:rPr>
        <w:t>ợc gọi là quan hệ chứa “has-a”.</w:t>
      </w:r>
    </w:p>
    <w:p w14:paraId="38DAE542" w14:textId="77777777" w:rsidR="007B18E1" w:rsidRPr="00566C2F" w:rsidRDefault="007B18E1" w:rsidP="009B1F9D">
      <w:pPr>
        <w:jc w:val="both"/>
        <w:rPr>
          <w:rFonts w:cs="Times New Roman"/>
          <w:szCs w:val="26"/>
        </w:rPr>
      </w:pPr>
      <w:r w:rsidRPr="00566C2F">
        <w:rPr>
          <w:rFonts w:cs="Times New Roman"/>
          <w:szCs w:val="26"/>
        </w:rPr>
        <w:t>* Mô hình hóa: B</w:t>
      </w:r>
      <w:r w:rsidR="005A687D" w:rsidRPr="00566C2F">
        <w:rPr>
          <w:rFonts w:cs="Times New Roman"/>
          <w:szCs w:val="26"/>
        </w:rPr>
        <w:t>ư</w:t>
      </w:r>
      <w:r w:rsidRPr="00566C2F">
        <w:rPr>
          <w:rFonts w:cs="Times New Roman"/>
          <w:szCs w:val="26"/>
        </w:rPr>
        <w:t>ớc đầu tiên khi mô hình hoá một hệ thống gồm các lớp đối t</w:t>
      </w:r>
      <w:r w:rsidR="005A687D" w:rsidRPr="00566C2F">
        <w:rPr>
          <w:rFonts w:cs="Times New Roman"/>
          <w:szCs w:val="26"/>
        </w:rPr>
        <w:t>ư</w:t>
      </w:r>
      <w:r w:rsidRPr="00566C2F">
        <w:rPr>
          <w:rFonts w:cs="Times New Roman"/>
          <w:szCs w:val="26"/>
        </w:rPr>
        <w:t>ợng, ta xác định xem:</w:t>
      </w:r>
    </w:p>
    <w:p w14:paraId="4099E90C" w14:textId="77777777" w:rsidR="007B18E1" w:rsidRPr="00566C2F" w:rsidRDefault="00CA0D82" w:rsidP="009B1F9D">
      <w:pPr>
        <w:pStyle w:val="ListParagraph"/>
        <w:numPr>
          <w:ilvl w:val="0"/>
          <w:numId w:val="5"/>
        </w:numPr>
        <w:jc w:val="both"/>
        <w:rPr>
          <w:rFonts w:cs="Times New Roman"/>
          <w:szCs w:val="26"/>
        </w:rPr>
      </w:pPr>
      <w:r w:rsidRPr="00566C2F">
        <w:rPr>
          <w:rFonts w:cs="Times New Roman"/>
          <w:szCs w:val="26"/>
        </w:rPr>
        <w:t>C</w:t>
      </w:r>
      <w:r w:rsidR="007B18E1" w:rsidRPr="00566C2F">
        <w:rPr>
          <w:rFonts w:cs="Times New Roman"/>
          <w:szCs w:val="26"/>
        </w:rPr>
        <w:t>ó các lớp đối t</w:t>
      </w:r>
      <w:r w:rsidR="005A687D" w:rsidRPr="00566C2F">
        <w:rPr>
          <w:rFonts w:cs="Times New Roman"/>
          <w:szCs w:val="26"/>
        </w:rPr>
        <w:t>ư</w:t>
      </w:r>
      <w:r w:rsidR="007B18E1" w:rsidRPr="00566C2F">
        <w:rPr>
          <w:rFonts w:cs="Times New Roman"/>
          <w:szCs w:val="26"/>
        </w:rPr>
        <w:t>ợng nào?</w:t>
      </w:r>
    </w:p>
    <w:p w14:paraId="6B8E438E" w14:textId="77777777" w:rsidR="007B18E1" w:rsidRPr="00566C2F" w:rsidRDefault="00CA0D82" w:rsidP="009B1F9D">
      <w:pPr>
        <w:pStyle w:val="ListParagraph"/>
        <w:numPr>
          <w:ilvl w:val="0"/>
          <w:numId w:val="5"/>
        </w:numPr>
        <w:jc w:val="both"/>
        <w:rPr>
          <w:rFonts w:cs="Times New Roman"/>
          <w:szCs w:val="26"/>
        </w:rPr>
      </w:pPr>
      <w:r w:rsidRPr="00566C2F">
        <w:rPr>
          <w:rFonts w:cs="Times New Roman"/>
          <w:szCs w:val="26"/>
        </w:rPr>
        <w:t>C</w:t>
      </w:r>
      <w:r w:rsidR="007B18E1" w:rsidRPr="00566C2F">
        <w:rPr>
          <w:rFonts w:cs="Times New Roman"/>
          <w:szCs w:val="26"/>
        </w:rPr>
        <w:t>húng có các thuộc tính gì?</w:t>
      </w:r>
    </w:p>
    <w:p w14:paraId="4BC28264" w14:textId="77777777" w:rsidR="007B18E1" w:rsidRPr="00566C2F" w:rsidRDefault="00CA0D82" w:rsidP="009B1F9D">
      <w:pPr>
        <w:pStyle w:val="ListParagraph"/>
        <w:numPr>
          <w:ilvl w:val="0"/>
          <w:numId w:val="5"/>
        </w:numPr>
        <w:jc w:val="both"/>
        <w:rPr>
          <w:rFonts w:cs="Times New Roman"/>
          <w:szCs w:val="26"/>
        </w:rPr>
      </w:pPr>
      <w:r w:rsidRPr="00566C2F">
        <w:rPr>
          <w:rFonts w:cs="Times New Roman"/>
          <w:szCs w:val="26"/>
        </w:rPr>
        <w:t>C</w:t>
      </w:r>
      <w:r w:rsidR="007B18E1" w:rsidRPr="00566C2F">
        <w:rPr>
          <w:rFonts w:cs="Times New Roman"/>
          <w:szCs w:val="26"/>
        </w:rPr>
        <w:t>húng có liên quan đến nhau nh</w:t>
      </w:r>
      <w:r w:rsidR="005A687D" w:rsidRPr="00566C2F">
        <w:rPr>
          <w:rFonts w:cs="Times New Roman"/>
          <w:szCs w:val="26"/>
        </w:rPr>
        <w:t>ư</w:t>
      </w:r>
      <w:r w:rsidR="007B18E1" w:rsidRPr="00566C2F">
        <w:rPr>
          <w:rFonts w:cs="Times New Roman"/>
          <w:szCs w:val="26"/>
        </w:rPr>
        <w:t xml:space="preserve"> thế nào?</w:t>
      </w:r>
    </w:p>
    <w:p w14:paraId="00110E13" w14:textId="77777777" w:rsidR="007B18E1" w:rsidRPr="00566C2F" w:rsidRDefault="007B18E1" w:rsidP="009B1F9D">
      <w:pPr>
        <w:pStyle w:val="ListParagraph"/>
        <w:numPr>
          <w:ilvl w:val="0"/>
          <w:numId w:val="5"/>
        </w:numPr>
        <w:jc w:val="both"/>
        <w:rPr>
          <w:rFonts w:cs="Times New Roman"/>
          <w:szCs w:val="26"/>
        </w:rPr>
      </w:pPr>
      <w:r w:rsidRPr="00566C2F">
        <w:rPr>
          <w:rFonts w:cs="Times New Roman"/>
          <w:szCs w:val="26"/>
        </w:rPr>
        <w:t>Việc xác định hành vi của các lớp sẽ để sau</w:t>
      </w:r>
    </w:p>
    <w:p w14:paraId="295596EA" w14:textId="77777777" w:rsidR="007B18E1" w:rsidRPr="00566C2F" w:rsidRDefault="007B18E1" w:rsidP="009B1F9D">
      <w:pPr>
        <w:jc w:val="both"/>
        <w:rPr>
          <w:rFonts w:cs="Times New Roman"/>
          <w:szCs w:val="26"/>
        </w:rPr>
      </w:pPr>
      <w:r w:rsidRPr="00566C2F">
        <w:rPr>
          <w:rFonts w:cs="Times New Roman"/>
          <w:szCs w:val="26"/>
        </w:rPr>
        <w:t>Ổn định tập thuộc tính cho mỗi lớp tr</w:t>
      </w:r>
      <w:r w:rsidR="005A687D" w:rsidRPr="00566C2F">
        <w:rPr>
          <w:rFonts w:cs="Times New Roman"/>
          <w:szCs w:val="26"/>
        </w:rPr>
        <w:t>ư</w:t>
      </w:r>
      <w:r w:rsidRPr="00566C2F">
        <w:rPr>
          <w:rFonts w:cs="Times New Roman"/>
          <w:szCs w:val="26"/>
        </w:rPr>
        <w:t>ớc khi xác định các hành vi dùng để truy nhập các thuộc tính này.</w:t>
      </w:r>
    </w:p>
    <w:p w14:paraId="538B68B3" w14:textId="77777777" w:rsidR="007B18E1" w:rsidRPr="00566C2F" w:rsidRDefault="007B18E1" w:rsidP="009B1F9D">
      <w:pPr>
        <w:jc w:val="both"/>
        <w:rPr>
          <w:rFonts w:cs="Times New Roman"/>
          <w:szCs w:val="26"/>
        </w:rPr>
      </w:pPr>
      <w:r w:rsidRPr="00566C2F">
        <w:rPr>
          <w:rFonts w:cs="Times New Roman"/>
          <w:szCs w:val="26"/>
        </w:rPr>
        <w:t>Khi đã xác định đ</w:t>
      </w:r>
      <w:r w:rsidR="005A687D" w:rsidRPr="00566C2F">
        <w:rPr>
          <w:rFonts w:cs="Times New Roman"/>
          <w:szCs w:val="26"/>
        </w:rPr>
        <w:t>ư</w:t>
      </w:r>
      <w:r w:rsidRPr="00566C2F">
        <w:rPr>
          <w:rFonts w:cs="Times New Roman"/>
          <w:szCs w:val="26"/>
        </w:rPr>
        <w:t>ợc tất cả các lớp đối t</w:t>
      </w:r>
      <w:r w:rsidR="005A687D" w:rsidRPr="00566C2F">
        <w:rPr>
          <w:rFonts w:cs="Times New Roman"/>
          <w:szCs w:val="26"/>
        </w:rPr>
        <w:t>ư</w:t>
      </w:r>
      <w:r w:rsidRPr="00566C2F">
        <w:rPr>
          <w:rFonts w:cs="Times New Roman"/>
          <w:szCs w:val="26"/>
        </w:rPr>
        <w:t>ợng cần thiết, các thuộc tính và quan hệ giữa chúng, b</w:t>
      </w:r>
      <w:r w:rsidR="005A687D" w:rsidRPr="00566C2F">
        <w:rPr>
          <w:rFonts w:cs="Times New Roman"/>
          <w:szCs w:val="26"/>
        </w:rPr>
        <w:t>ư</w:t>
      </w:r>
      <w:r w:rsidRPr="00566C2F">
        <w:rPr>
          <w:rFonts w:cs="Times New Roman"/>
          <w:szCs w:val="26"/>
        </w:rPr>
        <w:t>ớc tiếp theo là chỉ ra các hành vi của các lớp đối t</w:t>
      </w:r>
      <w:r w:rsidR="005A687D" w:rsidRPr="00566C2F">
        <w:rPr>
          <w:rFonts w:cs="Times New Roman"/>
          <w:szCs w:val="26"/>
        </w:rPr>
        <w:t>ư</w:t>
      </w:r>
      <w:r w:rsidRPr="00566C2F">
        <w:rPr>
          <w:rFonts w:cs="Times New Roman"/>
          <w:szCs w:val="26"/>
        </w:rPr>
        <w:t>ợng đó.</w:t>
      </w:r>
    </w:p>
    <w:p w14:paraId="263C6C67" w14:textId="77777777" w:rsidR="007B18E1" w:rsidRPr="00566C2F" w:rsidRDefault="007B18E1" w:rsidP="009B1F9D">
      <w:pPr>
        <w:pStyle w:val="ListParagraph"/>
        <w:numPr>
          <w:ilvl w:val="0"/>
          <w:numId w:val="6"/>
        </w:numPr>
        <w:jc w:val="both"/>
        <w:rPr>
          <w:rFonts w:cs="Times New Roman"/>
          <w:szCs w:val="26"/>
        </w:rPr>
      </w:pPr>
      <w:r w:rsidRPr="00566C2F">
        <w:rPr>
          <w:rFonts w:cs="Times New Roman"/>
          <w:szCs w:val="26"/>
        </w:rPr>
        <w:t>Có những hành vi nào?</w:t>
      </w:r>
    </w:p>
    <w:p w14:paraId="771768EE" w14:textId="77777777" w:rsidR="007B18E1" w:rsidRPr="00566C2F" w:rsidRDefault="007B18E1" w:rsidP="009B1F9D">
      <w:pPr>
        <w:pStyle w:val="ListParagraph"/>
        <w:numPr>
          <w:ilvl w:val="0"/>
          <w:numId w:val="6"/>
        </w:numPr>
        <w:jc w:val="both"/>
        <w:rPr>
          <w:rFonts w:cs="Times New Roman"/>
          <w:szCs w:val="26"/>
        </w:rPr>
      </w:pPr>
      <w:r w:rsidRPr="00566C2F">
        <w:rPr>
          <w:rFonts w:cs="Times New Roman"/>
          <w:szCs w:val="26"/>
        </w:rPr>
        <w:t>Các lớp đối t</w:t>
      </w:r>
      <w:r w:rsidR="005A687D" w:rsidRPr="00566C2F">
        <w:rPr>
          <w:rFonts w:cs="Times New Roman"/>
          <w:szCs w:val="26"/>
        </w:rPr>
        <w:t>ư</w:t>
      </w:r>
      <w:r w:rsidRPr="00566C2F">
        <w:rPr>
          <w:rFonts w:cs="Times New Roman"/>
          <w:szCs w:val="26"/>
        </w:rPr>
        <w:t>ợng có thể cần những hành vi nào để có thể sử dụng các thuộc tính của mình?</w:t>
      </w:r>
    </w:p>
    <w:p w14:paraId="58217788" w14:textId="77777777" w:rsidR="007B18E1" w:rsidRPr="00566C2F" w:rsidRDefault="007B18E1" w:rsidP="009B1F9D">
      <w:pPr>
        <w:pStyle w:val="ListParagraph"/>
        <w:numPr>
          <w:ilvl w:val="0"/>
          <w:numId w:val="6"/>
        </w:numPr>
        <w:jc w:val="both"/>
        <w:rPr>
          <w:rFonts w:cs="Times New Roman"/>
          <w:szCs w:val="26"/>
        </w:rPr>
      </w:pPr>
      <w:r w:rsidRPr="00566C2F">
        <w:rPr>
          <w:rFonts w:cs="Times New Roman"/>
          <w:szCs w:val="26"/>
        </w:rPr>
        <w:t>Các lớp đối t</w:t>
      </w:r>
      <w:r w:rsidR="005A687D" w:rsidRPr="00566C2F">
        <w:rPr>
          <w:rFonts w:cs="Times New Roman"/>
          <w:szCs w:val="26"/>
        </w:rPr>
        <w:t>ư</w:t>
      </w:r>
      <w:r w:rsidRPr="00566C2F">
        <w:rPr>
          <w:rFonts w:cs="Times New Roman"/>
          <w:szCs w:val="26"/>
        </w:rPr>
        <w:t>ợng cần thực hiện những nhiệm vụ nào cho các đối t</w:t>
      </w:r>
      <w:r w:rsidR="005A687D" w:rsidRPr="00566C2F">
        <w:rPr>
          <w:rFonts w:cs="Times New Roman"/>
          <w:szCs w:val="26"/>
        </w:rPr>
        <w:t>ư</w:t>
      </w:r>
      <w:r w:rsidRPr="00566C2F">
        <w:rPr>
          <w:rFonts w:cs="Times New Roman"/>
          <w:szCs w:val="26"/>
        </w:rPr>
        <w:t>ợng khác?</w:t>
      </w:r>
    </w:p>
    <w:p w14:paraId="16F38D07" w14:textId="77777777" w:rsidR="00E01BED" w:rsidRPr="00566C2F" w:rsidRDefault="00036347" w:rsidP="00D460F7">
      <w:pPr>
        <w:pStyle w:val="Heading3"/>
        <w:ind w:hanging="360"/>
      </w:pPr>
      <w:bookmarkStart w:id="10" w:name="_Toc111103924"/>
      <w:r w:rsidRPr="00566C2F">
        <w:t xml:space="preserve">1.2.2. </w:t>
      </w:r>
      <w:r w:rsidR="00DF252D" w:rsidRPr="00566C2F">
        <w:t>Lớp đối tượng</w:t>
      </w:r>
      <w:bookmarkEnd w:id="10"/>
    </w:p>
    <w:p w14:paraId="1875F93F" w14:textId="77777777" w:rsidR="00DF252D" w:rsidRPr="00566C2F" w:rsidRDefault="00DF252D" w:rsidP="009B1F9D">
      <w:pPr>
        <w:jc w:val="both"/>
        <w:rPr>
          <w:rFonts w:cs="Times New Roman"/>
          <w:szCs w:val="26"/>
        </w:rPr>
      </w:pPr>
      <w:r w:rsidRPr="00566C2F">
        <w:rPr>
          <w:rFonts w:cs="Times New Roman"/>
          <w:szCs w:val="26"/>
        </w:rPr>
        <w:t>- Ta sẽ gọi một nhóm các đối t</w:t>
      </w:r>
      <w:r w:rsidR="005A687D" w:rsidRPr="00566C2F">
        <w:rPr>
          <w:rFonts w:cs="Times New Roman"/>
          <w:szCs w:val="26"/>
        </w:rPr>
        <w:t>ư</w:t>
      </w:r>
      <w:r w:rsidRPr="00566C2F">
        <w:rPr>
          <w:rFonts w:cs="Times New Roman"/>
          <w:szCs w:val="26"/>
        </w:rPr>
        <w:t>ợng t</w:t>
      </w:r>
      <w:r w:rsidR="005A687D" w:rsidRPr="00566C2F">
        <w:rPr>
          <w:rFonts w:cs="Times New Roman"/>
          <w:szCs w:val="26"/>
        </w:rPr>
        <w:t>ư</w:t>
      </w:r>
      <w:r w:rsidRPr="00566C2F">
        <w:rPr>
          <w:rFonts w:cs="Times New Roman"/>
          <w:szCs w:val="26"/>
        </w:rPr>
        <w:t>ơng tự là một lớp đối t</w:t>
      </w:r>
      <w:r w:rsidR="005A687D" w:rsidRPr="00566C2F">
        <w:rPr>
          <w:rFonts w:cs="Times New Roman"/>
          <w:szCs w:val="26"/>
        </w:rPr>
        <w:t>ư</w:t>
      </w:r>
      <w:r w:rsidRPr="00566C2F">
        <w:rPr>
          <w:rFonts w:cs="Times New Roman"/>
          <w:szCs w:val="26"/>
        </w:rPr>
        <w:t>ợng – object class. Một lớp là “một tập các đối t</w:t>
      </w:r>
      <w:r w:rsidR="005A687D" w:rsidRPr="00566C2F">
        <w:rPr>
          <w:rFonts w:cs="Times New Roman"/>
          <w:szCs w:val="26"/>
        </w:rPr>
        <w:t>ư</w:t>
      </w:r>
      <w:r w:rsidRPr="00566C2F">
        <w:rPr>
          <w:rFonts w:cs="Times New Roman"/>
          <w:szCs w:val="26"/>
        </w:rPr>
        <w:t>ợng có cùng thuộc tính và hành vi”</w:t>
      </w:r>
    </w:p>
    <w:p w14:paraId="00E7A61B" w14:textId="77777777" w:rsidR="00DF252D" w:rsidRPr="00566C2F" w:rsidRDefault="00DF252D" w:rsidP="009B1F9D">
      <w:pPr>
        <w:jc w:val="both"/>
        <w:rPr>
          <w:rFonts w:cs="Times New Roman"/>
          <w:szCs w:val="26"/>
        </w:rPr>
      </w:pPr>
      <w:r w:rsidRPr="00566C2F">
        <w:rPr>
          <w:rFonts w:cs="Times New Roman"/>
          <w:szCs w:val="26"/>
        </w:rPr>
        <w:lastRenderedPageBreak/>
        <w:t>- Mỗi đối t</w:t>
      </w:r>
      <w:r w:rsidR="005A687D" w:rsidRPr="00566C2F">
        <w:rPr>
          <w:rFonts w:cs="Times New Roman"/>
          <w:szCs w:val="26"/>
        </w:rPr>
        <w:t>ư</w:t>
      </w:r>
      <w:r w:rsidRPr="00566C2F">
        <w:rPr>
          <w:rFonts w:cs="Times New Roman"/>
          <w:szCs w:val="26"/>
        </w:rPr>
        <w:t xml:space="preserve">ợng thuộc một lớp là một thể hiện (instance) của lớp đó. </w:t>
      </w:r>
      <w:r w:rsidRPr="00566C2F">
        <w:rPr>
          <w:rFonts w:cs="Times New Roman"/>
          <w:i/>
          <w:szCs w:val="26"/>
        </w:rPr>
        <w:t>Mỗi xe ô tô là một thể hiện của lớp ô tô.</w:t>
      </w:r>
    </w:p>
    <w:p w14:paraId="51DC0079" w14:textId="77777777" w:rsidR="00DF252D" w:rsidRPr="00566C2F" w:rsidRDefault="00DF252D" w:rsidP="009B1F9D">
      <w:pPr>
        <w:jc w:val="both"/>
        <w:rPr>
          <w:rFonts w:cs="Times New Roman"/>
          <w:bCs/>
          <w:i/>
          <w:szCs w:val="26"/>
        </w:rPr>
      </w:pPr>
      <w:r w:rsidRPr="00566C2F">
        <w:rPr>
          <w:rFonts w:cs="Times New Roman"/>
          <w:bCs/>
          <w:szCs w:val="26"/>
        </w:rPr>
        <w:t xml:space="preserve">- Các thể hiện của một lớp phân biệt nhau bởi một số thuộc tính nhất định có giá trị duy nhất trong toàn lớp - định danh duy nhất </w:t>
      </w:r>
      <w:r w:rsidRPr="00566C2F">
        <w:rPr>
          <w:rFonts w:cs="Times New Roman"/>
          <w:bCs/>
          <w:i/>
          <w:szCs w:val="26"/>
        </w:rPr>
        <w:t>¨ định danh của sinh viên là mã sinh viên – không có hai sinh viên nào có mã giống nhau đôi khi không dễ tìm được cách phân biệt giữa các thể hiện</w:t>
      </w:r>
    </w:p>
    <w:p w14:paraId="000AF150" w14:textId="77777777" w:rsidR="00DF252D" w:rsidRPr="00566C2F" w:rsidRDefault="00DF252D" w:rsidP="009B1F9D">
      <w:pPr>
        <w:jc w:val="both"/>
        <w:rPr>
          <w:rFonts w:cs="Times New Roman"/>
          <w:bCs/>
          <w:szCs w:val="26"/>
        </w:rPr>
      </w:pPr>
      <w:r w:rsidRPr="00566C2F">
        <w:rPr>
          <w:rFonts w:cs="Times New Roman"/>
          <w:bCs/>
          <w:szCs w:val="26"/>
        </w:rPr>
        <w:t>- Lớp định nghĩa kiểu dữ liệu và ph</w:t>
      </w:r>
      <w:r w:rsidR="005A687D" w:rsidRPr="00566C2F">
        <w:rPr>
          <w:rFonts w:cs="Times New Roman"/>
          <w:bCs/>
          <w:szCs w:val="26"/>
        </w:rPr>
        <w:t>ư</w:t>
      </w:r>
      <w:r w:rsidRPr="00566C2F">
        <w:rPr>
          <w:rFonts w:cs="Times New Roman"/>
          <w:bCs/>
          <w:szCs w:val="26"/>
        </w:rPr>
        <w:t>ơng thức dùng để truy cập dữ liệu của đối t</w:t>
      </w:r>
      <w:r w:rsidR="005A687D" w:rsidRPr="00566C2F">
        <w:rPr>
          <w:rFonts w:cs="Times New Roman"/>
          <w:bCs/>
          <w:szCs w:val="26"/>
        </w:rPr>
        <w:t>ư</w:t>
      </w:r>
      <w:r w:rsidRPr="00566C2F">
        <w:rPr>
          <w:rFonts w:cs="Times New Roman"/>
          <w:bCs/>
          <w:szCs w:val="26"/>
        </w:rPr>
        <w:t>ợng.</w:t>
      </w:r>
    </w:p>
    <w:p w14:paraId="3ED8305A" w14:textId="77777777" w:rsidR="00DF252D" w:rsidRPr="00566C2F" w:rsidRDefault="00DF252D" w:rsidP="009B1F9D">
      <w:pPr>
        <w:jc w:val="both"/>
        <w:rPr>
          <w:rFonts w:cs="Times New Roman"/>
          <w:bCs/>
          <w:i/>
          <w:szCs w:val="26"/>
        </w:rPr>
      </w:pPr>
      <w:r w:rsidRPr="00566C2F">
        <w:rPr>
          <w:rFonts w:cs="Times New Roman"/>
          <w:bCs/>
          <w:i/>
          <w:szCs w:val="26"/>
        </w:rPr>
        <w:t>Ví dụ: Lớp đơn xin việc = trường cần điền vào đơn + ghi/đọc đơn</w:t>
      </w:r>
    </w:p>
    <w:p w14:paraId="06C3BF92" w14:textId="77777777" w:rsidR="00DF252D" w:rsidRPr="00566C2F" w:rsidRDefault="00DF252D" w:rsidP="009B1F9D">
      <w:pPr>
        <w:ind w:left="1440"/>
        <w:jc w:val="both"/>
        <w:rPr>
          <w:rFonts w:cs="Times New Roman"/>
          <w:bCs/>
          <w:i/>
          <w:szCs w:val="26"/>
        </w:rPr>
      </w:pPr>
      <w:r w:rsidRPr="00566C2F">
        <w:rPr>
          <w:rFonts w:cs="Times New Roman"/>
          <w:bCs/>
          <w:i/>
          <w:szCs w:val="26"/>
        </w:rPr>
        <w:t>(đối tượng) = (dữ liệu) + (phương thức)</w:t>
      </w:r>
    </w:p>
    <w:p w14:paraId="1E99011C" w14:textId="77777777" w:rsidR="00DF252D" w:rsidRPr="00566C2F" w:rsidRDefault="00DF252D" w:rsidP="009B1F9D">
      <w:pPr>
        <w:jc w:val="both"/>
        <w:rPr>
          <w:rFonts w:cs="Times New Roman"/>
          <w:bCs/>
          <w:i/>
          <w:szCs w:val="26"/>
        </w:rPr>
      </w:pPr>
      <w:r w:rsidRPr="00566C2F">
        <w:rPr>
          <w:rFonts w:cs="Times New Roman"/>
          <w:bCs/>
          <w:i/>
          <w:szCs w:val="26"/>
        </w:rPr>
        <w:t>Lớp này là mẫu đơn xin việc.</w:t>
      </w:r>
    </w:p>
    <w:p w14:paraId="6ECC4412" w14:textId="77777777" w:rsidR="00DF252D" w:rsidRPr="00566C2F" w:rsidRDefault="00DF252D" w:rsidP="009B1F9D">
      <w:pPr>
        <w:jc w:val="both"/>
        <w:rPr>
          <w:rFonts w:cs="Times New Roman"/>
          <w:bCs/>
          <w:i/>
          <w:szCs w:val="26"/>
        </w:rPr>
      </w:pPr>
      <w:r w:rsidRPr="00566C2F">
        <w:rPr>
          <w:rFonts w:cs="Times New Roman"/>
          <w:bCs/>
          <w:i/>
          <w:szCs w:val="26"/>
        </w:rPr>
        <w:t>Những người đến xin việc họ phải được cung cấp một thực thể duy nhất của đơn, những thực thể tạo ra bằng cách lấy bản mẫu làm bản chính, sao chép tạo ra nhiều thực thể. Người xin việc phải điền các thông tin vào đơn bằng phương thức ghi đơn.</w:t>
      </w:r>
    </w:p>
    <w:p w14:paraId="2D5C4985" w14:textId="77777777" w:rsidR="00DF252D" w:rsidRPr="00566C2F" w:rsidRDefault="00DF252D" w:rsidP="009B1F9D">
      <w:pPr>
        <w:jc w:val="both"/>
        <w:rPr>
          <w:rFonts w:cs="Times New Roman"/>
          <w:b/>
          <w:bCs/>
          <w:szCs w:val="26"/>
        </w:rPr>
      </w:pPr>
      <w:r w:rsidRPr="00566C2F">
        <w:rPr>
          <w:rFonts w:cs="Times New Roman"/>
          <w:bCs/>
          <w:szCs w:val="26"/>
        </w:rPr>
        <w:t>- Lớp đ</w:t>
      </w:r>
      <w:r w:rsidR="005A687D" w:rsidRPr="00566C2F">
        <w:rPr>
          <w:rFonts w:cs="Times New Roman"/>
          <w:bCs/>
          <w:szCs w:val="26"/>
        </w:rPr>
        <w:t>ư</w:t>
      </w:r>
      <w:r w:rsidRPr="00566C2F">
        <w:rPr>
          <w:rFonts w:cs="Times New Roman"/>
          <w:bCs/>
          <w:szCs w:val="26"/>
        </w:rPr>
        <w:t>ợc đặc tả bởi tên lớp: tập thuộc tính, tập các hàm.</w:t>
      </w:r>
    </w:p>
    <w:p w14:paraId="487D4B35" w14:textId="77777777" w:rsidR="00DF252D" w:rsidRPr="00566C2F" w:rsidRDefault="00DF252D" w:rsidP="009B1F9D">
      <w:pPr>
        <w:jc w:val="both"/>
        <w:rPr>
          <w:rFonts w:cs="Times New Roman"/>
          <w:bCs/>
          <w:i/>
          <w:szCs w:val="26"/>
        </w:rPr>
      </w:pPr>
      <w:r w:rsidRPr="00566C2F">
        <w:rPr>
          <w:rFonts w:cs="Times New Roman"/>
          <w:bCs/>
          <w:i/>
          <w:szCs w:val="26"/>
        </w:rPr>
        <w:t xml:space="preserve">Ví dụ: lớp sinh viên có 4 thuộc tính, 2 hàm (phương thức) </w:t>
      </w:r>
    </w:p>
    <w:p w14:paraId="09BB0C92" w14:textId="77777777" w:rsidR="00DF252D" w:rsidRPr="00566C2F" w:rsidRDefault="00DF252D" w:rsidP="009B1F9D">
      <w:pPr>
        <w:jc w:val="both"/>
        <w:rPr>
          <w:rFonts w:cs="Times New Roman"/>
          <w:b/>
          <w:bCs/>
          <w:szCs w:val="26"/>
        </w:rPr>
      </w:pPr>
      <w:r w:rsidRPr="00566C2F">
        <w:rPr>
          <w:rFonts w:cs="Times New Roman"/>
          <w:bCs/>
          <w:i/>
          <w:szCs w:val="26"/>
        </w:rPr>
        <w:t>Đối tượng: sinh viên Nam thuộc lớp sinh viên nên nó mang đầy đủ thuộc tính và phương thức như lớp sinh viên.</w:t>
      </w:r>
      <w:r w:rsidRPr="00566C2F">
        <w:rPr>
          <w:rFonts w:cs="Times New Roman"/>
          <w:b/>
          <w:bCs/>
          <w:szCs w:val="26"/>
        </w:rPr>
        <w:t xml:space="preserve"> </w:t>
      </w:r>
    </w:p>
    <w:p w14:paraId="67DDE81F" w14:textId="77777777" w:rsidR="00922489" w:rsidRPr="00566C2F" w:rsidRDefault="00DF252D" w:rsidP="00ED676E">
      <w:pPr>
        <w:jc w:val="center"/>
        <w:rPr>
          <w:rFonts w:cs="Times New Roman"/>
          <w:b/>
          <w:bCs/>
          <w:szCs w:val="26"/>
        </w:rPr>
      </w:pPr>
      <w:r w:rsidRPr="00566C2F">
        <w:rPr>
          <w:noProof/>
        </w:rPr>
        <w:drawing>
          <wp:inline distT="0" distB="0" distL="0" distR="0" wp14:anchorId="085C6A82" wp14:editId="5C6EBB6A">
            <wp:extent cx="3543300" cy="2581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300" cy="2581275"/>
                    </a:xfrm>
                    <a:prstGeom prst="rect">
                      <a:avLst/>
                    </a:prstGeom>
                  </pic:spPr>
                </pic:pic>
              </a:graphicData>
            </a:graphic>
          </wp:inline>
        </w:drawing>
      </w:r>
    </w:p>
    <w:p w14:paraId="471ED81C" w14:textId="77777777" w:rsidR="00922489" w:rsidRPr="00566C2F" w:rsidRDefault="00036347" w:rsidP="00D460F7">
      <w:pPr>
        <w:pStyle w:val="Heading3"/>
        <w:ind w:firstLine="0"/>
      </w:pPr>
      <w:bookmarkStart w:id="11" w:name="_Toc111103925"/>
      <w:r w:rsidRPr="00566C2F">
        <w:t xml:space="preserve">1.2.3. </w:t>
      </w:r>
      <w:r w:rsidR="00922489" w:rsidRPr="00566C2F">
        <w:t>Trừu tượng hóa</w:t>
      </w:r>
      <w:bookmarkEnd w:id="11"/>
      <w:r w:rsidR="00922489" w:rsidRPr="00566C2F">
        <w:t xml:space="preserve"> </w:t>
      </w:r>
    </w:p>
    <w:p w14:paraId="055584C4" w14:textId="77777777" w:rsidR="00922489" w:rsidRPr="00566C2F" w:rsidRDefault="00922489" w:rsidP="009B1F9D">
      <w:pPr>
        <w:jc w:val="both"/>
      </w:pPr>
      <w:r w:rsidRPr="00566C2F">
        <w:t xml:space="preserve">Trừu tượng hóa là cách biểu diễn đặc tính chính và bỏ qua những chi tiết. </w:t>
      </w:r>
    </w:p>
    <w:p w14:paraId="3CD2F778" w14:textId="77777777" w:rsidR="00922489" w:rsidRPr="00566C2F" w:rsidRDefault="00922489" w:rsidP="00ED676E">
      <w:pPr>
        <w:keepNext/>
        <w:jc w:val="center"/>
      </w:pPr>
      <w:r w:rsidRPr="00566C2F">
        <w:rPr>
          <w:noProof/>
        </w:rPr>
        <w:lastRenderedPageBreak/>
        <w:drawing>
          <wp:inline distT="0" distB="0" distL="0" distR="0" wp14:anchorId="1F18C892" wp14:editId="14D35492">
            <wp:extent cx="4962525" cy="3143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525" cy="3143250"/>
                    </a:xfrm>
                    <a:prstGeom prst="rect">
                      <a:avLst/>
                    </a:prstGeom>
                  </pic:spPr>
                </pic:pic>
              </a:graphicData>
            </a:graphic>
          </wp:inline>
        </w:drawing>
      </w:r>
    </w:p>
    <w:p w14:paraId="046C8D24" w14:textId="1D6BC3C7" w:rsidR="00922489" w:rsidRPr="00566C2F" w:rsidRDefault="00922489" w:rsidP="00ED676E">
      <w:pPr>
        <w:jc w:val="center"/>
      </w:pPr>
      <w:r w:rsidRPr="00566C2F">
        <w:t xml:space="preserve">Hình </w:t>
      </w:r>
      <w:r w:rsidR="00ED676E" w:rsidRPr="00566C2F">
        <w:t>1.</w:t>
      </w:r>
      <w:r w:rsidR="001446C3">
        <w:fldChar w:fldCharType="begin"/>
      </w:r>
      <w:r w:rsidR="001446C3">
        <w:instrText xml:space="preserve"> SEQ Hình_ \* ARABIC </w:instrText>
      </w:r>
      <w:r w:rsidR="001446C3">
        <w:fldChar w:fldCharType="separate"/>
      </w:r>
      <w:r w:rsidR="003D6D96">
        <w:rPr>
          <w:noProof/>
        </w:rPr>
        <w:t>4</w:t>
      </w:r>
      <w:r w:rsidR="001446C3">
        <w:rPr>
          <w:noProof/>
        </w:rPr>
        <w:fldChar w:fldCharType="end"/>
      </w:r>
      <w:r w:rsidRPr="00566C2F">
        <w:t xml:space="preserve"> Trừu tượng hoá</w:t>
      </w:r>
    </w:p>
    <w:p w14:paraId="536F49AF" w14:textId="77777777" w:rsidR="00922489" w:rsidRPr="00566C2F" w:rsidRDefault="00922489" w:rsidP="00ED676E">
      <w:pPr>
        <w:keepNext/>
        <w:jc w:val="center"/>
      </w:pPr>
      <w:r w:rsidRPr="00566C2F">
        <w:t xml:space="preserve">Trừu tượng hóa là cách nhìn đơn giản hóa về một đối tượng mà trong đó chỉ bao gồm các đặc điểm được quan tâm và bỏ qua những chi tiết không cần thiết. </w:t>
      </w:r>
      <w:r w:rsidRPr="00566C2F">
        <w:rPr>
          <w:noProof/>
        </w:rPr>
        <w:drawing>
          <wp:inline distT="0" distB="0" distL="0" distR="0" wp14:anchorId="0A601C1D" wp14:editId="24234B6B">
            <wp:extent cx="5760720" cy="2104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04390"/>
                    </a:xfrm>
                    <a:prstGeom prst="rect">
                      <a:avLst/>
                    </a:prstGeom>
                  </pic:spPr>
                </pic:pic>
              </a:graphicData>
            </a:graphic>
          </wp:inline>
        </w:drawing>
      </w:r>
    </w:p>
    <w:p w14:paraId="6F6AB3D6" w14:textId="350C40A2" w:rsidR="00DF252D" w:rsidRPr="00566C2F" w:rsidRDefault="00922489" w:rsidP="00ED676E">
      <w:pPr>
        <w:jc w:val="center"/>
      </w:pPr>
      <w:r w:rsidRPr="00566C2F">
        <w:t xml:space="preserve">Hình </w:t>
      </w:r>
      <w:r w:rsidR="00572AEC" w:rsidRPr="00566C2F">
        <w:t>1.</w:t>
      </w:r>
      <w:r w:rsidR="001446C3">
        <w:fldChar w:fldCharType="begin"/>
      </w:r>
      <w:r w:rsidR="001446C3">
        <w:instrText xml:space="preserve"> SEQ Hình_ \* ARABIC </w:instrText>
      </w:r>
      <w:r w:rsidR="001446C3">
        <w:fldChar w:fldCharType="separate"/>
      </w:r>
      <w:r w:rsidR="003D6D96">
        <w:rPr>
          <w:noProof/>
        </w:rPr>
        <w:t>5</w:t>
      </w:r>
      <w:r w:rsidR="001446C3">
        <w:rPr>
          <w:noProof/>
        </w:rPr>
        <w:fldChar w:fldCharType="end"/>
      </w:r>
      <w:r w:rsidRPr="00566C2F">
        <w:t xml:space="preserve"> Sử dụng trừu tượng hoá để xây dựng lớp</w:t>
      </w:r>
    </w:p>
    <w:p w14:paraId="6B81FCD8" w14:textId="77777777" w:rsidR="00922489" w:rsidRPr="00566C2F" w:rsidRDefault="00922489" w:rsidP="00ED676E">
      <w:pPr>
        <w:jc w:val="both"/>
      </w:pPr>
      <w:r w:rsidRPr="00566C2F">
        <w:t>- Trìu tượng hóa là sự mở rộng các khái niệm kiểu dữ liệu và cho phép định nghĩa những phép toán trìu tượng trên các kiểu dữ liệu trìu tượng.</w:t>
      </w:r>
    </w:p>
    <w:p w14:paraId="74CDDE15" w14:textId="77777777" w:rsidR="00922489" w:rsidRPr="00566C2F" w:rsidRDefault="00922489" w:rsidP="009B1F9D">
      <w:pPr>
        <w:jc w:val="both"/>
      </w:pPr>
      <w:r w:rsidRPr="00566C2F">
        <w:t>- Để xác định lớp ta phải sử dụng khái niệm trìu tượng hóa.</w:t>
      </w:r>
    </w:p>
    <w:p w14:paraId="18CDAFF6" w14:textId="77777777" w:rsidR="00922489" w:rsidRPr="00566C2F" w:rsidRDefault="00036347" w:rsidP="00D460F7">
      <w:pPr>
        <w:pStyle w:val="Heading3"/>
        <w:ind w:firstLine="0"/>
      </w:pPr>
      <w:bookmarkStart w:id="12" w:name="_Toc111103926"/>
      <w:r w:rsidRPr="00566C2F">
        <w:t xml:space="preserve">1.2.4. </w:t>
      </w:r>
      <w:r w:rsidR="00922489" w:rsidRPr="00566C2F">
        <w:t>Bao bọc và che dấu thông tin</w:t>
      </w:r>
      <w:bookmarkEnd w:id="12"/>
    </w:p>
    <w:p w14:paraId="25E42C3D" w14:textId="77777777" w:rsidR="00922489" w:rsidRPr="00566C2F" w:rsidRDefault="00922489" w:rsidP="009B1F9D">
      <w:pPr>
        <w:jc w:val="both"/>
      </w:pPr>
      <w:r w:rsidRPr="00566C2F">
        <w:t>- Đóng gói: Nhóm những gì có liên quan với nhau vào làm một, để sau này có thể dùng một cái tên để gọi đến: Các hàm/ thủ tục đóng gói các câu lệnh. Các đối tượng đóng gói dữ liệu của chúng và các thủ tục có liên quan.</w:t>
      </w:r>
    </w:p>
    <w:p w14:paraId="3D81D8A8" w14:textId="77777777" w:rsidR="00922489" w:rsidRPr="00566C2F" w:rsidRDefault="00922489" w:rsidP="009B1F9D">
      <w:pPr>
        <w:jc w:val="both"/>
      </w:pPr>
      <w:r w:rsidRPr="00566C2F">
        <w:lastRenderedPageBreak/>
        <w:t>Chi tiết về các thành viên của một đối tượng cần được đóng gói bên trong đối tượng, để cách duy nhất truy nhập đến chúng là qua các hành vi của đối tượng. Tương tự, chi tiết về cách thực hiện các hành vi của một đối tượng cũng nên được đóng gói để bên ngoài không biết chi tiết.</w:t>
      </w:r>
    </w:p>
    <w:p w14:paraId="39617D39" w14:textId="77777777" w:rsidR="00922489" w:rsidRPr="00566C2F" w:rsidRDefault="00922489" w:rsidP="009B1F9D">
      <w:pPr>
        <w:jc w:val="both"/>
        <w:rPr>
          <w:i/>
        </w:rPr>
      </w:pPr>
      <w:r w:rsidRPr="00566C2F">
        <w:rPr>
          <w:i/>
        </w:rPr>
        <w:t>Tại sao đóng gói đối tượng? Đóng gói bắt chước thế giới thực: nếu tôi muốn anh đứng dậy ( thay đổi thuộc tính “vị trí”) khả năng lớn là tôi sẽ đề nghị anh đứng dậy thay vì đến kéo anh dậy. ¨ điều này làm đơn giản hoá cuộc sống, ta thường không quan tâm đến chi tiết. Trong lập trình hướng đối tượng, lợi ích của việc đóng gói: ¨ khi che dấu chi tiết cài đặt, người dùng bên ngoài không phải bận tâm đến chuyện cái gì được làm như thế nào. Điều này đem lại lợi ích đáng kể trong việc bảo trì phần mềm – do người dùng không bao giờ biết chi tiết bên trong đối tượng, ta có thể thay đổi các chi tiết đó mà họ không cần biết (miễn là giao diện với bên ngoài không đổi)</w:t>
      </w:r>
    </w:p>
    <w:p w14:paraId="6C0DC587" w14:textId="77777777" w:rsidR="00922489" w:rsidRPr="00566C2F" w:rsidRDefault="00922489" w:rsidP="009B1F9D">
      <w:pPr>
        <w:jc w:val="both"/>
      </w:pPr>
      <w:r w:rsidRPr="00566C2F">
        <w:t>- Xác định các vùng: riêng (private) công khai (public) hay bảo vệ ( protected) nhằm điều khiển, hay han chế những truy nhập tùy tiện của những đối tượng khác.</w:t>
      </w:r>
    </w:p>
    <w:p w14:paraId="675FB35E" w14:textId="77777777" w:rsidR="00922489" w:rsidRPr="00566C2F" w:rsidRDefault="00922489" w:rsidP="009B1F9D">
      <w:pPr>
        <w:jc w:val="both"/>
      </w:pPr>
      <w:r w:rsidRPr="00566C2F">
        <w:t>- Việc đóng gói dữ liệu và hàm vào cùng một đơn vị cấu trúc (lớp) được xem là nguyên tắc bao bọc thông tin.</w:t>
      </w:r>
    </w:p>
    <w:p w14:paraId="5D710991" w14:textId="77777777" w:rsidR="00922489" w:rsidRPr="00566C2F" w:rsidRDefault="00922489" w:rsidP="009B1F9D">
      <w:pPr>
        <w:jc w:val="both"/>
      </w:pPr>
      <w:r w:rsidRPr="00566C2F">
        <w:t>- Nguyên tắc bao bọc dữ liệu để cấm sự truy nhập trực tiếp gọi là sự che dấu thông tin.</w:t>
      </w:r>
    </w:p>
    <w:p w14:paraId="5488F982" w14:textId="77777777" w:rsidR="00922489" w:rsidRPr="00566C2F" w:rsidRDefault="00922489" w:rsidP="009B1F9D">
      <w:pPr>
        <w:jc w:val="both"/>
      </w:pPr>
      <w:r w:rsidRPr="00566C2F">
        <w:t>Che dấu thông tin: đóng gói để che một số thông tin và chi tiết cài đặt nội bộ để bên ngoài không nhìn thấy. mục tiêu là để khách hàng của ta (th</w:t>
      </w:r>
      <w:r w:rsidR="00C26E22" w:rsidRPr="00566C2F">
        <w:t>ư</w:t>
      </w:r>
      <w:r w:rsidRPr="00566C2F">
        <w:t>ờng là các lập trình viên khác) coi các đối t</w:t>
      </w:r>
      <w:r w:rsidR="00C26E22" w:rsidRPr="00566C2F">
        <w:t>ư</w:t>
      </w:r>
      <w:r w:rsidRPr="00566C2F">
        <w:t>ợng của ta là các hộp đen.</w:t>
      </w:r>
    </w:p>
    <w:p w14:paraId="25D8D768" w14:textId="77777777" w:rsidR="00922489" w:rsidRPr="00566C2F" w:rsidRDefault="00036347" w:rsidP="00D460F7">
      <w:pPr>
        <w:pStyle w:val="Heading3"/>
        <w:ind w:firstLine="0"/>
      </w:pPr>
      <w:bookmarkStart w:id="13" w:name="_Toc111103927"/>
      <w:r w:rsidRPr="00566C2F">
        <w:t xml:space="preserve">1.2.5. </w:t>
      </w:r>
      <w:r w:rsidR="00922489" w:rsidRPr="00566C2F">
        <w:t>Kế thừa và mở rộng</w:t>
      </w:r>
      <w:bookmarkEnd w:id="13"/>
    </w:p>
    <w:p w14:paraId="0ACC68D5" w14:textId="77777777" w:rsidR="00922489" w:rsidRPr="00566C2F" w:rsidRDefault="00922489" w:rsidP="009B1F9D">
      <w:pPr>
        <w:jc w:val="both"/>
      </w:pPr>
      <w:r w:rsidRPr="00566C2F">
        <w:t>- Nguyên lý kế thừa cho phép các đối t</w:t>
      </w:r>
      <w:r w:rsidR="00C26E22" w:rsidRPr="00566C2F">
        <w:t>ư</w:t>
      </w:r>
      <w:r w:rsidRPr="00566C2F">
        <w:t>ợng của lớp này đ</w:t>
      </w:r>
      <w:r w:rsidR="00C26E22" w:rsidRPr="00566C2F">
        <w:t>ư</w:t>
      </w:r>
      <w:r w:rsidRPr="00566C2F">
        <w:t>ợc quyền</w:t>
      </w:r>
      <w:r w:rsidR="00CA0D82" w:rsidRPr="00566C2F">
        <w:t xml:space="preserve"> sử dụng lại </w:t>
      </w:r>
      <w:r w:rsidRPr="00566C2F">
        <w:t>một số tính chất (</w:t>
      </w:r>
      <w:r w:rsidR="00CA0D82" w:rsidRPr="00566C2F">
        <w:t>thuộc tính và phương thức</w:t>
      </w:r>
      <w:r w:rsidRPr="00566C2F">
        <w:t>) của lớp khác.</w:t>
      </w:r>
    </w:p>
    <w:p w14:paraId="5EDE61C2" w14:textId="77777777" w:rsidR="00922489" w:rsidRPr="00566C2F" w:rsidRDefault="00922489" w:rsidP="009B1F9D">
      <w:pPr>
        <w:jc w:val="both"/>
      </w:pPr>
      <w:r w:rsidRPr="00566C2F">
        <w:t>- A: lớp cha; B: lớp con. Lớp B sẽ kế thừa các thuộc tính và các hàm có khai báo public hoặc protected của lớp A.</w:t>
      </w:r>
    </w:p>
    <w:p w14:paraId="14593A07" w14:textId="77777777" w:rsidR="00922489" w:rsidRPr="00566C2F" w:rsidRDefault="00922489" w:rsidP="009B1F9D">
      <w:pPr>
        <w:jc w:val="both"/>
      </w:pPr>
      <w:r w:rsidRPr="00566C2F">
        <w:t>- Trong lớp B có thể bổ sung thêm một số tính chất, ph</w:t>
      </w:r>
      <w:r w:rsidR="00C26E22" w:rsidRPr="00566C2F">
        <w:t>ư</w:t>
      </w:r>
      <w:r w:rsidRPr="00566C2F">
        <w:t>ơng thức truy cập đẻ thu hẹp phạm vi xác định đối t</w:t>
      </w:r>
      <w:r w:rsidR="00C26E22" w:rsidRPr="00566C2F">
        <w:t>ư</w:t>
      </w:r>
      <w:r w:rsidRPr="00566C2F">
        <w:t>ợng trong lớp mới.</w:t>
      </w:r>
    </w:p>
    <w:p w14:paraId="3E13DD42" w14:textId="77777777" w:rsidR="00922489" w:rsidRPr="00566C2F" w:rsidRDefault="00922489" w:rsidP="009B1F9D">
      <w:pPr>
        <w:jc w:val="both"/>
      </w:pPr>
      <w:r w:rsidRPr="00566C2F">
        <w:t>- Những thuộc tính hay hàm đ</w:t>
      </w:r>
      <w:r w:rsidR="00C26E22" w:rsidRPr="00566C2F">
        <w:t>ư</w:t>
      </w:r>
      <w:r w:rsidRPr="00566C2F">
        <w:t>ợc khai báo private thì không kế thừa lại đ</w:t>
      </w:r>
      <w:r w:rsidR="00C26E22" w:rsidRPr="00566C2F">
        <w:t>ư</w:t>
      </w:r>
      <w:r w:rsidRPr="00566C2F">
        <w:t>ợc.</w:t>
      </w:r>
    </w:p>
    <w:p w14:paraId="1B1C0818" w14:textId="77777777" w:rsidR="00922489" w:rsidRPr="00566C2F" w:rsidRDefault="00922489" w:rsidP="009B1F9D">
      <w:pPr>
        <w:jc w:val="both"/>
      </w:pPr>
      <w:r w:rsidRPr="00566C2F">
        <w:t>Đây là sự kế từa đơn, trong java không có sự kế thừa bội. Để tận dụng lợi ích của kế thừa bội java xây dựng khái niệm interface (giao diện).</w:t>
      </w:r>
    </w:p>
    <w:p w14:paraId="1D6F2F67" w14:textId="77777777" w:rsidR="00922489" w:rsidRPr="00566C2F" w:rsidRDefault="00922489" w:rsidP="009B1F9D">
      <w:pPr>
        <w:jc w:val="both"/>
      </w:pPr>
      <w:r w:rsidRPr="00566C2F">
        <w:lastRenderedPageBreak/>
        <w:t>Ví dụ: Trong bài toán có 3 lớp:</w:t>
      </w:r>
    </w:p>
    <w:p w14:paraId="4D7A3C1D" w14:textId="77777777" w:rsidR="00922489" w:rsidRPr="00566C2F" w:rsidRDefault="00922489" w:rsidP="009B1F9D">
      <w:pPr>
        <w:jc w:val="both"/>
      </w:pPr>
      <w:r w:rsidRPr="00566C2F">
        <w:t>* Lớp sinh viên: - Thuộc tính: tên, địa chỉ, điểm và các hàm: nhapTen(), nhapDiaChi(), nhapDiem().</w:t>
      </w:r>
    </w:p>
    <w:p w14:paraId="6560F921" w14:textId="77777777" w:rsidR="00922489" w:rsidRPr="00566C2F" w:rsidRDefault="00922489" w:rsidP="009B1F9D">
      <w:pPr>
        <w:jc w:val="both"/>
      </w:pPr>
      <w:r w:rsidRPr="00566C2F">
        <w:t>* Lớp khách hàng: - Thuộc tính: tên, địa chỉ, tên hàng đã mua, và các hàm: nhapTen(), nhapDiaChi(), nhapTenHang(), nhapHoaDon()</w:t>
      </w:r>
    </w:p>
    <w:p w14:paraId="54424399" w14:textId="77777777" w:rsidR="00922489" w:rsidRPr="00566C2F" w:rsidRDefault="00922489" w:rsidP="009B1F9D">
      <w:pPr>
        <w:keepNext/>
        <w:jc w:val="both"/>
      </w:pPr>
      <w:r w:rsidRPr="00566C2F">
        <w:rPr>
          <w:noProof/>
        </w:rPr>
        <w:drawing>
          <wp:inline distT="0" distB="0" distL="0" distR="0" wp14:anchorId="79111B43" wp14:editId="204FDFEA">
            <wp:extent cx="5000625" cy="2828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2828925"/>
                    </a:xfrm>
                    <a:prstGeom prst="rect">
                      <a:avLst/>
                    </a:prstGeom>
                  </pic:spPr>
                </pic:pic>
              </a:graphicData>
            </a:graphic>
          </wp:inline>
        </w:drawing>
      </w:r>
    </w:p>
    <w:p w14:paraId="0D2831E8" w14:textId="2A329529" w:rsidR="00922489" w:rsidRPr="00566C2F" w:rsidRDefault="00922489" w:rsidP="00572AEC">
      <w:pPr>
        <w:jc w:val="center"/>
      </w:pPr>
      <w:r w:rsidRPr="00566C2F">
        <w:t xml:space="preserve">Hình </w:t>
      </w:r>
      <w:r w:rsidR="00572AEC" w:rsidRPr="00566C2F">
        <w:t>1.</w:t>
      </w:r>
      <w:r w:rsidR="001446C3">
        <w:fldChar w:fldCharType="begin"/>
      </w:r>
      <w:r w:rsidR="001446C3">
        <w:instrText xml:space="preserve"> SEQ Hình_ \* ARABIC </w:instrText>
      </w:r>
      <w:r w:rsidR="001446C3">
        <w:fldChar w:fldCharType="separate"/>
      </w:r>
      <w:r w:rsidR="003D6D96">
        <w:rPr>
          <w:noProof/>
        </w:rPr>
        <w:t>6</w:t>
      </w:r>
      <w:r w:rsidR="001446C3">
        <w:rPr>
          <w:noProof/>
        </w:rPr>
        <w:fldChar w:fldCharType="end"/>
      </w:r>
      <w:r w:rsidRPr="00566C2F">
        <w:t xml:space="preserve"> Ví dụ kế thừa</w:t>
      </w:r>
    </w:p>
    <w:p w14:paraId="5A0F4548" w14:textId="77777777" w:rsidR="00C26E22" w:rsidRPr="00566C2F" w:rsidRDefault="00036347" w:rsidP="00D460F7">
      <w:pPr>
        <w:pStyle w:val="Heading3"/>
        <w:ind w:hanging="360"/>
      </w:pPr>
      <w:bookmarkStart w:id="14" w:name="_Toc111103928"/>
      <w:r w:rsidRPr="00566C2F">
        <w:t xml:space="preserve">1.2.6. </w:t>
      </w:r>
      <w:r w:rsidR="00C26E22" w:rsidRPr="00566C2F">
        <w:t>Đa xạ và nạp chồng</w:t>
      </w:r>
      <w:bookmarkEnd w:id="14"/>
    </w:p>
    <w:p w14:paraId="16E1B73F" w14:textId="77777777" w:rsidR="00C26E22" w:rsidRPr="00566C2F" w:rsidRDefault="00C26E22" w:rsidP="009B1F9D">
      <w:pPr>
        <w:pStyle w:val="ListParagraph"/>
        <w:numPr>
          <w:ilvl w:val="0"/>
          <w:numId w:val="7"/>
        </w:numPr>
        <w:jc w:val="both"/>
        <w:rPr>
          <w:b/>
        </w:rPr>
      </w:pPr>
      <w:r w:rsidRPr="00566C2F">
        <w:rPr>
          <w:b/>
        </w:rPr>
        <w:t>Đa hình:</w:t>
      </w:r>
    </w:p>
    <w:p w14:paraId="6C3FA86D" w14:textId="77777777" w:rsidR="00C26E22" w:rsidRPr="00566C2F" w:rsidRDefault="00C26E22" w:rsidP="009B1F9D">
      <w:pPr>
        <w:jc w:val="both"/>
      </w:pPr>
      <w:r w:rsidRPr="00566C2F">
        <w:t>- Là kỹ thuật sử dụng để mô tả khả năng gửi một thông điệp chung tới nhiều đối tượng mà mỗi đối tượng lại có cách xử lý riêng theo ngữ cảnh của mình.</w:t>
      </w:r>
    </w:p>
    <w:p w14:paraId="612D54CF" w14:textId="77777777" w:rsidR="00C26E22" w:rsidRPr="00566C2F" w:rsidRDefault="00C26E22" w:rsidP="009B1F9D">
      <w:pPr>
        <w:jc w:val="both"/>
      </w:pPr>
      <w:r w:rsidRPr="00566C2F">
        <w:t>- Khả năng của đối tượng có nhiều phương thức cùng tên nhưng</w:t>
      </w:r>
      <w:r w:rsidR="00CA0D82" w:rsidRPr="00566C2F">
        <w:t xml:space="preserve"> nội dung</w:t>
      </w:r>
      <w:r w:rsidRPr="00566C2F">
        <w:t xml:space="preserve"> thực hiện khác nhau. Một thông điệp (lời gọi hàm) được hiểu theo các cách khác nhau tuỳ theo danh sách tham số của thông điệp. Ví dụ: nhận được cùng một thông điệp “nhảy”, một con kangaroo và một con cóc nhảy theo hai kiểu khác nhau: chúng cùng có hành vi “nhảy” nhưng các hành vi này có nội dung khác nhau.</w:t>
      </w:r>
    </w:p>
    <w:p w14:paraId="231B62BE" w14:textId="77777777" w:rsidR="00C26E22" w:rsidRPr="00566C2F" w:rsidRDefault="00C26E22" w:rsidP="00572AEC">
      <w:pPr>
        <w:keepNext/>
        <w:jc w:val="center"/>
      </w:pPr>
      <w:r w:rsidRPr="00566C2F">
        <w:rPr>
          <w:noProof/>
        </w:rPr>
        <w:drawing>
          <wp:inline distT="0" distB="0" distL="0" distR="0" wp14:anchorId="334DD02D" wp14:editId="4B3822B7">
            <wp:extent cx="4616450" cy="138336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7468" cy="1383665"/>
                    </a:xfrm>
                    <a:prstGeom prst="rect">
                      <a:avLst/>
                    </a:prstGeom>
                  </pic:spPr>
                </pic:pic>
              </a:graphicData>
            </a:graphic>
          </wp:inline>
        </w:drawing>
      </w:r>
    </w:p>
    <w:p w14:paraId="6CA7C8D2" w14:textId="626312C9" w:rsidR="00C26E22" w:rsidRPr="00566C2F" w:rsidRDefault="00C26E22" w:rsidP="00572AEC">
      <w:pPr>
        <w:jc w:val="center"/>
        <w:rPr>
          <w:noProof/>
        </w:rPr>
      </w:pPr>
      <w:r w:rsidRPr="00566C2F">
        <w:t xml:space="preserve">Hình </w:t>
      </w:r>
      <w:r w:rsidR="00572AEC" w:rsidRPr="00566C2F">
        <w:t>1.</w:t>
      </w:r>
      <w:r w:rsidR="001446C3">
        <w:fldChar w:fldCharType="begin"/>
      </w:r>
      <w:r w:rsidR="001446C3">
        <w:instrText xml:space="preserve"> SEQ Hình_ \* ARABIC </w:instrText>
      </w:r>
      <w:r w:rsidR="001446C3">
        <w:fldChar w:fldCharType="separate"/>
      </w:r>
      <w:r w:rsidR="003D6D96">
        <w:rPr>
          <w:noProof/>
        </w:rPr>
        <w:t>7</w:t>
      </w:r>
      <w:r w:rsidR="001446C3">
        <w:rPr>
          <w:noProof/>
        </w:rPr>
        <w:fldChar w:fldCharType="end"/>
      </w:r>
      <w:r w:rsidRPr="00566C2F">
        <w:rPr>
          <w:noProof/>
        </w:rPr>
        <w:t xml:space="preserve"> Đa hình</w:t>
      </w:r>
    </w:p>
    <w:p w14:paraId="7BD00A29" w14:textId="77777777" w:rsidR="00C26E22" w:rsidRPr="00566C2F" w:rsidRDefault="00C26E22" w:rsidP="009B1F9D">
      <w:pPr>
        <w:jc w:val="both"/>
      </w:pPr>
      <w:r w:rsidRPr="00566C2F">
        <w:lastRenderedPageBreak/>
        <w:t>Ví dụ: Hàm vẽ là hàm đa trị. Nó được xác định tùy ngữ cảnh khi sử dụng. Khi sử dụng  làm vẽ với đối tượng tam giác thì thực hiện việc vẽ tam giác. Khi sử dụng hàm vẽ với đối tượng hình chữ nhật thì thực hiện việc vẽ hình chữ nhật...</w:t>
      </w:r>
    </w:p>
    <w:p w14:paraId="7722BA0E" w14:textId="77777777" w:rsidR="000E274C" w:rsidRPr="00566C2F" w:rsidRDefault="00C26E22" w:rsidP="00572AEC">
      <w:pPr>
        <w:keepNext/>
        <w:jc w:val="center"/>
      </w:pPr>
      <w:r w:rsidRPr="00566C2F">
        <w:rPr>
          <w:noProof/>
        </w:rPr>
        <w:drawing>
          <wp:inline distT="0" distB="0" distL="0" distR="0" wp14:anchorId="4398B48D" wp14:editId="5453588B">
            <wp:extent cx="3590925" cy="2095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0925" cy="2095500"/>
                    </a:xfrm>
                    <a:prstGeom prst="rect">
                      <a:avLst/>
                    </a:prstGeom>
                  </pic:spPr>
                </pic:pic>
              </a:graphicData>
            </a:graphic>
          </wp:inline>
        </w:drawing>
      </w:r>
    </w:p>
    <w:p w14:paraId="0A48B256" w14:textId="2A51A6BB" w:rsidR="00C26E22" w:rsidRPr="00566C2F" w:rsidRDefault="000E274C" w:rsidP="00572AEC">
      <w:pPr>
        <w:jc w:val="center"/>
      </w:pPr>
      <w:r w:rsidRPr="00566C2F">
        <w:t xml:space="preserve">Hình </w:t>
      </w:r>
      <w:r w:rsidR="00572AEC" w:rsidRPr="00566C2F">
        <w:t>1.</w:t>
      </w:r>
      <w:r w:rsidR="001446C3">
        <w:fldChar w:fldCharType="begin"/>
      </w:r>
      <w:r w:rsidR="001446C3">
        <w:instrText xml:space="preserve"> SEQ Hình_ \* ARABIC </w:instrText>
      </w:r>
      <w:r w:rsidR="001446C3">
        <w:fldChar w:fldCharType="separate"/>
      </w:r>
      <w:r w:rsidR="003D6D96">
        <w:rPr>
          <w:noProof/>
        </w:rPr>
        <w:t>8</w:t>
      </w:r>
      <w:r w:rsidR="001446C3">
        <w:rPr>
          <w:noProof/>
        </w:rPr>
        <w:fldChar w:fldCharType="end"/>
      </w:r>
      <w:r w:rsidRPr="00566C2F">
        <w:t xml:space="preserve"> Ví dụ đa hình</w:t>
      </w:r>
    </w:p>
    <w:p w14:paraId="21EE3B7A" w14:textId="77777777" w:rsidR="000E274C" w:rsidRPr="00566C2F" w:rsidRDefault="000E274C" w:rsidP="009B1F9D">
      <w:pPr>
        <w:pStyle w:val="ListParagraph"/>
        <w:numPr>
          <w:ilvl w:val="0"/>
          <w:numId w:val="7"/>
        </w:numPr>
        <w:jc w:val="both"/>
        <w:rPr>
          <w:b/>
        </w:rPr>
      </w:pPr>
      <w:r w:rsidRPr="00566C2F">
        <w:rPr>
          <w:b/>
        </w:rPr>
        <w:t>Nạp chồng:</w:t>
      </w:r>
    </w:p>
    <w:p w14:paraId="4B6C6D91" w14:textId="77777777" w:rsidR="000E274C" w:rsidRPr="00566C2F" w:rsidRDefault="000E274C" w:rsidP="009B1F9D">
      <w:pPr>
        <w:jc w:val="both"/>
      </w:pPr>
      <w:r w:rsidRPr="00566C2F">
        <w:t>- Nạp chồng là trường hợp đặc biệt của đa trị. Dùng một tên hàm cho nhiều định nghĩa hàm,</w:t>
      </w:r>
      <w:r w:rsidR="00DE3AD4" w:rsidRPr="00566C2F">
        <w:t xml:space="preserve"> nhưng </w:t>
      </w:r>
      <w:r w:rsidRPr="00566C2F">
        <w:t xml:space="preserve">khác nhau </w:t>
      </w:r>
      <w:r w:rsidR="00DE3AD4" w:rsidRPr="00566C2F">
        <w:t>ở kiểu của tham số hoặc số lượng tham số thì khi đó nội dung thực trong mỗi hàm là khác nhau</w:t>
      </w:r>
      <w:r w:rsidRPr="00566C2F">
        <w:t>.</w:t>
      </w:r>
    </w:p>
    <w:p w14:paraId="19B44100" w14:textId="77777777" w:rsidR="000E274C" w:rsidRPr="00566C2F" w:rsidRDefault="000E274C" w:rsidP="009B1F9D">
      <w:pPr>
        <w:jc w:val="both"/>
        <w:rPr>
          <w:i/>
        </w:rPr>
      </w:pPr>
      <w:r w:rsidRPr="00566C2F">
        <w:rPr>
          <w:i/>
        </w:rPr>
        <w:t>Ví dụ: hàm cộng()   int cong(int, int)</w:t>
      </w:r>
    </w:p>
    <w:p w14:paraId="332E5100" w14:textId="77777777" w:rsidR="000E274C" w:rsidRPr="00566C2F" w:rsidRDefault="000E274C" w:rsidP="009B1F9D">
      <w:pPr>
        <w:ind w:left="1440"/>
        <w:jc w:val="both"/>
        <w:rPr>
          <w:i/>
        </w:rPr>
      </w:pPr>
      <w:r w:rsidRPr="00566C2F">
        <w:rPr>
          <w:i/>
        </w:rPr>
        <w:t>float (float, float)</w:t>
      </w:r>
    </w:p>
    <w:p w14:paraId="12E64917" w14:textId="77777777" w:rsidR="000E274C" w:rsidRPr="00566C2F" w:rsidRDefault="000E274C" w:rsidP="009B1F9D">
      <w:pPr>
        <w:ind w:left="1440"/>
        <w:jc w:val="both"/>
        <w:rPr>
          <w:i/>
        </w:rPr>
      </w:pPr>
      <w:r w:rsidRPr="00566C2F">
        <w:rPr>
          <w:i/>
        </w:rPr>
        <w:t>string cong (string, string)</w:t>
      </w:r>
    </w:p>
    <w:p w14:paraId="278EB3E6" w14:textId="77777777" w:rsidR="00DE3AD4" w:rsidRPr="00566C2F" w:rsidRDefault="00DE3AD4" w:rsidP="009B1F9D">
      <w:pPr>
        <w:ind w:left="1440"/>
        <w:jc w:val="both"/>
        <w:rPr>
          <w:i/>
        </w:rPr>
      </w:pPr>
      <w:r w:rsidRPr="00566C2F">
        <w:rPr>
          <w:i/>
        </w:rPr>
        <w:t>int cong(int a, int b, int c)</w:t>
      </w:r>
    </w:p>
    <w:p w14:paraId="28984F67" w14:textId="77777777" w:rsidR="00DE3AD4" w:rsidRPr="00566C2F" w:rsidRDefault="00DE3AD4" w:rsidP="009B1F9D">
      <w:pPr>
        <w:ind w:left="1440"/>
        <w:jc w:val="both"/>
        <w:rPr>
          <w:i/>
        </w:rPr>
      </w:pPr>
      <w:r w:rsidRPr="00566C2F">
        <w:rPr>
          <w:i/>
        </w:rPr>
        <w:t>int cong(int a[])// danh sách đầu vào là một mảng</w:t>
      </w:r>
    </w:p>
    <w:p w14:paraId="762AFBE1" w14:textId="77777777" w:rsidR="000E274C" w:rsidRPr="00566C2F" w:rsidRDefault="00036347" w:rsidP="00D460F7">
      <w:pPr>
        <w:pStyle w:val="Heading3"/>
        <w:ind w:firstLine="0"/>
      </w:pPr>
      <w:bookmarkStart w:id="15" w:name="_Toc111103929"/>
      <w:r w:rsidRPr="00566C2F">
        <w:t xml:space="preserve">1.2.7. </w:t>
      </w:r>
      <w:r w:rsidR="000E274C" w:rsidRPr="00566C2F">
        <w:t>Liên kết động</w:t>
      </w:r>
      <w:bookmarkEnd w:id="15"/>
    </w:p>
    <w:p w14:paraId="6A0DE24B" w14:textId="77777777" w:rsidR="000E274C" w:rsidRPr="00566C2F" w:rsidRDefault="000E274C" w:rsidP="009B1F9D">
      <w:pPr>
        <w:jc w:val="both"/>
      </w:pPr>
      <w:r w:rsidRPr="00566C2F">
        <w:t>- Liên kết tĩnh: lời gọi hàm (phương thức) được quyết định khi biên dịch, do đó chỉ có một phiên bản của chương trình con được thực hiện. Ưu điểm về tốc độ</w:t>
      </w:r>
    </w:p>
    <w:p w14:paraId="31AF4551" w14:textId="77777777" w:rsidR="000E274C" w:rsidRPr="00566C2F" w:rsidRDefault="000E274C" w:rsidP="009B1F9D">
      <w:pPr>
        <w:jc w:val="both"/>
      </w:pPr>
      <w:r w:rsidRPr="00566C2F">
        <w:t xml:space="preserve">- Liên kết động: lời gọi </w:t>
      </w:r>
      <w:r w:rsidR="00DE3AD4" w:rsidRPr="00566C2F">
        <w:t>hàm</w:t>
      </w:r>
      <w:r w:rsidRPr="00566C2F">
        <w:t xml:space="preserve"> được quyết định khi thực hiện, phiên bản của phương thức phù hợp với đối tượng được gọi. Java mặc định sử dụng liên kết động.</w:t>
      </w:r>
    </w:p>
    <w:p w14:paraId="2C0307BF" w14:textId="77777777" w:rsidR="000E274C" w:rsidRPr="00566C2F" w:rsidRDefault="000E274C" w:rsidP="009B1F9D">
      <w:pPr>
        <w:jc w:val="both"/>
        <w:rPr>
          <w:i/>
        </w:rPr>
      </w:pPr>
      <w:r w:rsidRPr="00566C2F">
        <w:rPr>
          <w:i/>
        </w:rPr>
        <w:t xml:space="preserve">Ví dụ: khi chương trình gặp hàm vẽ cho đối </w:t>
      </w:r>
      <w:r w:rsidR="00DE3AD4" w:rsidRPr="00566C2F">
        <w:rPr>
          <w:i/>
        </w:rPr>
        <w:t>tượng</w:t>
      </w:r>
      <w:r w:rsidRPr="00566C2F">
        <w:rPr>
          <w:i/>
        </w:rPr>
        <w:t xml:space="preserve"> hình tròn thì hệ thống sẽ liên kết tới hàm vẽ được </w:t>
      </w:r>
      <w:r w:rsidR="00DE3AD4" w:rsidRPr="00566C2F">
        <w:rPr>
          <w:i/>
        </w:rPr>
        <w:t>định</w:t>
      </w:r>
      <w:r w:rsidRPr="00566C2F">
        <w:rPr>
          <w:i/>
        </w:rPr>
        <w:t xml:space="preserve"> nghĩa trong lớp hình tròn.</w:t>
      </w:r>
    </w:p>
    <w:p w14:paraId="0B4D03A1" w14:textId="77777777" w:rsidR="000E274C" w:rsidRPr="00566C2F" w:rsidRDefault="00036347" w:rsidP="00D460F7">
      <w:pPr>
        <w:pStyle w:val="Heading3"/>
        <w:ind w:firstLine="0"/>
      </w:pPr>
      <w:bookmarkStart w:id="16" w:name="_Toc111103930"/>
      <w:r w:rsidRPr="00566C2F">
        <w:lastRenderedPageBreak/>
        <w:t xml:space="preserve">1.2.8. </w:t>
      </w:r>
      <w:r w:rsidR="000E274C" w:rsidRPr="00566C2F">
        <w:t>Truyền thông điệp</w:t>
      </w:r>
      <w:bookmarkEnd w:id="16"/>
    </w:p>
    <w:p w14:paraId="2490F7C7" w14:textId="77777777" w:rsidR="000E274C" w:rsidRPr="00566C2F" w:rsidRDefault="000E274C" w:rsidP="009B1F9D">
      <w:pPr>
        <w:jc w:val="both"/>
      </w:pPr>
      <w:r w:rsidRPr="00566C2F">
        <w:t>Chương trình hướng đối tượng bao gồm tập các đối tượng và mối quan hệ giữa các đối tượng đó với nhau. Lập trình trong ngôn ngữ hướng đối tượng bao gồm các bước sau:</w:t>
      </w:r>
    </w:p>
    <w:p w14:paraId="687E6149" w14:textId="77777777" w:rsidR="000E274C" w:rsidRPr="00566C2F" w:rsidRDefault="000E274C" w:rsidP="009B1F9D">
      <w:pPr>
        <w:jc w:val="both"/>
      </w:pPr>
      <w:r w:rsidRPr="00566C2F">
        <w:t>1. Tạo ra các lớp đối tượng và mô tả</w:t>
      </w:r>
      <w:r w:rsidR="00BA62AA" w:rsidRPr="00566C2F">
        <w:t xml:space="preserve"> chúng bằng</w:t>
      </w:r>
      <w:r w:rsidR="00DE3AD4" w:rsidRPr="00566C2F">
        <w:t xml:space="preserve"> các thuộc tính và</w:t>
      </w:r>
      <w:r w:rsidRPr="00566C2F">
        <w:t xml:space="preserve"> hành vi của chúng</w:t>
      </w:r>
    </w:p>
    <w:p w14:paraId="53671F1C" w14:textId="77777777" w:rsidR="000E274C" w:rsidRPr="00566C2F" w:rsidRDefault="000E274C" w:rsidP="009B1F9D">
      <w:pPr>
        <w:jc w:val="both"/>
      </w:pPr>
      <w:r w:rsidRPr="00566C2F">
        <w:t>2. Tạo ra các đối tượng theo định nghĩa của các lớp</w:t>
      </w:r>
      <w:r w:rsidR="00DE3AD4" w:rsidRPr="00566C2F">
        <w:t>.</w:t>
      </w:r>
    </w:p>
    <w:p w14:paraId="36215D19" w14:textId="77777777" w:rsidR="000E274C" w:rsidRPr="00566C2F" w:rsidRDefault="000E274C" w:rsidP="009B1F9D">
      <w:pPr>
        <w:jc w:val="both"/>
      </w:pPr>
      <w:r w:rsidRPr="00566C2F">
        <w:t>3. Xác định sự trao đổi thông tin giữa các đối tượng trong hệ thống.</w:t>
      </w:r>
    </w:p>
    <w:p w14:paraId="38FD5F73" w14:textId="77777777" w:rsidR="000E274C" w:rsidRPr="00566C2F" w:rsidRDefault="000E274C" w:rsidP="009B1F9D">
      <w:pPr>
        <w:jc w:val="both"/>
      </w:pPr>
      <w:r w:rsidRPr="00566C2F">
        <w:t>Truyền thông điệp cho một đối tượng chính là để yêu cầu thực hiện một công việc cụ thể nào đó, nghĩa là sử dụng những hàm tương ứng để xử lý dữ liệu đã được khai báo trong lớp đối tượng đó.</w:t>
      </w:r>
    </w:p>
    <w:p w14:paraId="6B4390AC" w14:textId="77777777" w:rsidR="000E274C" w:rsidRPr="00566C2F" w:rsidRDefault="000E274C" w:rsidP="009B1F9D">
      <w:pPr>
        <w:jc w:val="both"/>
        <w:rPr>
          <w:i/>
        </w:rPr>
      </w:pPr>
      <w:r w:rsidRPr="00566C2F">
        <w:rPr>
          <w:i/>
        </w:rPr>
        <w:t>Ví dụ, khi hệ thống máy tính muốn in một tệp dataFile thì máy tính hiện thời (:Computer) gửi đến cho đối tượng :PrinterServer một yêu cầu Print(dataFile).</w:t>
      </w:r>
    </w:p>
    <w:p w14:paraId="1A1204C8" w14:textId="77777777" w:rsidR="000E274C" w:rsidRPr="00566C2F" w:rsidRDefault="000E274C" w:rsidP="00E81F1C">
      <w:pPr>
        <w:keepNext/>
        <w:jc w:val="center"/>
      </w:pPr>
      <w:r w:rsidRPr="00566C2F">
        <w:rPr>
          <w:noProof/>
        </w:rPr>
        <w:drawing>
          <wp:inline distT="0" distB="0" distL="0" distR="0" wp14:anchorId="1C78A5BD" wp14:editId="5B7B03F3">
            <wp:extent cx="3505200"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2000250"/>
                    </a:xfrm>
                    <a:prstGeom prst="rect">
                      <a:avLst/>
                    </a:prstGeom>
                  </pic:spPr>
                </pic:pic>
              </a:graphicData>
            </a:graphic>
          </wp:inline>
        </w:drawing>
      </w:r>
    </w:p>
    <w:p w14:paraId="404E2E85" w14:textId="311F7263" w:rsidR="000E274C" w:rsidRPr="00566C2F" w:rsidRDefault="000E274C" w:rsidP="00E81F1C">
      <w:pPr>
        <w:jc w:val="center"/>
      </w:pPr>
      <w:r w:rsidRPr="00566C2F">
        <w:t xml:space="preserve">Hình </w:t>
      </w:r>
      <w:r w:rsidR="00E81F1C" w:rsidRPr="00566C2F">
        <w:t>1.</w:t>
      </w:r>
      <w:r w:rsidR="001446C3">
        <w:fldChar w:fldCharType="begin"/>
      </w:r>
      <w:r w:rsidR="001446C3">
        <w:instrText xml:space="preserve"> SEQ Hình_ \</w:instrText>
      </w:r>
      <w:r w:rsidR="001446C3">
        <w:instrText xml:space="preserve">* ARABIC </w:instrText>
      </w:r>
      <w:r w:rsidR="001446C3">
        <w:fldChar w:fldCharType="separate"/>
      </w:r>
      <w:r w:rsidR="003D6D96">
        <w:rPr>
          <w:noProof/>
        </w:rPr>
        <w:t>9</w:t>
      </w:r>
      <w:r w:rsidR="001446C3">
        <w:rPr>
          <w:noProof/>
        </w:rPr>
        <w:fldChar w:fldCharType="end"/>
      </w:r>
      <w:r w:rsidRPr="00566C2F">
        <w:t xml:space="preserve"> Truyền thông điệp giữa các đối tượng</w:t>
      </w:r>
    </w:p>
    <w:p w14:paraId="125B7132" w14:textId="77777777" w:rsidR="000E274C" w:rsidRPr="00566C2F" w:rsidRDefault="000E274C" w:rsidP="009B1F9D">
      <w:pPr>
        <w:jc w:val="both"/>
      </w:pPr>
      <w:r w:rsidRPr="00566C2F">
        <w:t xml:space="preserve">Mỗi đối tượng chỉ tồn tại trong thời gian nhất định. Đối tượng tạo ra khi nó được báo và sẽ đươc loại bỏ khi chương trình ra khỏi miền xác đinh của đối tượng đó. Sự trao đổi thông điệp chỉ thực hiện được trong thời gian tồn tại của đối tượng. </w:t>
      </w:r>
    </w:p>
    <w:p w14:paraId="59124C93" w14:textId="77777777" w:rsidR="000E274C" w:rsidRPr="00566C2F" w:rsidRDefault="00036347" w:rsidP="009B1F9D">
      <w:pPr>
        <w:pStyle w:val="Heading2"/>
        <w:spacing w:before="0"/>
        <w:rPr>
          <w:color w:val="auto"/>
        </w:rPr>
      </w:pPr>
      <w:bookmarkStart w:id="17" w:name="_Toc111103931"/>
      <w:r w:rsidRPr="00566C2F">
        <w:rPr>
          <w:color w:val="auto"/>
        </w:rPr>
        <w:t xml:space="preserve">1.3. </w:t>
      </w:r>
      <w:r w:rsidR="000E274C" w:rsidRPr="00566C2F">
        <w:rPr>
          <w:color w:val="auto"/>
        </w:rPr>
        <w:t>Các ngôn ngữ lập trình hướng đối tượng</w:t>
      </w:r>
      <w:bookmarkEnd w:id="17"/>
    </w:p>
    <w:p w14:paraId="2E109332" w14:textId="77777777" w:rsidR="000E274C" w:rsidRPr="00566C2F" w:rsidRDefault="000E274C" w:rsidP="009B1F9D">
      <w:pPr>
        <w:jc w:val="both"/>
      </w:pPr>
      <w:r w:rsidRPr="00566C2F">
        <w:t>Các ngôn ngữ lập trình thời kỳ đầu như Basic, Fortran... không có cấu trúc và cho phép viết những đoạn mã rối rắm (spaghetti code). Lập trình viên sử dụng các lệnh goto” và “gosub” để nhảy đến mọi nơi trong chương trình. Đoạn trình trên khó theo dõi, khó hiểu, dễ gây lỗi, khó sửa đổi.</w:t>
      </w:r>
    </w:p>
    <w:p w14:paraId="4CEBBF4D" w14:textId="77777777" w:rsidR="000E274C" w:rsidRPr="00566C2F" w:rsidRDefault="000E274C" w:rsidP="009B1F9D">
      <w:pPr>
        <w:ind w:firstLine="360"/>
        <w:jc w:val="both"/>
      </w:pPr>
      <w:r w:rsidRPr="00566C2F">
        <w:lastRenderedPageBreak/>
        <w:t>Kiểu lập trình rối rắm trên dẫn tới phong cách lập trình mới: lập trình cấu trúc, với các ngôn ngữ Algol, Pascal, C... Đặc điểm của lập trình cấu trúc hay lập trình thủ tục (Procedural Programming- PP) là:</w:t>
      </w:r>
    </w:p>
    <w:p w14:paraId="0B16DA85" w14:textId="77777777" w:rsidR="000E274C" w:rsidRPr="00566C2F" w:rsidRDefault="000E274C" w:rsidP="009B1F9D">
      <w:pPr>
        <w:pStyle w:val="ListParagraph"/>
        <w:numPr>
          <w:ilvl w:val="0"/>
          <w:numId w:val="9"/>
        </w:numPr>
        <w:jc w:val="both"/>
      </w:pPr>
      <w:r w:rsidRPr="00566C2F">
        <w:t>Sử dụng các cấu trúc vòng lặp: for, while, repeat, do-while</w:t>
      </w:r>
    </w:p>
    <w:p w14:paraId="06C9E93A" w14:textId="77777777" w:rsidR="000E274C" w:rsidRPr="00566C2F" w:rsidRDefault="000E274C" w:rsidP="009B1F9D">
      <w:pPr>
        <w:pStyle w:val="ListParagraph"/>
        <w:numPr>
          <w:ilvl w:val="0"/>
          <w:numId w:val="9"/>
        </w:numPr>
        <w:jc w:val="both"/>
      </w:pPr>
      <w:r w:rsidRPr="00566C2F">
        <w:t>Chương trình là một chuỗi các hàm/ thủ tục</w:t>
      </w:r>
    </w:p>
    <w:p w14:paraId="0B04FF6F" w14:textId="77777777" w:rsidR="000E274C" w:rsidRPr="00566C2F" w:rsidRDefault="000E274C" w:rsidP="009B1F9D">
      <w:pPr>
        <w:pStyle w:val="ListParagraph"/>
        <w:numPr>
          <w:ilvl w:val="0"/>
          <w:numId w:val="9"/>
        </w:numPr>
        <w:jc w:val="both"/>
      </w:pPr>
      <w:r w:rsidRPr="00566C2F">
        <w:t>Mã chương trình tập trung thể hiện thuật toán: làm như thế nào</w:t>
      </w:r>
    </w:p>
    <w:p w14:paraId="59C802FD" w14:textId="77777777" w:rsidR="000E274C" w:rsidRPr="00566C2F" w:rsidRDefault="000E274C" w:rsidP="009B1F9D">
      <w:pPr>
        <w:jc w:val="both"/>
      </w:pPr>
      <w:r w:rsidRPr="00566C2F">
        <w:t>Hạn chế của lập trình thủ tục:</w:t>
      </w:r>
    </w:p>
    <w:p w14:paraId="6927908E" w14:textId="77777777" w:rsidR="000E274C" w:rsidRPr="00566C2F" w:rsidRDefault="000E274C" w:rsidP="009B1F9D">
      <w:pPr>
        <w:pStyle w:val="ListParagraph"/>
        <w:numPr>
          <w:ilvl w:val="0"/>
          <w:numId w:val="8"/>
        </w:numPr>
        <w:jc w:val="both"/>
      </w:pPr>
      <w:r w:rsidRPr="00566C2F">
        <w:t>Dữ liệu và phần xử lý tách biệt</w:t>
      </w:r>
    </w:p>
    <w:p w14:paraId="2DE17FF6" w14:textId="77777777" w:rsidR="000E274C" w:rsidRPr="00566C2F" w:rsidRDefault="000E274C" w:rsidP="009B1F9D">
      <w:pPr>
        <w:pStyle w:val="ListParagraph"/>
        <w:numPr>
          <w:ilvl w:val="0"/>
          <w:numId w:val="8"/>
        </w:numPr>
        <w:jc w:val="both"/>
      </w:pPr>
      <w:r w:rsidRPr="00566C2F">
        <w:t>Dữ liệu thụ động, xử lý chủ động</w:t>
      </w:r>
    </w:p>
    <w:p w14:paraId="3EF6DB2E" w14:textId="77777777" w:rsidR="000E274C" w:rsidRPr="00566C2F" w:rsidRDefault="000E274C" w:rsidP="009B1F9D">
      <w:pPr>
        <w:pStyle w:val="ListParagraph"/>
        <w:numPr>
          <w:ilvl w:val="0"/>
          <w:numId w:val="8"/>
        </w:numPr>
        <w:jc w:val="both"/>
      </w:pPr>
      <w:r w:rsidRPr="00566C2F">
        <w:t>Không đảm bảo được tính nhất quán và các ràng buộc của dữ liệu</w:t>
      </w:r>
    </w:p>
    <w:p w14:paraId="1F43533F" w14:textId="77777777" w:rsidR="000E274C" w:rsidRPr="00566C2F" w:rsidRDefault="000E274C" w:rsidP="009B1F9D">
      <w:pPr>
        <w:pStyle w:val="ListParagraph"/>
        <w:numPr>
          <w:ilvl w:val="0"/>
          <w:numId w:val="8"/>
        </w:numPr>
        <w:jc w:val="both"/>
      </w:pPr>
      <w:r w:rsidRPr="00566C2F">
        <w:t>Khó cấm mã ứng dụng sửa dữ liệu của thư viện</w:t>
      </w:r>
    </w:p>
    <w:p w14:paraId="74DD6210" w14:textId="77777777" w:rsidR="000E274C" w:rsidRPr="00566C2F" w:rsidRDefault="000E274C" w:rsidP="009B1F9D">
      <w:pPr>
        <w:pStyle w:val="ListParagraph"/>
        <w:numPr>
          <w:ilvl w:val="0"/>
          <w:numId w:val="8"/>
        </w:numPr>
        <w:jc w:val="both"/>
      </w:pPr>
      <w:r w:rsidRPr="00566C2F">
        <w:t>Khó bảo trì code</w:t>
      </w:r>
    </w:p>
    <w:p w14:paraId="6C07F945" w14:textId="77777777" w:rsidR="000E274C" w:rsidRPr="00566C2F" w:rsidRDefault="000E274C" w:rsidP="009B1F9D">
      <w:pPr>
        <w:pStyle w:val="ListParagraph"/>
        <w:numPr>
          <w:ilvl w:val="0"/>
          <w:numId w:val="8"/>
        </w:numPr>
        <w:jc w:val="both"/>
      </w:pPr>
      <w:r w:rsidRPr="00566C2F">
        <w:t>Phần xử lý có thể nằm rải rác và phải hiểu rõ cấu trúc dữ liệu</w:t>
      </w:r>
    </w:p>
    <w:p w14:paraId="08F2B6D8" w14:textId="77777777" w:rsidR="000E274C" w:rsidRPr="00566C2F" w:rsidRDefault="000E274C" w:rsidP="009B1F9D">
      <w:pPr>
        <w:ind w:firstLine="360"/>
        <w:jc w:val="both"/>
        <w:rPr>
          <w:i/>
        </w:rPr>
      </w:pPr>
      <w:r w:rsidRPr="00566C2F">
        <w:t xml:space="preserve">Lập trình hướng đối tượng: </w:t>
      </w:r>
      <w:r w:rsidRPr="00566C2F">
        <w:rPr>
          <w:i/>
        </w:rPr>
        <w:t>Lập trình hướng đối tượng cho phép khắc phục các hạn chế nói trên</w:t>
      </w:r>
    </w:p>
    <w:p w14:paraId="625D29CC" w14:textId="77777777" w:rsidR="000E274C" w:rsidRPr="00566C2F" w:rsidRDefault="000E274C" w:rsidP="009B1F9D">
      <w:pPr>
        <w:ind w:firstLine="360"/>
        <w:jc w:val="both"/>
      </w:pPr>
      <w:r w:rsidRPr="00566C2F">
        <w:t xml:space="preserve">Các ngôn ngữ lập trình hướng đối tượng không mới: ¨ Simula (1967) là ngôn ngữ đầu tiên, có lớp, thừa kế, liên kết động (hay còn gọi là hàm ảo). </w:t>
      </w:r>
      <w:r w:rsidRPr="00566C2F">
        <w:rPr>
          <w:i/>
        </w:rPr>
        <w:t>Nhưng các ngôn ngữ hướng đối tượng chậm hơn các ngôn ngữ thời kỳ đầu nên chúng chỉ được dùng rộng rãi khi máy tính bắt đầu chạy nhanh (khoảng thời gian chiếc máy Pentium đầu tiên ra đời).</w:t>
      </w:r>
    </w:p>
    <w:p w14:paraId="2B197331" w14:textId="77777777" w:rsidR="000E274C" w:rsidRPr="00566C2F" w:rsidRDefault="000E274C" w:rsidP="009B1F9D">
      <w:pPr>
        <w:jc w:val="both"/>
        <w:rPr>
          <w:i/>
        </w:rPr>
      </w:pPr>
      <w:r w:rsidRPr="00566C2F">
        <w:rPr>
          <w:i/>
        </w:rPr>
        <w:t>Dựa vào khả năng đáp ứng các khái niệm về hướng đối tượng, ta chia ra làm hai loại:</w:t>
      </w:r>
    </w:p>
    <w:p w14:paraId="0A64F0DA" w14:textId="77777777" w:rsidR="000E274C" w:rsidRPr="00566C2F" w:rsidRDefault="000E274C" w:rsidP="009B1F9D">
      <w:pPr>
        <w:jc w:val="both"/>
      </w:pPr>
      <w:r w:rsidRPr="00566C2F">
        <w:t>* Ngôn ngữ lập trình dựa trên đối tượng (object-based):</w:t>
      </w:r>
    </w:p>
    <w:p w14:paraId="5D788AB3" w14:textId="77777777" w:rsidR="000E274C" w:rsidRPr="00566C2F" w:rsidRDefault="000E274C" w:rsidP="009B1F9D">
      <w:pPr>
        <w:jc w:val="both"/>
      </w:pPr>
      <w:r w:rsidRPr="00566C2F">
        <w:t>Lập trình dựa trên đối t</w:t>
      </w:r>
      <w:r w:rsidR="008E0FE3" w:rsidRPr="00566C2F">
        <w:t>ư</w:t>
      </w:r>
      <w:r w:rsidRPr="00566C2F">
        <w:t>ợng là kiểu lập trình hỗ trợ chính cho việc bao bọc, che giấu thông tin và định danh các đối t</w:t>
      </w:r>
      <w:r w:rsidR="008E0FE3" w:rsidRPr="00566C2F">
        <w:t>ư</w:t>
      </w:r>
      <w:r w:rsidRPr="00566C2F">
        <w:t>ợng. Lập trình dựa trên đối t</w:t>
      </w:r>
      <w:r w:rsidR="008E0FE3" w:rsidRPr="00566C2F">
        <w:t>ư</w:t>
      </w:r>
      <w:r w:rsidRPr="00566C2F">
        <w:t>ợng có những đặc tính sau:</w:t>
      </w:r>
    </w:p>
    <w:p w14:paraId="746DD502" w14:textId="77777777" w:rsidR="000E274C" w:rsidRPr="00566C2F" w:rsidRDefault="000E274C" w:rsidP="009B1F9D">
      <w:pPr>
        <w:pStyle w:val="ListParagraph"/>
        <w:numPr>
          <w:ilvl w:val="0"/>
          <w:numId w:val="10"/>
        </w:numPr>
        <w:jc w:val="both"/>
      </w:pPr>
      <w:r w:rsidRPr="00566C2F">
        <w:t>Bao bọc dữ liệu,</w:t>
      </w:r>
    </w:p>
    <w:p w14:paraId="3491A1B7" w14:textId="77777777" w:rsidR="000E274C" w:rsidRPr="00566C2F" w:rsidRDefault="000E274C" w:rsidP="009B1F9D">
      <w:pPr>
        <w:pStyle w:val="ListParagraph"/>
        <w:numPr>
          <w:ilvl w:val="0"/>
          <w:numId w:val="10"/>
        </w:numPr>
        <w:jc w:val="both"/>
      </w:pPr>
      <w:r w:rsidRPr="00566C2F">
        <w:t>Cơ chế che giấu và hạn chế truy nhập dữ liệu,</w:t>
      </w:r>
    </w:p>
    <w:p w14:paraId="51F5CA36" w14:textId="77777777" w:rsidR="000E274C" w:rsidRPr="00566C2F" w:rsidRDefault="000E274C" w:rsidP="009B1F9D">
      <w:pPr>
        <w:pStyle w:val="ListParagraph"/>
        <w:numPr>
          <w:ilvl w:val="0"/>
          <w:numId w:val="10"/>
        </w:numPr>
        <w:jc w:val="both"/>
      </w:pPr>
      <w:r w:rsidRPr="00566C2F">
        <w:t>Tự động tạo lập và huỷ bỏ các đối t</w:t>
      </w:r>
      <w:r w:rsidR="008E0FE3" w:rsidRPr="00566C2F">
        <w:t>ư</w:t>
      </w:r>
      <w:r w:rsidRPr="00566C2F">
        <w:t>ợng,</w:t>
      </w:r>
    </w:p>
    <w:p w14:paraId="5D5B6690" w14:textId="77777777" w:rsidR="000E274C" w:rsidRPr="00566C2F" w:rsidRDefault="000E274C" w:rsidP="009B1F9D">
      <w:pPr>
        <w:pStyle w:val="ListParagraph"/>
        <w:numPr>
          <w:ilvl w:val="0"/>
          <w:numId w:val="10"/>
        </w:numPr>
        <w:jc w:val="both"/>
      </w:pPr>
      <w:r w:rsidRPr="00566C2F">
        <w:t>Tính đa xạ.</w:t>
      </w:r>
    </w:p>
    <w:p w14:paraId="167A8033" w14:textId="77777777" w:rsidR="000E274C" w:rsidRPr="00566C2F" w:rsidRDefault="000E274C" w:rsidP="009B1F9D">
      <w:pPr>
        <w:ind w:firstLine="360"/>
        <w:jc w:val="both"/>
      </w:pPr>
      <w:r w:rsidRPr="00566C2F">
        <w:lastRenderedPageBreak/>
        <w:t>Ngôn ngữ hỗ trợ cho kiểu lập trình trên đ</w:t>
      </w:r>
      <w:r w:rsidR="008E0FE3" w:rsidRPr="00566C2F">
        <w:t>ư</w:t>
      </w:r>
      <w:r w:rsidRPr="00566C2F">
        <w:t>ợc gọi là ngôn ngữ lập trình dựa trên đối t</w:t>
      </w:r>
      <w:r w:rsidR="008E0FE3" w:rsidRPr="00566C2F">
        <w:t>ư</w:t>
      </w:r>
      <w:r w:rsidRPr="00566C2F">
        <w:t>ợng. Ngôn ngữ trong lớp này không hỗ trợ cho việc thực hiện kế thừa và liên kết động. Ada là ngôn ngữ lập trình dựa trên đối t</w:t>
      </w:r>
      <w:r w:rsidR="008E0FE3" w:rsidRPr="00566C2F">
        <w:t>ư</w:t>
      </w:r>
      <w:r w:rsidRPr="00566C2F">
        <w:t>ợng.</w:t>
      </w:r>
    </w:p>
    <w:p w14:paraId="7494EEDA" w14:textId="77777777" w:rsidR="000E274C" w:rsidRPr="00566C2F" w:rsidRDefault="000E274C" w:rsidP="009B1F9D">
      <w:pPr>
        <w:jc w:val="both"/>
      </w:pPr>
      <w:r w:rsidRPr="00566C2F">
        <w:t>* Ngôn ngữ lập trình h</w:t>
      </w:r>
      <w:r w:rsidR="008E0FE3" w:rsidRPr="00566C2F">
        <w:t>ư</w:t>
      </w:r>
      <w:r w:rsidRPr="00566C2F">
        <w:t>ớng đối t</w:t>
      </w:r>
      <w:r w:rsidR="008E0FE3" w:rsidRPr="00566C2F">
        <w:t>ư</w:t>
      </w:r>
      <w:r w:rsidRPr="00566C2F">
        <w:t>ợng (object-oriented)</w:t>
      </w:r>
    </w:p>
    <w:p w14:paraId="109C2898" w14:textId="77777777" w:rsidR="000E274C" w:rsidRPr="00566C2F" w:rsidRDefault="000E274C" w:rsidP="009B1F9D">
      <w:pPr>
        <w:jc w:val="both"/>
      </w:pPr>
      <w:r w:rsidRPr="00566C2F">
        <w:t>Lập trình h</w:t>
      </w:r>
      <w:r w:rsidR="008E0FE3" w:rsidRPr="00566C2F">
        <w:t>ư</w:t>
      </w:r>
      <w:r w:rsidRPr="00566C2F">
        <w:t>ớng đối t</w:t>
      </w:r>
      <w:r w:rsidR="008E0FE3" w:rsidRPr="00566C2F">
        <w:t>ư</w:t>
      </w:r>
      <w:r w:rsidRPr="00566C2F">
        <w:t>ợng là kiểu lập trình dựa trên đối t</w:t>
      </w:r>
      <w:r w:rsidR="008E0FE3" w:rsidRPr="00566C2F">
        <w:t>ư</w:t>
      </w:r>
      <w:r w:rsidRPr="00566C2F">
        <w:t>ợng và bổ sung thêm nhiều cấu trúc để cài đặt những quan hệ về kế thừa và liên kết động. Vì vậy đặc tính của LTHĐT có thể viết một cách ngắn gọn nh</w:t>
      </w:r>
      <w:r w:rsidR="008E0FE3" w:rsidRPr="00566C2F">
        <w:t>ư</w:t>
      </w:r>
      <w:r w:rsidRPr="00566C2F">
        <w:t xml:space="preserve"> sau:</w:t>
      </w:r>
    </w:p>
    <w:p w14:paraId="51CE0B63" w14:textId="77777777" w:rsidR="000E274C" w:rsidRPr="00566C2F" w:rsidRDefault="000E274C" w:rsidP="009B1F9D">
      <w:pPr>
        <w:jc w:val="both"/>
      </w:pPr>
      <w:r w:rsidRPr="00566C2F">
        <w:t>Các đặc tính dựa trên đối t</w:t>
      </w:r>
      <w:r w:rsidR="008E0FE3" w:rsidRPr="00566C2F">
        <w:t>ư</w:t>
      </w:r>
      <w:r w:rsidRPr="00566C2F">
        <w:t>ợng + kế thừa + liên kết động.</w:t>
      </w:r>
    </w:p>
    <w:p w14:paraId="1D480FF3" w14:textId="1E47C450" w:rsidR="003E567D" w:rsidRPr="00566C2F" w:rsidRDefault="000E274C" w:rsidP="009B1F9D">
      <w:pPr>
        <w:jc w:val="both"/>
        <w:rPr>
          <w:rFonts w:cs="Times New Roman"/>
          <w:szCs w:val="26"/>
        </w:rPr>
      </w:pPr>
      <w:r w:rsidRPr="00566C2F">
        <w:t>Ngôn ngữ hỗ trợ cho những đặc tính trên đ</w:t>
      </w:r>
      <w:r w:rsidR="008E0FE3" w:rsidRPr="00566C2F">
        <w:t>ư</w:t>
      </w:r>
      <w:r w:rsidRPr="00566C2F">
        <w:t>ợc gọi là ngôn ngữ LTHĐT, ví dụ</w:t>
      </w:r>
      <w:r w:rsidR="008E0FE3" w:rsidRPr="00566C2F">
        <w:t xml:space="preserve"> </w:t>
      </w:r>
      <w:r w:rsidRPr="00566C2F">
        <w:t>nh</w:t>
      </w:r>
      <w:r w:rsidR="008E0FE3" w:rsidRPr="00566C2F">
        <w:t>ư</w:t>
      </w:r>
      <w:r w:rsidRPr="00566C2F">
        <w:t xml:space="preserve"> Java, C++, Smalltalk, Object Pascal hay Eiffel,</w:t>
      </w:r>
      <w:r w:rsidR="00C210AF" w:rsidRPr="00566C2F">
        <w:t xml:space="preserve"> </w:t>
      </w:r>
      <w:r w:rsidRPr="00566C2F">
        <w:t xml:space="preserve">v.v... </w:t>
      </w:r>
      <w:r w:rsidRPr="00566C2F">
        <w:rPr>
          <w:i/>
        </w:rPr>
        <w:t>Mức độ hướng đối tượng của các ngôn ngữ không giống nhau: Eiffel (tuyệt đối), Java</w:t>
      </w:r>
      <w:r w:rsidR="00C210AF" w:rsidRPr="00566C2F">
        <w:rPr>
          <w:i/>
        </w:rPr>
        <w:t xml:space="preserve"> </w:t>
      </w:r>
      <w:r w:rsidRPr="00566C2F">
        <w:rPr>
          <w:i/>
        </w:rPr>
        <w:t>(rất cao), C++ (nửa nọ nửa kia)</w:t>
      </w:r>
    </w:p>
    <w:p w14:paraId="7098B098" w14:textId="77777777" w:rsidR="00DB1ECA" w:rsidRPr="00566C2F" w:rsidRDefault="00DB1ECA" w:rsidP="009B1F9D">
      <w:pPr>
        <w:pStyle w:val="Heading2"/>
        <w:spacing w:before="0"/>
        <w:rPr>
          <w:color w:val="auto"/>
        </w:rPr>
      </w:pPr>
      <w:bookmarkStart w:id="18" w:name="_Toc111103932"/>
      <w:r w:rsidRPr="00566C2F">
        <w:rPr>
          <w:color w:val="auto"/>
        </w:rPr>
        <w:t>Bài tập cuối chương</w:t>
      </w:r>
      <w:bookmarkEnd w:id="18"/>
    </w:p>
    <w:p w14:paraId="2CBBB6D3" w14:textId="77777777" w:rsidR="008E0FE3" w:rsidRPr="00566C2F" w:rsidRDefault="008E0FE3" w:rsidP="009B1F9D">
      <w:pPr>
        <w:ind w:firstLine="567"/>
        <w:jc w:val="both"/>
        <w:rPr>
          <w:rFonts w:cs="Times New Roman"/>
          <w:szCs w:val="26"/>
        </w:rPr>
      </w:pPr>
      <w:r w:rsidRPr="00566C2F">
        <w:rPr>
          <w:rFonts w:cs="Times New Roman"/>
          <w:szCs w:val="26"/>
        </w:rPr>
        <w:t>1.1 Nêu các đặc trưng cơ bản của cách tiếp cận lập trình hướng chức năng và lập trình hướng đối tượng.</w:t>
      </w:r>
    </w:p>
    <w:p w14:paraId="38617D04" w14:textId="77777777" w:rsidR="008E0FE3" w:rsidRPr="00566C2F" w:rsidRDefault="008E0FE3" w:rsidP="009B1F9D">
      <w:pPr>
        <w:ind w:firstLine="567"/>
        <w:jc w:val="both"/>
        <w:rPr>
          <w:rFonts w:cs="Times New Roman"/>
          <w:szCs w:val="26"/>
        </w:rPr>
      </w:pPr>
      <w:r w:rsidRPr="00566C2F">
        <w:rPr>
          <w:rFonts w:cs="Times New Roman"/>
          <w:szCs w:val="26"/>
        </w:rPr>
        <w:t>1.2 Tại sao lại gọi khái niệm lớp là kiểu dữ liệu trừu tượng trong lập trình hướng đối tượng.</w:t>
      </w:r>
    </w:p>
    <w:p w14:paraId="0F05DD6B" w14:textId="77777777" w:rsidR="008E0FE3" w:rsidRPr="00566C2F" w:rsidRDefault="008E0FE3" w:rsidP="009B1F9D">
      <w:pPr>
        <w:ind w:firstLine="567"/>
        <w:jc w:val="both"/>
        <w:rPr>
          <w:rFonts w:cs="Times New Roman"/>
          <w:szCs w:val="26"/>
        </w:rPr>
      </w:pPr>
      <w:r w:rsidRPr="00566C2F">
        <w:rPr>
          <w:rFonts w:cs="Times New Roman"/>
          <w:szCs w:val="26"/>
        </w:rPr>
        <w:t>1.3 Nêu nguyên lý hoạt động của khái niệm đa xạ, tương ứng bội trong lập trình hướng đối tượng, khái niệm này thực hiện được trong lập trình hướng chức năng hay không, tại sao?</w:t>
      </w:r>
    </w:p>
    <w:p w14:paraId="6F0C18FA" w14:textId="77777777" w:rsidR="008E0FE3" w:rsidRPr="00566C2F" w:rsidRDefault="008E0FE3" w:rsidP="009B1F9D">
      <w:pPr>
        <w:ind w:firstLine="567"/>
        <w:jc w:val="both"/>
        <w:rPr>
          <w:rFonts w:cs="Times New Roman"/>
          <w:szCs w:val="26"/>
        </w:rPr>
      </w:pPr>
      <w:r w:rsidRPr="00566C2F">
        <w:rPr>
          <w:rFonts w:cs="Times New Roman"/>
          <w:szCs w:val="26"/>
        </w:rPr>
        <w:t>1.4 Khái niệm kế thừa và sử dụng lại trong lập trình hướng đối tượng là gì?, ngôn  ngữ lập trình C++ và Java hỗ trợ quan hệ kế thừa như thế nào?.</w:t>
      </w:r>
    </w:p>
    <w:p w14:paraId="3E27171F" w14:textId="77777777" w:rsidR="00036347" w:rsidRPr="00566C2F" w:rsidRDefault="008E0FE3" w:rsidP="009B1F9D">
      <w:pPr>
        <w:ind w:firstLine="567"/>
        <w:jc w:val="both"/>
        <w:rPr>
          <w:rFonts w:cs="Times New Roman"/>
          <w:szCs w:val="26"/>
        </w:rPr>
      </w:pPr>
      <w:r w:rsidRPr="00566C2F">
        <w:rPr>
          <w:rFonts w:cs="Times New Roman"/>
          <w:szCs w:val="26"/>
        </w:rPr>
        <w:t>1.5 Liên kết động là gì?, tại sao lại phải cần liên kết động?</w:t>
      </w:r>
    </w:p>
    <w:p w14:paraId="7CAED41A" w14:textId="77777777" w:rsidR="00036347" w:rsidRPr="00566C2F" w:rsidRDefault="00036347" w:rsidP="009B1F9D">
      <w:pPr>
        <w:ind w:firstLine="567"/>
        <w:jc w:val="both"/>
        <w:rPr>
          <w:rFonts w:cs="Times New Roman"/>
          <w:szCs w:val="26"/>
        </w:rPr>
      </w:pPr>
      <w:r w:rsidRPr="00566C2F">
        <w:rPr>
          <w:rFonts w:cs="Times New Roman"/>
          <w:szCs w:val="26"/>
        </w:rPr>
        <w:t>1.6 Các tính chất của hướng đối tượng là gì ?</w:t>
      </w:r>
    </w:p>
    <w:p w14:paraId="5A0BF376" w14:textId="77777777" w:rsidR="00036347" w:rsidRPr="00566C2F" w:rsidRDefault="00036347" w:rsidP="009B1F9D">
      <w:pPr>
        <w:ind w:firstLine="567"/>
        <w:jc w:val="both"/>
        <w:rPr>
          <w:rFonts w:cs="Times New Roman"/>
          <w:szCs w:val="26"/>
        </w:rPr>
      </w:pPr>
      <w:r w:rsidRPr="00566C2F">
        <w:rPr>
          <w:rFonts w:cs="Times New Roman"/>
          <w:szCs w:val="26"/>
        </w:rPr>
        <w:t>1.7 Thế nào là lớp?</w:t>
      </w:r>
    </w:p>
    <w:p w14:paraId="1787E630" w14:textId="77777777" w:rsidR="00036347" w:rsidRPr="00566C2F" w:rsidRDefault="00036347" w:rsidP="009B1F9D">
      <w:pPr>
        <w:ind w:firstLine="567"/>
        <w:jc w:val="both"/>
        <w:rPr>
          <w:rFonts w:cs="Times New Roman"/>
          <w:szCs w:val="26"/>
        </w:rPr>
      </w:pPr>
      <w:r w:rsidRPr="00566C2F">
        <w:rPr>
          <w:rFonts w:cs="Times New Roman"/>
          <w:szCs w:val="26"/>
        </w:rPr>
        <w:t>1.8 Thế nào là đối tượng?</w:t>
      </w:r>
    </w:p>
    <w:p w14:paraId="53967DA1" w14:textId="77777777" w:rsidR="00036347" w:rsidRPr="00566C2F" w:rsidRDefault="00036347" w:rsidP="009B1F9D">
      <w:pPr>
        <w:ind w:firstLine="567"/>
        <w:jc w:val="both"/>
        <w:rPr>
          <w:rFonts w:cs="Times New Roman"/>
          <w:szCs w:val="26"/>
        </w:rPr>
      </w:pPr>
      <w:r w:rsidRPr="00566C2F">
        <w:rPr>
          <w:rFonts w:cs="Times New Roman"/>
          <w:szCs w:val="26"/>
        </w:rPr>
        <w:t>1.9 Thế nào là tính đóng gói?</w:t>
      </w:r>
    </w:p>
    <w:p w14:paraId="0D0DFA6B" w14:textId="6BF54CD3" w:rsidR="00940C5B" w:rsidRDefault="00036347" w:rsidP="009B1F9D">
      <w:pPr>
        <w:ind w:firstLine="567"/>
        <w:jc w:val="both"/>
        <w:rPr>
          <w:rFonts w:cs="Times New Roman"/>
          <w:szCs w:val="26"/>
        </w:rPr>
      </w:pPr>
      <w:r w:rsidRPr="00566C2F">
        <w:rPr>
          <w:rFonts w:cs="Times New Roman"/>
          <w:szCs w:val="26"/>
        </w:rPr>
        <w:t>1.10 Thế nào là tính đa hình?</w:t>
      </w:r>
    </w:p>
    <w:p w14:paraId="5C890F7E" w14:textId="6EE4ABF4" w:rsidR="00361844" w:rsidRPr="00361844" w:rsidRDefault="00361844" w:rsidP="00361844">
      <w:pPr>
        <w:ind w:firstLine="567"/>
        <w:jc w:val="both"/>
        <w:rPr>
          <w:rFonts w:cs="Times New Roman"/>
          <w:szCs w:val="26"/>
        </w:rPr>
      </w:pPr>
      <w:r>
        <w:rPr>
          <w:rFonts w:cs="Times New Roman"/>
          <w:szCs w:val="26"/>
        </w:rPr>
        <w:t xml:space="preserve">1.11. </w:t>
      </w:r>
      <w:r w:rsidRPr="00361844">
        <w:rPr>
          <w:rFonts w:cs="Times New Roman"/>
          <w:szCs w:val="26"/>
        </w:rPr>
        <w:t>Đối tượng trong phần mềm là gì?</w:t>
      </w:r>
    </w:p>
    <w:p w14:paraId="0EF6D17A" w14:textId="50D35DBB" w:rsidR="00361844" w:rsidRPr="00361844" w:rsidRDefault="00361844" w:rsidP="00361844">
      <w:pPr>
        <w:ind w:firstLine="567"/>
        <w:jc w:val="both"/>
        <w:rPr>
          <w:rFonts w:cs="Times New Roman"/>
          <w:szCs w:val="26"/>
        </w:rPr>
      </w:pPr>
      <w:r w:rsidRPr="00361844">
        <w:rPr>
          <w:rFonts w:cs="Times New Roman"/>
          <w:szCs w:val="26"/>
        </w:rPr>
        <w:t>A. Là một bó phần mềm gồm các hành vi và trạng thái có liên quan với nhau.</w:t>
      </w:r>
    </w:p>
    <w:p w14:paraId="00999FA3" w14:textId="6D30B751" w:rsidR="00361844" w:rsidRPr="00361844" w:rsidRDefault="00361844" w:rsidP="00361844">
      <w:pPr>
        <w:ind w:firstLine="567"/>
        <w:jc w:val="both"/>
        <w:rPr>
          <w:rFonts w:cs="Times New Roman"/>
          <w:szCs w:val="26"/>
        </w:rPr>
      </w:pPr>
      <w:r w:rsidRPr="00361844">
        <w:rPr>
          <w:rFonts w:cs="Times New Roman"/>
          <w:szCs w:val="26"/>
        </w:rPr>
        <w:t>B. Là vật thể xác định của thế giới thực.</w:t>
      </w:r>
    </w:p>
    <w:p w14:paraId="19E5512A" w14:textId="68214BB0" w:rsidR="00361844" w:rsidRPr="00361844" w:rsidRDefault="00361844" w:rsidP="00361844">
      <w:pPr>
        <w:ind w:firstLine="567"/>
        <w:jc w:val="both"/>
        <w:rPr>
          <w:rFonts w:cs="Times New Roman"/>
          <w:szCs w:val="26"/>
        </w:rPr>
      </w:pPr>
      <w:r w:rsidRPr="00361844">
        <w:rPr>
          <w:rFonts w:cs="Times New Roman"/>
          <w:szCs w:val="26"/>
        </w:rPr>
        <w:lastRenderedPageBreak/>
        <w:t>C. Là vật thể gồm hành vi và trạng thái.</w:t>
      </w:r>
    </w:p>
    <w:p w14:paraId="3C9119A9" w14:textId="0D677660" w:rsidR="00361844" w:rsidRDefault="00361844" w:rsidP="00361844">
      <w:pPr>
        <w:ind w:firstLine="567"/>
        <w:jc w:val="both"/>
        <w:rPr>
          <w:rFonts w:cs="Times New Roman"/>
          <w:szCs w:val="26"/>
        </w:rPr>
      </w:pPr>
      <w:r w:rsidRPr="00361844">
        <w:rPr>
          <w:rFonts w:cs="Times New Roman"/>
          <w:szCs w:val="26"/>
        </w:rPr>
        <w:t>D. Là các đối tượng được biểu diễn trong phần mềm gồm có 2 thuộc tính trường dữ liệu và các cách xử lý dữ liệu.</w:t>
      </w:r>
    </w:p>
    <w:p w14:paraId="4F5E5A2F" w14:textId="2355100E" w:rsidR="00D7476E" w:rsidRPr="00361844" w:rsidRDefault="00D7476E" w:rsidP="00940C5B">
      <w:pPr>
        <w:ind w:firstLine="567"/>
        <w:jc w:val="both"/>
        <w:rPr>
          <w:rFonts w:cs="Times New Roman"/>
          <w:szCs w:val="26"/>
        </w:rPr>
      </w:pPr>
      <w:r w:rsidRPr="00361844">
        <w:rPr>
          <w:rFonts w:cs="Times New Roman"/>
          <w:szCs w:val="26"/>
        </w:rPr>
        <w:br w:type="page"/>
      </w:r>
    </w:p>
    <w:p w14:paraId="71B6AEF6" w14:textId="77777777" w:rsidR="00DB1ECA" w:rsidRPr="00566C2F" w:rsidRDefault="00DB1ECA" w:rsidP="00A122A5">
      <w:pPr>
        <w:pStyle w:val="Heading1"/>
        <w:rPr>
          <w:color w:val="auto"/>
        </w:rPr>
      </w:pPr>
      <w:bookmarkStart w:id="19" w:name="_Toc111103933"/>
      <w:r w:rsidRPr="00566C2F">
        <w:rPr>
          <w:color w:val="auto"/>
        </w:rPr>
        <w:lastRenderedPageBreak/>
        <w:t xml:space="preserve">Chương II: </w:t>
      </w:r>
      <w:r w:rsidR="006A4474" w:rsidRPr="00566C2F">
        <w:rPr>
          <w:color w:val="auto"/>
        </w:rPr>
        <w:t>TỔNG QUAN VỀ NGÔN NGỮ LẬP TRÌNH HƯỚNG ĐỐI TƯỢNG JAVA</w:t>
      </w:r>
      <w:bookmarkEnd w:id="19"/>
    </w:p>
    <w:p w14:paraId="0863172B" w14:textId="77777777" w:rsidR="00DB1ECA" w:rsidRPr="00566C2F" w:rsidRDefault="00DB1ECA" w:rsidP="009B1F9D">
      <w:pPr>
        <w:pStyle w:val="Heading3"/>
      </w:pPr>
      <w:bookmarkStart w:id="20" w:name="_Toc111103934"/>
      <w:r w:rsidRPr="00566C2F">
        <w:t>Nội dung chính</w:t>
      </w:r>
      <w:r w:rsidR="00D7476E" w:rsidRPr="00566C2F">
        <w:t xml:space="preserve"> của chương</w:t>
      </w:r>
      <w:bookmarkEnd w:id="20"/>
    </w:p>
    <w:p w14:paraId="5C7C9394" w14:textId="77777777" w:rsidR="00704A8E" w:rsidRPr="00566C2F" w:rsidRDefault="00704A8E" w:rsidP="009B1F9D">
      <w:pPr>
        <w:jc w:val="both"/>
        <w:rPr>
          <w:rFonts w:cs="Times New Roman"/>
          <w:szCs w:val="26"/>
        </w:rPr>
      </w:pPr>
      <w:r w:rsidRPr="00566C2F">
        <w:rPr>
          <w:rFonts w:cs="Times New Roman"/>
          <w:szCs w:val="26"/>
        </w:rPr>
        <w:t>- Các thành phần cơ sở của ngôn ngữ lập trình Java</w:t>
      </w:r>
    </w:p>
    <w:p w14:paraId="32366F21" w14:textId="77777777" w:rsidR="00704A8E" w:rsidRPr="00566C2F" w:rsidRDefault="00704A8E" w:rsidP="009B1F9D">
      <w:pPr>
        <w:jc w:val="both"/>
        <w:rPr>
          <w:rFonts w:cs="Times New Roman"/>
          <w:szCs w:val="26"/>
        </w:rPr>
      </w:pPr>
      <w:r w:rsidRPr="00566C2F">
        <w:rPr>
          <w:rFonts w:cs="Times New Roman"/>
          <w:szCs w:val="26"/>
        </w:rPr>
        <w:t xml:space="preserve">- Các kiểu </w:t>
      </w:r>
      <w:r w:rsidR="00407BEE" w:rsidRPr="00566C2F">
        <w:rPr>
          <w:rFonts w:cs="Times New Roman"/>
          <w:szCs w:val="26"/>
        </w:rPr>
        <w:t>dữ liệu kiể</w:t>
      </w:r>
      <w:r w:rsidR="00BA62AA" w:rsidRPr="00566C2F">
        <w:rPr>
          <w:rFonts w:cs="Times New Roman"/>
          <w:szCs w:val="26"/>
        </w:rPr>
        <w:t>u</w:t>
      </w:r>
      <w:r w:rsidR="00407BEE" w:rsidRPr="00566C2F">
        <w:rPr>
          <w:rFonts w:cs="Times New Roman"/>
          <w:szCs w:val="26"/>
        </w:rPr>
        <w:t xml:space="preserve"> </w:t>
      </w:r>
      <w:r w:rsidRPr="00566C2F">
        <w:rPr>
          <w:rFonts w:cs="Times New Roman"/>
          <w:szCs w:val="26"/>
        </w:rPr>
        <w:t>nguyên thủy</w:t>
      </w:r>
    </w:p>
    <w:p w14:paraId="6D522113" w14:textId="77777777" w:rsidR="00704A8E" w:rsidRPr="00566C2F" w:rsidRDefault="00704A8E" w:rsidP="009B1F9D">
      <w:pPr>
        <w:jc w:val="both"/>
        <w:rPr>
          <w:rFonts w:cs="Times New Roman"/>
          <w:szCs w:val="26"/>
        </w:rPr>
      </w:pPr>
      <w:r w:rsidRPr="00566C2F">
        <w:rPr>
          <w:rFonts w:cs="Times New Roman"/>
          <w:szCs w:val="26"/>
        </w:rPr>
        <w:t>- Các phép toán và các biểu thức tính toán</w:t>
      </w:r>
    </w:p>
    <w:p w14:paraId="02CBB8D0" w14:textId="77777777" w:rsidR="00DB1ECA" w:rsidRPr="00566C2F" w:rsidRDefault="00704A8E" w:rsidP="009B1F9D">
      <w:pPr>
        <w:jc w:val="both"/>
        <w:rPr>
          <w:rFonts w:cs="Times New Roman"/>
          <w:szCs w:val="26"/>
        </w:rPr>
      </w:pPr>
      <w:r w:rsidRPr="00566C2F">
        <w:rPr>
          <w:rFonts w:cs="Times New Roman"/>
          <w:szCs w:val="26"/>
        </w:rPr>
        <w:t xml:space="preserve">- Các cấu trúc cơ bản: Cấu trúc rẽ nhánh, cấu trúc lặp, các câu lệnh chuyển vị </w:t>
      </w:r>
    </w:p>
    <w:p w14:paraId="5C7DAE0C" w14:textId="77777777" w:rsidR="00DB1ECA" w:rsidRPr="00566C2F" w:rsidRDefault="00DB1ECA" w:rsidP="009B1F9D">
      <w:pPr>
        <w:pStyle w:val="Heading3"/>
      </w:pPr>
      <w:bookmarkStart w:id="21" w:name="_Toc111103935"/>
      <w:r w:rsidRPr="00566C2F">
        <w:t>Mục tiêu cần đạt được</w:t>
      </w:r>
      <w:r w:rsidR="00D7476E" w:rsidRPr="00566C2F">
        <w:t xml:space="preserve"> của chương</w:t>
      </w:r>
      <w:bookmarkEnd w:id="21"/>
    </w:p>
    <w:p w14:paraId="5C8ADBD3" w14:textId="77777777" w:rsidR="00EB4A77" w:rsidRPr="00566C2F" w:rsidRDefault="00704A8E" w:rsidP="009B1F9D">
      <w:pPr>
        <w:jc w:val="both"/>
        <w:rPr>
          <w:rFonts w:cs="Times New Roman"/>
          <w:szCs w:val="26"/>
        </w:rPr>
      </w:pPr>
      <w:r w:rsidRPr="00566C2F">
        <w:rPr>
          <w:rFonts w:cs="Times New Roman"/>
          <w:szCs w:val="26"/>
        </w:rPr>
        <w:t>Trong chương 2 sinh viên sẽ nắm được tổng quan về ngôn ngữ java: lịch sử của java, java là gì? Cấu trúc chung của một chương trình java và các loại chương trình java.</w:t>
      </w:r>
    </w:p>
    <w:p w14:paraId="562019D9" w14:textId="77777777" w:rsidR="00704A8E" w:rsidRPr="00566C2F" w:rsidRDefault="00704A8E" w:rsidP="009B1F9D">
      <w:pPr>
        <w:jc w:val="both"/>
        <w:rPr>
          <w:rFonts w:cs="Times New Roman"/>
          <w:szCs w:val="26"/>
        </w:rPr>
      </w:pPr>
    </w:p>
    <w:p w14:paraId="30E7CC04" w14:textId="41425BD8" w:rsidR="00DB1ECA" w:rsidRPr="00566C2F" w:rsidRDefault="003E567D" w:rsidP="00E81F1C">
      <w:pPr>
        <w:pStyle w:val="Heading2"/>
        <w:spacing w:before="0"/>
        <w:rPr>
          <w:color w:val="auto"/>
        </w:rPr>
      </w:pPr>
      <w:bookmarkStart w:id="22" w:name="_Toc111103936"/>
      <w:r w:rsidRPr="00566C2F">
        <w:rPr>
          <w:color w:val="auto"/>
        </w:rPr>
        <w:t>Bài</w:t>
      </w:r>
      <w:r w:rsidR="00DB1ECA" w:rsidRPr="00566C2F">
        <w:rPr>
          <w:color w:val="auto"/>
        </w:rPr>
        <w:t xml:space="preserve"> </w:t>
      </w:r>
      <w:r w:rsidR="00704A8E" w:rsidRPr="00566C2F">
        <w:rPr>
          <w:color w:val="auto"/>
        </w:rPr>
        <w:t>2</w:t>
      </w:r>
      <w:r w:rsidR="00DB1ECA" w:rsidRPr="00566C2F">
        <w:rPr>
          <w:color w:val="auto"/>
        </w:rPr>
        <w:t xml:space="preserve">: </w:t>
      </w:r>
      <w:r w:rsidR="00704A8E" w:rsidRPr="00566C2F">
        <w:rPr>
          <w:color w:val="auto"/>
        </w:rPr>
        <w:t>Sơ lược về java</w:t>
      </w:r>
      <w:r w:rsidRPr="00566C2F">
        <w:rPr>
          <w:color w:val="auto"/>
        </w:rPr>
        <w:t xml:space="preserve"> (Số tiết:</w:t>
      </w:r>
      <w:r w:rsidR="00704A8E" w:rsidRPr="00566C2F">
        <w:rPr>
          <w:color w:val="auto"/>
        </w:rPr>
        <w:t xml:space="preserve"> 03</w:t>
      </w:r>
      <w:r w:rsidRPr="00566C2F">
        <w:rPr>
          <w:color w:val="auto"/>
        </w:rPr>
        <w:t xml:space="preserve"> tiết)</w:t>
      </w:r>
      <w:bookmarkEnd w:id="22"/>
    </w:p>
    <w:p w14:paraId="478A92BD" w14:textId="77777777" w:rsidR="00DB1ECA" w:rsidRPr="00566C2F" w:rsidRDefault="00DB1ECA" w:rsidP="009B1F9D">
      <w:pPr>
        <w:pStyle w:val="Heading2"/>
        <w:spacing w:before="0"/>
        <w:rPr>
          <w:color w:val="auto"/>
        </w:rPr>
      </w:pPr>
      <w:bookmarkStart w:id="23" w:name="_Toc111103937"/>
      <w:r w:rsidRPr="00566C2F">
        <w:rPr>
          <w:color w:val="auto"/>
        </w:rPr>
        <w:t xml:space="preserve">2.1 </w:t>
      </w:r>
      <w:r w:rsidR="00CC6E18" w:rsidRPr="00566C2F">
        <w:rPr>
          <w:color w:val="auto"/>
        </w:rPr>
        <w:t>Lịch sử phát triển của java</w:t>
      </w:r>
      <w:bookmarkEnd w:id="23"/>
      <w:r w:rsidRPr="00566C2F">
        <w:rPr>
          <w:color w:val="auto"/>
        </w:rPr>
        <w:t xml:space="preserve"> </w:t>
      </w:r>
    </w:p>
    <w:p w14:paraId="2A2C3BF8" w14:textId="77777777" w:rsidR="00DB1ECA" w:rsidRPr="00566C2F" w:rsidRDefault="00704A8E" w:rsidP="009B1F9D">
      <w:pPr>
        <w:jc w:val="both"/>
        <w:rPr>
          <w:rFonts w:cs="Times New Roman"/>
          <w:szCs w:val="26"/>
        </w:rPr>
      </w:pPr>
      <w:r w:rsidRPr="00566C2F">
        <w:rPr>
          <w:rFonts w:cs="Times New Roman"/>
          <w:szCs w:val="26"/>
        </w:rPr>
        <w:t>Java là ngôn ngữ lập trình h</w:t>
      </w:r>
      <w:r w:rsidR="00DE5476" w:rsidRPr="00566C2F">
        <w:rPr>
          <w:rFonts w:cs="Times New Roman"/>
          <w:szCs w:val="26"/>
        </w:rPr>
        <w:t>ư</w:t>
      </w:r>
      <w:r w:rsidRPr="00566C2F">
        <w:rPr>
          <w:rFonts w:cs="Times New Roman"/>
          <w:szCs w:val="26"/>
        </w:rPr>
        <w:t>ớng đối t</w:t>
      </w:r>
      <w:r w:rsidR="00DE5476" w:rsidRPr="00566C2F">
        <w:rPr>
          <w:rFonts w:cs="Times New Roman"/>
          <w:szCs w:val="26"/>
        </w:rPr>
        <w:t>ư</w:t>
      </w:r>
      <w:r w:rsidRPr="00566C2F">
        <w:rPr>
          <w:rFonts w:cs="Times New Roman"/>
          <w:szCs w:val="26"/>
        </w:rPr>
        <w:t>ợng (tựa C++) do Sun Microsystem đ</w:t>
      </w:r>
      <w:r w:rsidR="00DE5476" w:rsidRPr="00566C2F">
        <w:rPr>
          <w:rFonts w:cs="Times New Roman"/>
          <w:szCs w:val="26"/>
        </w:rPr>
        <w:t>ư</w:t>
      </w:r>
      <w:r w:rsidRPr="00566C2F">
        <w:rPr>
          <w:rFonts w:cs="Times New Roman"/>
          <w:szCs w:val="26"/>
        </w:rPr>
        <w:t>a ra vào giữa thập niên 90. Ch</w:t>
      </w:r>
      <w:r w:rsidR="00DE5476" w:rsidRPr="00566C2F">
        <w:rPr>
          <w:rFonts w:cs="Times New Roman"/>
          <w:szCs w:val="26"/>
        </w:rPr>
        <w:t>ư</w:t>
      </w:r>
      <w:r w:rsidRPr="00566C2F">
        <w:rPr>
          <w:rFonts w:cs="Times New Roman"/>
          <w:szCs w:val="26"/>
        </w:rPr>
        <w:t>ơng trình viết bằng ngôn ngữ lập trình java có thể chạy trên bất kỳ hệ thống nào có cài máy ảo java</w:t>
      </w:r>
    </w:p>
    <w:p w14:paraId="7E0574BA" w14:textId="77777777" w:rsidR="00704A8E" w:rsidRPr="00566C2F" w:rsidRDefault="00704A8E" w:rsidP="009B1F9D">
      <w:pPr>
        <w:jc w:val="both"/>
        <w:rPr>
          <w:rFonts w:cs="Times New Roman"/>
          <w:szCs w:val="26"/>
        </w:rPr>
      </w:pPr>
      <w:r w:rsidRPr="00566C2F">
        <w:rPr>
          <w:rFonts w:cs="Times New Roman"/>
          <w:szCs w:val="26"/>
        </w:rPr>
        <w:t>Năm 1990: James Gosling và các công sự của Công ty Sun Microsystem tham gia dự án Green Team - xây dựng công nghệ mới cho ngành điện tử tiêu dung (cho các thiết bị điện dân dụng). Để giải quyết vấn đề này nhóm nghiên cứu phát triển đã xây dựng một ngôn ngữ lập trình mới đặt tên là Oak t</w:t>
      </w:r>
      <w:r w:rsidR="00DE5476" w:rsidRPr="00566C2F">
        <w:rPr>
          <w:rFonts w:cs="Times New Roman"/>
          <w:szCs w:val="26"/>
        </w:rPr>
        <w:t>ư</w:t>
      </w:r>
      <w:r w:rsidRPr="00566C2F">
        <w:rPr>
          <w:rFonts w:cs="Times New Roman"/>
          <w:szCs w:val="26"/>
        </w:rPr>
        <w:t>ơng tự nh</w:t>
      </w:r>
      <w:r w:rsidR="00DE5476" w:rsidRPr="00566C2F">
        <w:rPr>
          <w:rFonts w:cs="Times New Roman"/>
          <w:szCs w:val="26"/>
        </w:rPr>
        <w:t>ư</w:t>
      </w:r>
      <w:r w:rsidRPr="00566C2F">
        <w:rPr>
          <w:rFonts w:cs="Times New Roman"/>
          <w:szCs w:val="26"/>
        </w:rPr>
        <w:t xml:space="preserve"> C++ nh</w:t>
      </w:r>
      <w:r w:rsidR="00DE5476" w:rsidRPr="00566C2F">
        <w:rPr>
          <w:rFonts w:cs="Times New Roman"/>
          <w:szCs w:val="26"/>
        </w:rPr>
        <w:t>ư</w:t>
      </w:r>
      <w:r w:rsidRPr="00566C2F">
        <w:rPr>
          <w:rFonts w:cs="Times New Roman"/>
          <w:szCs w:val="26"/>
        </w:rPr>
        <w:t>ng loại bỏ một số tính năng nguy hiểm của C++ và có khả năng chạy trên nhiều nền phần cứng khác nhau.</w:t>
      </w:r>
    </w:p>
    <w:p w14:paraId="325C0965" w14:textId="77777777" w:rsidR="00704A8E" w:rsidRPr="00566C2F" w:rsidRDefault="00704A8E" w:rsidP="009B1F9D">
      <w:pPr>
        <w:jc w:val="both"/>
        <w:rPr>
          <w:rFonts w:cs="Times New Roman"/>
          <w:szCs w:val="26"/>
        </w:rPr>
      </w:pPr>
      <w:r w:rsidRPr="00566C2F">
        <w:rPr>
          <w:rFonts w:cs="Times New Roman"/>
          <w:szCs w:val="26"/>
        </w:rPr>
        <w:t>Năm 1993 world wide web bắt đầu phát triển. Năm 1994, Sun đ</w:t>
      </w:r>
      <w:r w:rsidR="00DE5476" w:rsidRPr="00566C2F">
        <w:rPr>
          <w:rFonts w:cs="Times New Roman"/>
          <w:szCs w:val="26"/>
        </w:rPr>
        <w:t>ư</w:t>
      </w:r>
      <w:r w:rsidRPr="00566C2F">
        <w:rPr>
          <w:rFonts w:cs="Times New Roman"/>
          <w:szCs w:val="26"/>
        </w:rPr>
        <w:t>a ra trình duyệt web viết bằng ngôn ngữ oak là webrunner, sau đổi tên thành hostJava.</w:t>
      </w:r>
    </w:p>
    <w:p w14:paraId="0FE12B0E" w14:textId="77777777" w:rsidR="00704A8E" w:rsidRPr="00566C2F" w:rsidRDefault="00704A8E" w:rsidP="009B1F9D">
      <w:pPr>
        <w:jc w:val="both"/>
        <w:rPr>
          <w:rFonts w:cs="Times New Roman"/>
          <w:szCs w:val="26"/>
        </w:rPr>
      </w:pPr>
      <w:r w:rsidRPr="00566C2F">
        <w:rPr>
          <w:rFonts w:cs="Times New Roman"/>
          <w:szCs w:val="26"/>
        </w:rPr>
        <w:t>Sau đó, Sun đổi tên oak thành Java và đ</w:t>
      </w:r>
      <w:r w:rsidR="00DE5476" w:rsidRPr="00566C2F">
        <w:rPr>
          <w:rFonts w:cs="Times New Roman"/>
          <w:szCs w:val="26"/>
        </w:rPr>
        <w:t>ư</w:t>
      </w:r>
      <w:r w:rsidRPr="00566C2F">
        <w:rPr>
          <w:rFonts w:cs="Times New Roman"/>
          <w:szCs w:val="26"/>
        </w:rPr>
        <w:t>ợc giới thiệu năm 1995 tại Sunworld</w:t>
      </w:r>
      <w:r w:rsidR="006A4474" w:rsidRPr="00566C2F">
        <w:rPr>
          <w:rFonts w:cs="Times New Roman"/>
          <w:szCs w:val="26"/>
        </w:rPr>
        <w:t xml:space="preserve"> </w:t>
      </w:r>
      <w:r w:rsidRPr="00566C2F">
        <w:rPr>
          <w:rFonts w:cs="Times New Roman"/>
          <w:szCs w:val="26"/>
        </w:rPr>
        <w:t>1995.</w:t>
      </w:r>
    </w:p>
    <w:p w14:paraId="4C3D76E0" w14:textId="77777777" w:rsidR="00DB1ECA" w:rsidRPr="00566C2F" w:rsidRDefault="006A4474" w:rsidP="009B1F9D">
      <w:pPr>
        <w:jc w:val="both"/>
        <w:rPr>
          <w:rFonts w:cs="Times New Roman"/>
          <w:szCs w:val="26"/>
        </w:rPr>
      </w:pPr>
      <w:r w:rsidRPr="00566C2F">
        <w:rPr>
          <w:rFonts w:cs="Times New Roman"/>
          <w:szCs w:val="26"/>
        </w:rPr>
        <w:t>Java là tên gọi của một hòn đảo ở Indonexia, đây là nơi nhóm nghiên cứu phát triển đã chọn để đặt tên cho ngôn ngữ lập trình Java trong một chuyến đi tham quan và làm việc trên hòn đảo này. Hòn đảo Java này là nơi rất nổi tiếng với nhiều khu v</w:t>
      </w:r>
      <w:r w:rsidR="00DE5476" w:rsidRPr="00566C2F">
        <w:rPr>
          <w:rFonts w:cs="Times New Roman"/>
          <w:szCs w:val="26"/>
        </w:rPr>
        <w:t>ư</w:t>
      </w:r>
      <w:r w:rsidRPr="00566C2F">
        <w:rPr>
          <w:rFonts w:cs="Times New Roman"/>
          <w:szCs w:val="26"/>
        </w:rPr>
        <w:t>ờn trồng cafe, đó chính là lý do chúng ta th</w:t>
      </w:r>
      <w:r w:rsidR="00DE5476" w:rsidRPr="00566C2F">
        <w:rPr>
          <w:rFonts w:cs="Times New Roman"/>
          <w:szCs w:val="26"/>
        </w:rPr>
        <w:t>ư</w:t>
      </w:r>
      <w:r w:rsidRPr="00566C2F">
        <w:rPr>
          <w:rFonts w:cs="Times New Roman"/>
          <w:szCs w:val="26"/>
        </w:rPr>
        <w:t>ờng thấy biểu t</w:t>
      </w:r>
      <w:r w:rsidR="00DE5476" w:rsidRPr="00566C2F">
        <w:rPr>
          <w:rFonts w:cs="Times New Roman"/>
          <w:szCs w:val="26"/>
        </w:rPr>
        <w:t>ư</w:t>
      </w:r>
      <w:r w:rsidRPr="00566C2F">
        <w:rPr>
          <w:rFonts w:cs="Times New Roman"/>
          <w:szCs w:val="26"/>
        </w:rPr>
        <w:t xml:space="preserve">ợng ly café trong nhiều sản </w:t>
      </w:r>
      <w:r w:rsidRPr="00566C2F">
        <w:rPr>
          <w:rFonts w:cs="Times New Roman"/>
          <w:szCs w:val="26"/>
        </w:rPr>
        <w:lastRenderedPageBreak/>
        <w:t>phẩm phần mềm, công cụ lập trình Java của Sun cũng nh</w:t>
      </w:r>
      <w:r w:rsidR="00DE5476" w:rsidRPr="00566C2F">
        <w:rPr>
          <w:rFonts w:cs="Times New Roman"/>
          <w:szCs w:val="26"/>
        </w:rPr>
        <w:t>ư</w:t>
      </w:r>
      <w:r w:rsidRPr="00566C2F">
        <w:rPr>
          <w:rFonts w:cs="Times New Roman"/>
          <w:szCs w:val="26"/>
        </w:rPr>
        <w:t xml:space="preserve"> một số hãng phần mềm khác đ</w:t>
      </w:r>
      <w:r w:rsidR="00DE5476" w:rsidRPr="00566C2F">
        <w:rPr>
          <w:rFonts w:cs="Times New Roman"/>
          <w:szCs w:val="26"/>
        </w:rPr>
        <w:t>ư</w:t>
      </w:r>
      <w:r w:rsidRPr="00566C2F">
        <w:rPr>
          <w:rFonts w:cs="Times New Roman"/>
          <w:szCs w:val="26"/>
        </w:rPr>
        <w:t>a ra.</w:t>
      </w:r>
    </w:p>
    <w:p w14:paraId="6D065174" w14:textId="77777777" w:rsidR="00DB1ECA" w:rsidRPr="00566C2F" w:rsidRDefault="00DB1ECA" w:rsidP="009B1F9D">
      <w:pPr>
        <w:pStyle w:val="Heading2"/>
        <w:spacing w:before="0"/>
        <w:rPr>
          <w:color w:val="auto"/>
        </w:rPr>
      </w:pPr>
      <w:bookmarkStart w:id="24" w:name="_Toc111103938"/>
      <w:r w:rsidRPr="00566C2F">
        <w:rPr>
          <w:color w:val="auto"/>
        </w:rPr>
        <w:t xml:space="preserve">2.2 </w:t>
      </w:r>
      <w:r w:rsidR="00CC6E18" w:rsidRPr="00566C2F">
        <w:rPr>
          <w:color w:val="auto"/>
        </w:rPr>
        <w:t>Ngữ cảnh các ứng dụng của ngôn ngữ java</w:t>
      </w:r>
      <w:r w:rsidR="006A4474" w:rsidRPr="00566C2F">
        <w:rPr>
          <w:color w:val="auto"/>
        </w:rPr>
        <w:t>.</w:t>
      </w:r>
      <w:bookmarkEnd w:id="24"/>
    </w:p>
    <w:p w14:paraId="266FC66E" w14:textId="77777777" w:rsidR="006A4474" w:rsidRPr="00566C2F" w:rsidRDefault="006A4474" w:rsidP="009B1F9D">
      <w:pPr>
        <w:jc w:val="both"/>
      </w:pPr>
      <w:r w:rsidRPr="00566C2F">
        <w:t>Ngôn ngữ Java có những đặc tr</w:t>
      </w:r>
      <w:r w:rsidR="00DE5476" w:rsidRPr="00566C2F">
        <w:t>ư</w:t>
      </w:r>
      <w:r w:rsidRPr="00566C2F">
        <w:t>ng cơ bản sau:</w:t>
      </w:r>
    </w:p>
    <w:p w14:paraId="291C2408" w14:textId="77777777" w:rsidR="006A4474" w:rsidRPr="00566C2F" w:rsidRDefault="006A4474" w:rsidP="009B1F9D">
      <w:pPr>
        <w:jc w:val="both"/>
      </w:pPr>
      <w:r w:rsidRPr="00566C2F">
        <w:rPr>
          <w:b/>
        </w:rPr>
        <w:t>Đơn giản:</w:t>
      </w:r>
      <w:r w:rsidRPr="00566C2F">
        <w:t xml:space="preserve"> phát triển trên một ngôn ngữ dễ học và quen thuộc với đa số ng</w:t>
      </w:r>
      <w:r w:rsidR="00DE5476" w:rsidRPr="00566C2F">
        <w:t>ư</w:t>
      </w:r>
      <w:r w:rsidRPr="00566C2F">
        <w:t>ời lập trình là C và Java loại bỏ các phức tạp của C và C++ nh</w:t>
      </w:r>
      <w:r w:rsidR="00DE5476" w:rsidRPr="00566C2F">
        <w:t>ư</w:t>
      </w:r>
      <w:r w:rsidRPr="00566C2F">
        <w:t>: con trỏ, đa kế thừa, định nghĩa chồng toán tử , không sử dụng lệnh “goto” cũng nh</w:t>
      </w:r>
      <w:r w:rsidR="00DE5476" w:rsidRPr="00566C2F">
        <w:t>ư</w:t>
      </w:r>
      <w:r w:rsidRPr="00566C2F">
        <w:t xml:space="preserve"> file header (.h), loại bỏ cấu trúc “struct” và “union”.</w:t>
      </w:r>
    </w:p>
    <w:p w14:paraId="379F17FB" w14:textId="77777777" w:rsidR="006A4474" w:rsidRPr="00566C2F" w:rsidRDefault="006A4474" w:rsidP="009B1F9D">
      <w:pPr>
        <w:ind w:firstLine="525"/>
        <w:jc w:val="both"/>
      </w:pPr>
      <w:r w:rsidRPr="00566C2F">
        <w:rPr>
          <w:b/>
        </w:rPr>
        <w:t>Hướng đối tượng</w:t>
      </w:r>
      <w:r w:rsidRPr="00566C2F">
        <w:t xml:space="preserve"> Java là ngôn ngữ lập trình hoàn toàn h</w:t>
      </w:r>
      <w:r w:rsidR="00DE5476" w:rsidRPr="00566C2F">
        <w:t>ư</w:t>
      </w:r>
      <w:r w:rsidRPr="00566C2F">
        <w:t>ớng đối t</w:t>
      </w:r>
      <w:r w:rsidR="00DE5476" w:rsidRPr="00566C2F">
        <w:t>ư</w:t>
      </w:r>
      <w:r w:rsidRPr="00566C2F">
        <w:t>ợng:</w:t>
      </w:r>
    </w:p>
    <w:p w14:paraId="6D67C030" w14:textId="77777777" w:rsidR="006A4474" w:rsidRPr="00566C2F" w:rsidRDefault="006A4474" w:rsidP="009B1F9D">
      <w:pPr>
        <w:ind w:firstLine="525"/>
        <w:jc w:val="both"/>
      </w:pPr>
      <w:r w:rsidRPr="00566C2F">
        <w:t>• Mọi thực thể trong hệ thống đều đ</w:t>
      </w:r>
      <w:r w:rsidR="00DE5476" w:rsidRPr="00566C2F">
        <w:t>ư</w:t>
      </w:r>
      <w:r w:rsidRPr="00566C2F">
        <w:t>ợc coi là một đối t</w:t>
      </w:r>
      <w:r w:rsidR="00DE5476" w:rsidRPr="00566C2F">
        <w:t>ư</w:t>
      </w:r>
      <w:r w:rsidRPr="00566C2F">
        <w:t>ợng, tức là một thể hiện cụ thể của một lớp xác định.</w:t>
      </w:r>
    </w:p>
    <w:p w14:paraId="4044E0A2" w14:textId="77777777" w:rsidR="006A4474" w:rsidRPr="00566C2F" w:rsidRDefault="006A4474" w:rsidP="009B1F9D">
      <w:pPr>
        <w:ind w:firstLine="525"/>
        <w:jc w:val="both"/>
      </w:pPr>
      <w:r w:rsidRPr="00566C2F">
        <w:t>• Tất cả các ch</w:t>
      </w:r>
      <w:r w:rsidR="00DE5476" w:rsidRPr="00566C2F">
        <w:t>ư</w:t>
      </w:r>
      <w:r w:rsidRPr="00566C2F">
        <w:t xml:space="preserve">ơng trình đều phải nằm trong một class nhất định. </w:t>
      </w:r>
    </w:p>
    <w:p w14:paraId="2D6A6F9C" w14:textId="77777777" w:rsidR="006A4474" w:rsidRPr="00566C2F" w:rsidRDefault="006A4474" w:rsidP="009B1F9D">
      <w:pPr>
        <w:ind w:firstLine="525"/>
        <w:jc w:val="both"/>
      </w:pPr>
      <w:r w:rsidRPr="00566C2F">
        <w:t>• Không thể dùng Java để viết một chức năng mà không thuộc vào bất kì một lớp nào. Tức là Java không cho phép định nghĩa dữ liệu và hàm tự do trong ch</w:t>
      </w:r>
      <w:r w:rsidR="00DE5476" w:rsidRPr="00566C2F">
        <w:t>ư</w:t>
      </w:r>
      <w:r w:rsidRPr="00566C2F">
        <w:t>ơng trình.</w:t>
      </w:r>
    </w:p>
    <w:p w14:paraId="67487575" w14:textId="77777777" w:rsidR="006A4474" w:rsidRPr="00566C2F" w:rsidRDefault="006A4474" w:rsidP="009B1F9D">
      <w:pPr>
        <w:ind w:firstLine="525"/>
        <w:jc w:val="both"/>
        <w:rPr>
          <w:b/>
        </w:rPr>
      </w:pPr>
      <w:r w:rsidRPr="00566C2F">
        <w:rPr>
          <w:b/>
        </w:rPr>
        <w:t>Độc lập phần cứng và hệ điều hành</w:t>
      </w:r>
    </w:p>
    <w:p w14:paraId="61CEF5C6" w14:textId="77777777" w:rsidR="006A4474" w:rsidRPr="00566C2F" w:rsidRDefault="006A4474" w:rsidP="009B1F9D">
      <w:pPr>
        <w:ind w:firstLine="525"/>
        <w:jc w:val="both"/>
      </w:pPr>
      <w:r w:rsidRPr="00566C2F">
        <w:t>Đối với các ngôn ngữ lập trình truyền thống nh</w:t>
      </w:r>
      <w:r w:rsidR="00DE5476" w:rsidRPr="00566C2F">
        <w:t>ư</w:t>
      </w:r>
      <w:r w:rsidRPr="00566C2F">
        <w:t xml:space="preserve"> C/C++, ph</w:t>
      </w:r>
      <w:r w:rsidR="00DE5476" w:rsidRPr="00566C2F">
        <w:t>ư</w:t>
      </w:r>
      <w:r w:rsidRPr="00566C2F">
        <w:t>ơng pháp biên dịch đ</w:t>
      </w:r>
      <w:r w:rsidR="00DE5476" w:rsidRPr="00566C2F">
        <w:t>ư</w:t>
      </w:r>
      <w:r w:rsidRPr="00566C2F">
        <w:t>ợc thực hiện nh</w:t>
      </w:r>
      <w:r w:rsidR="00DE5476" w:rsidRPr="00566C2F">
        <w:t>ư</w:t>
      </w:r>
      <w:r w:rsidRPr="00566C2F">
        <w:t xml:space="preserve"> sau:</w:t>
      </w:r>
    </w:p>
    <w:p w14:paraId="5BB798D3" w14:textId="77777777" w:rsidR="00DE5476" w:rsidRPr="00566C2F" w:rsidRDefault="006A4474" w:rsidP="00E81F1C">
      <w:pPr>
        <w:keepNext/>
        <w:ind w:firstLine="0"/>
        <w:jc w:val="center"/>
      </w:pPr>
      <w:r w:rsidRPr="00566C2F">
        <w:rPr>
          <w:noProof/>
        </w:rPr>
        <w:drawing>
          <wp:inline distT="0" distB="0" distL="0" distR="0" wp14:anchorId="19535546" wp14:editId="2CFB29A9">
            <wp:extent cx="493395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657475"/>
                    </a:xfrm>
                    <a:prstGeom prst="rect">
                      <a:avLst/>
                    </a:prstGeom>
                  </pic:spPr>
                </pic:pic>
              </a:graphicData>
            </a:graphic>
          </wp:inline>
        </w:drawing>
      </w:r>
    </w:p>
    <w:p w14:paraId="2D6EC612" w14:textId="7D9422EF" w:rsidR="006A4474" w:rsidRPr="00566C2F" w:rsidRDefault="00DE5476" w:rsidP="00E81F1C">
      <w:pPr>
        <w:jc w:val="center"/>
      </w:pPr>
      <w:r w:rsidRPr="00566C2F">
        <w:t>Hình  2.</w:t>
      </w:r>
      <w:r w:rsidR="00E81F1C" w:rsidRPr="00566C2F">
        <w:t>1</w:t>
      </w:r>
      <w:r w:rsidRPr="00566C2F">
        <w:t xml:space="preserve"> Chương trình java chạy trên mọi hệ điều hành</w:t>
      </w:r>
    </w:p>
    <w:p w14:paraId="0DB17E34" w14:textId="77777777" w:rsidR="00DB1ECA" w:rsidRPr="00566C2F" w:rsidRDefault="007562F5" w:rsidP="009B1F9D">
      <w:pPr>
        <w:jc w:val="both"/>
        <w:rPr>
          <w:rFonts w:cs="Times New Roman"/>
          <w:szCs w:val="26"/>
        </w:rPr>
      </w:pPr>
      <w:r w:rsidRPr="00566C2F">
        <w:rPr>
          <w:rFonts w:cs="Times New Roman"/>
          <w:szCs w:val="26"/>
        </w:rPr>
        <w:t>Với một nền phần cứng khác nhau, có một trình biên dịch khác nhau để biên dịch mã nguồn chương trình cho phù hợp với nền phần cứng ấy. Do vậy, khi chạy trên một nền phần cứng khác, bắt buộc phải biên dịch lại mà nguồn.</w:t>
      </w:r>
    </w:p>
    <w:p w14:paraId="6D434650" w14:textId="77777777" w:rsidR="007562F5" w:rsidRPr="00566C2F" w:rsidRDefault="007562F5" w:rsidP="009B1F9D">
      <w:pPr>
        <w:jc w:val="both"/>
        <w:rPr>
          <w:rFonts w:cs="Times New Roman"/>
          <w:szCs w:val="26"/>
        </w:rPr>
      </w:pPr>
      <w:r w:rsidRPr="00566C2F">
        <w:rPr>
          <w:rFonts w:cs="Times New Roman"/>
          <w:szCs w:val="26"/>
        </w:rPr>
        <w:lastRenderedPageBreak/>
        <w:t>Đối các chương trình viết bằng Java, chỉ cần cài máy ảo java là có thể chạy được.</w:t>
      </w:r>
    </w:p>
    <w:p w14:paraId="48ED5875" w14:textId="77777777" w:rsidR="007562F5" w:rsidRPr="00566C2F" w:rsidRDefault="007562F5" w:rsidP="009B1F9D">
      <w:pPr>
        <w:jc w:val="both"/>
        <w:rPr>
          <w:rFonts w:cs="Times New Roman"/>
          <w:szCs w:val="26"/>
        </w:rPr>
      </w:pPr>
      <w:r w:rsidRPr="00566C2F">
        <w:rPr>
          <w:rFonts w:cs="Times New Roman"/>
          <w:b/>
          <w:szCs w:val="26"/>
        </w:rPr>
        <w:t>Máy ảo Java</w:t>
      </w:r>
      <w:r w:rsidRPr="00566C2F">
        <w:rPr>
          <w:rFonts w:cs="Times New Roman"/>
          <w:szCs w:val="26"/>
        </w:rPr>
        <w:t xml:space="preserve"> (Java Virtual Machine).</w:t>
      </w:r>
    </w:p>
    <w:p w14:paraId="546761D6" w14:textId="77777777" w:rsidR="007562F5" w:rsidRPr="00566C2F" w:rsidRDefault="007562F5" w:rsidP="009B1F9D">
      <w:pPr>
        <w:ind w:left="720"/>
        <w:jc w:val="both"/>
        <w:rPr>
          <w:rFonts w:cs="Times New Roman"/>
          <w:szCs w:val="26"/>
        </w:rPr>
      </w:pPr>
      <w:r w:rsidRPr="00566C2F">
        <w:rPr>
          <w:rFonts w:cs="Times New Roman"/>
          <w:szCs w:val="26"/>
        </w:rPr>
        <w:t>• Là một phần mềm dựa trên cơ sở máy tính ảo</w:t>
      </w:r>
    </w:p>
    <w:p w14:paraId="1D2126B6" w14:textId="77777777" w:rsidR="007562F5" w:rsidRPr="00566C2F" w:rsidRDefault="007562F5" w:rsidP="009B1F9D">
      <w:pPr>
        <w:ind w:left="720"/>
        <w:jc w:val="both"/>
        <w:rPr>
          <w:rFonts w:cs="Times New Roman"/>
          <w:szCs w:val="26"/>
        </w:rPr>
      </w:pPr>
      <w:r w:rsidRPr="00566C2F">
        <w:rPr>
          <w:rFonts w:cs="Times New Roman"/>
          <w:szCs w:val="26"/>
        </w:rPr>
        <w:t>• Là tập hợp các lệnh logic để xác định hoạt động của máy tính</w:t>
      </w:r>
    </w:p>
    <w:p w14:paraId="1BD6D109" w14:textId="77777777" w:rsidR="007562F5" w:rsidRPr="00566C2F" w:rsidRDefault="007562F5" w:rsidP="009B1F9D">
      <w:pPr>
        <w:ind w:left="720"/>
        <w:jc w:val="both"/>
        <w:rPr>
          <w:rFonts w:cs="Times New Roman"/>
          <w:szCs w:val="26"/>
        </w:rPr>
      </w:pPr>
      <w:r w:rsidRPr="00566C2F">
        <w:rPr>
          <w:rFonts w:cs="Times New Roman"/>
          <w:szCs w:val="26"/>
        </w:rPr>
        <w:t>• Được xem như là một hệ điều hành thu nhỏ</w:t>
      </w:r>
    </w:p>
    <w:p w14:paraId="1B1E1399" w14:textId="77777777" w:rsidR="007562F5" w:rsidRPr="00566C2F" w:rsidRDefault="007562F5" w:rsidP="009B1F9D">
      <w:pPr>
        <w:ind w:left="720"/>
        <w:jc w:val="both"/>
        <w:rPr>
          <w:rFonts w:cs="Times New Roman"/>
          <w:szCs w:val="26"/>
        </w:rPr>
      </w:pPr>
      <w:r w:rsidRPr="00566C2F">
        <w:rPr>
          <w:rFonts w:cs="Times New Roman"/>
          <w:szCs w:val="26"/>
        </w:rPr>
        <w:t>• Nó thiết lập lớp trừu tượng cho:</w:t>
      </w:r>
    </w:p>
    <w:p w14:paraId="6BE29970" w14:textId="77777777" w:rsidR="007562F5" w:rsidRPr="00566C2F" w:rsidRDefault="007562F5" w:rsidP="009B1F9D">
      <w:pPr>
        <w:ind w:left="1440"/>
        <w:jc w:val="both"/>
        <w:rPr>
          <w:rFonts w:cs="Times New Roman"/>
          <w:szCs w:val="26"/>
        </w:rPr>
      </w:pPr>
      <w:r w:rsidRPr="00566C2F">
        <w:rPr>
          <w:rFonts w:cs="Times New Roman"/>
          <w:szCs w:val="26"/>
        </w:rPr>
        <w:t>– Phần cứng bên dưới</w:t>
      </w:r>
    </w:p>
    <w:p w14:paraId="6F255B1D" w14:textId="77777777" w:rsidR="007562F5" w:rsidRPr="00566C2F" w:rsidRDefault="007562F5" w:rsidP="009B1F9D">
      <w:pPr>
        <w:ind w:left="1440"/>
        <w:jc w:val="both"/>
        <w:rPr>
          <w:rFonts w:cs="Times New Roman"/>
          <w:szCs w:val="26"/>
        </w:rPr>
      </w:pPr>
      <w:r w:rsidRPr="00566C2F">
        <w:rPr>
          <w:rFonts w:cs="Times New Roman"/>
          <w:szCs w:val="26"/>
        </w:rPr>
        <w:t>– Hệ điều hành</w:t>
      </w:r>
    </w:p>
    <w:p w14:paraId="07256A70" w14:textId="77777777" w:rsidR="007562F5" w:rsidRPr="00566C2F" w:rsidRDefault="007562F5" w:rsidP="009B1F9D">
      <w:pPr>
        <w:ind w:left="1440"/>
        <w:jc w:val="both"/>
        <w:rPr>
          <w:rFonts w:cs="Times New Roman"/>
          <w:szCs w:val="26"/>
        </w:rPr>
      </w:pPr>
      <w:r w:rsidRPr="00566C2F">
        <w:rPr>
          <w:rFonts w:cs="Times New Roman"/>
          <w:szCs w:val="26"/>
        </w:rPr>
        <w:t>– Mã đã biên dịch</w:t>
      </w:r>
    </w:p>
    <w:p w14:paraId="41710AC0" w14:textId="77777777" w:rsidR="007562F5" w:rsidRPr="00566C2F" w:rsidRDefault="007562F5" w:rsidP="009B1F9D">
      <w:pPr>
        <w:jc w:val="both"/>
      </w:pPr>
      <w:r w:rsidRPr="00566C2F">
        <w:rPr>
          <w:b/>
        </w:rPr>
        <w:t>Mạnh mẽ</w:t>
      </w:r>
      <w:r w:rsidRPr="00566C2F">
        <w:t xml:space="preserve"> Java là ngôn ngữ yêu cầu chặt chẽ về kiểu dữ liệu:</w:t>
      </w:r>
    </w:p>
    <w:p w14:paraId="28B64D34" w14:textId="77777777" w:rsidR="007562F5" w:rsidRPr="00566C2F" w:rsidRDefault="007562F5" w:rsidP="009B1F9D">
      <w:pPr>
        <w:ind w:left="720"/>
        <w:jc w:val="both"/>
      </w:pPr>
      <w:r w:rsidRPr="00566C2F">
        <w:t>• Kiểu dữ liệu phải được khai báo tường minh.</w:t>
      </w:r>
    </w:p>
    <w:p w14:paraId="74BC9B7B" w14:textId="77777777" w:rsidR="007562F5" w:rsidRPr="00566C2F" w:rsidRDefault="007562F5" w:rsidP="009B1F9D">
      <w:pPr>
        <w:ind w:left="720"/>
        <w:jc w:val="both"/>
      </w:pPr>
      <w:r w:rsidRPr="00566C2F">
        <w:t>• Java không sử dụng con trỏ và các phép toán con trỏ.</w:t>
      </w:r>
    </w:p>
    <w:p w14:paraId="02A5A47D" w14:textId="77777777" w:rsidR="007562F5" w:rsidRPr="00566C2F" w:rsidRDefault="007562F5" w:rsidP="009B1F9D">
      <w:pPr>
        <w:jc w:val="both"/>
      </w:pPr>
      <w:r w:rsidRPr="00566C2F">
        <w:t>• Java kiểm tra việc truy nhập đến mảng, chuỗi khi thực thi để đảm bảo rằng các truy nhập đó không ra ngoài giới hạn kích thước mảng.</w:t>
      </w:r>
    </w:p>
    <w:p w14:paraId="27A40AFB" w14:textId="77777777" w:rsidR="007562F5" w:rsidRPr="00566C2F" w:rsidRDefault="007562F5" w:rsidP="009B1F9D">
      <w:pPr>
        <w:jc w:val="both"/>
      </w:pPr>
      <w:r w:rsidRPr="00566C2F">
        <w:t>• Quá trình cấp phát, giải phóng bộ nhớ cho biến được thực hiện tự động, nhờ dịch vụ thu nhặt những đối tượng không còn sử dụng nữa (garbage collection).</w:t>
      </w:r>
    </w:p>
    <w:p w14:paraId="5B46022C" w14:textId="77777777" w:rsidR="007562F5" w:rsidRPr="00566C2F" w:rsidRDefault="007562F5" w:rsidP="009B1F9D">
      <w:pPr>
        <w:jc w:val="both"/>
      </w:pPr>
      <w:r w:rsidRPr="00566C2F">
        <w:t>• Cơ chế bẫy lỗi của Java giúp đơn giản hóa quá trình xử lý lỗi và hồi phục sau lỗi.</w:t>
      </w:r>
    </w:p>
    <w:p w14:paraId="27CE2B4D" w14:textId="77777777" w:rsidR="007562F5" w:rsidRPr="00566C2F" w:rsidRDefault="007562F5" w:rsidP="009B1F9D">
      <w:pPr>
        <w:jc w:val="both"/>
      </w:pPr>
      <w:r w:rsidRPr="00566C2F">
        <w:rPr>
          <w:b/>
        </w:rPr>
        <w:t>Bảo mật</w:t>
      </w:r>
      <w:r w:rsidRPr="00566C2F">
        <w:t xml:space="preserve"> Java cung cấp một môi trường quản lý thực thi chương trình với nhiều mức để kiểm soát tính an toàn:</w:t>
      </w:r>
    </w:p>
    <w:p w14:paraId="2B5FF03B" w14:textId="77777777" w:rsidR="007562F5" w:rsidRPr="00566C2F" w:rsidRDefault="007562F5" w:rsidP="009B1F9D">
      <w:pPr>
        <w:jc w:val="both"/>
      </w:pPr>
      <w:r w:rsidRPr="00566C2F">
        <w:t>• Ở mức thứ nhất, dữ liệu và các phương thức được đóng gói bên trong lớp. Chúng chỉ được truy xuất thông qua các giao diện mà lớp cung cấp.</w:t>
      </w:r>
    </w:p>
    <w:p w14:paraId="1A8FD74F" w14:textId="77777777" w:rsidR="007562F5" w:rsidRPr="00566C2F" w:rsidRDefault="007562F5" w:rsidP="009B1F9D">
      <w:pPr>
        <w:jc w:val="both"/>
      </w:pPr>
      <w:r w:rsidRPr="00566C2F">
        <w:t>• Ở mức thứ hai, trình biên dịch kiểm soát để đảm bảo mã là an toàn, và tuân theo các nguyên tắc của Java.</w:t>
      </w:r>
    </w:p>
    <w:p w14:paraId="1B43BD4E" w14:textId="77777777" w:rsidR="007562F5" w:rsidRPr="00566C2F" w:rsidRDefault="007562F5" w:rsidP="009B1F9D">
      <w:pPr>
        <w:jc w:val="both"/>
      </w:pPr>
      <w:r w:rsidRPr="00566C2F">
        <w:t>• Mức thứ ba được đảm bảo bởi trình thông dịch. Chúng kiểm tra xem bytecode có đảm bảo các qui tắc an toàn trước khi thực thi.</w:t>
      </w:r>
    </w:p>
    <w:p w14:paraId="10C21761" w14:textId="77777777" w:rsidR="007562F5" w:rsidRPr="00566C2F" w:rsidRDefault="007562F5" w:rsidP="009B1F9D">
      <w:pPr>
        <w:jc w:val="both"/>
      </w:pPr>
      <w:r w:rsidRPr="00566C2F">
        <w:t>• Mức thứ tư kiểm soát việc nạp các lớp vào bộ nhớ để giám sát việc vi phạm giới hạn truy xuất trước khi nạp vào hệ thống.</w:t>
      </w:r>
    </w:p>
    <w:p w14:paraId="0107A701" w14:textId="77777777" w:rsidR="007562F5" w:rsidRPr="00566C2F" w:rsidRDefault="007562F5" w:rsidP="009B1F9D">
      <w:pPr>
        <w:jc w:val="both"/>
      </w:pPr>
      <w:r w:rsidRPr="00566C2F">
        <w:rPr>
          <w:b/>
        </w:rPr>
        <w:t>Phân tán</w:t>
      </w:r>
      <w:r w:rsidRPr="00566C2F">
        <w:t xml:space="preserve"> Java được thiết kế để hỗ trợ các ứng dụng chạy trên mạng bằng các lớp Mạng (java.net). Hơn nữa, Java hỗ trợ nhiều nền chạy khác nhau.</w:t>
      </w:r>
    </w:p>
    <w:p w14:paraId="1D9E7EC6" w14:textId="77777777" w:rsidR="007562F5" w:rsidRPr="00566C2F" w:rsidRDefault="007562F5" w:rsidP="009B1F9D">
      <w:pPr>
        <w:jc w:val="both"/>
      </w:pPr>
      <w:r w:rsidRPr="00566C2F">
        <w:rPr>
          <w:b/>
        </w:rPr>
        <w:lastRenderedPageBreak/>
        <w:t>Đa luồng</w:t>
      </w:r>
      <w:r w:rsidRPr="00566C2F">
        <w:t xml:space="preserve"> Java cung cấp giải pháp đa luồng (Multithreading) để thực thi các công việc cùng đồng thời và đồng bộ giữa các luồng.</w:t>
      </w:r>
    </w:p>
    <w:p w14:paraId="64722841" w14:textId="77777777" w:rsidR="007562F5" w:rsidRPr="00566C2F" w:rsidRDefault="007562F5" w:rsidP="009B1F9D">
      <w:pPr>
        <w:jc w:val="both"/>
      </w:pPr>
      <w:r w:rsidRPr="00566C2F">
        <w:rPr>
          <w:b/>
        </w:rPr>
        <w:t>Linh động</w:t>
      </w:r>
      <w:r w:rsidRPr="00566C2F">
        <w:t xml:space="preserve"> Java được thiết kế như một ngôn ngữ động để đáp ứng cho những môi trường mở. Các chương trình Java chứa rất nhiều thông tin thực thi nhằm kiểm soát và truy nhập đối tượng lúc chạy. </w:t>
      </w:r>
    </w:p>
    <w:p w14:paraId="0A7F1F0B" w14:textId="77777777" w:rsidR="007562F5" w:rsidRPr="00566C2F" w:rsidRDefault="007562F5" w:rsidP="009B1F9D">
      <w:pPr>
        <w:pStyle w:val="Heading2"/>
        <w:spacing w:before="0"/>
        <w:rPr>
          <w:color w:val="auto"/>
        </w:rPr>
      </w:pPr>
      <w:bookmarkStart w:id="25" w:name="_Toc111103939"/>
      <w:r w:rsidRPr="00566C2F">
        <w:rPr>
          <w:color w:val="auto"/>
        </w:rPr>
        <w:t>2.3. Cấu trúc chung của chương trình java</w:t>
      </w:r>
      <w:bookmarkEnd w:id="25"/>
    </w:p>
    <w:p w14:paraId="49D6A77C" w14:textId="1A20F111" w:rsidR="007562F5" w:rsidRPr="00566C2F" w:rsidRDefault="007562F5" w:rsidP="009B1F9D">
      <w:pPr>
        <w:ind w:left="720"/>
        <w:jc w:val="both"/>
      </w:pPr>
      <w:r w:rsidRPr="00566C2F">
        <w:t>Cấu trúc chung:</w:t>
      </w:r>
    </w:p>
    <w:p w14:paraId="4AE42C9E" w14:textId="77777777" w:rsidR="007562F5" w:rsidRPr="002935D5" w:rsidRDefault="007562F5" w:rsidP="009B1F9D">
      <w:pPr>
        <w:ind w:left="720"/>
        <w:jc w:val="both"/>
        <w:rPr>
          <w:i/>
        </w:rPr>
      </w:pPr>
      <w:r w:rsidRPr="002935D5">
        <w:rPr>
          <w:i/>
        </w:rPr>
        <w:t>package packageName; // Khai báo tên gói, nếu có</w:t>
      </w:r>
    </w:p>
    <w:p w14:paraId="2E908ACE" w14:textId="77777777" w:rsidR="007562F5" w:rsidRPr="002935D5" w:rsidRDefault="007562F5" w:rsidP="009B1F9D">
      <w:pPr>
        <w:ind w:left="720"/>
        <w:jc w:val="both"/>
        <w:rPr>
          <w:i/>
        </w:rPr>
      </w:pPr>
      <w:r w:rsidRPr="002935D5">
        <w:rPr>
          <w:i/>
        </w:rPr>
        <w:t>import java.awt.*; // Khai báo tên th</w:t>
      </w:r>
      <w:r w:rsidR="00CC6E18" w:rsidRPr="002935D5">
        <w:rPr>
          <w:i/>
        </w:rPr>
        <w:t>ư</w:t>
      </w:r>
      <w:r w:rsidRPr="002935D5">
        <w:rPr>
          <w:i/>
        </w:rPr>
        <w:t xml:space="preserve"> viện sẵn có, nếu cần dùng</w:t>
      </w:r>
    </w:p>
    <w:p w14:paraId="7A29DFC4" w14:textId="77777777" w:rsidR="007562F5" w:rsidRPr="002935D5" w:rsidRDefault="007562F5" w:rsidP="009B1F9D">
      <w:pPr>
        <w:ind w:left="720"/>
        <w:jc w:val="both"/>
        <w:rPr>
          <w:i/>
        </w:rPr>
      </w:pPr>
      <w:r w:rsidRPr="002935D5">
        <w:rPr>
          <w:i/>
        </w:rPr>
        <w:t>class className // Khai báo tên lớp</w:t>
      </w:r>
    </w:p>
    <w:p w14:paraId="337A67BA" w14:textId="77777777" w:rsidR="00407BEE" w:rsidRPr="002935D5" w:rsidRDefault="007562F5" w:rsidP="009B1F9D">
      <w:pPr>
        <w:ind w:left="720"/>
        <w:jc w:val="both"/>
        <w:rPr>
          <w:i/>
          <w:lang w:val="fr-FR"/>
        </w:rPr>
      </w:pPr>
      <w:r w:rsidRPr="002935D5">
        <w:rPr>
          <w:i/>
          <w:lang w:val="fr-FR"/>
        </w:rPr>
        <w:t>{</w:t>
      </w:r>
    </w:p>
    <w:p w14:paraId="79EA186B" w14:textId="77777777" w:rsidR="007562F5" w:rsidRPr="002935D5" w:rsidRDefault="007562F5" w:rsidP="009B1F9D">
      <w:pPr>
        <w:ind w:left="720"/>
        <w:jc w:val="both"/>
        <w:rPr>
          <w:i/>
          <w:lang w:val="fr-FR"/>
        </w:rPr>
      </w:pPr>
      <w:r w:rsidRPr="002935D5">
        <w:rPr>
          <w:i/>
          <w:lang w:val="fr-FR"/>
        </w:rPr>
        <w:t>/* Đây là dòng ghi chú */</w:t>
      </w:r>
    </w:p>
    <w:p w14:paraId="24B7B683" w14:textId="77777777" w:rsidR="007562F5" w:rsidRPr="002935D5" w:rsidRDefault="007562F5" w:rsidP="009B1F9D">
      <w:pPr>
        <w:ind w:left="720"/>
        <w:jc w:val="both"/>
        <w:rPr>
          <w:i/>
          <w:lang w:val="fr-FR"/>
        </w:rPr>
      </w:pPr>
      <w:r w:rsidRPr="002935D5">
        <w:rPr>
          <w:i/>
          <w:lang w:val="fr-FR"/>
        </w:rPr>
        <w:t>int var; // Khai báo biến</w:t>
      </w:r>
    </w:p>
    <w:p w14:paraId="36E179F6" w14:textId="77777777" w:rsidR="007562F5" w:rsidRPr="002935D5" w:rsidRDefault="007562F5" w:rsidP="009B1F9D">
      <w:pPr>
        <w:ind w:left="720"/>
        <w:jc w:val="both"/>
        <w:rPr>
          <w:i/>
          <w:lang w:val="fr-FR"/>
        </w:rPr>
      </w:pPr>
      <w:r w:rsidRPr="002935D5">
        <w:rPr>
          <w:i/>
          <w:lang w:val="fr-FR"/>
        </w:rPr>
        <w:t>public void methodName() // Khai báo tên ph</w:t>
      </w:r>
      <w:r w:rsidR="00CC6E18" w:rsidRPr="002935D5">
        <w:rPr>
          <w:i/>
          <w:lang w:val="fr-FR"/>
        </w:rPr>
        <w:t>ư</w:t>
      </w:r>
      <w:r w:rsidRPr="002935D5">
        <w:rPr>
          <w:i/>
          <w:lang w:val="fr-FR"/>
        </w:rPr>
        <w:t>ơng thức</w:t>
      </w:r>
    </w:p>
    <w:p w14:paraId="031098F4" w14:textId="77777777" w:rsidR="007562F5" w:rsidRPr="002935D5" w:rsidRDefault="007562F5" w:rsidP="009B1F9D">
      <w:pPr>
        <w:ind w:left="720"/>
        <w:jc w:val="both"/>
        <w:rPr>
          <w:i/>
          <w:lang w:val="fr-FR"/>
        </w:rPr>
      </w:pPr>
      <w:r w:rsidRPr="002935D5">
        <w:rPr>
          <w:i/>
          <w:lang w:val="fr-FR"/>
        </w:rPr>
        <w:t>{</w:t>
      </w:r>
    </w:p>
    <w:p w14:paraId="2EC8802A" w14:textId="77777777" w:rsidR="007562F5" w:rsidRPr="002935D5" w:rsidRDefault="007562F5" w:rsidP="009B1F9D">
      <w:pPr>
        <w:ind w:left="720"/>
        <w:jc w:val="both"/>
        <w:rPr>
          <w:i/>
          <w:lang w:val="fr-FR"/>
        </w:rPr>
      </w:pPr>
      <w:r w:rsidRPr="002935D5">
        <w:rPr>
          <w:i/>
          <w:lang w:val="fr-FR"/>
        </w:rPr>
        <w:t>/* Phần thân của ph</w:t>
      </w:r>
      <w:r w:rsidR="00CC6E18" w:rsidRPr="002935D5">
        <w:rPr>
          <w:i/>
          <w:lang w:val="fr-FR"/>
        </w:rPr>
        <w:t>ư</w:t>
      </w:r>
      <w:r w:rsidRPr="002935D5">
        <w:rPr>
          <w:i/>
          <w:lang w:val="fr-FR"/>
        </w:rPr>
        <w:t>ơng thức */</w:t>
      </w:r>
    </w:p>
    <w:p w14:paraId="5CE99596" w14:textId="77777777" w:rsidR="007562F5" w:rsidRPr="002935D5" w:rsidRDefault="007562F5" w:rsidP="009B1F9D">
      <w:pPr>
        <w:ind w:left="720"/>
        <w:jc w:val="both"/>
        <w:rPr>
          <w:i/>
        </w:rPr>
      </w:pPr>
      <w:r w:rsidRPr="002935D5">
        <w:rPr>
          <w:i/>
        </w:rPr>
        <w:t>statement (s); // Lệnh thực hiện}</w:t>
      </w:r>
    </w:p>
    <w:p w14:paraId="081C9388" w14:textId="77777777" w:rsidR="007562F5" w:rsidRPr="002935D5" w:rsidRDefault="007562F5" w:rsidP="009B1F9D">
      <w:pPr>
        <w:ind w:left="720"/>
        <w:jc w:val="both"/>
        <w:rPr>
          <w:i/>
        </w:rPr>
      </w:pPr>
      <w:r w:rsidRPr="002935D5">
        <w:rPr>
          <w:i/>
        </w:rPr>
        <w:t>}</w:t>
      </w:r>
    </w:p>
    <w:p w14:paraId="4B547B6F" w14:textId="77777777" w:rsidR="007562F5" w:rsidRPr="002935D5" w:rsidRDefault="007562F5" w:rsidP="009B1F9D">
      <w:pPr>
        <w:ind w:left="720"/>
        <w:jc w:val="both"/>
        <w:rPr>
          <w:i/>
        </w:rPr>
      </w:pPr>
      <w:r w:rsidRPr="002935D5">
        <w:rPr>
          <w:i/>
        </w:rPr>
        <w:t>interface …// Khai báo giao diện nếu có</w:t>
      </w:r>
    </w:p>
    <w:p w14:paraId="03101F8E" w14:textId="77777777" w:rsidR="007562F5" w:rsidRPr="00566C2F" w:rsidRDefault="007562F5" w:rsidP="009B1F9D">
      <w:pPr>
        <w:jc w:val="both"/>
        <w:rPr>
          <w:b/>
        </w:rPr>
      </w:pPr>
      <w:r w:rsidRPr="00566C2F">
        <w:rPr>
          <w:b/>
        </w:rPr>
        <w:t>Ví dụ minh họa</w:t>
      </w:r>
    </w:p>
    <w:p w14:paraId="1C972FFA" w14:textId="77777777" w:rsidR="007562F5" w:rsidRPr="002935D5" w:rsidRDefault="007562F5" w:rsidP="009B1F9D">
      <w:pPr>
        <w:ind w:left="1440"/>
        <w:jc w:val="both"/>
        <w:rPr>
          <w:i/>
        </w:rPr>
      </w:pPr>
      <w:r w:rsidRPr="002935D5">
        <w:rPr>
          <w:i/>
        </w:rPr>
        <w:t>public class HelloWorldApp{</w:t>
      </w:r>
    </w:p>
    <w:p w14:paraId="6F1855CC" w14:textId="77777777" w:rsidR="007562F5" w:rsidRPr="002935D5" w:rsidRDefault="007562F5" w:rsidP="009B1F9D">
      <w:pPr>
        <w:ind w:left="2160"/>
        <w:jc w:val="both"/>
        <w:rPr>
          <w:i/>
        </w:rPr>
      </w:pPr>
      <w:r w:rsidRPr="002935D5">
        <w:rPr>
          <w:i/>
        </w:rPr>
        <w:t>public static void main(String[] args){</w:t>
      </w:r>
    </w:p>
    <w:p w14:paraId="13A06AFF" w14:textId="77777777" w:rsidR="007562F5" w:rsidRPr="002935D5" w:rsidRDefault="007562F5" w:rsidP="009B1F9D">
      <w:pPr>
        <w:ind w:left="2880"/>
        <w:jc w:val="both"/>
        <w:rPr>
          <w:i/>
        </w:rPr>
      </w:pPr>
      <w:r w:rsidRPr="002935D5">
        <w:rPr>
          <w:i/>
        </w:rPr>
        <w:t>System.out.println(“HelloWorld”);</w:t>
      </w:r>
    </w:p>
    <w:p w14:paraId="0C358418" w14:textId="77777777" w:rsidR="004F25E9" w:rsidRPr="002935D5" w:rsidRDefault="007562F5" w:rsidP="009B1F9D">
      <w:pPr>
        <w:ind w:left="2160"/>
        <w:jc w:val="both"/>
        <w:rPr>
          <w:i/>
        </w:rPr>
      </w:pPr>
      <w:r w:rsidRPr="002935D5">
        <w:rPr>
          <w:i/>
        </w:rPr>
        <w:t>}</w:t>
      </w:r>
    </w:p>
    <w:p w14:paraId="7C193CD2" w14:textId="77777777" w:rsidR="007562F5" w:rsidRPr="002935D5" w:rsidRDefault="007562F5" w:rsidP="009B1F9D">
      <w:pPr>
        <w:ind w:left="1440"/>
        <w:jc w:val="both"/>
        <w:rPr>
          <w:i/>
        </w:rPr>
      </w:pPr>
      <w:r w:rsidRPr="002935D5">
        <w:rPr>
          <w:i/>
        </w:rPr>
        <w:t>}</w:t>
      </w:r>
    </w:p>
    <w:p w14:paraId="6F3F35A7" w14:textId="77777777" w:rsidR="00DB1ECA" w:rsidRPr="00566C2F" w:rsidRDefault="00DB1ECA" w:rsidP="009B1F9D">
      <w:pPr>
        <w:pStyle w:val="Heading2"/>
        <w:spacing w:before="0"/>
        <w:rPr>
          <w:color w:val="auto"/>
        </w:rPr>
      </w:pPr>
      <w:bookmarkStart w:id="26" w:name="_Toc111103940"/>
      <w:r w:rsidRPr="00566C2F">
        <w:rPr>
          <w:color w:val="auto"/>
        </w:rPr>
        <w:t>2.</w:t>
      </w:r>
      <w:r w:rsidR="00CC6E18" w:rsidRPr="00566C2F">
        <w:rPr>
          <w:color w:val="auto"/>
        </w:rPr>
        <w:t>4.</w:t>
      </w:r>
      <w:r w:rsidRPr="00566C2F">
        <w:rPr>
          <w:color w:val="auto"/>
        </w:rPr>
        <w:t xml:space="preserve"> </w:t>
      </w:r>
      <w:r w:rsidR="00CC6E18" w:rsidRPr="00566C2F">
        <w:rPr>
          <w:color w:val="auto"/>
        </w:rPr>
        <w:t>Biên dịch và thông dịch chương trình java</w:t>
      </w:r>
      <w:bookmarkEnd w:id="26"/>
    </w:p>
    <w:p w14:paraId="66FA4120" w14:textId="77777777" w:rsidR="00DB1ECA" w:rsidRPr="00566C2F" w:rsidRDefault="00CC6E18" w:rsidP="009B1F9D">
      <w:pPr>
        <w:jc w:val="both"/>
      </w:pPr>
      <w:r w:rsidRPr="00566C2F">
        <w:t>Quá trình dịch chương trình Java:</w:t>
      </w:r>
    </w:p>
    <w:p w14:paraId="29A15366" w14:textId="77777777" w:rsidR="00CC6E18" w:rsidRPr="00566C2F" w:rsidRDefault="00CC6E18" w:rsidP="009B1F9D">
      <w:pPr>
        <w:jc w:val="both"/>
      </w:pPr>
      <w:r w:rsidRPr="00566C2F">
        <w:t>• Trình biên dịch chuyển mã nguồn thành tập các lệnh không phụ thuộc vào phần cứng cụ thể.</w:t>
      </w:r>
    </w:p>
    <w:p w14:paraId="2D0943AD" w14:textId="77777777" w:rsidR="00CC6E18" w:rsidRPr="00566C2F" w:rsidRDefault="00CC6E18" w:rsidP="009B1F9D">
      <w:pPr>
        <w:jc w:val="both"/>
      </w:pPr>
      <w:r w:rsidRPr="00566C2F">
        <w:t>• Trình thông dịch trên mỗi máy chuyển tập lệnh này thành chương trình thực thi</w:t>
      </w:r>
    </w:p>
    <w:p w14:paraId="57761299" w14:textId="77777777" w:rsidR="00CC6E18" w:rsidRPr="00566C2F" w:rsidRDefault="00CC6E18" w:rsidP="009B1F9D">
      <w:pPr>
        <w:jc w:val="both"/>
      </w:pPr>
      <w:r w:rsidRPr="00566C2F">
        <w:lastRenderedPageBreak/>
        <w:t>• Máy ảo tạo ra một môi trường để thực thi các lệnh bằng cách:</w:t>
      </w:r>
    </w:p>
    <w:p w14:paraId="67B44DBF" w14:textId="77777777" w:rsidR="00CC6E18" w:rsidRPr="00566C2F" w:rsidRDefault="00CC6E18" w:rsidP="009B1F9D">
      <w:pPr>
        <w:ind w:left="720"/>
        <w:jc w:val="both"/>
      </w:pPr>
      <w:r w:rsidRPr="00566C2F">
        <w:t>– Nạp các file .class</w:t>
      </w:r>
    </w:p>
    <w:p w14:paraId="0B17943F" w14:textId="77777777" w:rsidR="00CC6E18" w:rsidRPr="00566C2F" w:rsidRDefault="00CC6E18" w:rsidP="009B1F9D">
      <w:pPr>
        <w:ind w:left="720"/>
        <w:jc w:val="both"/>
      </w:pPr>
      <w:r w:rsidRPr="00566C2F">
        <w:t>– Quản lý bộ nhớ</w:t>
      </w:r>
    </w:p>
    <w:p w14:paraId="229EF208" w14:textId="77777777" w:rsidR="00CC6E18" w:rsidRPr="00566C2F" w:rsidRDefault="00CC6E18" w:rsidP="009B1F9D">
      <w:pPr>
        <w:ind w:left="720"/>
        <w:jc w:val="both"/>
      </w:pPr>
      <w:r w:rsidRPr="00566C2F">
        <w:t>– Dọn “rác”</w:t>
      </w:r>
    </w:p>
    <w:p w14:paraId="46B7D8C6" w14:textId="77777777" w:rsidR="00CC6E18" w:rsidRPr="00566C2F" w:rsidRDefault="00CC6E18" w:rsidP="00E81F1C">
      <w:pPr>
        <w:keepNext/>
      </w:pPr>
      <w:r w:rsidRPr="00566C2F">
        <w:rPr>
          <w:noProof/>
        </w:rPr>
        <w:drawing>
          <wp:inline distT="0" distB="0" distL="0" distR="0" wp14:anchorId="3A79F9F5" wp14:editId="7477035E">
            <wp:extent cx="4895850" cy="2952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850" cy="2952750"/>
                    </a:xfrm>
                    <a:prstGeom prst="rect">
                      <a:avLst/>
                    </a:prstGeom>
                  </pic:spPr>
                </pic:pic>
              </a:graphicData>
            </a:graphic>
          </wp:inline>
        </w:drawing>
      </w:r>
    </w:p>
    <w:p w14:paraId="160402CB" w14:textId="10D66AAC" w:rsidR="00CC6E18" w:rsidRPr="00566C2F" w:rsidRDefault="00CC6E18" w:rsidP="00E81F1C">
      <w:pPr>
        <w:jc w:val="center"/>
      </w:pPr>
      <w:r w:rsidRPr="00566C2F">
        <w:t>Hình  2.</w:t>
      </w:r>
      <w:r w:rsidR="00E81F1C" w:rsidRPr="00566C2F">
        <w:t>2</w:t>
      </w:r>
      <w:r w:rsidRPr="00566C2F">
        <w:t xml:space="preserve"> Chạy và biên dịch chương trình java</w:t>
      </w:r>
    </w:p>
    <w:p w14:paraId="32EBD793" w14:textId="77777777" w:rsidR="00CC6E18" w:rsidRPr="00566C2F" w:rsidRDefault="00CC6E18" w:rsidP="009B1F9D">
      <w:pPr>
        <w:jc w:val="both"/>
      </w:pPr>
      <w:r w:rsidRPr="00566C2F">
        <w:t>Chạy java chỉ cần cài máy ảo và khi chạy chỉ cần chạy file class, không cần phải dịch lại nên nó độc lập với phần cứng máy tính: “viết một lần chạy ở mọi nơi”</w:t>
      </w:r>
    </w:p>
    <w:p w14:paraId="1E32A29A" w14:textId="47350AFC" w:rsidR="00940C5B" w:rsidRDefault="00940C5B" w:rsidP="00940C5B">
      <w:pPr>
        <w:pStyle w:val="Heading2"/>
        <w:spacing w:before="0"/>
        <w:rPr>
          <w:color w:val="auto"/>
        </w:rPr>
      </w:pPr>
      <w:bookmarkStart w:id="27" w:name="_Toc111103941"/>
      <w:r w:rsidRPr="00566C2F">
        <w:rPr>
          <w:color w:val="auto"/>
        </w:rPr>
        <w:t>Bài tập cuối chương</w:t>
      </w:r>
      <w:bookmarkEnd w:id="27"/>
    </w:p>
    <w:p w14:paraId="26924658" w14:textId="568BF76B" w:rsidR="00940C5B" w:rsidRPr="00E51DAC" w:rsidRDefault="00940C5B" w:rsidP="00940C5B">
      <w:r w:rsidRPr="00E51DAC">
        <w:t>2.1</w:t>
      </w:r>
      <w:r w:rsidR="00EE503B" w:rsidRPr="00E51DAC">
        <w:t>.</w:t>
      </w:r>
      <w:r w:rsidRPr="00E51DAC">
        <w:t xml:space="preserve"> Đâu là câu SAI về ngôn ngữ Java?</w:t>
      </w:r>
    </w:p>
    <w:p w14:paraId="2023A6FD" w14:textId="12FE2BBE" w:rsidR="00940C5B" w:rsidRDefault="00940C5B" w:rsidP="00940C5B">
      <w:pPr>
        <w:ind w:left="720"/>
      </w:pPr>
      <w:r>
        <w:t xml:space="preserve">A.  Ngôn ngữ Java có phân biệt chữ hoa – chữ thường </w:t>
      </w:r>
    </w:p>
    <w:p w14:paraId="1B0CBB89" w14:textId="395645E6" w:rsidR="00940C5B" w:rsidRDefault="00940C5B" w:rsidP="00940C5B">
      <w:pPr>
        <w:ind w:left="720"/>
      </w:pPr>
      <w:r>
        <w:t>B. Java là ngôn ngữ lập trình hướng đối tượng</w:t>
      </w:r>
    </w:p>
    <w:p w14:paraId="57BAB8EA" w14:textId="2F8CEA8F" w:rsidR="00940C5B" w:rsidRDefault="00940C5B" w:rsidP="00940C5B">
      <w:pPr>
        <w:ind w:left="720"/>
      </w:pPr>
      <w:r>
        <w:t xml:space="preserve">C. Dấu chấm phẩy được sử dụng để kết thúc lệnh trong java </w:t>
      </w:r>
    </w:p>
    <w:p w14:paraId="58F34993" w14:textId="71FA0FB8" w:rsidR="00940C5B" w:rsidRDefault="00940C5B" w:rsidP="00940C5B">
      <w:pPr>
        <w:ind w:left="720"/>
      </w:pPr>
      <w:r>
        <w:t>D. Chương trình viết bằng Java chỉ có thể chạy trên hệ điều hành win</w:t>
      </w:r>
    </w:p>
    <w:p w14:paraId="56C2184D" w14:textId="50FEFA74" w:rsidR="00940C5B" w:rsidRPr="00940C5B" w:rsidRDefault="00940C5B" w:rsidP="00940C5B">
      <w:pPr>
        <w:rPr>
          <w:lang w:val="fr-FR"/>
        </w:rPr>
      </w:pPr>
      <w:r w:rsidRPr="00940C5B">
        <w:rPr>
          <w:lang w:val="fr-FR"/>
        </w:rPr>
        <w:t>2.2</w:t>
      </w:r>
      <w:r w:rsidR="00EE503B">
        <w:rPr>
          <w:lang w:val="fr-FR"/>
        </w:rPr>
        <w:t>.</w:t>
      </w:r>
      <w:r w:rsidRPr="00940C5B">
        <w:rPr>
          <w:lang w:val="fr-FR"/>
        </w:rPr>
        <w:t xml:space="preserve"> Tên đầu tiên của Java là gì?</w:t>
      </w:r>
    </w:p>
    <w:p w14:paraId="0EA3A093" w14:textId="09CCA84C" w:rsidR="00940C5B" w:rsidRDefault="00940C5B" w:rsidP="00940C5B">
      <w:pPr>
        <w:ind w:left="720"/>
      </w:pPr>
      <w:r>
        <w:t>A. Java</w:t>
      </w:r>
    </w:p>
    <w:p w14:paraId="3ACDE9CC" w14:textId="5DB0E1BC" w:rsidR="00940C5B" w:rsidRDefault="00940C5B" w:rsidP="00940C5B">
      <w:pPr>
        <w:ind w:left="720"/>
      </w:pPr>
      <w:r>
        <w:t>B.  Oak</w:t>
      </w:r>
    </w:p>
    <w:p w14:paraId="0283E7F2" w14:textId="24375723" w:rsidR="00940C5B" w:rsidRDefault="00940C5B" w:rsidP="00940C5B">
      <w:pPr>
        <w:ind w:left="720"/>
      </w:pPr>
      <w:r>
        <w:t>C. Cafe</w:t>
      </w:r>
    </w:p>
    <w:p w14:paraId="2139FCD5" w14:textId="7A16AF48" w:rsidR="00940C5B" w:rsidRDefault="00940C5B" w:rsidP="00940C5B">
      <w:pPr>
        <w:ind w:left="720"/>
      </w:pPr>
      <w:r>
        <w:t>D. James golings</w:t>
      </w:r>
    </w:p>
    <w:p w14:paraId="4821D16F" w14:textId="3281FDB5" w:rsidR="00940C5B" w:rsidRDefault="00940C5B" w:rsidP="00940C5B">
      <w:r>
        <w:t>2.3. Muốn chạy được chương trình java, chỉ cần cài phần mền nào sau đây?</w:t>
      </w:r>
    </w:p>
    <w:p w14:paraId="3A17B4AC" w14:textId="494FA036" w:rsidR="00940C5B" w:rsidRDefault="00940C5B" w:rsidP="00940C5B">
      <w:pPr>
        <w:ind w:left="720"/>
      </w:pPr>
      <w:r>
        <w:t>A. Netbeans</w:t>
      </w:r>
    </w:p>
    <w:p w14:paraId="2E638F24" w14:textId="467223AF" w:rsidR="00940C5B" w:rsidRDefault="00940C5B" w:rsidP="00940C5B">
      <w:pPr>
        <w:ind w:left="720"/>
      </w:pPr>
      <w:r>
        <w:lastRenderedPageBreak/>
        <w:t xml:space="preserve">B. Eclipse </w:t>
      </w:r>
    </w:p>
    <w:p w14:paraId="216806CB" w14:textId="7616705B" w:rsidR="00940C5B" w:rsidRDefault="00940C5B" w:rsidP="00940C5B">
      <w:pPr>
        <w:ind w:left="720"/>
      </w:pPr>
      <w:r>
        <w:t xml:space="preserve">C. JDK  </w:t>
      </w:r>
    </w:p>
    <w:p w14:paraId="2ED96CB1" w14:textId="55E1592E" w:rsidR="00940C5B" w:rsidRPr="00E51DAC" w:rsidRDefault="00940C5B" w:rsidP="00940C5B">
      <w:pPr>
        <w:ind w:left="720"/>
        <w:rPr>
          <w:lang w:val="fr-FR"/>
        </w:rPr>
      </w:pPr>
      <w:r w:rsidRPr="00E51DAC">
        <w:rPr>
          <w:lang w:val="fr-FR"/>
        </w:rPr>
        <w:t>D. Java Platform</w:t>
      </w:r>
    </w:p>
    <w:p w14:paraId="18675020" w14:textId="77777777" w:rsidR="00EE503B" w:rsidRPr="00E51DAC" w:rsidRDefault="00940C5B" w:rsidP="00940C5B">
      <w:pPr>
        <w:rPr>
          <w:lang w:val="fr-FR"/>
        </w:rPr>
      </w:pPr>
      <w:r w:rsidRPr="00E51DAC">
        <w:rPr>
          <w:lang w:val="fr-FR"/>
        </w:rPr>
        <w:t xml:space="preserve">2.4. </w:t>
      </w:r>
      <w:r w:rsidR="00EE503B" w:rsidRPr="00E51DAC">
        <w:rPr>
          <w:lang w:val="fr-FR"/>
        </w:rPr>
        <w:t>API là gì?</w:t>
      </w:r>
    </w:p>
    <w:p w14:paraId="72CAA5B9" w14:textId="77777777" w:rsidR="00EE503B" w:rsidRPr="00E51DAC" w:rsidRDefault="00EE503B" w:rsidP="00EE503B">
      <w:pPr>
        <w:ind w:left="720"/>
        <w:rPr>
          <w:lang w:val="fr-FR"/>
        </w:rPr>
      </w:pPr>
      <w:r w:rsidRPr="00E51DAC">
        <w:rPr>
          <w:lang w:val="fr-FR"/>
        </w:rPr>
        <w:t>A. Thư viện mã nguồn của Java.</w:t>
      </w:r>
    </w:p>
    <w:p w14:paraId="26DDC3B6" w14:textId="77777777" w:rsidR="00EE503B" w:rsidRPr="00E51DAC" w:rsidRDefault="00EE503B" w:rsidP="00EE503B">
      <w:pPr>
        <w:ind w:left="720"/>
        <w:rPr>
          <w:lang w:val="fr-FR"/>
        </w:rPr>
      </w:pPr>
      <w:r w:rsidRPr="00E51DAC">
        <w:rPr>
          <w:lang w:val="fr-FR"/>
        </w:rPr>
        <w:t>B. Là thư viện chứa các thành phần phần mềm tạo sẵn cung cấp các chức năng cho chương trình Java.</w:t>
      </w:r>
    </w:p>
    <w:p w14:paraId="5CA80753" w14:textId="77777777" w:rsidR="00EE503B" w:rsidRPr="00E51DAC" w:rsidRDefault="00EE503B" w:rsidP="00EE503B">
      <w:pPr>
        <w:ind w:left="720"/>
        <w:rPr>
          <w:lang w:val="fr-FR"/>
        </w:rPr>
      </w:pPr>
      <w:r w:rsidRPr="00E51DAC">
        <w:rPr>
          <w:lang w:val="fr-FR"/>
        </w:rPr>
        <w:t>C. Thư viện cung cấp giao diện đồ họa cho chương trình Java.</w:t>
      </w:r>
    </w:p>
    <w:p w14:paraId="412718F2" w14:textId="3B5C39EB" w:rsidR="00940C5B" w:rsidRPr="00E51DAC" w:rsidRDefault="00EE503B" w:rsidP="00EE503B">
      <w:pPr>
        <w:ind w:left="720"/>
        <w:rPr>
          <w:lang w:val="fr-FR"/>
        </w:rPr>
      </w:pPr>
      <w:r w:rsidRPr="00E51DAC">
        <w:rPr>
          <w:lang w:val="fr-FR"/>
        </w:rPr>
        <w:t>D. Tất cả đều sai</w:t>
      </w:r>
    </w:p>
    <w:p w14:paraId="534F47A1" w14:textId="19B5FFD5" w:rsidR="00940C5B" w:rsidRPr="00E51DAC" w:rsidRDefault="00940C5B" w:rsidP="00940C5B">
      <w:pPr>
        <w:rPr>
          <w:lang w:val="fr-FR"/>
        </w:rPr>
      </w:pPr>
    </w:p>
    <w:p w14:paraId="6367DFB6" w14:textId="77777777" w:rsidR="00940C5B" w:rsidRPr="00E51DAC" w:rsidRDefault="00940C5B" w:rsidP="00940C5B">
      <w:pPr>
        <w:rPr>
          <w:lang w:val="fr-FR"/>
        </w:rPr>
      </w:pPr>
    </w:p>
    <w:p w14:paraId="4C8C8E1F" w14:textId="77777777" w:rsidR="00940C5B" w:rsidRPr="00E51DAC" w:rsidRDefault="00940C5B">
      <w:pPr>
        <w:rPr>
          <w:rFonts w:eastAsiaTheme="majorEastAsia" w:cstheme="majorBidi"/>
          <w:b/>
          <w:szCs w:val="26"/>
          <w:lang w:val="fr-FR"/>
        </w:rPr>
      </w:pPr>
      <w:r w:rsidRPr="00E51DAC">
        <w:rPr>
          <w:lang w:val="fr-FR"/>
        </w:rPr>
        <w:br w:type="page"/>
      </w:r>
    </w:p>
    <w:p w14:paraId="03E91D42" w14:textId="0CC6F080" w:rsidR="00690826" w:rsidRPr="00E51DAC" w:rsidRDefault="00CC6E18" w:rsidP="00E81F1C">
      <w:pPr>
        <w:pStyle w:val="Heading2"/>
        <w:spacing w:before="0"/>
        <w:rPr>
          <w:rFonts w:cs="Times New Roman"/>
          <w:color w:val="auto"/>
          <w:lang w:val="fr-FR"/>
        </w:rPr>
      </w:pPr>
      <w:bookmarkStart w:id="28" w:name="_Toc111103942"/>
      <w:r w:rsidRPr="00E51DAC">
        <w:rPr>
          <w:color w:val="auto"/>
          <w:lang w:val="fr-FR"/>
        </w:rPr>
        <w:lastRenderedPageBreak/>
        <w:t>Bài 3: Đặc trưng của chương trình ứng dụng Java (Số tiết: 03 tiết)</w:t>
      </w:r>
      <w:bookmarkEnd w:id="28"/>
    </w:p>
    <w:p w14:paraId="2114131E" w14:textId="77777777" w:rsidR="00690826" w:rsidRPr="00E51DAC" w:rsidRDefault="00CC6E18" w:rsidP="009B1F9D">
      <w:pPr>
        <w:pStyle w:val="Heading2"/>
        <w:spacing w:before="0"/>
        <w:rPr>
          <w:color w:val="auto"/>
          <w:lang w:val="fr-FR"/>
        </w:rPr>
      </w:pPr>
      <w:bookmarkStart w:id="29" w:name="_Toc111103943"/>
      <w:r w:rsidRPr="00E51DAC">
        <w:rPr>
          <w:color w:val="auto"/>
          <w:lang w:val="fr-FR"/>
        </w:rPr>
        <w:t>2.5. Các đặc trưng của chương trình ứng dụng Java</w:t>
      </w:r>
      <w:bookmarkEnd w:id="29"/>
    </w:p>
    <w:p w14:paraId="1A2E2AD6" w14:textId="77777777" w:rsidR="006D4C8C" w:rsidRPr="00566C2F" w:rsidRDefault="006A493E" w:rsidP="00B37DA6">
      <w:pPr>
        <w:pStyle w:val="Heading3"/>
        <w:ind w:firstLine="0"/>
      </w:pPr>
      <w:bookmarkStart w:id="30" w:name="_Toc111103944"/>
      <w:r w:rsidRPr="00566C2F">
        <w:t>2.5.1. Máy ảo Java (JVM - Java Virtual Machine)</w:t>
      </w:r>
      <w:bookmarkEnd w:id="30"/>
    </w:p>
    <w:p w14:paraId="782E0B69" w14:textId="77777777" w:rsidR="006A493E" w:rsidRPr="00566C2F" w:rsidRDefault="006A493E" w:rsidP="009B1F9D">
      <w:pPr>
        <w:jc w:val="both"/>
      </w:pPr>
      <w:r w:rsidRPr="00566C2F">
        <w:t>Tất cả các chương trình muốn thực thi được thì phải được biên dịch ra mã máy. Mã máy của từng kiến trúc CPU của mỗi máy tính là khác nhau (tập lệnh mã máy của CPU Intel, CPU Solarix, CPU Macintosh … là khác nhau), vì vậy trước đây một chương trình sau khi được biên dịch xong chỉ có thể chạy được trên một kiến trúc CPU cụ thể nào đó. Đối với CPU Intel chúng ta có thể chạy các hệ điều hành như Microsoft Windows, Unix, Linux, OS/2, …</w:t>
      </w:r>
    </w:p>
    <w:p w14:paraId="1978B9C7" w14:textId="77777777" w:rsidR="006A493E" w:rsidRPr="00566C2F" w:rsidRDefault="006A493E" w:rsidP="009B1F9D">
      <w:pPr>
        <w:jc w:val="both"/>
      </w:pPr>
      <w:r w:rsidRPr="00566C2F">
        <w:t>Chương trình thực thi được trên Windows được biên dịch dưới dạng file có đuôi .EXE còn trên Linux thì được biên dịch dưới dạng file có đuôi .ELF, vì vậy trước đây một chương trình chạy được trên Windows muốn chạy được trên hệ điều hành khác như Linux chẳng hạn thì phải chỉnh sửa và biên dịch lại.</w:t>
      </w:r>
    </w:p>
    <w:p w14:paraId="477BB9DF" w14:textId="77777777" w:rsidR="006A493E" w:rsidRPr="00566C2F" w:rsidRDefault="006A493E" w:rsidP="009B1F9D">
      <w:pPr>
        <w:jc w:val="both"/>
      </w:pPr>
      <w:r w:rsidRPr="00566C2F">
        <w:t>Ngôn ngữ lập trình Java ra đời, nhờ vào máy ảo Java mà khó khăn nêu trên đã được khắc phục. Một chương trình viết bằng ngôn ngữ lập trình Java sẽ được biên dịch ra mã của máy ảo java (mã java bytecode). Sau đó máy ảo Java chịu trách nhiệm chuyển mã java bytecode thành mã máy tương ứng. Sun Microsystem chịu trách nhiệm phát triển các máy ảo Java chạy trên các hệ điều hành trên các kiến trúc CPU khác nhau.</w:t>
      </w:r>
    </w:p>
    <w:p w14:paraId="7760ABA2" w14:textId="77777777" w:rsidR="00E81F1C" w:rsidRPr="00566C2F" w:rsidRDefault="009A3350" w:rsidP="00E81F1C">
      <w:pPr>
        <w:keepNext/>
        <w:jc w:val="both"/>
      </w:pPr>
      <w:r w:rsidRPr="00566C2F">
        <w:rPr>
          <w:noProof/>
        </w:rPr>
        <w:lastRenderedPageBreak/>
        <w:drawing>
          <wp:inline distT="0" distB="0" distL="0" distR="0" wp14:anchorId="14C92569" wp14:editId="03ACF528">
            <wp:extent cx="5124450" cy="4257628"/>
            <wp:effectExtent l="0" t="0" r="0" b="0"/>
            <wp:docPr id="23" name="Picture 23"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V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2478" cy="4264298"/>
                    </a:xfrm>
                    <a:prstGeom prst="rect">
                      <a:avLst/>
                    </a:prstGeom>
                    <a:noFill/>
                    <a:ln>
                      <a:noFill/>
                    </a:ln>
                  </pic:spPr>
                </pic:pic>
              </a:graphicData>
            </a:graphic>
          </wp:inline>
        </w:drawing>
      </w:r>
    </w:p>
    <w:p w14:paraId="70966ACA" w14:textId="7E822C08" w:rsidR="009A3350" w:rsidRPr="00566C2F" w:rsidRDefault="00E81F1C" w:rsidP="00E81F1C">
      <w:pPr>
        <w:pStyle w:val="Caption"/>
        <w:jc w:val="center"/>
        <w:rPr>
          <w:color w:val="auto"/>
          <w:sz w:val="26"/>
          <w:szCs w:val="26"/>
        </w:rPr>
      </w:pPr>
      <w:r w:rsidRPr="00566C2F">
        <w:rPr>
          <w:color w:val="auto"/>
          <w:sz w:val="26"/>
          <w:szCs w:val="26"/>
        </w:rPr>
        <w:t>Hình 2.3 Kiến trúc máy ảo Java</w:t>
      </w:r>
    </w:p>
    <w:p w14:paraId="558BABDC" w14:textId="77777777" w:rsidR="009A3350" w:rsidRPr="00566C2F" w:rsidRDefault="009A3350" w:rsidP="009B1F9D">
      <w:pPr>
        <w:shd w:val="clear" w:color="auto" w:fill="FFFFFF"/>
        <w:ind w:left="48" w:right="48"/>
        <w:jc w:val="both"/>
        <w:rPr>
          <w:rFonts w:eastAsia="Times New Roman" w:cs="Times New Roman"/>
          <w:szCs w:val="26"/>
        </w:rPr>
      </w:pPr>
      <w:r w:rsidRPr="00566C2F">
        <w:rPr>
          <w:rFonts w:eastAsia="Times New Roman" w:cs="Times New Roman"/>
          <w:szCs w:val="26"/>
        </w:rPr>
        <w:t>Trong đó:</w:t>
      </w:r>
    </w:p>
    <w:p w14:paraId="6A4D0716" w14:textId="77777777" w:rsidR="009A3350" w:rsidRPr="00566C2F" w:rsidRDefault="009A3350" w:rsidP="009B1F9D">
      <w:pPr>
        <w:numPr>
          <w:ilvl w:val="0"/>
          <w:numId w:val="23"/>
        </w:numPr>
        <w:shd w:val="clear" w:color="auto" w:fill="FFFFFF"/>
        <w:jc w:val="both"/>
        <w:rPr>
          <w:rFonts w:eastAsia="Times New Roman" w:cs="Times New Roman"/>
          <w:szCs w:val="26"/>
        </w:rPr>
      </w:pPr>
      <w:r w:rsidRPr="00566C2F">
        <w:rPr>
          <w:rFonts w:eastAsia="Times New Roman" w:cs="Times New Roman"/>
          <w:b/>
          <w:bCs/>
          <w:szCs w:val="26"/>
        </w:rPr>
        <w:t>Classloader:</w:t>
      </w:r>
      <w:r w:rsidRPr="00566C2F">
        <w:rPr>
          <w:rFonts w:eastAsia="Times New Roman" w:cs="Times New Roman"/>
          <w:szCs w:val="26"/>
        </w:rPr>
        <w:t> Là một hệ thống con của JVM được sử dụng để tải class file.</w:t>
      </w:r>
    </w:p>
    <w:p w14:paraId="2815D3F9" w14:textId="77777777" w:rsidR="009A3350" w:rsidRPr="00566C2F" w:rsidRDefault="009A3350" w:rsidP="009B1F9D">
      <w:pPr>
        <w:numPr>
          <w:ilvl w:val="0"/>
          <w:numId w:val="23"/>
        </w:numPr>
        <w:shd w:val="clear" w:color="auto" w:fill="FFFFFF"/>
        <w:jc w:val="both"/>
        <w:rPr>
          <w:rFonts w:eastAsia="Times New Roman" w:cs="Times New Roman"/>
          <w:szCs w:val="26"/>
        </w:rPr>
      </w:pPr>
      <w:r w:rsidRPr="00566C2F">
        <w:rPr>
          <w:rFonts w:eastAsia="Times New Roman" w:cs="Times New Roman"/>
          <w:b/>
          <w:bCs/>
          <w:szCs w:val="26"/>
        </w:rPr>
        <w:t>Class (method) Area:</w:t>
      </w:r>
      <w:r w:rsidRPr="00566C2F">
        <w:rPr>
          <w:rFonts w:eastAsia="Times New Roman" w:cs="Times New Roman"/>
          <w:szCs w:val="26"/>
        </w:rPr>
        <w:t> Lưu trữ cấu trúc mỗi lớp, chẳng hạn như hằng, trường, dữ liệu phương thức, code của phương thức, ...</w:t>
      </w:r>
    </w:p>
    <w:p w14:paraId="6871D065" w14:textId="77777777" w:rsidR="009A3350" w:rsidRPr="00566C2F" w:rsidRDefault="009A3350" w:rsidP="009B1F9D">
      <w:pPr>
        <w:numPr>
          <w:ilvl w:val="0"/>
          <w:numId w:val="23"/>
        </w:numPr>
        <w:shd w:val="clear" w:color="auto" w:fill="FFFFFF"/>
        <w:jc w:val="both"/>
        <w:rPr>
          <w:rFonts w:eastAsia="Times New Roman" w:cs="Times New Roman"/>
          <w:szCs w:val="26"/>
        </w:rPr>
      </w:pPr>
      <w:r w:rsidRPr="00566C2F">
        <w:rPr>
          <w:rFonts w:eastAsia="Times New Roman" w:cs="Times New Roman"/>
          <w:b/>
          <w:bCs/>
          <w:szCs w:val="26"/>
        </w:rPr>
        <w:t>Heap:</w:t>
      </w:r>
      <w:r w:rsidRPr="00566C2F">
        <w:rPr>
          <w:rFonts w:eastAsia="Times New Roman" w:cs="Times New Roman"/>
          <w:szCs w:val="26"/>
        </w:rPr>
        <w:t> Nó là khu vực dữ liệu runtime mà trong đó đối tượng được cấp phát.</w:t>
      </w:r>
    </w:p>
    <w:p w14:paraId="7154A3D5" w14:textId="77777777" w:rsidR="009A3350" w:rsidRPr="00566C2F" w:rsidRDefault="009A3350" w:rsidP="009B1F9D">
      <w:pPr>
        <w:numPr>
          <w:ilvl w:val="0"/>
          <w:numId w:val="23"/>
        </w:numPr>
        <w:shd w:val="clear" w:color="auto" w:fill="FFFFFF"/>
        <w:jc w:val="both"/>
        <w:rPr>
          <w:rFonts w:eastAsia="Times New Roman" w:cs="Times New Roman"/>
          <w:szCs w:val="26"/>
        </w:rPr>
      </w:pPr>
      <w:r w:rsidRPr="00566C2F">
        <w:rPr>
          <w:rFonts w:eastAsia="Times New Roman" w:cs="Times New Roman"/>
          <w:b/>
          <w:bCs/>
          <w:szCs w:val="26"/>
        </w:rPr>
        <w:t>Stack:</w:t>
      </w:r>
      <w:r w:rsidRPr="00566C2F">
        <w:rPr>
          <w:rFonts w:eastAsia="Times New Roman" w:cs="Times New Roman"/>
          <w:szCs w:val="26"/>
        </w:rPr>
        <w:t> Stack trong Java lưu giữ các Frame. Nó giữ các biến cục bộ và các kết quả cục bộ, và thực hiện một phần nhiệm vụ trong phần triệu hồi và trả về phương thức. Mỗi Thread có một Stack riêng, được tạo tại cùng thời điểm với Thread.</w:t>
      </w:r>
      <w:r w:rsidRPr="00566C2F">
        <w:rPr>
          <w:rFonts w:eastAsia="Times New Roman" w:cs="Times New Roman"/>
          <w:szCs w:val="26"/>
        </w:rPr>
        <w:br/>
        <w:t>Một Frame mới được tạo mỗi khi một phương thức được triệu hồi và bị hủy khi lời triệu hồi phương thức là kết thúc.</w:t>
      </w:r>
    </w:p>
    <w:p w14:paraId="571E06DB" w14:textId="77777777" w:rsidR="009A3350" w:rsidRPr="00566C2F" w:rsidRDefault="009A3350" w:rsidP="009B1F9D">
      <w:pPr>
        <w:numPr>
          <w:ilvl w:val="0"/>
          <w:numId w:val="23"/>
        </w:numPr>
        <w:shd w:val="clear" w:color="auto" w:fill="FFFFFF"/>
        <w:jc w:val="both"/>
        <w:rPr>
          <w:rFonts w:eastAsia="Times New Roman" w:cs="Times New Roman"/>
          <w:szCs w:val="26"/>
        </w:rPr>
      </w:pPr>
      <w:r w:rsidRPr="00566C2F">
        <w:rPr>
          <w:rFonts w:eastAsia="Times New Roman" w:cs="Times New Roman"/>
          <w:b/>
          <w:bCs/>
          <w:szCs w:val="26"/>
        </w:rPr>
        <w:t>Program Counter Register:</w:t>
      </w:r>
      <w:r w:rsidRPr="00566C2F">
        <w:rPr>
          <w:rFonts w:eastAsia="Times New Roman" w:cs="Times New Roman"/>
          <w:szCs w:val="26"/>
        </w:rPr>
        <w:t> Nó chứa địa chỉ của chỉ lệnh JVM hiện tại đang được thực thi.</w:t>
      </w:r>
    </w:p>
    <w:p w14:paraId="35F9EFBA" w14:textId="77777777" w:rsidR="009A3350" w:rsidRPr="00566C2F" w:rsidRDefault="009A3350" w:rsidP="009B1F9D">
      <w:pPr>
        <w:numPr>
          <w:ilvl w:val="0"/>
          <w:numId w:val="23"/>
        </w:numPr>
        <w:shd w:val="clear" w:color="auto" w:fill="FFFFFF"/>
        <w:jc w:val="both"/>
        <w:rPr>
          <w:rFonts w:eastAsia="Times New Roman" w:cs="Times New Roman"/>
          <w:szCs w:val="26"/>
        </w:rPr>
      </w:pPr>
      <w:r w:rsidRPr="00566C2F">
        <w:rPr>
          <w:rFonts w:eastAsia="Times New Roman" w:cs="Times New Roman"/>
          <w:b/>
          <w:bCs/>
          <w:szCs w:val="26"/>
        </w:rPr>
        <w:t>Native Method Stack:</w:t>
      </w:r>
      <w:r w:rsidRPr="00566C2F">
        <w:rPr>
          <w:rFonts w:eastAsia="Times New Roman" w:cs="Times New Roman"/>
          <w:szCs w:val="26"/>
        </w:rPr>
        <w:t> Bao gồm tất cả các phương thức tự nhiện được sử dụng trong ứng dụng.</w:t>
      </w:r>
    </w:p>
    <w:p w14:paraId="506E8930" w14:textId="77777777" w:rsidR="009A3350" w:rsidRPr="00566C2F" w:rsidRDefault="009A3350" w:rsidP="009B1F9D">
      <w:pPr>
        <w:numPr>
          <w:ilvl w:val="0"/>
          <w:numId w:val="23"/>
        </w:numPr>
        <w:shd w:val="clear" w:color="auto" w:fill="FFFFFF"/>
        <w:jc w:val="both"/>
        <w:rPr>
          <w:rFonts w:eastAsia="Times New Roman" w:cs="Times New Roman"/>
          <w:szCs w:val="26"/>
        </w:rPr>
      </w:pPr>
      <w:r w:rsidRPr="00566C2F">
        <w:rPr>
          <w:rFonts w:eastAsia="Times New Roman" w:cs="Times New Roman"/>
          <w:b/>
          <w:bCs/>
          <w:szCs w:val="26"/>
        </w:rPr>
        <w:lastRenderedPageBreak/>
        <w:t>Execution Engine:</w:t>
      </w:r>
      <w:r w:rsidRPr="00566C2F">
        <w:rPr>
          <w:rFonts w:eastAsia="Times New Roman" w:cs="Times New Roman"/>
          <w:szCs w:val="26"/>
        </w:rPr>
        <w:t> Phần này bao gồm:</w:t>
      </w:r>
      <w:r w:rsidR="00DD0344" w:rsidRPr="00566C2F">
        <w:rPr>
          <w:rFonts w:eastAsia="Times New Roman" w:cs="Times New Roman"/>
          <w:szCs w:val="26"/>
        </w:rPr>
        <w:t xml:space="preserve"> </w:t>
      </w:r>
      <w:r w:rsidRPr="00566C2F">
        <w:rPr>
          <w:rFonts w:eastAsia="Times New Roman" w:cs="Times New Roman"/>
          <w:szCs w:val="26"/>
        </w:rPr>
        <w:t>Một bộ xử lý ảo Virtual Processor</w:t>
      </w:r>
      <w:r w:rsidRPr="00566C2F">
        <w:rPr>
          <w:rFonts w:eastAsia="Times New Roman" w:cs="Times New Roman"/>
          <w:szCs w:val="26"/>
        </w:rPr>
        <w:br/>
        <w:t>Một trình thông dịch Interpreter. Đọc Bytecode Stream sau đó thực thi các chỉ thị.</w:t>
      </w:r>
    </w:p>
    <w:p w14:paraId="63CD8704" w14:textId="27B4076F" w:rsidR="009A3350" w:rsidRPr="00566C2F" w:rsidRDefault="009A3350" w:rsidP="00E81F1C">
      <w:pPr>
        <w:numPr>
          <w:ilvl w:val="0"/>
          <w:numId w:val="23"/>
        </w:numPr>
        <w:shd w:val="clear" w:color="auto" w:fill="FFFFFF"/>
        <w:jc w:val="both"/>
        <w:rPr>
          <w:rFonts w:eastAsia="Times New Roman" w:cs="Times New Roman"/>
          <w:szCs w:val="26"/>
        </w:rPr>
      </w:pPr>
      <w:r w:rsidRPr="00566C2F">
        <w:rPr>
          <w:rFonts w:eastAsia="Times New Roman" w:cs="Times New Roman"/>
          <w:b/>
          <w:bCs/>
          <w:szCs w:val="26"/>
        </w:rPr>
        <w:t>Just-In-Time (JIT) Compiler:</w:t>
      </w:r>
      <w:r w:rsidRPr="00566C2F">
        <w:rPr>
          <w:rFonts w:eastAsia="Times New Roman" w:cs="Times New Roman"/>
          <w:szCs w:val="26"/>
        </w:rPr>
        <w:t> được sử dụng để cải thiện hiệu suất. JIT biên dịch các phần của Bytecode mà có cùng tính năng tại cùng một thời điểm, và vì thế giảm lượng thời gian cần thiết để biên dịch. Ở đây khái niệm Compiler là một bộ biên dịch tập chỉ thị của JVM thành tập chỉ thị của một CPU cụ thể.</w:t>
      </w:r>
    </w:p>
    <w:p w14:paraId="5EC188EE" w14:textId="77777777" w:rsidR="006A493E" w:rsidRPr="00566C2F" w:rsidRDefault="006A493E" w:rsidP="008C3EDA">
      <w:pPr>
        <w:pStyle w:val="Heading3"/>
        <w:ind w:firstLine="0"/>
      </w:pPr>
      <w:bookmarkStart w:id="31" w:name="_Toc111103945"/>
      <w:r w:rsidRPr="00566C2F">
        <w:t>2.5.2. Thông dịch</w:t>
      </w:r>
      <w:bookmarkEnd w:id="31"/>
    </w:p>
    <w:p w14:paraId="41AF028E" w14:textId="77777777" w:rsidR="006A493E" w:rsidRPr="00566C2F" w:rsidRDefault="006A493E" w:rsidP="009B1F9D">
      <w:pPr>
        <w:jc w:val="both"/>
      </w:pPr>
      <w:r w:rsidRPr="00566C2F">
        <w:t>Java là một ngôn ngữ lập trình vừa biên dịch vừa thông dịch. Chương trình nguồn viết bằng ngôn ngữ lập trình Java có đuôi *.java đầu tiên được biên dịch thành tập tin có đuôi *.class và sau đó sẽ được trình thông dịch thông dịch thành mã máy.</w:t>
      </w:r>
    </w:p>
    <w:p w14:paraId="7201D13B" w14:textId="77777777" w:rsidR="006A493E" w:rsidRPr="00566C2F" w:rsidRDefault="006A493E" w:rsidP="00B37DA6">
      <w:pPr>
        <w:pStyle w:val="Heading3"/>
        <w:ind w:firstLine="0"/>
      </w:pPr>
      <w:bookmarkStart w:id="32" w:name="_Toc111103946"/>
      <w:r w:rsidRPr="00566C2F">
        <w:t>2.5.3. Độc lập nền</w:t>
      </w:r>
      <w:bookmarkEnd w:id="32"/>
      <w:r w:rsidR="00407BEE" w:rsidRPr="00566C2F">
        <w:t xml:space="preserve"> </w:t>
      </w:r>
    </w:p>
    <w:p w14:paraId="4AC4C7DC" w14:textId="77777777" w:rsidR="006A493E" w:rsidRPr="00566C2F" w:rsidRDefault="006A493E" w:rsidP="009B1F9D">
      <w:pPr>
        <w:jc w:val="both"/>
      </w:pPr>
      <w:r w:rsidRPr="00566C2F">
        <w:t>Một chương trình viết bằng ngôn ngữ Java có thể chạy trên nhiều máy tính có hệ điều hành khác nhau (Windows, Unix, Linux, …) với điều kiện ở đó có cài đặt máy ảo java (Java Virtual Machine).</w:t>
      </w:r>
    </w:p>
    <w:p w14:paraId="7A340D79" w14:textId="77777777" w:rsidR="006A493E" w:rsidRPr="00566C2F" w:rsidRDefault="006A493E" w:rsidP="00B37DA6">
      <w:pPr>
        <w:pStyle w:val="Heading3"/>
        <w:ind w:firstLine="0"/>
      </w:pPr>
      <w:bookmarkStart w:id="33" w:name="_Toc111103947"/>
      <w:r w:rsidRPr="00566C2F">
        <w:t>2.5.4. Hướng đối tượng</w:t>
      </w:r>
      <w:bookmarkEnd w:id="33"/>
    </w:p>
    <w:p w14:paraId="39F5D0E5" w14:textId="77777777" w:rsidR="006A493E" w:rsidRPr="00566C2F" w:rsidRDefault="006A493E" w:rsidP="009B1F9D">
      <w:pPr>
        <w:jc w:val="both"/>
      </w:pPr>
      <w:r w:rsidRPr="00566C2F">
        <w:t>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14:paraId="265BB770" w14:textId="77777777" w:rsidR="006A493E" w:rsidRPr="00566C2F" w:rsidRDefault="006A493E" w:rsidP="00B37DA6">
      <w:pPr>
        <w:pStyle w:val="Heading3"/>
        <w:ind w:firstLine="0"/>
      </w:pPr>
      <w:bookmarkStart w:id="34" w:name="_Toc111103948"/>
      <w:r w:rsidRPr="00566C2F">
        <w:t>2.5.5. Đa nhiệm - đa luồng (MultiTasking - Multithreading)</w:t>
      </w:r>
      <w:bookmarkEnd w:id="34"/>
    </w:p>
    <w:p w14:paraId="2798F9CA" w14:textId="77777777" w:rsidR="006A493E" w:rsidRPr="00566C2F" w:rsidRDefault="006A493E" w:rsidP="009B1F9D">
      <w:pPr>
        <w:jc w:val="both"/>
      </w:pPr>
      <w:r w:rsidRPr="00566C2F">
        <w:t xml:space="preserve">Java hỗ trợ lập trình đa nhiệm, đa luồng cho phép nhiều tiến trình, </w:t>
      </w:r>
      <w:r w:rsidR="00B7073E" w:rsidRPr="00566C2F">
        <w:t>các tiến</w:t>
      </w:r>
      <w:r w:rsidRPr="00566C2F">
        <w:t xml:space="preserve"> trình có thể chạy song song cùng một thời điểm và</w:t>
      </w:r>
      <w:r w:rsidR="00B7073E" w:rsidRPr="00566C2F">
        <w:t xml:space="preserve"> có thể</w:t>
      </w:r>
      <w:r w:rsidRPr="00566C2F">
        <w:t xml:space="preserve"> tương tác với nhau.</w:t>
      </w:r>
    </w:p>
    <w:p w14:paraId="32B37368" w14:textId="77777777" w:rsidR="006A493E" w:rsidRPr="00566C2F" w:rsidRDefault="006A493E" w:rsidP="00B37DA6">
      <w:pPr>
        <w:pStyle w:val="Heading3"/>
        <w:ind w:firstLine="0"/>
      </w:pPr>
      <w:bookmarkStart w:id="35" w:name="_Toc111103949"/>
      <w:r w:rsidRPr="00566C2F">
        <w:t>2.5.6. Khả chuyển (portable)</w:t>
      </w:r>
      <w:bookmarkEnd w:id="35"/>
    </w:p>
    <w:p w14:paraId="295F1906" w14:textId="77777777" w:rsidR="006A493E" w:rsidRPr="00566C2F" w:rsidRDefault="006A493E" w:rsidP="009B1F9D">
      <w:pPr>
        <w:jc w:val="both"/>
      </w:pPr>
      <w:r w:rsidRPr="00566C2F">
        <w:t>Chương trình ứng dụng viết bằng ngôn ngữ Java chỉ cần chạy được trên máy ảo Java là có thể chạy được trên bất kỳ máy tính, hệ điều hành nào có máy ảo Java. “Viết một lần, chạy mọi nơi” (Write Once, Run Anywhere).</w:t>
      </w:r>
    </w:p>
    <w:p w14:paraId="404FD685" w14:textId="77777777" w:rsidR="006A493E" w:rsidRPr="00566C2F" w:rsidRDefault="006A493E" w:rsidP="00B37DA6">
      <w:pPr>
        <w:pStyle w:val="Heading3"/>
        <w:ind w:firstLine="0"/>
      </w:pPr>
      <w:bookmarkStart w:id="36" w:name="_Toc111103950"/>
      <w:r w:rsidRPr="00566C2F">
        <w:lastRenderedPageBreak/>
        <w:t>2.5.7. Hỗ trợ mạnh cho việc phát triển ứng dụng</w:t>
      </w:r>
      <w:bookmarkEnd w:id="36"/>
    </w:p>
    <w:p w14:paraId="51E56FE7" w14:textId="77777777" w:rsidR="006A493E" w:rsidRPr="00566C2F" w:rsidRDefault="006A493E" w:rsidP="009B1F9D">
      <w:pPr>
        <w:jc w:val="both"/>
      </w:pPr>
      <w:r w:rsidRPr="00566C2F">
        <w:t>Công nghệ Java phát triển mạnh mẽ nhờ vào “đại gia Sun Microsystem” cung cấp nhiều công cụ, thư viện lập trình phong phú hỗ trợ cho việc phát triển nhiều loại hình ứng dụng khác nhau cụ thể như:</w:t>
      </w:r>
    </w:p>
    <w:p w14:paraId="6A02C49C" w14:textId="77777777" w:rsidR="006A493E" w:rsidRPr="00566C2F" w:rsidRDefault="006A493E" w:rsidP="009B1F9D">
      <w:pPr>
        <w:jc w:val="both"/>
      </w:pPr>
      <w:r w:rsidRPr="00566C2F">
        <w:t>- J2SE (Java 2 Standard Edition) hỗ trợ phát triển những ứng dụng đơn, ứng dụng client-server.</w:t>
      </w:r>
    </w:p>
    <w:p w14:paraId="073D90C2" w14:textId="77777777" w:rsidR="006A493E" w:rsidRPr="00566C2F" w:rsidRDefault="006A493E" w:rsidP="009B1F9D">
      <w:pPr>
        <w:jc w:val="both"/>
      </w:pPr>
      <w:r w:rsidRPr="00566C2F">
        <w:t>- J2EE (Java 2 Enterprise Edition) hỗ trợ phát triển các ứng dụng thương mại.</w:t>
      </w:r>
    </w:p>
    <w:p w14:paraId="5FE70E28" w14:textId="77777777" w:rsidR="006A493E" w:rsidRPr="00566C2F" w:rsidRDefault="006A493E" w:rsidP="009B1F9D">
      <w:pPr>
        <w:jc w:val="both"/>
      </w:pPr>
      <w:r w:rsidRPr="00566C2F">
        <w:t>- J2ME (Java 2 Micro Edition) hỗ trợ phát triển các ứng dụng trên các thiết bị di động, không dây,...</w:t>
      </w:r>
    </w:p>
    <w:p w14:paraId="3E1710C3" w14:textId="77777777" w:rsidR="006D4C8C" w:rsidRPr="00566C2F" w:rsidRDefault="006D4C8C" w:rsidP="009B1F9D">
      <w:pPr>
        <w:pStyle w:val="Heading2"/>
        <w:spacing w:before="0"/>
        <w:rPr>
          <w:color w:val="auto"/>
        </w:rPr>
      </w:pPr>
      <w:bookmarkStart w:id="37" w:name="_Toc111103951"/>
      <w:r w:rsidRPr="00566C2F">
        <w:rPr>
          <w:color w:val="auto"/>
        </w:rPr>
        <w:t>2.6. Bộ công cụ phát triển JDK</w:t>
      </w:r>
      <w:bookmarkEnd w:id="37"/>
    </w:p>
    <w:p w14:paraId="15EAE8D3" w14:textId="77777777" w:rsidR="006D4C8C" w:rsidRPr="00566C2F" w:rsidRDefault="006D4C8C" w:rsidP="009B1F9D">
      <w:pPr>
        <w:jc w:val="both"/>
      </w:pPr>
      <w:r w:rsidRPr="00566C2F">
        <w:t>JDK – Java Develop  Kit – được dịch ra tiếng Việt là bộ công cụ phát triển ngôn ngữ lập trình bằng ứng dụng Java. JDK chính là một công nghệ và trong đó là tập hợp một loạt các công cụ nhằm hỗ trợ cho người dùng trong việc viết lên các chương trình ứng dụng dưới dạng ngôn ngữ lập trình. JDK dùng để viết ứng dụng mà trong đó gồm có JRE – dùng để chạy những ứng dụng mà JDK cần đến, để góp thêm phần làm ra những ứng dụng trong một hệ ngôn từ lập trình mà trong đó JDK có được sự tương hỗ từ những chương trình có sẵn trong JRE.</w:t>
      </w:r>
    </w:p>
    <w:p w14:paraId="6FF2B447" w14:textId="77777777" w:rsidR="006D4C8C" w:rsidRPr="00566C2F" w:rsidRDefault="006D4C8C" w:rsidP="009B1F9D">
      <w:pPr>
        <w:jc w:val="both"/>
      </w:pPr>
      <w:r w:rsidRPr="00566C2F">
        <w:t>Từ khi ngôn từ lập trình Java sinh ra cũng đồng nghĩa tương quan với sự hình thành và tăng trưởng của bộ công cụ tương hỗ này ngay sau đó. Đây là một trong những bộ công cụ thông dụng và được sử dụng thoáng rộng và thông dụng bậc nhất đi cùng với sự tăng trưởng của ngôn từ lập trình JAVA. JDK cũng là một công nghệ tiên tiến được tăng trưởng bởi Sun Microsystem và được công bố cấp phép bởi GNU vào ngày 11/7/2006 – giấy phép về hội đồng GNU – một dạng giấy phép về ứng dụng tự do được cho phép người dùng hoàn toàn có thể san sẻ, sửa đổi và điều tra và nghiên cứu về những loại ứng dụng và được sử dụng rất thông dụng. JDK đã được cung ứng nguồn mở và trở thành một ứng dụng tự do. Nguồn mở không lấy phí – Openjdk được phát hành vào năm 2007 ngay sau đó.</w:t>
      </w:r>
    </w:p>
    <w:p w14:paraId="4CFAE886" w14:textId="77777777" w:rsidR="006D4C8C" w:rsidRPr="00566C2F" w:rsidRDefault="006D4C8C" w:rsidP="009B1F9D">
      <w:pPr>
        <w:jc w:val="both"/>
        <w:rPr>
          <w:b/>
        </w:rPr>
      </w:pPr>
      <w:r w:rsidRPr="00566C2F">
        <w:rPr>
          <w:b/>
        </w:rPr>
        <w:t>Bộ dụng cụ trong JDK gồm:</w:t>
      </w:r>
    </w:p>
    <w:p w14:paraId="50B749B3" w14:textId="77777777" w:rsidR="006D4C8C" w:rsidRPr="00566C2F" w:rsidRDefault="006D4C8C" w:rsidP="009B1F9D">
      <w:pPr>
        <w:jc w:val="both"/>
      </w:pPr>
      <w:r w:rsidRPr="00566C2F">
        <w:rPr>
          <w:b/>
        </w:rPr>
        <w:tab/>
      </w:r>
      <w:r w:rsidRPr="00566C2F">
        <w:t xml:space="preserve">– Trình tương hỗ thực thi những chương trình Java hay hiểu cách khác đây chính là môi trường tự nhiên để cho Java chạy và tăng trưởng. Nó chính là thiên </w:t>
      </w:r>
      <w:r w:rsidRPr="00566C2F">
        <w:lastRenderedPageBreak/>
        <w:t>nhiên và môi trường được tạo dựng nên để đem lại sự tăng trưởng cho những chương trình khác. Với tên gọi JRE ( Java Runtime Environment )</w:t>
      </w:r>
      <w:r w:rsidR="003E1EFB" w:rsidRPr="00566C2F">
        <w:t>.</w:t>
      </w:r>
    </w:p>
    <w:p w14:paraId="22933CE2" w14:textId="77777777" w:rsidR="006D4C8C" w:rsidRPr="00566C2F" w:rsidRDefault="003E1EFB" w:rsidP="009B1F9D">
      <w:pPr>
        <w:jc w:val="both"/>
      </w:pPr>
      <w:r w:rsidRPr="00566C2F">
        <w:tab/>
        <w:t>– T</w:t>
      </w:r>
      <w:r w:rsidR="006D4C8C" w:rsidRPr="00566C2F">
        <w:t>rình biên dịch tương hỗ trong việc biên dịch ngôn từ lập trình từ ngôn từ nguồn ( mã nguồn ) sang ngôn từ đích. Thông thường những ngôn từ nguồn thường sẽ đơn thuần hơn những ngôn từ được biên dịch ra ngôn từ đích. ( Java Compile )</w:t>
      </w:r>
      <w:r w:rsidRPr="00566C2F">
        <w:t>.</w:t>
      </w:r>
    </w:p>
    <w:p w14:paraId="05937050" w14:textId="77777777" w:rsidR="003E1EFB" w:rsidRPr="00566C2F" w:rsidRDefault="003E1EFB" w:rsidP="009B1F9D">
      <w:pPr>
        <w:jc w:val="both"/>
      </w:pPr>
      <w:r w:rsidRPr="00566C2F">
        <w:t>– Trình tạo bản phân phối được cho phép toàn bộ những tệp thành một bản duy nhất việc làm này có tính năng rất lớn trong việc tiết kiệm chi phí dung tích trong quy trình sử dụng những ứng dụng và việc tàng trữ tài liệu hay gửi đi một nơi khác trong thực tiễn trở nên nhỏ gọn và thuận tiện hơn. hay người ta gọi trình tạo bản phân phối này là Java Achieved – nén những file lại thành một bản duy nhất với những đuôi Jav một cách đồng nhất hóa.</w:t>
      </w:r>
    </w:p>
    <w:p w14:paraId="0448681C" w14:textId="77777777" w:rsidR="003E1EFB" w:rsidRPr="00566C2F" w:rsidRDefault="003E1EFB" w:rsidP="009B1F9D">
      <w:pPr>
        <w:jc w:val="both"/>
      </w:pPr>
      <w:r w:rsidRPr="00566C2F">
        <w:t>– Trình sửa lỗi – Debug – chuyên đi nghiên cứu và phân tích và gỡ lỗi cho những chương trình Java.</w:t>
      </w:r>
    </w:p>
    <w:p w14:paraId="68CEB2BE" w14:textId="77777777" w:rsidR="003E1EFB" w:rsidRPr="00566C2F" w:rsidRDefault="003E1EFB" w:rsidP="009B1F9D">
      <w:pPr>
        <w:jc w:val="both"/>
      </w:pPr>
      <w:r w:rsidRPr="00566C2F">
        <w:t>– Trình tạo tài liệu – Java Doc</w:t>
      </w:r>
    </w:p>
    <w:p w14:paraId="5CAC022E" w14:textId="77777777" w:rsidR="003E1EFB" w:rsidRPr="00566C2F" w:rsidRDefault="003E1EFB" w:rsidP="009B1F9D">
      <w:pPr>
        <w:jc w:val="both"/>
      </w:pPr>
      <w:r w:rsidRPr="00566C2F">
        <w:t>– Thư viện lập trình trong thực tiễn JDK = JRE + những công cụ tăng trưởng ứng dụng bên trong JRE như : Trình thông dịch, biên dịch, tàng trữ, trình sửa lỗi, ..</w:t>
      </w:r>
    </w:p>
    <w:p w14:paraId="4DDC92C6" w14:textId="77777777" w:rsidR="00690826" w:rsidRPr="00566C2F" w:rsidRDefault="000B2F77" w:rsidP="009B1F9D">
      <w:pPr>
        <w:jc w:val="both"/>
        <w:rPr>
          <w:rFonts w:cs="Times New Roman"/>
          <w:bCs/>
          <w:szCs w:val="26"/>
        </w:rPr>
      </w:pPr>
      <w:r w:rsidRPr="00566C2F">
        <w:rPr>
          <w:rFonts w:cs="Times New Roman"/>
          <w:b/>
          <w:bCs/>
          <w:szCs w:val="26"/>
        </w:rPr>
        <w:t xml:space="preserve">JRE </w:t>
      </w:r>
      <w:r w:rsidRPr="00566C2F">
        <w:rPr>
          <w:rFonts w:cs="Times New Roman"/>
          <w:bCs/>
          <w:szCs w:val="26"/>
        </w:rPr>
        <w:t>-  Java Runtime Environment – là môi trường để các ứng dụng thực thi trên đó trong khoảng thời gian lập trình. JRE có chứa các thư viện lớp Java, trình tải lớp và máy ảo Java.</w:t>
      </w:r>
    </w:p>
    <w:p w14:paraId="21F79DA2" w14:textId="77777777" w:rsidR="000B2F77" w:rsidRPr="00566C2F" w:rsidRDefault="000B2F77" w:rsidP="009B1F9D">
      <w:pPr>
        <w:jc w:val="both"/>
        <w:rPr>
          <w:rFonts w:cs="Times New Roman"/>
          <w:bCs/>
          <w:szCs w:val="26"/>
        </w:rPr>
      </w:pPr>
      <w:r w:rsidRPr="00566C2F">
        <w:rPr>
          <w:rFonts w:cs="Times New Roman"/>
          <w:b/>
          <w:bCs/>
          <w:szCs w:val="26"/>
        </w:rPr>
        <w:t>Máy ảo Java</w:t>
      </w:r>
      <w:r w:rsidRPr="00566C2F">
        <w:rPr>
          <w:rFonts w:cs="Times New Roman"/>
          <w:bCs/>
          <w:szCs w:val="26"/>
        </w:rPr>
        <w:t>, tiếng Anh là Java virtual machine (viết tắt: JVM) là một máy ảo cho phép chạy các chương trình Java cũng như các chương trình khác được viết bằng các ngôn ngữ khác mà được biên dịch sang mã byte Java. JVM được mô tả chi tiết bởi một đặc tả mô tả chính thức những gì cần cho một hiện thực JVM. Đặc tả đó để bảo đảm khả năng tương tác của các chương trình Java trên những hiện thực khác nhau để tác giả các chương trình đó có thể sử dụng Bộ công phụ Phát triển Java (JDK) mà không cần phải lo lắng về đặc tính của nền tảng phần cứng bên dưới.</w:t>
      </w:r>
    </w:p>
    <w:p w14:paraId="33671250" w14:textId="77777777" w:rsidR="000B2F77" w:rsidRPr="00566C2F" w:rsidRDefault="000B2F77" w:rsidP="009B1F9D">
      <w:pPr>
        <w:pStyle w:val="Heading2"/>
        <w:spacing w:before="0"/>
        <w:rPr>
          <w:color w:val="auto"/>
        </w:rPr>
      </w:pPr>
      <w:bookmarkStart w:id="38" w:name="_Toc111103952"/>
      <w:r w:rsidRPr="00566C2F">
        <w:rPr>
          <w:color w:val="auto"/>
        </w:rPr>
        <w:t>2.7 Các môi trường tích hợp phát triển ứng dụng Java</w:t>
      </w:r>
      <w:bookmarkEnd w:id="38"/>
    </w:p>
    <w:p w14:paraId="14366553" w14:textId="77777777" w:rsidR="003859AD" w:rsidRPr="00566C2F" w:rsidRDefault="003859AD" w:rsidP="009B1F9D">
      <w:pPr>
        <w:jc w:val="both"/>
      </w:pPr>
      <w:r w:rsidRPr="00566C2F">
        <w:rPr>
          <w:b/>
        </w:rPr>
        <w:t>Eclipse</w:t>
      </w:r>
      <w:r w:rsidRPr="00566C2F">
        <w:t xml:space="preserve"> là một môi trường phát triển tích hợp dùng cho lập trình máy tính.[6], Nó chứa một không gian làm việc cơ sở và một hệ thống plug-in để mở rộng để tùy chỉnh môi trường. Eclipse được viết chủ yếu bằng Java và nó được dùng chủ yếu cho lập trình ứng dụng Java, nhưng nó cũng có thể dùng để lập trình ứng dụng bằng các </w:t>
      </w:r>
      <w:r w:rsidRPr="00566C2F">
        <w:lastRenderedPageBreak/>
        <w:t>ngôn ngữ khác thông qua plug-ins, bao gồm Ada, ABAP, C, C++, C#, Clojure, COBOL, D, Erlang, Fortran, Groovy, Haskell, HTML, JavaScript, Julia[7] Lasso, Lua, NATURAL, Perl, PHP, Prolog, Python, R, Ruby (Bao gồm Ruby on Rails framework), Rust, Scala, và Scheme. Nó cũng có thể dùng để phát triển các tài liệu bằng LaTeX (thông qua một plug-in TeXlipse) và các gói tin cho phần mềm Mathematica. Môi trường phát triển bao gồm Eclipse Java development tools (JDT) cho Java và Scala, Eclipse CDT cho C/C++, và Eclipse PDT for PHP, và những gói khác.</w:t>
      </w:r>
    </w:p>
    <w:p w14:paraId="05D9E7F7" w14:textId="77777777" w:rsidR="003859AD" w:rsidRPr="00566C2F" w:rsidRDefault="003859AD" w:rsidP="009B1F9D">
      <w:pPr>
        <w:jc w:val="both"/>
      </w:pPr>
      <w:r w:rsidRPr="00566C2F">
        <w:rPr>
          <w:b/>
        </w:rPr>
        <w:t>NetBeans</w:t>
      </w:r>
      <w:r w:rsidRPr="00566C2F">
        <w:t xml:space="preserve"> là một môi trường phát triển tích hợp (IDE) cho Java. NetBeans cho phép các ứng dụng được phát triển từ một tập hợp các thành phần phần mềm 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14:paraId="13A494CC" w14:textId="77777777" w:rsidR="00573250" w:rsidRPr="00566C2F" w:rsidRDefault="00573250" w:rsidP="009B1F9D">
      <w:pPr>
        <w:jc w:val="both"/>
      </w:pPr>
      <w:r w:rsidRPr="00566C2F">
        <w:rPr>
          <w:b/>
        </w:rPr>
        <w:t>jGRASP</w:t>
      </w:r>
      <w:r w:rsidRPr="00566C2F">
        <w:t xml:space="preserve"> là phần mềm được cung cấp hỗ trợ cho môi trường phát triển tích hợp có thể tự động tạo các bản trình bày trực quan về phần mềm của nhà phát triển, cung  cấp thông tin quan trọng liên quan đến cấu trúc, kích thước và các thuộc tính khác của phần mềm. Phần mềm có thể áp dụng cho môi trường Java, tương thích với mọi nền tảng Java. jGRASP có nhiều phiên bản khác nhau, dựa trên Hệ điều hành được cài đặt trên máy. Các biểu diễn trực quan do phần mềm tạo ra là Sơ đồ cấu trúc điều khiển, nhằm mục đích trực quan hóa mã nguồn; Sơ đồ lớp UML, nhằm mục đích trực quan hóa cấu trúc kiến ​​trúc; và trình xem động, dành cho các chế độ xem thời gian chạy của các đối tượng như cây nhị phân; cũng như các chế độ xem thời gian chạy ban đầu. Điểm đặc biệt của phần mềm là Object Workbench, về cơ bản cho phép người dùng thêm một đối tượng vào workbench và phân tích các thay đổi trên đối tượng cho mọi phương thức mà người dùng gọi. Phần mềm cũng bao gồm một hướng dẫn có thể hướng dẫn người dùng mới làm quen với toàn bộ khái niệm về việc tạo tệp nguồn Java. Người dùng có thể học cách sử dụng đầy đủ từng tính năng của phần mềm và tìm hiểu tất cả các kiến ​​thức cơ bản về tạo tệp nguồn Java.</w:t>
      </w:r>
    </w:p>
    <w:p w14:paraId="2BED1414" w14:textId="77777777" w:rsidR="006A493E" w:rsidRPr="00566C2F" w:rsidRDefault="006A493E" w:rsidP="009B1F9D">
      <w:pPr>
        <w:pStyle w:val="Heading2"/>
        <w:spacing w:before="0"/>
        <w:rPr>
          <w:color w:val="auto"/>
        </w:rPr>
      </w:pPr>
      <w:bookmarkStart w:id="39" w:name="_Toc111103953"/>
      <w:r w:rsidRPr="00566C2F">
        <w:rPr>
          <w:color w:val="auto"/>
        </w:rPr>
        <w:t>2.8. Các dạng chương trình ứng dụng của Java</w:t>
      </w:r>
      <w:bookmarkEnd w:id="39"/>
    </w:p>
    <w:p w14:paraId="4127FF0F" w14:textId="77777777" w:rsidR="006A493E" w:rsidRPr="00566C2F" w:rsidRDefault="006A493E" w:rsidP="00B37DA6">
      <w:pPr>
        <w:pStyle w:val="Heading3"/>
        <w:ind w:firstLine="0"/>
      </w:pPr>
      <w:bookmarkStart w:id="40" w:name="_Toc111103954"/>
      <w:r w:rsidRPr="00566C2F">
        <w:lastRenderedPageBreak/>
        <w:t>2.8.1. Chương trình ứng dụng độc lập</w:t>
      </w:r>
      <w:bookmarkEnd w:id="40"/>
    </w:p>
    <w:p w14:paraId="3670BA57" w14:textId="77777777" w:rsidR="006A493E" w:rsidRPr="00566C2F" w:rsidRDefault="006A493E" w:rsidP="009B1F9D">
      <w:pPr>
        <w:jc w:val="both"/>
      </w:pPr>
      <w:r w:rsidRPr="00566C2F">
        <w:t>Ví dụ: gõ đoạn mã sau:</w:t>
      </w:r>
    </w:p>
    <w:p w14:paraId="1DA977EB" w14:textId="77777777" w:rsidR="006A493E" w:rsidRPr="00566C2F" w:rsidRDefault="006A493E" w:rsidP="009B1F9D">
      <w:pPr>
        <w:ind w:left="1440"/>
        <w:jc w:val="both"/>
        <w:rPr>
          <w:i/>
        </w:rPr>
      </w:pPr>
      <w:r w:rsidRPr="00566C2F">
        <w:rPr>
          <w:i/>
        </w:rPr>
        <w:t>public class HelloWorldApp{</w:t>
      </w:r>
    </w:p>
    <w:p w14:paraId="096A43D2" w14:textId="77777777" w:rsidR="006A493E" w:rsidRPr="00566C2F" w:rsidRDefault="006A493E" w:rsidP="009B1F9D">
      <w:pPr>
        <w:ind w:left="1440"/>
        <w:jc w:val="both"/>
        <w:rPr>
          <w:i/>
        </w:rPr>
      </w:pPr>
      <w:r w:rsidRPr="00566C2F">
        <w:rPr>
          <w:i/>
        </w:rPr>
        <w:t>public static void main(String[] args){</w:t>
      </w:r>
    </w:p>
    <w:p w14:paraId="4CB893C6" w14:textId="77777777" w:rsidR="006A493E" w:rsidRPr="00566C2F" w:rsidRDefault="006A493E" w:rsidP="009B1F9D">
      <w:pPr>
        <w:ind w:left="1440"/>
        <w:jc w:val="both"/>
        <w:rPr>
          <w:i/>
        </w:rPr>
      </w:pPr>
      <w:r w:rsidRPr="00566C2F">
        <w:rPr>
          <w:i/>
        </w:rPr>
        <w:t>System.out.println(“HelloWorld”);</w:t>
      </w:r>
    </w:p>
    <w:p w14:paraId="6009ED84" w14:textId="77777777" w:rsidR="006A493E" w:rsidRPr="00566C2F" w:rsidRDefault="006A493E" w:rsidP="009B1F9D">
      <w:pPr>
        <w:ind w:left="1440"/>
        <w:jc w:val="both"/>
        <w:rPr>
          <w:i/>
        </w:rPr>
      </w:pPr>
      <w:r w:rsidRPr="00566C2F">
        <w:rPr>
          <w:i/>
        </w:rPr>
        <w:t>} }</w:t>
      </w:r>
    </w:p>
    <w:p w14:paraId="77E9D1F1" w14:textId="77777777" w:rsidR="006A493E" w:rsidRPr="00566C2F" w:rsidRDefault="006A493E" w:rsidP="009B1F9D">
      <w:pPr>
        <w:jc w:val="both"/>
      </w:pPr>
      <w:r w:rsidRPr="00566C2F">
        <w:t>Lưu lại với tên HelloWorldApp.java</w:t>
      </w:r>
    </w:p>
    <w:p w14:paraId="60280774" w14:textId="77777777" w:rsidR="006A493E" w:rsidRPr="00566C2F" w:rsidRDefault="006A493E" w:rsidP="009B1F9D">
      <w:pPr>
        <w:jc w:val="both"/>
      </w:pPr>
      <w:r w:rsidRPr="00566C2F">
        <w:t>Để biên dịch mã nguồn, ta sử dụng trình biên dịch javac.</w:t>
      </w:r>
    </w:p>
    <w:p w14:paraId="7AB2E58C" w14:textId="77777777" w:rsidR="006A493E" w:rsidRPr="00566C2F" w:rsidRDefault="006A493E" w:rsidP="009B1F9D">
      <w:pPr>
        <w:ind w:left="720"/>
        <w:jc w:val="both"/>
      </w:pPr>
      <w:r w:rsidRPr="00566C2F">
        <w:t>- Mở cửa sổ Command Prompt.</w:t>
      </w:r>
    </w:p>
    <w:p w14:paraId="3C1D2817" w14:textId="77777777" w:rsidR="006A493E" w:rsidRPr="00566C2F" w:rsidRDefault="006A493E" w:rsidP="009B1F9D">
      <w:pPr>
        <w:ind w:left="720"/>
        <w:jc w:val="both"/>
      </w:pPr>
      <w:r w:rsidRPr="00566C2F">
        <w:t>- Chuyển đến thư mục chứa tập tin nguồn vừa tạo ra.</w:t>
      </w:r>
    </w:p>
    <w:p w14:paraId="4597DA7D" w14:textId="77777777" w:rsidR="006A493E" w:rsidRPr="00566C2F" w:rsidRDefault="006A493E" w:rsidP="009B1F9D">
      <w:pPr>
        <w:ind w:left="720"/>
        <w:jc w:val="both"/>
      </w:pPr>
      <w:r w:rsidRPr="00566C2F">
        <w:t xml:space="preserve">- Thực hiện câu lệnh: </w:t>
      </w:r>
      <w:r w:rsidRPr="00566C2F">
        <w:rPr>
          <w:b/>
        </w:rPr>
        <w:t>javac HelloWordApp.java</w:t>
      </w:r>
    </w:p>
    <w:p w14:paraId="6DA5C8F8" w14:textId="77777777" w:rsidR="006A493E" w:rsidRPr="00566C2F" w:rsidRDefault="006A493E" w:rsidP="009B1F9D">
      <w:pPr>
        <w:jc w:val="both"/>
      </w:pPr>
      <w:r w:rsidRPr="00566C2F">
        <w:t xml:space="preserve">Trình dịch javac tạo ra file </w:t>
      </w:r>
      <w:r w:rsidRPr="00566C2F">
        <w:rPr>
          <w:b/>
        </w:rPr>
        <w:t>HelloWordApp</w:t>
      </w:r>
      <w:r w:rsidRPr="00566C2F">
        <w:t>.class chứa các mã “bytecodes”. Để chương trình thực thi được ta cần dùng trình thông dịch:</w:t>
      </w:r>
    </w:p>
    <w:p w14:paraId="0C1BD0F3" w14:textId="77777777" w:rsidR="006A493E" w:rsidRPr="00566C2F" w:rsidRDefault="006A493E" w:rsidP="009B1F9D">
      <w:pPr>
        <w:ind w:left="720"/>
        <w:jc w:val="both"/>
        <w:rPr>
          <w:b/>
        </w:rPr>
      </w:pPr>
      <w:r w:rsidRPr="00566C2F">
        <w:rPr>
          <w:b/>
        </w:rPr>
        <w:t>java HelloWordApp</w:t>
      </w:r>
    </w:p>
    <w:p w14:paraId="222BC1B0" w14:textId="77777777" w:rsidR="006A493E" w:rsidRPr="00566C2F" w:rsidRDefault="006A493E" w:rsidP="009B1F9D">
      <w:pPr>
        <w:ind w:left="720"/>
        <w:jc w:val="both"/>
      </w:pPr>
      <w:r w:rsidRPr="00566C2F">
        <w:t>- Nếu chương trình đúng ta sẽ thấy dòng chữ HelloWord trên màn hình Console.</w:t>
      </w:r>
    </w:p>
    <w:p w14:paraId="75754448" w14:textId="2EC967F5" w:rsidR="007459CC" w:rsidRPr="00566C2F" w:rsidRDefault="006A493E" w:rsidP="009B1F9D">
      <w:pPr>
        <w:ind w:left="720"/>
        <w:jc w:val="both"/>
      </w:pPr>
      <w:r w:rsidRPr="00566C2F">
        <w:t>- Nếu nhận được lỗi “Exception in thread "main</w:t>
      </w:r>
    </w:p>
    <w:p w14:paraId="03B23463" w14:textId="14E377BD" w:rsidR="006A493E" w:rsidRPr="00566C2F" w:rsidRDefault="006A493E" w:rsidP="009B1F9D">
      <w:pPr>
        <w:ind w:left="720"/>
        <w:jc w:val="both"/>
      </w:pPr>
      <w:r w:rsidRPr="00566C2F">
        <w:t>java.lang.NoClassDefFoundError:HelloWorldApp” có nghĩa là Java không thể tìm được tập tin mã bytecode tên HelloWorldApp.class.</w:t>
      </w:r>
    </w:p>
    <w:p w14:paraId="66907D53" w14:textId="77777777" w:rsidR="006A493E" w:rsidRPr="00566C2F" w:rsidRDefault="006A493E" w:rsidP="009B1F9D">
      <w:pPr>
        <w:jc w:val="both"/>
        <w:rPr>
          <w:b/>
        </w:rPr>
      </w:pPr>
      <w:r w:rsidRPr="00566C2F">
        <w:t xml:space="preserve">Cấu trúc của chương trình </w:t>
      </w:r>
      <w:r w:rsidRPr="00566C2F">
        <w:rPr>
          <w:b/>
        </w:rPr>
        <w:t>java HelloWordApp</w:t>
      </w:r>
    </w:p>
    <w:p w14:paraId="5024BE4E" w14:textId="77777777" w:rsidR="006A493E" w:rsidRPr="008C3EDA" w:rsidRDefault="006A493E" w:rsidP="009B1F9D">
      <w:pPr>
        <w:jc w:val="both"/>
        <w:rPr>
          <w:i/>
        </w:rPr>
      </w:pPr>
      <w:r w:rsidRPr="00566C2F">
        <w:tab/>
      </w:r>
      <w:r w:rsidRPr="008C3EDA">
        <w:rPr>
          <w:i/>
        </w:rPr>
        <w:t>public static void main(String args[ ])</w:t>
      </w:r>
    </w:p>
    <w:p w14:paraId="2CA5986B" w14:textId="77777777" w:rsidR="006A493E" w:rsidRPr="00566C2F" w:rsidRDefault="006A493E" w:rsidP="009B1F9D">
      <w:pPr>
        <w:jc w:val="both"/>
      </w:pPr>
      <w:r w:rsidRPr="00566C2F">
        <w:t>Đây là phương thức chính, từ đây chương trình bắt đầu việc thực thi của mình. Tất cả các ứng dụng java đều sử dụng một phương thức main này.</w:t>
      </w:r>
    </w:p>
    <w:p w14:paraId="67D511CB" w14:textId="77777777" w:rsidR="006A493E" w:rsidRPr="00566C2F" w:rsidRDefault="006A493E" w:rsidP="009B1F9D">
      <w:pPr>
        <w:jc w:val="both"/>
      </w:pPr>
      <w:r w:rsidRPr="00566C2F">
        <w:t>• Từ khoá public là một chỉ định truy xuất. Nó cho biết thành viên của lớp có thể được truy xuất từ bất cứ đâu trong chương trình.</w:t>
      </w:r>
    </w:p>
    <w:p w14:paraId="7418792D" w14:textId="77777777" w:rsidR="006A493E" w:rsidRPr="00566C2F" w:rsidRDefault="006A493E" w:rsidP="009B1F9D">
      <w:pPr>
        <w:jc w:val="both"/>
      </w:pPr>
      <w:r w:rsidRPr="00566C2F">
        <w:t>• Từ khoá static cho phép main được gọi tới mà không cần tạo ra một thể hiện (instance) của lớp. Nó không phụ thuộc vào các thể hiện của lớp được tạo ra.</w:t>
      </w:r>
    </w:p>
    <w:p w14:paraId="69EDAAC8" w14:textId="77777777" w:rsidR="006A493E" w:rsidRPr="00566C2F" w:rsidRDefault="006A493E" w:rsidP="009B1F9D">
      <w:pPr>
        <w:jc w:val="both"/>
      </w:pPr>
      <w:r w:rsidRPr="00566C2F">
        <w:t>• Từ khoá void thông báo cho máy tính biết rằng phương thức sẽ không trả lại bất cứ giá trị nào khi thực thi chương trình.</w:t>
      </w:r>
    </w:p>
    <w:p w14:paraId="5DBDA92D" w14:textId="77777777" w:rsidR="006A493E" w:rsidRPr="00566C2F" w:rsidRDefault="006A493E" w:rsidP="009B1F9D">
      <w:pPr>
        <w:jc w:val="both"/>
      </w:pPr>
      <w:r w:rsidRPr="00566C2F">
        <w:lastRenderedPageBreak/>
        <w:t>• String args[] là tham số dùng trong phương thức main. Khi không có một thông tin nào được chuyển vào main, phương thức được thực hiện với các dữ liệu rỗng – không có gì trong dấu ngoặc đơn.</w:t>
      </w:r>
    </w:p>
    <w:p w14:paraId="500FFA1D" w14:textId="77777777" w:rsidR="006A493E" w:rsidRPr="00566C2F" w:rsidRDefault="006A493E" w:rsidP="009B1F9D">
      <w:pPr>
        <w:jc w:val="both"/>
      </w:pPr>
      <w:r w:rsidRPr="00566C2F">
        <w:t>• System.out.println(“Hello World”); Dòng lệnh này hiển thị chuỗi “Hello World” trên màn hình. Lệnh println() cho phép hiển thị chuỗi được truyền vào lên màn hình.</w:t>
      </w:r>
    </w:p>
    <w:p w14:paraId="0FFB116A" w14:textId="77777777" w:rsidR="006A493E" w:rsidRPr="00566C2F" w:rsidRDefault="006A493E" w:rsidP="00B37DA6">
      <w:pPr>
        <w:pStyle w:val="Heading3"/>
        <w:ind w:firstLine="0"/>
      </w:pPr>
      <w:bookmarkStart w:id="41" w:name="_Toc111103955"/>
      <w:r w:rsidRPr="00566C2F">
        <w:t>2.8.2. Chương trình ứng dụng nhúng</w:t>
      </w:r>
      <w:bookmarkEnd w:id="41"/>
    </w:p>
    <w:p w14:paraId="2DD7D20C" w14:textId="77777777" w:rsidR="006A493E" w:rsidRPr="00566C2F" w:rsidRDefault="006A493E" w:rsidP="009B1F9D">
      <w:pPr>
        <w:jc w:val="both"/>
        <w:rPr>
          <w:lang w:val="fr-FR"/>
        </w:rPr>
      </w:pPr>
      <w:r w:rsidRPr="00566C2F">
        <w:t xml:space="preserve">Applet là một chương trình Java có thể chạy trong các trình duyệt web có hỗ trợ Java. Tất cả các applet đều là các lớp con của lớp Applet. </w:t>
      </w:r>
      <w:r w:rsidRPr="00566C2F">
        <w:rPr>
          <w:lang w:val="fr-FR"/>
        </w:rPr>
        <w:t>Để tạo applet, ta cần import hai gói sau:</w:t>
      </w:r>
    </w:p>
    <w:p w14:paraId="4BA1D539" w14:textId="77777777" w:rsidR="006A493E" w:rsidRPr="00566C2F" w:rsidRDefault="006A493E" w:rsidP="009B1F9D">
      <w:pPr>
        <w:jc w:val="both"/>
        <w:rPr>
          <w:i/>
          <w:lang w:val="fr-FR"/>
        </w:rPr>
      </w:pPr>
      <w:r w:rsidRPr="00566C2F">
        <w:rPr>
          <w:i/>
          <w:lang w:val="fr-FR"/>
        </w:rPr>
        <w:t>import java.applet.*;</w:t>
      </w:r>
    </w:p>
    <w:p w14:paraId="1A7DD4C2" w14:textId="77777777" w:rsidR="006A493E" w:rsidRPr="00566C2F" w:rsidRDefault="006A493E" w:rsidP="009B1F9D">
      <w:pPr>
        <w:jc w:val="both"/>
        <w:rPr>
          <w:i/>
        </w:rPr>
      </w:pPr>
      <w:r w:rsidRPr="00566C2F">
        <w:rPr>
          <w:i/>
        </w:rPr>
        <w:t>import java.awt.*;</w:t>
      </w:r>
    </w:p>
    <w:p w14:paraId="6857E347" w14:textId="77777777" w:rsidR="006A493E" w:rsidRPr="00566C2F" w:rsidRDefault="006A493E" w:rsidP="009B1F9D">
      <w:pPr>
        <w:pStyle w:val="ListParagraph"/>
        <w:numPr>
          <w:ilvl w:val="0"/>
          <w:numId w:val="11"/>
        </w:numPr>
        <w:jc w:val="both"/>
        <w:rPr>
          <w:lang w:val="fr-FR"/>
        </w:rPr>
      </w:pPr>
      <w:r w:rsidRPr="00566C2F">
        <w:rPr>
          <w:lang w:val="fr-FR"/>
        </w:rPr>
        <w:t>Cấu trúc của một Applet:</w:t>
      </w:r>
    </w:p>
    <w:p w14:paraId="0EB6FB9B" w14:textId="77777777" w:rsidR="006A493E" w:rsidRPr="00566C2F" w:rsidRDefault="006A493E" w:rsidP="009B1F9D">
      <w:pPr>
        <w:pStyle w:val="ListParagraph"/>
        <w:ind w:left="780"/>
        <w:jc w:val="both"/>
        <w:rPr>
          <w:i/>
        </w:rPr>
      </w:pPr>
      <w:r w:rsidRPr="00566C2F">
        <w:rPr>
          <w:i/>
        </w:rPr>
        <w:t>public class &lt;Tên lớp applet&gt; extends Applet{</w:t>
      </w:r>
    </w:p>
    <w:p w14:paraId="1CDF1080" w14:textId="77777777" w:rsidR="006A493E" w:rsidRPr="00566C2F" w:rsidRDefault="006A493E" w:rsidP="009B1F9D">
      <w:pPr>
        <w:pStyle w:val="ListParagraph"/>
        <w:ind w:left="780"/>
        <w:jc w:val="both"/>
        <w:rPr>
          <w:i/>
        </w:rPr>
      </w:pPr>
      <w:r w:rsidRPr="00566C2F">
        <w:rPr>
          <w:i/>
        </w:rPr>
        <w:t>… // Các thuộc tính</w:t>
      </w:r>
    </w:p>
    <w:p w14:paraId="3488B1E7" w14:textId="77777777" w:rsidR="006A493E" w:rsidRPr="00566C2F" w:rsidRDefault="006A493E" w:rsidP="009B1F9D">
      <w:pPr>
        <w:pStyle w:val="ListParagraph"/>
        <w:ind w:left="780"/>
        <w:jc w:val="both"/>
        <w:rPr>
          <w:i/>
        </w:rPr>
      </w:pPr>
      <w:r w:rsidRPr="00566C2F">
        <w:rPr>
          <w:i/>
        </w:rPr>
        <w:t>public void init(){…}</w:t>
      </w:r>
    </w:p>
    <w:p w14:paraId="7B1DB59E" w14:textId="77777777" w:rsidR="006A493E" w:rsidRPr="00566C2F" w:rsidRDefault="006A493E" w:rsidP="009B1F9D">
      <w:pPr>
        <w:pStyle w:val="ListParagraph"/>
        <w:ind w:left="780"/>
        <w:jc w:val="both"/>
        <w:rPr>
          <w:i/>
        </w:rPr>
      </w:pPr>
      <w:r w:rsidRPr="00566C2F">
        <w:rPr>
          <w:i/>
        </w:rPr>
        <w:t>public void start(){…}</w:t>
      </w:r>
    </w:p>
    <w:p w14:paraId="3DCD7246" w14:textId="77777777" w:rsidR="006A493E" w:rsidRPr="00566C2F" w:rsidRDefault="006A493E" w:rsidP="009B1F9D">
      <w:pPr>
        <w:pStyle w:val="ListParagraph"/>
        <w:ind w:left="780"/>
        <w:jc w:val="both"/>
        <w:rPr>
          <w:i/>
        </w:rPr>
      </w:pPr>
      <w:r w:rsidRPr="00566C2F">
        <w:rPr>
          <w:i/>
        </w:rPr>
        <w:t>public void stop(){…}</w:t>
      </w:r>
    </w:p>
    <w:p w14:paraId="0DA5B549" w14:textId="77777777" w:rsidR="006A493E" w:rsidRPr="00566C2F" w:rsidRDefault="006A493E" w:rsidP="009B1F9D">
      <w:pPr>
        <w:pStyle w:val="ListParagraph"/>
        <w:ind w:left="780"/>
        <w:jc w:val="both"/>
        <w:rPr>
          <w:i/>
        </w:rPr>
      </w:pPr>
      <w:r w:rsidRPr="00566C2F">
        <w:rPr>
          <w:i/>
        </w:rPr>
        <w:t>public void destroy(){…}</w:t>
      </w:r>
    </w:p>
    <w:p w14:paraId="29285A6F" w14:textId="77777777" w:rsidR="006A493E" w:rsidRPr="00566C2F" w:rsidRDefault="006A493E" w:rsidP="009B1F9D">
      <w:pPr>
        <w:pStyle w:val="ListParagraph"/>
        <w:ind w:left="780"/>
        <w:jc w:val="both"/>
        <w:rPr>
          <w:i/>
        </w:rPr>
      </w:pPr>
      <w:r w:rsidRPr="00566C2F">
        <w:rPr>
          <w:i/>
        </w:rPr>
        <w:t>… // Các phương thức khác</w:t>
      </w:r>
    </w:p>
    <w:p w14:paraId="0C220E8C" w14:textId="77777777" w:rsidR="006A493E" w:rsidRPr="00566C2F" w:rsidRDefault="006A493E" w:rsidP="009B1F9D">
      <w:pPr>
        <w:pStyle w:val="ListParagraph"/>
        <w:ind w:left="780"/>
        <w:jc w:val="both"/>
        <w:rPr>
          <w:i/>
        </w:rPr>
      </w:pPr>
      <w:r w:rsidRPr="00566C2F">
        <w:rPr>
          <w:i/>
        </w:rPr>
        <w:t>}</w:t>
      </w:r>
    </w:p>
    <w:p w14:paraId="1194C982" w14:textId="77777777" w:rsidR="006A493E" w:rsidRPr="00566C2F" w:rsidRDefault="006A493E" w:rsidP="009B1F9D">
      <w:pPr>
        <w:jc w:val="both"/>
      </w:pPr>
      <w:r w:rsidRPr="00566C2F">
        <w:t>Các phương thức cơ bản của một applet:</w:t>
      </w:r>
    </w:p>
    <w:p w14:paraId="14033FFE" w14:textId="77777777" w:rsidR="006A493E" w:rsidRPr="00566C2F" w:rsidRDefault="006A493E" w:rsidP="009B1F9D">
      <w:pPr>
        <w:jc w:val="both"/>
      </w:pPr>
      <w:r w:rsidRPr="00566C2F">
        <w:t>• init(): Khởi tạo các tham số, nếu có, của applet.</w:t>
      </w:r>
    </w:p>
    <w:p w14:paraId="5BBABCDA" w14:textId="77777777" w:rsidR="006A493E" w:rsidRPr="00566C2F" w:rsidRDefault="006A493E" w:rsidP="009B1F9D">
      <w:pPr>
        <w:jc w:val="both"/>
      </w:pPr>
      <w:r w:rsidRPr="00566C2F">
        <w:t>• start(): Applet bắt đầu hoạt động</w:t>
      </w:r>
    </w:p>
    <w:p w14:paraId="25EBDF46" w14:textId="77777777" w:rsidR="006A493E" w:rsidRPr="00566C2F" w:rsidRDefault="006A493E" w:rsidP="009B1F9D">
      <w:pPr>
        <w:jc w:val="both"/>
      </w:pPr>
      <w:r w:rsidRPr="00566C2F">
        <w:t>• stop(): Chấm dứt hoạt động của applet.</w:t>
      </w:r>
    </w:p>
    <w:p w14:paraId="64E13F5E" w14:textId="77777777" w:rsidR="006A493E" w:rsidRPr="00566C2F" w:rsidRDefault="006A493E" w:rsidP="009B1F9D">
      <w:pPr>
        <w:jc w:val="both"/>
      </w:pPr>
      <w:r w:rsidRPr="00566C2F">
        <w:t>• destroy(): Thực hiện các thao tác dọn d p trước khi thoát khỏi applet.</w:t>
      </w:r>
    </w:p>
    <w:p w14:paraId="3048E92B" w14:textId="77777777" w:rsidR="006A493E" w:rsidRPr="00566C2F" w:rsidRDefault="006A493E" w:rsidP="009B1F9D">
      <w:pPr>
        <w:jc w:val="both"/>
        <w:rPr>
          <w:b/>
        </w:rPr>
      </w:pPr>
      <w:r w:rsidRPr="00566C2F">
        <w:rPr>
          <w:b/>
        </w:rPr>
        <w:t>Lưu ý:</w:t>
      </w:r>
    </w:p>
    <w:p w14:paraId="7825DF4C" w14:textId="77777777" w:rsidR="006A493E" w:rsidRPr="00566C2F" w:rsidRDefault="006A493E" w:rsidP="009B1F9D">
      <w:pPr>
        <w:jc w:val="both"/>
      </w:pPr>
      <w:r w:rsidRPr="00566C2F">
        <w:t>• Không phải tất cả các applet đều phải cài đặt đầy đủ 4 phương thức cơ bản trên. Applet còn có thể cài đặt một số phương thức tuỳ chọn (không bắt buộc) sau:</w:t>
      </w:r>
    </w:p>
    <w:p w14:paraId="5FF46E27" w14:textId="77777777" w:rsidR="006A493E" w:rsidRPr="00566C2F" w:rsidRDefault="006A493E" w:rsidP="009B1F9D">
      <w:pPr>
        <w:jc w:val="both"/>
      </w:pPr>
      <w:r w:rsidRPr="00566C2F">
        <w:lastRenderedPageBreak/>
        <w:t>• paint(Graphics): Ph</w:t>
      </w:r>
      <w:r w:rsidR="003D4BEA" w:rsidRPr="00566C2F">
        <w:t>ư</w:t>
      </w:r>
      <w:r w:rsidRPr="00566C2F">
        <w:t>ơng thức vẽ các đối t</w:t>
      </w:r>
      <w:r w:rsidR="003D4BEA" w:rsidRPr="00566C2F">
        <w:t>ư</w:t>
      </w:r>
      <w:r w:rsidRPr="00566C2F">
        <w:t>ợng giao diện bên trong applet. Các thao tác vẽ này đ</w:t>
      </w:r>
      <w:r w:rsidR="003D4BEA" w:rsidRPr="00566C2F">
        <w:t>ư</w:t>
      </w:r>
      <w:r w:rsidRPr="00566C2F">
        <w:t>ợc thực hiện bởi đối t</w:t>
      </w:r>
      <w:r w:rsidR="003D4BEA" w:rsidRPr="00566C2F">
        <w:t>ư</w:t>
      </w:r>
      <w:r w:rsidRPr="00566C2F">
        <w:t>ợng đồ hoạ Graphics (là tham số đầu vào).</w:t>
      </w:r>
    </w:p>
    <w:p w14:paraId="3F32BEA3" w14:textId="77777777" w:rsidR="006A493E" w:rsidRPr="00566C2F" w:rsidRDefault="006A493E" w:rsidP="009B1F9D">
      <w:pPr>
        <w:jc w:val="both"/>
      </w:pPr>
      <w:r w:rsidRPr="00566C2F">
        <w:t>• repaint(): Dùng để vẽ lại các đối t</w:t>
      </w:r>
      <w:r w:rsidR="003D4BEA" w:rsidRPr="00566C2F">
        <w:t>ư</w:t>
      </w:r>
      <w:r w:rsidRPr="00566C2F">
        <w:t>ợng trong applet. Ph</w:t>
      </w:r>
      <w:r w:rsidR="003D4BEA" w:rsidRPr="00566C2F">
        <w:t>ư</w:t>
      </w:r>
      <w:r w:rsidRPr="00566C2F">
        <w:t>ơng thức này sẽ tự động gọi ph</w:t>
      </w:r>
      <w:r w:rsidR="003D4BEA" w:rsidRPr="00566C2F">
        <w:t>ư</w:t>
      </w:r>
      <w:r w:rsidRPr="00566C2F">
        <w:t>ơng thức update().</w:t>
      </w:r>
    </w:p>
    <w:p w14:paraId="18C83F58" w14:textId="77777777" w:rsidR="006A493E" w:rsidRPr="00566C2F" w:rsidRDefault="006A493E" w:rsidP="009B1F9D">
      <w:pPr>
        <w:jc w:val="both"/>
      </w:pPr>
      <w:r w:rsidRPr="00566C2F">
        <w:t>• update(Graphics): Ph</w:t>
      </w:r>
      <w:r w:rsidR="003D4BEA" w:rsidRPr="00566C2F">
        <w:t>ư</w:t>
      </w:r>
      <w:r w:rsidRPr="00566C2F">
        <w:t>ơng thức này đ</w:t>
      </w:r>
      <w:r w:rsidR="003D4BEA" w:rsidRPr="00566C2F">
        <w:t>ư</w:t>
      </w:r>
      <w:r w:rsidRPr="00566C2F">
        <w:t>ợc gọi sau khi thực hiện ph</w:t>
      </w:r>
      <w:r w:rsidR="003D4BEA" w:rsidRPr="00566C2F">
        <w:t>ư</w:t>
      </w:r>
      <w:r w:rsidRPr="00566C2F">
        <w:t>ơng thức paint nhằm tăng hiệu quả vẽ. Ph</w:t>
      </w:r>
      <w:r w:rsidR="003D4BEA" w:rsidRPr="00566C2F">
        <w:t>ư</w:t>
      </w:r>
      <w:r w:rsidRPr="00566C2F">
        <w:t>ơng này sẽ tự động gọi ph</w:t>
      </w:r>
      <w:r w:rsidR="003D4BEA" w:rsidRPr="00566C2F">
        <w:t>ư</w:t>
      </w:r>
      <w:r w:rsidRPr="00566C2F">
        <w:t>ơng thức paint().</w:t>
      </w:r>
    </w:p>
    <w:p w14:paraId="5532DB6C" w14:textId="77777777" w:rsidR="006A493E" w:rsidRPr="00566C2F" w:rsidRDefault="006A493E" w:rsidP="009B1F9D">
      <w:pPr>
        <w:jc w:val="both"/>
      </w:pPr>
      <w:r w:rsidRPr="00566C2F">
        <w:t>Ví dụ: cài đặt một applet đơn giản vẽ ra chuỗi “hello word!”</w:t>
      </w:r>
    </w:p>
    <w:p w14:paraId="1B18B0E1" w14:textId="77777777" w:rsidR="006A493E" w:rsidRPr="00566C2F" w:rsidRDefault="006A493E" w:rsidP="009B1F9D">
      <w:pPr>
        <w:ind w:left="720"/>
        <w:jc w:val="both"/>
        <w:rPr>
          <w:i/>
          <w:lang w:val="fr-FR"/>
        </w:rPr>
      </w:pPr>
      <w:r w:rsidRPr="00566C2F">
        <w:rPr>
          <w:i/>
          <w:lang w:val="fr-FR"/>
        </w:rPr>
        <w:t>import java.awt.*;</w:t>
      </w:r>
    </w:p>
    <w:p w14:paraId="1D4657C5" w14:textId="77777777" w:rsidR="006A493E" w:rsidRPr="00566C2F" w:rsidRDefault="006A493E" w:rsidP="009B1F9D">
      <w:pPr>
        <w:ind w:left="720"/>
        <w:jc w:val="both"/>
        <w:rPr>
          <w:i/>
          <w:lang w:val="fr-FR"/>
        </w:rPr>
      </w:pPr>
      <w:r w:rsidRPr="00566C2F">
        <w:rPr>
          <w:i/>
          <w:lang w:val="fr-FR"/>
        </w:rPr>
        <w:t>import java.applet.*;</w:t>
      </w:r>
    </w:p>
    <w:p w14:paraId="2EA1E49A" w14:textId="77777777" w:rsidR="006A493E" w:rsidRPr="00566C2F" w:rsidRDefault="006A493E" w:rsidP="009B1F9D">
      <w:pPr>
        <w:ind w:left="720"/>
        <w:jc w:val="both"/>
        <w:rPr>
          <w:i/>
        </w:rPr>
      </w:pPr>
      <w:r w:rsidRPr="00566C2F">
        <w:rPr>
          <w:i/>
        </w:rPr>
        <w:t>public class SimpleApplet extends Applet{</w:t>
      </w:r>
    </w:p>
    <w:p w14:paraId="13CBBF17" w14:textId="77777777" w:rsidR="006A493E" w:rsidRPr="00566C2F" w:rsidRDefault="006A493E" w:rsidP="009B1F9D">
      <w:pPr>
        <w:ind w:left="720"/>
        <w:jc w:val="both"/>
        <w:rPr>
          <w:i/>
        </w:rPr>
      </w:pPr>
      <w:r w:rsidRPr="00566C2F">
        <w:rPr>
          <w:i/>
        </w:rPr>
        <w:t>public void paint(Graphics g){</w:t>
      </w:r>
    </w:p>
    <w:p w14:paraId="0A6E925A" w14:textId="77777777" w:rsidR="006A493E" w:rsidRPr="00566C2F" w:rsidRDefault="006A493E" w:rsidP="009B1F9D">
      <w:pPr>
        <w:ind w:left="720"/>
        <w:jc w:val="both"/>
        <w:rPr>
          <w:i/>
        </w:rPr>
      </w:pPr>
      <w:r w:rsidRPr="00566C2F">
        <w:rPr>
          <w:i/>
        </w:rPr>
        <w:t>g.drawString( “ Hello world!”,50,50);</w:t>
      </w:r>
    </w:p>
    <w:p w14:paraId="4EF134A0" w14:textId="77777777" w:rsidR="006A493E" w:rsidRPr="00566C2F" w:rsidRDefault="006A493E" w:rsidP="009B1F9D">
      <w:pPr>
        <w:ind w:left="720"/>
        <w:jc w:val="both"/>
        <w:rPr>
          <w:i/>
        </w:rPr>
      </w:pPr>
      <w:r w:rsidRPr="00566C2F">
        <w:rPr>
          <w:i/>
        </w:rPr>
        <w:t>} }</w:t>
      </w:r>
    </w:p>
    <w:p w14:paraId="167CC53B" w14:textId="77777777" w:rsidR="006A493E" w:rsidRPr="00566C2F" w:rsidRDefault="006A493E" w:rsidP="009B1F9D">
      <w:pPr>
        <w:jc w:val="both"/>
        <w:rPr>
          <w:b/>
        </w:rPr>
      </w:pPr>
      <w:r w:rsidRPr="00566C2F">
        <w:rPr>
          <w:b/>
        </w:rPr>
        <w:t>* Sử dụng applet</w:t>
      </w:r>
    </w:p>
    <w:p w14:paraId="4BA71983" w14:textId="77777777" w:rsidR="006A493E" w:rsidRPr="00566C2F" w:rsidRDefault="006A493E" w:rsidP="009B1F9D">
      <w:pPr>
        <w:jc w:val="both"/>
      </w:pPr>
      <w:r w:rsidRPr="00566C2F">
        <w:t>Applet không thể chạy nh</w:t>
      </w:r>
      <w:r w:rsidR="003D4BEA" w:rsidRPr="00566C2F">
        <w:t>ư</w:t>
      </w:r>
      <w:r w:rsidRPr="00566C2F">
        <w:t xml:space="preserve"> một ứng dụng Java độc lập (nó không có hàm main), mà nó chỉ chạy đ</w:t>
      </w:r>
      <w:r w:rsidR="003D4BEA" w:rsidRPr="00566C2F">
        <w:t>ư</w:t>
      </w:r>
      <w:r w:rsidRPr="00566C2F">
        <w:t>ợc khi đ</w:t>
      </w:r>
      <w:r w:rsidR="003D4BEA" w:rsidRPr="00566C2F">
        <w:t>ư</w:t>
      </w:r>
      <w:r w:rsidRPr="00566C2F">
        <w:t>ợc nhúng trong một trang HTML (đuôi .htm, .html) và chạy bằng một trình duyệt web thông th</w:t>
      </w:r>
      <w:r w:rsidR="003D4BEA" w:rsidRPr="00566C2F">
        <w:t>ư</w:t>
      </w:r>
      <w:r w:rsidRPr="00566C2F">
        <w:t>ờng.</w:t>
      </w:r>
    </w:p>
    <w:p w14:paraId="648A8F74" w14:textId="77777777" w:rsidR="006A493E" w:rsidRPr="00566C2F" w:rsidRDefault="006A493E" w:rsidP="009B1F9D">
      <w:pPr>
        <w:jc w:val="both"/>
      </w:pPr>
      <w:r w:rsidRPr="00566C2F">
        <w:t>Các b</w:t>
      </w:r>
      <w:r w:rsidR="003D4BEA" w:rsidRPr="00566C2F">
        <w:t>ư</w:t>
      </w:r>
      <w:r w:rsidRPr="00566C2F">
        <w:t>ớc xây dựng và sử dụng một applet bao gồm:</w:t>
      </w:r>
    </w:p>
    <w:p w14:paraId="32AE3F51" w14:textId="77777777" w:rsidR="006A493E" w:rsidRPr="00566C2F" w:rsidRDefault="006A493E" w:rsidP="009B1F9D">
      <w:pPr>
        <w:jc w:val="both"/>
      </w:pPr>
      <w:r w:rsidRPr="00566C2F">
        <w:t>• Biên dịch mã nguồn thành lớp .class</w:t>
      </w:r>
    </w:p>
    <w:p w14:paraId="61BFC8A9" w14:textId="77777777" w:rsidR="006A493E" w:rsidRPr="00566C2F" w:rsidRDefault="006A493E" w:rsidP="009B1F9D">
      <w:pPr>
        <w:jc w:val="both"/>
      </w:pPr>
      <w:r w:rsidRPr="00566C2F">
        <w:t>• Nhúng mã .class của applet vào trang html.</w:t>
      </w:r>
    </w:p>
    <w:p w14:paraId="1581EB1E" w14:textId="77777777" w:rsidR="006A493E" w:rsidRPr="00566C2F" w:rsidRDefault="006A493E" w:rsidP="009B1F9D">
      <w:pPr>
        <w:jc w:val="both"/>
      </w:pPr>
      <w:r w:rsidRPr="00566C2F">
        <w:t>Để nhúng một applet vào một trang html, ta dùng thẻ (tag) &lt;Applet&gt;:</w:t>
      </w:r>
    </w:p>
    <w:p w14:paraId="34258AB5" w14:textId="77777777" w:rsidR="006A493E" w:rsidRPr="00566C2F" w:rsidRDefault="006A493E" w:rsidP="009B1F9D">
      <w:pPr>
        <w:jc w:val="both"/>
      </w:pPr>
      <w:r w:rsidRPr="00566C2F">
        <w:t>Trong trang myHtml.htm có chứa nội dung nh</w:t>
      </w:r>
      <w:r w:rsidR="003D4BEA" w:rsidRPr="00566C2F">
        <w:t>ư</w:t>
      </w:r>
      <w:r w:rsidRPr="00566C2F">
        <w:t xml:space="preserve"> sau:</w:t>
      </w:r>
    </w:p>
    <w:p w14:paraId="1F470D0F" w14:textId="77777777" w:rsidR="006A493E" w:rsidRPr="00566C2F" w:rsidRDefault="006A493E" w:rsidP="009B1F9D">
      <w:pPr>
        <w:ind w:left="1440"/>
        <w:jc w:val="both"/>
        <w:rPr>
          <w:i/>
        </w:rPr>
      </w:pPr>
      <w:r w:rsidRPr="00566C2F">
        <w:rPr>
          <w:i/>
        </w:rPr>
        <w:t>&lt;HTML&gt;</w:t>
      </w:r>
    </w:p>
    <w:p w14:paraId="03CCC0FC" w14:textId="77777777" w:rsidR="006A493E" w:rsidRPr="00566C2F" w:rsidRDefault="006A493E" w:rsidP="009B1F9D">
      <w:pPr>
        <w:ind w:left="1440"/>
        <w:jc w:val="both"/>
        <w:rPr>
          <w:i/>
        </w:rPr>
      </w:pPr>
      <w:r w:rsidRPr="00566C2F">
        <w:rPr>
          <w:i/>
        </w:rPr>
        <w:t>&lt;HEAD&gt;</w:t>
      </w:r>
    </w:p>
    <w:p w14:paraId="6114306D" w14:textId="77777777" w:rsidR="006A493E" w:rsidRPr="00566C2F" w:rsidRDefault="006A493E" w:rsidP="009B1F9D">
      <w:pPr>
        <w:ind w:left="1440"/>
        <w:jc w:val="both"/>
        <w:rPr>
          <w:i/>
        </w:rPr>
      </w:pPr>
      <w:r w:rsidRPr="00566C2F">
        <w:rPr>
          <w:i/>
        </w:rPr>
        <w:t>&lt;TITLE&gt; A simple applet &lt;/TITLE&gt;</w:t>
      </w:r>
    </w:p>
    <w:p w14:paraId="5E92BE3B" w14:textId="77777777" w:rsidR="006A493E" w:rsidRPr="00566C2F" w:rsidRDefault="006A493E" w:rsidP="009B1F9D">
      <w:pPr>
        <w:ind w:left="1440"/>
        <w:jc w:val="both"/>
        <w:rPr>
          <w:i/>
        </w:rPr>
      </w:pPr>
      <w:r w:rsidRPr="00566C2F">
        <w:rPr>
          <w:i/>
        </w:rPr>
        <w:t>&lt;/HEAD&gt;</w:t>
      </w:r>
    </w:p>
    <w:p w14:paraId="3E98C835" w14:textId="77777777" w:rsidR="006A493E" w:rsidRPr="00566C2F" w:rsidRDefault="006A493E" w:rsidP="009B1F9D">
      <w:pPr>
        <w:ind w:left="1440"/>
        <w:jc w:val="both"/>
        <w:rPr>
          <w:i/>
        </w:rPr>
      </w:pPr>
      <w:r w:rsidRPr="00566C2F">
        <w:rPr>
          <w:i/>
        </w:rPr>
        <w:t>&lt;BODY&gt;</w:t>
      </w:r>
    </w:p>
    <w:p w14:paraId="06456CE1" w14:textId="77777777" w:rsidR="006A493E" w:rsidRPr="00566C2F" w:rsidRDefault="006A493E" w:rsidP="009B1F9D">
      <w:pPr>
        <w:ind w:left="1440"/>
        <w:jc w:val="both"/>
        <w:rPr>
          <w:i/>
        </w:rPr>
      </w:pPr>
      <w:r w:rsidRPr="00566C2F">
        <w:rPr>
          <w:i/>
        </w:rPr>
        <w:t>This is the output of applet:</w:t>
      </w:r>
    </w:p>
    <w:p w14:paraId="306E9C20" w14:textId="77777777" w:rsidR="006A493E" w:rsidRPr="00566C2F" w:rsidRDefault="006A493E" w:rsidP="009B1F9D">
      <w:pPr>
        <w:ind w:left="1440"/>
        <w:jc w:val="both"/>
        <w:rPr>
          <w:i/>
        </w:rPr>
      </w:pPr>
      <w:r w:rsidRPr="00566C2F">
        <w:rPr>
          <w:i/>
        </w:rPr>
        <w:t>&lt;APPLET CODE = “SimpleApplet.class” WIDTH=200 HEIGHT=20&gt;</w:t>
      </w:r>
    </w:p>
    <w:p w14:paraId="1E684DCB" w14:textId="77777777" w:rsidR="006A493E" w:rsidRPr="00566C2F" w:rsidRDefault="006A493E" w:rsidP="009B1F9D">
      <w:pPr>
        <w:ind w:left="1440"/>
        <w:jc w:val="both"/>
        <w:rPr>
          <w:i/>
        </w:rPr>
      </w:pPr>
      <w:r w:rsidRPr="00566C2F">
        <w:rPr>
          <w:i/>
        </w:rPr>
        <w:lastRenderedPageBreak/>
        <w:t>&lt;/APPLET&gt;</w:t>
      </w:r>
    </w:p>
    <w:p w14:paraId="227D3A3E" w14:textId="77777777" w:rsidR="006A493E" w:rsidRPr="00566C2F" w:rsidRDefault="006A493E" w:rsidP="009B1F9D">
      <w:pPr>
        <w:ind w:left="1440"/>
        <w:jc w:val="both"/>
        <w:rPr>
          <w:i/>
        </w:rPr>
      </w:pPr>
      <w:r w:rsidRPr="00566C2F">
        <w:rPr>
          <w:i/>
        </w:rPr>
        <w:t>&lt;/BODY&gt;</w:t>
      </w:r>
    </w:p>
    <w:p w14:paraId="393019AA" w14:textId="77777777" w:rsidR="006A493E" w:rsidRPr="00566C2F" w:rsidRDefault="006A493E" w:rsidP="009B1F9D">
      <w:pPr>
        <w:ind w:left="1440"/>
        <w:jc w:val="both"/>
        <w:rPr>
          <w:i/>
        </w:rPr>
      </w:pPr>
      <w:r w:rsidRPr="00566C2F">
        <w:rPr>
          <w:i/>
        </w:rPr>
        <w:t>&lt;/HTML&gt;</w:t>
      </w:r>
    </w:p>
    <w:p w14:paraId="39DC78C5" w14:textId="215375B0" w:rsidR="006A493E" w:rsidRPr="00566C2F" w:rsidRDefault="006A493E" w:rsidP="009B1F9D">
      <w:pPr>
        <w:jc w:val="both"/>
      </w:pPr>
      <w:r w:rsidRPr="00566C2F">
        <w:t>Mở trang myHtml trên các trình duyệt thông th</w:t>
      </w:r>
      <w:r w:rsidR="003D4BEA" w:rsidRPr="00566C2F">
        <w:t>ư</w:t>
      </w:r>
      <w:r w:rsidRPr="00566C2F">
        <w:t>ờng hoặc dùng lệnh appletviewer để chạy</w:t>
      </w:r>
    </w:p>
    <w:p w14:paraId="7E0DE54B" w14:textId="19D6A1AE" w:rsidR="00C374A7" w:rsidRPr="00566C2F" w:rsidRDefault="00EC2890" w:rsidP="00BB3FCF">
      <w:pPr>
        <w:pStyle w:val="Heading2"/>
        <w:spacing w:before="0"/>
        <w:rPr>
          <w:rFonts w:cs="Times New Roman"/>
          <w:color w:val="auto"/>
        </w:rPr>
      </w:pPr>
      <w:bookmarkStart w:id="42" w:name="_Toc111103956"/>
      <w:r w:rsidRPr="00566C2F">
        <w:rPr>
          <w:color w:val="auto"/>
        </w:rPr>
        <w:t>B</w:t>
      </w:r>
      <w:r w:rsidR="00DB1ECA" w:rsidRPr="00566C2F">
        <w:rPr>
          <w:color w:val="auto"/>
        </w:rPr>
        <w:t>ài tập cuối chương</w:t>
      </w:r>
      <w:bookmarkEnd w:id="42"/>
    </w:p>
    <w:p w14:paraId="572EB47D" w14:textId="3E1969B6" w:rsidR="00940C5B" w:rsidRPr="00940C5B" w:rsidRDefault="00EE503B" w:rsidP="00940C5B">
      <w:pPr>
        <w:jc w:val="both"/>
        <w:rPr>
          <w:rFonts w:cs="Times New Roman"/>
          <w:szCs w:val="26"/>
        </w:rPr>
      </w:pPr>
      <w:r>
        <w:rPr>
          <w:rFonts w:cs="Times New Roman"/>
          <w:szCs w:val="26"/>
        </w:rPr>
        <w:t>2</w:t>
      </w:r>
      <w:r w:rsidR="00940C5B">
        <w:rPr>
          <w:rFonts w:cs="Times New Roman"/>
          <w:szCs w:val="26"/>
        </w:rPr>
        <w:t>.</w:t>
      </w:r>
      <w:r>
        <w:rPr>
          <w:rFonts w:cs="Times New Roman"/>
          <w:szCs w:val="26"/>
        </w:rPr>
        <w:t>5</w:t>
      </w:r>
      <w:r w:rsidR="00940C5B">
        <w:rPr>
          <w:rFonts w:cs="Times New Roman"/>
          <w:szCs w:val="26"/>
        </w:rPr>
        <w:t xml:space="preserve">. </w:t>
      </w:r>
      <w:r w:rsidR="00940C5B" w:rsidRPr="00940C5B">
        <w:rPr>
          <w:rFonts w:cs="Times New Roman"/>
          <w:szCs w:val="26"/>
        </w:rPr>
        <w:t>Gói nào trong java chứa lớp Scanner dùng để nhập dữ liệu từ bàn phím?</w:t>
      </w:r>
    </w:p>
    <w:p w14:paraId="202C83A3" w14:textId="1E461150" w:rsidR="00940C5B" w:rsidRPr="00940C5B" w:rsidRDefault="00940C5B" w:rsidP="00940C5B">
      <w:pPr>
        <w:ind w:left="720"/>
        <w:jc w:val="both"/>
        <w:rPr>
          <w:rFonts w:cs="Times New Roman"/>
          <w:szCs w:val="26"/>
          <w:lang w:val="fr-FR"/>
        </w:rPr>
      </w:pPr>
      <w:r w:rsidRPr="00940C5B">
        <w:rPr>
          <w:rFonts w:cs="Times New Roman"/>
          <w:szCs w:val="26"/>
          <w:lang w:val="fr-FR"/>
        </w:rPr>
        <w:t xml:space="preserve">A.  java.net  </w:t>
      </w:r>
    </w:p>
    <w:p w14:paraId="3BC2F865" w14:textId="7D25CB4E" w:rsidR="00940C5B" w:rsidRPr="00940C5B" w:rsidRDefault="00940C5B" w:rsidP="00940C5B">
      <w:pPr>
        <w:ind w:left="720"/>
        <w:jc w:val="both"/>
        <w:rPr>
          <w:rFonts w:cs="Times New Roman"/>
          <w:szCs w:val="26"/>
          <w:lang w:val="fr-FR"/>
        </w:rPr>
      </w:pPr>
      <w:r w:rsidRPr="00940C5B">
        <w:rPr>
          <w:rFonts w:cs="Times New Roman"/>
          <w:szCs w:val="26"/>
          <w:lang w:val="fr-FR"/>
        </w:rPr>
        <w:t>B.  java.io</w:t>
      </w:r>
    </w:p>
    <w:p w14:paraId="07316D44" w14:textId="38EAB3BB" w:rsidR="00940C5B" w:rsidRPr="00E51DAC" w:rsidRDefault="00940C5B" w:rsidP="00940C5B">
      <w:pPr>
        <w:ind w:left="720"/>
        <w:jc w:val="both"/>
        <w:rPr>
          <w:rFonts w:cs="Times New Roman"/>
          <w:szCs w:val="26"/>
          <w:lang w:val="fr-FR"/>
        </w:rPr>
      </w:pPr>
      <w:r w:rsidRPr="00E51DAC">
        <w:rPr>
          <w:rFonts w:cs="Times New Roman"/>
          <w:szCs w:val="26"/>
          <w:lang w:val="fr-FR"/>
        </w:rPr>
        <w:t xml:space="preserve">C.  java.util    </w:t>
      </w:r>
    </w:p>
    <w:p w14:paraId="0A690FB0" w14:textId="77777777" w:rsidR="00940C5B" w:rsidRPr="00E51DAC" w:rsidRDefault="00940C5B" w:rsidP="00940C5B">
      <w:pPr>
        <w:ind w:left="720"/>
        <w:jc w:val="both"/>
        <w:rPr>
          <w:rFonts w:cs="Times New Roman"/>
          <w:szCs w:val="26"/>
          <w:lang w:val="fr-FR"/>
        </w:rPr>
      </w:pPr>
      <w:r w:rsidRPr="00E51DAC">
        <w:rPr>
          <w:rFonts w:cs="Times New Roman"/>
          <w:szCs w:val="26"/>
          <w:lang w:val="fr-FR"/>
        </w:rPr>
        <w:t xml:space="preserve">D. java.awt </w:t>
      </w:r>
    </w:p>
    <w:p w14:paraId="064932F6" w14:textId="6D36C28A" w:rsidR="00940C5B" w:rsidRPr="00E51DAC" w:rsidRDefault="00EE503B" w:rsidP="00940C5B">
      <w:pPr>
        <w:jc w:val="both"/>
        <w:rPr>
          <w:rFonts w:cs="Times New Roman"/>
          <w:szCs w:val="26"/>
          <w:lang w:val="fr-FR"/>
        </w:rPr>
      </w:pPr>
      <w:r w:rsidRPr="00E51DAC">
        <w:rPr>
          <w:rFonts w:cs="Times New Roman"/>
          <w:szCs w:val="26"/>
          <w:lang w:val="fr-FR"/>
        </w:rPr>
        <w:t>2</w:t>
      </w:r>
      <w:r w:rsidR="00940C5B" w:rsidRPr="00E51DAC">
        <w:rPr>
          <w:rFonts w:cs="Times New Roman"/>
          <w:szCs w:val="26"/>
          <w:lang w:val="fr-FR"/>
        </w:rPr>
        <w:t>.</w:t>
      </w:r>
      <w:r w:rsidRPr="00E51DAC">
        <w:rPr>
          <w:rFonts w:cs="Times New Roman"/>
          <w:szCs w:val="26"/>
          <w:lang w:val="fr-FR"/>
        </w:rPr>
        <w:t>6</w:t>
      </w:r>
      <w:r w:rsidR="00940C5B" w:rsidRPr="00E51DAC">
        <w:rPr>
          <w:rFonts w:cs="Times New Roman"/>
          <w:szCs w:val="26"/>
          <w:lang w:val="fr-FR"/>
        </w:rPr>
        <w:t>. Trong câu lệnh sau: public static void main(String[] agrs) thì phần tử agrs[0] chứa giá trị gì?</w:t>
      </w:r>
    </w:p>
    <w:p w14:paraId="373E57F2" w14:textId="6CFE71E1" w:rsidR="00940C5B" w:rsidRPr="00E51DAC" w:rsidRDefault="00940C5B" w:rsidP="00940C5B">
      <w:pPr>
        <w:ind w:left="720"/>
        <w:jc w:val="both"/>
        <w:rPr>
          <w:rFonts w:cs="Times New Roman"/>
          <w:szCs w:val="26"/>
          <w:lang w:val="fr-FR"/>
        </w:rPr>
      </w:pPr>
      <w:r w:rsidRPr="00E51DAC">
        <w:rPr>
          <w:rFonts w:cs="Times New Roman"/>
          <w:szCs w:val="26"/>
          <w:lang w:val="fr-FR"/>
        </w:rPr>
        <w:t xml:space="preserve">A. Tên của chương trình   </w:t>
      </w:r>
    </w:p>
    <w:p w14:paraId="6620A9EC" w14:textId="25ACAD21" w:rsidR="00940C5B" w:rsidRPr="00E51DAC" w:rsidRDefault="00940C5B" w:rsidP="00940C5B">
      <w:pPr>
        <w:ind w:left="720"/>
        <w:jc w:val="both"/>
        <w:rPr>
          <w:rFonts w:cs="Times New Roman"/>
          <w:szCs w:val="26"/>
          <w:lang w:val="fr-FR"/>
        </w:rPr>
      </w:pPr>
      <w:r w:rsidRPr="00E51DAC">
        <w:rPr>
          <w:rFonts w:cs="Times New Roman"/>
          <w:szCs w:val="26"/>
          <w:lang w:val="fr-FR"/>
        </w:rPr>
        <w:t xml:space="preserve">B.   Số lượng tham số       </w:t>
      </w:r>
    </w:p>
    <w:p w14:paraId="64FDFFC7" w14:textId="3440D6A9" w:rsidR="00940C5B" w:rsidRPr="00E51DAC" w:rsidRDefault="00940C5B" w:rsidP="00940C5B">
      <w:pPr>
        <w:ind w:left="720"/>
        <w:jc w:val="both"/>
        <w:rPr>
          <w:rFonts w:cs="Times New Roman"/>
          <w:szCs w:val="26"/>
          <w:lang w:val="fr-FR"/>
        </w:rPr>
      </w:pPr>
      <w:r w:rsidRPr="00E51DAC">
        <w:rPr>
          <w:rFonts w:cs="Times New Roman"/>
          <w:szCs w:val="26"/>
          <w:lang w:val="fr-FR"/>
        </w:rPr>
        <w:t xml:space="preserve">C. Tham số đầu tiên của danh sách tham số </w:t>
      </w:r>
    </w:p>
    <w:p w14:paraId="7F4A641C" w14:textId="3677D8A7" w:rsidR="00940C5B" w:rsidRPr="00E51DAC" w:rsidRDefault="00940C5B" w:rsidP="00940C5B">
      <w:pPr>
        <w:ind w:left="720"/>
        <w:jc w:val="both"/>
        <w:rPr>
          <w:rFonts w:cs="Times New Roman"/>
          <w:szCs w:val="26"/>
          <w:lang w:val="fr-FR"/>
        </w:rPr>
      </w:pPr>
      <w:r w:rsidRPr="00E51DAC">
        <w:rPr>
          <w:rFonts w:cs="Times New Roman"/>
          <w:szCs w:val="26"/>
          <w:lang w:val="fr-FR"/>
        </w:rPr>
        <w:t xml:space="preserve">D.  Không câu nào đúng </w:t>
      </w:r>
    </w:p>
    <w:p w14:paraId="09287EB5" w14:textId="66D98A0B" w:rsidR="00940C5B" w:rsidRPr="00940C5B" w:rsidRDefault="00EE503B" w:rsidP="00940C5B">
      <w:pPr>
        <w:jc w:val="both"/>
        <w:rPr>
          <w:rFonts w:cs="Times New Roman"/>
          <w:szCs w:val="26"/>
          <w:lang w:val="fr-FR"/>
        </w:rPr>
      </w:pPr>
      <w:r>
        <w:rPr>
          <w:rFonts w:cs="Times New Roman"/>
          <w:szCs w:val="26"/>
          <w:lang w:val="fr-FR"/>
        </w:rPr>
        <w:t>2</w:t>
      </w:r>
      <w:r w:rsidR="00940C5B" w:rsidRPr="00940C5B">
        <w:rPr>
          <w:rFonts w:cs="Times New Roman"/>
          <w:szCs w:val="26"/>
          <w:lang w:val="fr-FR"/>
        </w:rPr>
        <w:t>.</w:t>
      </w:r>
      <w:r>
        <w:rPr>
          <w:rFonts w:cs="Times New Roman"/>
          <w:szCs w:val="26"/>
          <w:lang w:val="fr-FR"/>
        </w:rPr>
        <w:t>7</w:t>
      </w:r>
      <w:r w:rsidR="00940C5B" w:rsidRPr="00940C5B">
        <w:rPr>
          <w:rFonts w:cs="Times New Roman"/>
          <w:szCs w:val="26"/>
          <w:lang w:val="fr-FR"/>
        </w:rPr>
        <w:t>. Tên đầu tiên của Java là gì?</w:t>
      </w:r>
    </w:p>
    <w:p w14:paraId="241BED9C" w14:textId="0249C1AD" w:rsidR="00940C5B" w:rsidRPr="00940C5B" w:rsidRDefault="00940C5B" w:rsidP="00940C5B">
      <w:pPr>
        <w:ind w:left="720"/>
        <w:jc w:val="both"/>
        <w:rPr>
          <w:rFonts w:cs="Times New Roman"/>
          <w:szCs w:val="26"/>
        </w:rPr>
      </w:pPr>
      <w:r w:rsidRPr="00940C5B">
        <w:rPr>
          <w:rFonts w:cs="Times New Roman"/>
          <w:szCs w:val="26"/>
        </w:rPr>
        <w:t>A. Java</w:t>
      </w:r>
    </w:p>
    <w:p w14:paraId="704E4579" w14:textId="52A13195" w:rsidR="00940C5B" w:rsidRPr="00940C5B" w:rsidRDefault="00940C5B" w:rsidP="00940C5B">
      <w:pPr>
        <w:ind w:left="720"/>
        <w:jc w:val="both"/>
        <w:rPr>
          <w:rFonts w:cs="Times New Roman"/>
          <w:szCs w:val="26"/>
        </w:rPr>
      </w:pPr>
      <w:r w:rsidRPr="00940C5B">
        <w:rPr>
          <w:rFonts w:cs="Times New Roman"/>
          <w:szCs w:val="26"/>
        </w:rPr>
        <w:t>B.  Oak</w:t>
      </w:r>
    </w:p>
    <w:p w14:paraId="3FACD6C1" w14:textId="247F7789" w:rsidR="00940C5B" w:rsidRPr="00940C5B" w:rsidRDefault="00940C5B" w:rsidP="00940C5B">
      <w:pPr>
        <w:ind w:left="720"/>
        <w:jc w:val="both"/>
        <w:rPr>
          <w:rFonts w:cs="Times New Roman"/>
          <w:szCs w:val="26"/>
        </w:rPr>
      </w:pPr>
      <w:r w:rsidRPr="00940C5B">
        <w:rPr>
          <w:rFonts w:cs="Times New Roman"/>
          <w:szCs w:val="26"/>
        </w:rPr>
        <w:t>C. Cafe</w:t>
      </w:r>
    </w:p>
    <w:p w14:paraId="2EBF4E8B" w14:textId="4919798B" w:rsidR="00940C5B" w:rsidRDefault="00940C5B" w:rsidP="00940C5B">
      <w:pPr>
        <w:ind w:left="720"/>
        <w:jc w:val="both"/>
        <w:rPr>
          <w:rFonts w:cs="Times New Roman"/>
          <w:szCs w:val="26"/>
        </w:rPr>
      </w:pPr>
      <w:r w:rsidRPr="00940C5B">
        <w:rPr>
          <w:rFonts w:cs="Times New Roman"/>
          <w:szCs w:val="26"/>
        </w:rPr>
        <w:t>D. James golings</w:t>
      </w:r>
    </w:p>
    <w:p w14:paraId="7ECBF559" w14:textId="67A9CCC3" w:rsidR="00EE503B" w:rsidRPr="00EE503B" w:rsidRDefault="00EE503B" w:rsidP="00940C5B">
      <w:pPr>
        <w:jc w:val="both"/>
        <w:rPr>
          <w:rFonts w:cs="Times New Roman"/>
          <w:szCs w:val="26"/>
          <w:lang w:val="fr-FR"/>
        </w:rPr>
      </w:pPr>
      <w:r>
        <w:rPr>
          <w:rFonts w:cs="Times New Roman"/>
          <w:szCs w:val="26"/>
          <w:lang w:val="fr-FR"/>
        </w:rPr>
        <w:t>2</w:t>
      </w:r>
      <w:r w:rsidR="00940C5B" w:rsidRPr="00EE503B">
        <w:rPr>
          <w:rFonts w:cs="Times New Roman"/>
          <w:szCs w:val="26"/>
          <w:lang w:val="fr-FR"/>
        </w:rPr>
        <w:t>.</w:t>
      </w:r>
      <w:r>
        <w:rPr>
          <w:rFonts w:cs="Times New Roman"/>
          <w:szCs w:val="26"/>
          <w:lang w:val="fr-FR"/>
        </w:rPr>
        <w:t>8</w:t>
      </w:r>
      <w:r w:rsidR="00940C5B" w:rsidRPr="00EE503B">
        <w:rPr>
          <w:rFonts w:cs="Times New Roman"/>
          <w:szCs w:val="26"/>
          <w:lang w:val="fr-FR"/>
        </w:rPr>
        <w:t>. Java Virtual Machine là gì?</w:t>
      </w:r>
    </w:p>
    <w:p w14:paraId="727C2DE9" w14:textId="77777777" w:rsidR="00EE503B" w:rsidRDefault="00EE503B" w:rsidP="00EE503B">
      <w:pPr>
        <w:ind w:left="720"/>
        <w:jc w:val="both"/>
        <w:rPr>
          <w:rFonts w:cs="Times New Roman"/>
          <w:szCs w:val="26"/>
          <w:lang w:val="fr-FR"/>
        </w:rPr>
      </w:pPr>
      <w:r w:rsidRPr="00EE503B">
        <w:rPr>
          <w:rFonts w:cs="Times New Roman"/>
          <w:szCs w:val="26"/>
          <w:lang w:val="fr-FR"/>
        </w:rPr>
        <w:t>A</w:t>
      </w:r>
      <w:r w:rsidR="00940C5B" w:rsidRPr="00EE503B">
        <w:rPr>
          <w:rFonts w:cs="Times New Roman"/>
          <w:szCs w:val="26"/>
          <w:lang w:val="fr-FR"/>
        </w:rPr>
        <w:t>. Là một thành phần của Java platform dùng để đọc mã bytecode trong file .class</w:t>
      </w:r>
    </w:p>
    <w:p w14:paraId="4B0115BE" w14:textId="77777777" w:rsidR="00EE503B" w:rsidRDefault="00EE503B" w:rsidP="00EE503B">
      <w:pPr>
        <w:ind w:left="720"/>
        <w:jc w:val="both"/>
        <w:rPr>
          <w:rFonts w:cs="Times New Roman"/>
          <w:szCs w:val="26"/>
          <w:lang w:val="fr-FR"/>
        </w:rPr>
      </w:pPr>
      <w:r>
        <w:rPr>
          <w:rFonts w:cs="Times New Roman"/>
          <w:szCs w:val="26"/>
          <w:lang w:val="fr-FR"/>
        </w:rPr>
        <w:t>B</w:t>
      </w:r>
      <w:r w:rsidR="00940C5B" w:rsidRPr="00EE503B">
        <w:rPr>
          <w:rFonts w:cs="Times New Roman"/>
          <w:szCs w:val="26"/>
          <w:lang w:val="fr-FR"/>
        </w:rPr>
        <w:t>. Là chương trình biên dịch của java dùng để biên dịch file nguồn java thành mã bytecode.</w:t>
      </w:r>
    </w:p>
    <w:p w14:paraId="4191B26D" w14:textId="77777777" w:rsidR="00EE503B" w:rsidRDefault="00EE503B" w:rsidP="00EE503B">
      <w:pPr>
        <w:ind w:left="720"/>
        <w:jc w:val="both"/>
        <w:rPr>
          <w:rFonts w:cs="Times New Roman"/>
          <w:szCs w:val="26"/>
          <w:lang w:val="fr-FR"/>
        </w:rPr>
      </w:pPr>
      <w:r>
        <w:rPr>
          <w:rFonts w:cs="Times New Roman"/>
          <w:szCs w:val="26"/>
          <w:lang w:val="fr-FR"/>
        </w:rPr>
        <w:t>C</w:t>
      </w:r>
      <w:r w:rsidR="00940C5B" w:rsidRPr="00EE503B">
        <w:rPr>
          <w:rFonts w:cs="Times New Roman"/>
          <w:szCs w:val="26"/>
          <w:lang w:val="fr-FR"/>
        </w:rPr>
        <w:t>. Là chương trình chạy cho java</w:t>
      </w:r>
    </w:p>
    <w:p w14:paraId="71589ADE" w14:textId="79CEB382" w:rsidR="00940C5B" w:rsidRDefault="00EE503B" w:rsidP="00EE503B">
      <w:pPr>
        <w:ind w:left="720"/>
        <w:jc w:val="both"/>
        <w:rPr>
          <w:rFonts w:cs="Times New Roman"/>
          <w:szCs w:val="26"/>
          <w:lang w:val="fr-FR"/>
        </w:rPr>
      </w:pPr>
      <w:r>
        <w:rPr>
          <w:rFonts w:cs="Times New Roman"/>
          <w:szCs w:val="26"/>
          <w:lang w:val="fr-FR"/>
        </w:rPr>
        <w:t>D</w:t>
      </w:r>
      <w:r w:rsidR="00940C5B" w:rsidRPr="00EE503B">
        <w:rPr>
          <w:rFonts w:cs="Times New Roman"/>
          <w:szCs w:val="26"/>
          <w:lang w:val="fr-FR"/>
        </w:rPr>
        <w:t>. Tất cả các đáp án đều đúng</w:t>
      </w:r>
    </w:p>
    <w:p w14:paraId="582D12F8" w14:textId="0BE2599C" w:rsidR="00EE503B" w:rsidRDefault="00EE503B" w:rsidP="00EE503B">
      <w:pPr>
        <w:jc w:val="both"/>
        <w:rPr>
          <w:rFonts w:cs="Times New Roman"/>
          <w:szCs w:val="26"/>
          <w:lang w:val="fr-FR"/>
        </w:rPr>
      </w:pPr>
      <w:r>
        <w:rPr>
          <w:rFonts w:cs="Times New Roman"/>
          <w:szCs w:val="26"/>
          <w:lang w:val="fr-FR"/>
        </w:rPr>
        <w:t xml:space="preserve">2.9. </w:t>
      </w:r>
      <w:r w:rsidRPr="00EE503B">
        <w:rPr>
          <w:rFonts w:cs="Times New Roman"/>
          <w:szCs w:val="26"/>
          <w:lang w:val="fr-FR"/>
        </w:rPr>
        <w:t>Java chạy trên hệ điều hành nào sau đây:</w:t>
      </w:r>
    </w:p>
    <w:p w14:paraId="02CB54D9" w14:textId="77777777" w:rsidR="00EE503B" w:rsidRDefault="00EE503B" w:rsidP="00EE503B">
      <w:pPr>
        <w:ind w:left="720"/>
        <w:jc w:val="both"/>
        <w:rPr>
          <w:rFonts w:cs="Times New Roman"/>
          <w:szCs w:val="26"/>
          <w:lang w:val="fr-FR"/>
        </w:rPr>
      </w:pPr>
      <w:r>
        <w:rPr>
          <w:rFonts w:cs="Times New Roman"/>
          <w:szCs w:val="26"/>
          <w:lang w:val="fr-FR"/>
        </w:rPr>
        <w:t>A</w:t>
      </w:r>
      <w:r w:rsidRPr="00EE503B">
        <w:rPr>
          <w:rFonts w:cs="Times New Roman"/>
          <w:szCs w:val="26"/>
          <w:lang w:val="fr-FR"/>
        </w:rPr>
        <w:t>. Microsoft Windows</w:t>
      </w:r>
    </w:p>
    <w:p w14:paraId="640FE8D9" w14:textId="77777777" w:rsidR="00EE503B" w:rsidRDefault="00EE503B" w:rsidP="00EE503B">
      <w:pPr>
        <w:ind w:left="720"/>
        <w:jc w:val="both"/>
        <w:rPr>
          <w:rFonts w:cs="Times New Roman"/>
          <w:szCs w:val="26"/>
          <w:lang w:val="fr-FR"/>
        </w:rPr>
      </w:pPr>
      <w:r>
        <w:rPr>
          <w:rFonts w:cs="Times New Roman"/>
          <w:szCs w:val="26"/>
          <w:lang w:val="fr-FR"/>
        </w:rPr>
        <w:lastRenderedPageBreak/>
        <w:t>B</w:t>
      </w:r>
      <w:r w:rsidRPr="00EE503B">
        <w:rPr>
          <w:rFonts w:cs="Times New Roman"/>
          <w:szCs w:val="26"/>
          <w:lang w:val="fr-FR"/>
        </w:rPr>
        <w:t>. Linux</w:t>
      </w:r>
    </w:p>
    <w:p w14:paraId="60B45987" w14:textId="77777777" w:rsidR="00EE503B" w:rsidRDefault="00EE503B" w:rsidP="00EE503B">
      <w:pPr>
        <w:ind w:left="720"/>
        <w:jc w:val="both"/>
        <w:rPr>
          <w:rFonts w:cs="Times New Roman"/>
          <w:szCs w:val="26"/>
          <w:lang w:val="fr-FR"/>
        </w:rPr>
      </w:pPr>
      <w:r>
        <w:rPr>
          <w:rFonts w:cs="Times New Roman"/>
          <w:szCs w:val="26"/>
          <w:lang w:val="fr-FR"/>
        </w:rPr>
        <w:t>C</w:t>
      </w:r>
      <w:r w:rsidRPr="00EE503B">
        <w:rPr>
          <w:rFonts w:cs="Times New Roman"/>
          <w:szCs w:val="26"/>
          <w:lang w:val="fr-FR"/>
        </w:rPr>
        <w:t>. Sun Solaris OS</w:t>
      </w:r>
    </w:p>
    <w:p w14:paraId="09C97518" w14:textId="36D699ED" w:rsidR="00EE503B" w:rsidRDefault="00EE503B" w:rsidP="00EE503B">
      <w:pPr>
        <w:ind w:left="720"/>
        <w:jc w:val="both"/>
        <w:rPr>
          <w:rFonts w:cs="Times New Roman"/>
          <w:szCs w:val="26"/>
          <w:lang w:val="fr-FR"/>
        </w:rPr>
      </w:pPr>
      <w:r>
        <w:rPr>
          <w:rFonts w:cs="Times New Roman"/>
          <w:szCs w:val="26"/>
          <w:lang w:val="fr-FR"/>
        </w:rPr>
        <w:t>D</w:t>
      </w:r>
      <w:r w:rsidRPr="00EE503B">
        <w:rPr>
          <w:rFonts w:cs="Times New Roman"/>
          <w:szCs w:val="26"/>
          <w:lang w:val="fr-FR"/>
        </w:rPr>
        <w:t>. Tất cả các đáp án đều đúng.</w:t>
      </w:r>
    </w:p>
    <w:p w14:paraId="6E859D16" w14:textId="64283357" w:rsidR="00EE503B" w:rsidRDefault="00EE503B" w:rsidP="00EE503B">
      <w:pPr>
        <w:jc w:val="both"/>
        <w:rPr>
          <w:rFonts w:cs="Times New Roman"/>
          <w:szCs w:val="26"/>
          <w:lang w:val="fr-FR"/>
        </w:rPr>
      </w:pPr>
      <w:r>
        <w:rPr>
          <w:rFonts w:cs="Times New Roman"/>
          <w:szCs w:val="26"/>
          <w:lang w:val="fr-FR"/>
        </w:rPr>
        <w:t xml:space="preserve">2.10.  </w:t>
      </w:r>
      <w:r w:rsidRPr="00EE503B">
        <w:rPr>
          <w:rFonts w:cs="Times New Roman"/>
          <w:szCs w:val="26"/>
          <w:lang w:val="fr-FR"/>
        </w:rPr>
        <w:t>Đối tượng trong phần mềm là gì?</w:t>
      </w:r>
    </w:p>
    <w:p w14:paraId="08228CBE" w14:textId="77777777" w:rsidR="00EE503B" w:rsidRDefault="00EE503B" w:rsidP="00EE503B">
      <w:pPr>
        <w:ind w:left="720"/>
        <w:jc w:val="both"/>
        <w:rPr>
          <w:rFonts w:cs="Times New Roman"/>
          <w:szCs w:val="26"/>
          <w:lang w:val="fr-FR"/>
        </w:rPr>
      </w:pPr>
      <w:r>
        <w:rPr>
          <w:rFonts w:cs="Times New Roman"/>
          <w:szCs w:val="26"/>
          <w:lang w:val="fr-FR"/>
        </w:rPr>
        <w:t>A</w:t>
      </w:r>
      <w:r w:rsidRPr="00EE503B">
        <w:rPr>
          <w:rFonts w:cs="Times New Roman"/>
          <w:szCs w:val="26"/>
          <w:lang w:val="fr-FR"/>
        </w:rPr>
        <w:t>. Là một bó phần mềm gồm các hành vi và trạng thái có liên quan với nhau.</w:t>
      </w:r>
    </w:p>
    <w:p w14:paraId="6262C02F" w14:textId="77777777" w:rsidR="00EE503B" w:rsidRDefault="00EE503B" w:rsidP="00EE503B">
      <w:pPr>
        <w:ind w:left="720"/>
        <w:jc w:val="both"/>
        <w:rPr>
          <w:rFonts w:cs="Times New Roman"/>
          <w:szCs w:val="26"/>
          <w:lang w:val="fr-FR"/>
        </w:rPr>
      </w:pPr>
      <w:r>
        <w:rPr>
          <w:rFonts w:cs="Times New Roman"/>
          <w:szCs w:val="26"/>
          <w:lang w:val="fr-FR"/>
        </w:rPr>
        <w:t>B</w:t>
      </w:r>
      <w:r w:rsidRPr="00EE503B">
        <w:rPr>
          <w:rFonts w:cs="Times New Roman"/>
          <w:szCs w:val="26"/>
          <w:lang w:val="fr-FR"/>
        </w:rPr>
        <w:t>. Là vật thể xác định của thế giới thực.</w:t>
      </w:r>
    </w:p>
    <w:p w14:paraId="61DBF0D6" w14:textId="606180CB" w:rsidR="00EE503B" w:rsidRDefault="00EE503B" w:rsidP="00EE503B">
      <w:pPr>
        <w:ind w:left="720"/>
        <w:jc w:val="both"/>
        <w:rPr>
          <w:rFonts w:cs="Times New Roman"/>
          <w:szCs w:val="26"/>
          <w:lang w:val="fr-FR"/>
        </w:rPr>
      </w:pPr>
      <w:r>
        <w:rPr>
          <w:rFonts w:cs="Times New Roman"/>
          <w:szCs w:val="26"/>
          <w:lang w:val="fr-FR"/>
        </w:rPr>
        <w:t>C</w:t>
      </w:r>
      <w:r w:rsidRPr="00EE503B">
        <w:rPr>
          <w:rFonts w:cs="Times New Roman"/>
          <w:szCs w:val="26"/>
          <w:lang w:val="fr-FR"/>
        </w:rPr>
        <w:t>. Là vật thể gồm hành vi và trạng thái.</w:t>
      </w:r>
    </w:p>
    <w:p w14:paraId="2DBA858B" w14:textId="3411E570" w:rsidR="00361844" w:rsidRPr="00361844" w:rsidRDefault="00361844" w:rsidP="00361844">
      <w:pPr>
        <w:jc w:val="both"/>
        <w:rPr>
          <w:rFonts w:cs="Times New Roman"/>
          <w:szCs w:val="26"/>
          <w:lang w:val="fr-FR"/>
        </w:rPr>
      </w:pPr>
      <w:r>
        <w:rPr>
          <w:rFonts w:cs="Times New Roman"/>
          <w:szCs w:val="26"/>
          <w:lang w:val="fr-FR"/>
        </w:rPr>
        <w:t xml:space="preserve">2.11. </w:t>
      </w:r>
      <w:r w:rsidRPr="00361844">
        <w:rPr>
          <w:rFonts w:cs="Times New Roman"/>
          <w:szCs w:val="26"/>
          <w:lang w:val="fr-FR"/>
        </w:rPr>
        <w:t>Một chương trình gồm 2 class sẽ có bao nhiêu cách main?</w:t>
      </w:r>
    </w:p>
    <w:p w14:paraId="070EC578" w14:textId="4ECC6B2E" w:rsidR="00361844" w:rsidRPr="00361844" w:rsidRDefault="00361844" w:rsidP="00361844">
      <w:pPr>
        <w:ind w:left="720"/>
        <w:jc w:val="both"/>
        <w:rPr>
          <w:rFonts w:cs="Times New Roman"/>
          <w:szCs w:val="26"/>
          <w:lang w:val="fr-FR"/>
        </w:rPr>
      </w:pPr>
      <w:r w:rsidRPr="00361844">
        <w:rPr>
          <w:rFonts w:cs="Times New Roman"/>
          <w:szCs w:val="26"/>
          <w:lang w:val="fr-FR"/>
        </w:rPr>
        <w:t>A. 1</w:t>
      </w:r>
    </w:p>
    <w:p w14:paraId="6272A059" w14:textId="7D6B829E" w:rsidR="00361844" w:rsidRPr="00361844" w:rsidRDefault="00361844" w:rsidP="00361844">
      <w:pPr>
        <w:ind w:left="720"/>
        <w:jc w:val="both"/>
        <w:rPr>
          <w:rFonts w:cs="Times New Roman"/>
          <w:szCs w:val="26"/>
          <w:lang w:val="fr-FR"/>
        </w:rPr>
      </w:pPr>
      <w:r w:rsidRPr="00361844">
        <w:rPr>
          <w:rFonts w:cs="Times New Roman"/>
          <w:szCs w:val="26"/>
          <w:lang w:val="fr-FR"/>
        </w:rPr>
        <w:t>B. 2</w:t>
      </w:r>
    </w:p>
    <w:p w14:paraId="3BBE7900" w14:textId="3D152CE3" w:rsidR="00361844" w:rsidRPr="00361844" w:rsidRDefault="00361844" w:rsidP="00361844">
      <w:pPr>
        <w:ind w:left="720"/>
        <w:jc w:val="both"/>
        <w:rPr>
          <w:rFonts w:cs="Times New Roman"/>
          <w:szCs w:val="26"/>
          <w:lang w:val="fr-FR"/>
        </w:rPr>
      </w:pPr>
      <w:r w:rsidRPr="00361844">
        <w:rPr>
          <w:rFonts w:cs="Times New Roman"/>
          <w:szCs w:val="26"/>
          <w:lang w:val="fr-FR"/>
        </w:rPr>
        <w:t>C. 3</w:t>
      </w:r>
    </w:p>
    <w:p w14:paraId="1796D998" w14:textId="1534BB23" w:rsidR="00361844" w:rsidRPr="00EE503B" w:rsidRDefault="00361844" w:rsidP="00361844">
      <w:pPr>
        <w:ind w:left="720"/>
        <w:jc w:val="both"/>
        <w:rPr>
          <w:rFonts w:cs="Times New Roman"/>
          <w:szCs w:val="26"/>
          <w:lang w:val="fr-FR"/>
        </w:rPr>
      </w:pPr>
      <w:r w:rsidRPr="00361844">
        <w:rPr>
          <w:rFonts w:cs="Times New Roman"/>
          <w:szCs w:val="26"/>
          <w:lang w:val="fr-FR"/>
        </w:rPr>
        <w:t>D. 4</w:t>
      </w:r>
    </w:p>
    <w:p w14:paraId="23F96C3F" w14:textId="7CCC51B7" w:rsidR="003D4BEA" w:rsidRPr="00EE503B" w:rsidRDefault="00940C5B" w:rsidP="00940C5B">
      <w:pPr>
        <w:jc w:val="both"/>
        <w:rPr>
          <w:rFonts w:cs="Times New Roman"/>
          <w:szCs w:val="26"/>
          <w:lang w:val="fr-FR"/>
        </w:rPr>
      </w:pPr>
      <w:r w:rsidRPr="00EE503B">
        <w:rPr>
          <w:rFonts w:cs="Times New Roman"/>
          <w:szCs w:val="26"/>
          <w:lang w:val="fr-FR"/>
        </w:rPr>
        <w:t xml:space="preserve"> </w:t>
      </w:r>
      <w:r w:rsidR="003D4BEA" w:rsidRPr="00EE503B">
        <w:rPr>
          <w:rFonts w:cs="Times New Roman"/>
          <w:szCs w:val="26"/>
          <w:lang w:val="fr-FR"/>
        </w:rPr>
        <w:br w:type="page"/>
      </w:r>
    </w:p>
    <w:p w14:paraId="32BA806F" w14:textId="77777777" w:rsidR="003D4BEA" w:rsidRPr="00E51DAC" w:rsidRDefault="003D4BEA" w:rsidP="00A122A5">
      <w:pPr>
        <w:pStyle w:val="Heading1"/>
        <w:rPr>
          <w:color w:val="auto"/>
          <w:lang w:val="fr-FR"/>
        </w:rPr>
      </w:pPr>
      <w:bookmarkStart w:id="43" w:name="_Toc111103957"/>
      <w:r w:rsidRPr="00E51DAC">
        <w:rPr>
          <w:color w:val="auto"/>
          <w:lang w:val="fr-FR"/>
        </w:rPr>
        <w:lastRenderedPageBreak/>
        <w:t>Chương III: CÁC THÀNH PHẦN CƠ SỞ CỦA JAVA</w:t>
      </w:r>
      <w:bookmarkEnd w:id="43"/>
    </w:p>
    <w:p w14:paraId="37DDEA1B" w14:textId="77777777" w:rsidR="003D4BEA" w:rsidRPr="00E51DAC" w:rsidRDefault="003D4BEA" w:rsidP="009B1F9D">
      <w:pPr>
        <w:pStyle w:val="Heading3"/>
        <w:rPr>
          <w:lang w:val="fr-FR"/>
        </w:rPr>
      </w:pPr>
      <w:bookmarkStart w:id="44" w:name="_Toc111103958"/>
      <w:r w:rsidRPr="00E51DAC">
        <w:rPr>
          <w:lang w:val="fr-FR"/>
        </w:rPr>
        <w:t>Nội dung chính của chương</w:t>
      </w:r>
      <w:bookmarkEnd w:id="44"/>
    </w:p>
    <w:p w14:paraId="576AE819" w14:textId="77777777" w:rsidR="003D4BEA" w:rsidRPr="00E51DAC" w:rsidRDefault="003D4BEA" w:rsidP="009B1F9D">
      <w:pPr>
        <w:jc w:val="both"/>
        <w:rPr>
          <w:rFonts w:cs="Times New Roman"/>
          <w:szCs w:val="26"/>
          <w:lang w:val="fr-FR"/>
        </w:rPr>
      </w:pPr>
      <w:r w:rsidRPr="00E51DAC">
        <w:rPr>
          <w:rFonts w:cs="Times New Roman"/>
          <w:szCs w:val="26"/>
          <w:lang w:val="fr-FR"/>
        </w:rPr>
        <w:t>- Các thành phần cơ sở của ngôn ngữ lập trình Java</w:t>
      </w:r>
    </w:p>
    <w:p w14:paraId="3B56DC34" w14:textId="77777777" w:rsidR="003D4BEA" w:rsidRPr="00E51DAC" w:rsidRDefault="003D4BEA" w:rsidP="009B1F9D">
      <w:pPr>
        <w:jc w:val="both"/>
        <w:rPr>
          <w:rFonts w:cs="Times New Roman"/>
          <w:szCs w:val="26"/>
          <w:lang w:val="fr-FR"/>
        </w:rPr>
      </w:pPr>
      <w:r w:rsidRPr="00E51DAC">
        <w:rPr>
          <w:rFonts w:cs="Times New Roman"/>
          <w:szCs w:val="26"/>
          <w:lang w:val="fr-FR"/>
        </w:rPr>
        <w:t>- Các kiểu</w:t>
      </w:r>
      <w:r w:rsidR="00407BEE" w:rsidRPr="00E51DAC">
        <w:rPr>
          <w:rFonts w:cs="Times New Roman"/>
          <w:szCs w:val="26"/>
          <w:lang w:val="fr-FR"/>
        </w:rPr>
        <w:t xml:space="preserve"> dữ liệu</w:t>
      </w:r>
      <w:r w:rsidRPr="00E51DAC">
        <w:rPr>
          <w:rFonts w:cs="Times New Roman"/>
          <w:szCs w:val="26"/>
          <w:lang w:val="fr-FR"/>
        </w:rPr>
        <w:t xml:space="preserve"> nguyên thủy</w:t>
      </w:r>
    </w:p>
    <w:p w14:paraId="0E4A778F" w14:textId="77777777" w:rsidR="003D4BEA" w:rsidRPr="00E51DAC" w:rsidRDefault="003D4BEA" w:rsidP="009B1F9D">
      <w:pPr>
        <w:jc w:val="both"/>
        <w:rPr>
          <w:rFonts w:cs="Times New Roman"/>
          <w:szCs w:val="26"/>
          <w:lang w:val="fr-FR"/>
        </w:rPr>
      </w:pPr>
      <w:r w:rsidRPr="00E51DAC">
        <w:rPr>
          <w:rFonts w:cs="Times New Roman"/>
          <w:szCs w:val="26"/>
          <w:lang w:val="fr-FR"/>
        </w:rPr>
        <w:t>- Các phép toán và các biểu thức tính toán</w:t>
      </w:r>
    </w:p>
    <w:p w14:paraId="59D9530F" w14:textId="77777777" w:rsidR="003D4BEA" w:rsidRPr="00E51DAC" w:rsidRDefault="003D4BEA" w:rsidP="009B1F9D">
      <w:pPr>
        <w:jc w:val="both"/>
        <w:rPr>
          <w:rFonts w:cs="Times New Roman"/>
          <w:szCs w:val="26"/>
          <w:lang w:val="fr-FR"/>
        </w:rPr>
      </w:pPr>
      <w:r w:rsidRPr="00E51DAC">
        <w:rPr>
          <w:rFonts w:cs="Times New Roman"/>
          <w:szCs w:val="26"/>
          <w:lang w:val="fr-FR"/>
        </w:rPr>
        <w:t xml:space="preserve">- Các cấu trúc cơ bản: Cấu trúc rẽ nhánh, cấu trúc lặp, các câu lệnh chuyển vị </w:t>
      </w:r>
    </w:p>
    <w:p w14:paraId="01544370" w14:textId="77777777" w:rsidR="003D4BEA" w:rsidRPr="00E51DAC" w:rsidRDefault="003D4BEA" w:rsidP="009B1F9D">
      <w:pPr>
        <w:pStyle w:val="Heading3"/>
        <w:rPr>
          <w:lang w:val="fr-FR"/>
        </w:rPr>
      </w:pPr>
      <w:bookmarkStart w:id="45" w:name="_Toc111103959"/>
      <w:r w:rsidRPr="00E51DAC">
        <w:rPr>
          <w:lang w:val="fr-FR"/>
        </w:rPr>
        <w:t>Mục tiêu cần đạt được của chương</w:t>
      </w:r>
      <w:bookmarkEnd w:id="45"/>
    </w:p>
    <w:p w14:paraId="15350863" w14:textId="36C17594" w:rsidR="003D4BEA" w:rsidRPr="00E51DAC" w:rsidRDefault="003D4BEA" w:rsidP="009B1F9D">
      <w:pPr>
        <w:jc w:val="both"/>
        <w:rPr>
          <w:rFonts w:cs="Times New Roman"/>
          <w:szCs w:val="26"/>
          <w:lang w:val="fr-FR"/>
        </w:rPr>
      </w:pPr>
      <w:r w:rsidRPr="00E51DAC">
        <w:rPr>
          <w:rFonts w:cs="Times New Roman"/>
          <w:szCs w:val="26"/>
          <w:lang w:val="fr-FR"/>
        </w:rPr>
        <w:t>Giúp sinh viên sẽ nắm được các thành phần cơ sở của ngôn ngữ java, cách xây dựng một chương trình Java đơn giản.</w:t>
      </w:r>
    </w:p>
    <w:p w14:paraId="525722C2" w14:textId="36C881F0" w:rsidR="00DB1ECA" w:rsidRPr="00E51DAC" w:rsidRDefault="003D4BEA" w:rsidP="007255AE">
      <w:pPr>
        <w:pStyle w:val="Heading2"/>
        <w:spacing w:before="0"/>
        <w:rPr>
          <w:rFonts w:cs="Times New Roman"/>
          <w:color w:val="auto"/>
          <w:lang w:val="fr-FR"/>
        </w:rPr>
      </w:pPr>
      <w:bookmarkStart w:id="46" w:name="_Toc111103960"/>
      <w:r w:rsidRPr="00E51DAC">
        <w:rPr>
          <w:color w:val="auto"/>
          <w:lang w:val="fr-FR"/>
        </w:rPr>
        <w:t>Bài 4: Các phần tử cơ sở của Java (Số tiết: 03 tiết)</w:t>
      </w:r>
      <w:bookmarkEnd w:id="46"/>
    </w:p>
    <w:p w14:paraId="73DD49CC" w14:textId="77777777" w:rsidR="003D4BEA" w:rsidRPr="00E51DAC" w:rsidRDefault="003D4BEA" w:rsidP="009B1F9D">
      <w:pPr>
        <w:pStyle w:val="Heading2"/>
        <w:spacing w:before="0"/>
        <w:rPr>
          <w:color w:val="auto"/>
          <w:lang w:val="fr-FR"/>
        </w:rPr>
      </w:pPr>
      <w:bookmarkStart w:id="47" w:name="_Toc111103961"/>
      <w:r w:rsidRPr="00E51DAC">
        <w:rPr>
          <w:color w:val="auto"/>
          <w:lang w:val="fr-FR"/>
        </w:rPr>
        <w:t>3.1. Các phần tử cơ sở của Java</w:t>
      </w:r>
      <w:bookmarkEnd w:id="47"/>
    </w:p>
    <w:p w14:paraId="0B650D0D" w14:textId="77777777" w:rsidR="00A563E7" w:rsidRPr="00E51DAC" w:rsidRDefault="00A563E7" w:rsidP="00B37DA6">
      <w:pPr>
        <w:pStyle w:val="Heading3"/>
        <w:ind w:firstLine="0"/>
        <w:rPr>
          <w:lang w:val="fr-FR"/>
        </w:rPr>
      </w:pPr>
      <w:bookmarkStart w:id="48" w:name="_Toc111103962"/>
      <w:r w:rsidRPr="00E51DAC">
        <w:rPr>
          <w:lang w:val="fr-FR"/>
        </w:rPr>
        <w:t>3.1.1. Các phần tử cơ sở</w:t>
      </w:r>
      <w:bookmarkEnd w:id="48"/>
      <w:r w:rsidRPr="00E51DAC">
        <w:rPr>
          <w:lang w:val="fr-FR"/>
        </w:rPr>
        <w:t xml:space="preserve"> </w:t>
      </w:r>
    </w:p>
    <w:p w14:paraId="3EB25B9A" w14:textId="77777777" w:rsidR="003D4BEA" w:rsidRPr="00E51DAC" w:rsidRDefault="003D4BEA" w:rsidP="009B1F9D">
      <w:pPr>
        <w:jc w:val="both"/>
        <w:rPr>
          <w:b/>
          <w:lang w:val="fr-FR"/>
        </w:rPr>
      </w:pPr>
      <w:r w:rsidRPr="00E51DAC">
        <w:rPr>
          <w:b/>
          <w:lang w:val="fr-FR"/>
        </w:rPr>
        <w:t>* Định danh (Tên gọi)</w:t>
      </w:r>
    </w:p>
    <w:p w14:paraId="5B70FF68" w14:textId="77777777" w:rsidR="003D4BEA" w:rsidRPr="00E51DAC" w:rsidRDefault="003D4BEA" w:rsidP="009B1F9D">
      <w:pPr>
        <w:jc w:val="both"/>
        <w:rPr>
          <w:lang w:val="fr-FR"/>
        </w:rPr>
      </w:pPr>
      <w:r w:rsidRPr="00E51DAC">
        <w:rPr>
          <w:lang w:val="fr-FR"/>
        </w:rPr>
        <w:t>Trong Java định danh là một dãy các ký tự gồm các chữ cái, chữ số và một số các ký hiệu nh</w:t>
      </w:r>
      <w:r w:rsidR="00540A78" w:rsidRPr="00E51DAC">
        <w:rPr>
          <w:lang w:val="fr-FR"/>
        </w:rPr>
        <w:t>ư</w:t>
      </w:r>
      <w:r w:rsidRPr="00E51DAC">
        <w:rPr>
          <w:lang w:val="fr-FR"/>
        </w:rPr>
        <w:t>: ký hiệu gạch d</w:t>
      </w:r>
      <w:r w:rsidR="00540A78" w:rsidRPr="00E51DAC">
        <w:rPr>
          <w:lang w:val="fr-FR"/>
        </w:rPr>
        <w:t>ư</w:t>
      </w:r>
      <w:r w:rsidRPr="00E51DAC">
        <w:rPr>
          <w:lang w:val="fr-FR"/>
        </w:rPr>
        <w:t>ới nối câu „_‟, các ký hiệu tiền tệ $, Ơ, Ê, Â, và không đ</w:t>
      </w:r>
      <w:r w:rsidR="00540A78" w:rsidRPr="00E51DAC">
        <w:rPr>
          <w:lang w:val="fr-FR"/>
        </w:rPr>
        <w:t>ư</w:t>
      </w:r>
      <w:r w:rsidRPr="00E51DAC">
        <w:rPr>
          <w:lang w:val="fr-FR"/>
        </w:rPr>
        <w:t>ợc bắt đầu bằng chữ số.</w:t>
      </w:r>
    </w:p>
    <w:p w14:paraId="1903182B" w14:textId="77777777" w:rsidR="003D4BEA" w:rsidRPr="00E51DAC" w:rsidRDefault="003D4BEA" w:rsidP="009B1F9D">
      <w:pPr>
        <w:jc w:val="both"/>
        <w:rPr>
          <w:lang w:val="fr-FR"/>
        </w:rPr>
      </w:pPr>
      <w:r w:rsidRPr="00E51DAC">
        <w:rPr>
          <w:lang w:val="fr-FR"/>
        </w:rPr>
        <w:t>Java phân biệt chữ th</w:t>
      </w:r>
      <w:r w:rsidR="00540A78" w:rsidRPr="00E51DAC">
        <w:rPr>
          <w:lang w:val="fr-FR"/>
        </w:rPr>
        <w:t>ư</w:t>
      </w:r>
      <w:r w:rsidRPr="00E51DAC">
        <w:rPr>
          <w:lang w:val="fr-FR"/>
        </w:rPr>
        <w:t>ờng và chữ hoa. Độ dài (số ký tự) của định danh trong Java về lý thuyết là không bị giới hạn.</w:t>
      </w:r>
    </w:p>
    <w:p w14:paraId="26C2E5DE" w14:textId="77777777" w:rsidR="003D4BEA" w:rsidRPr="00E51DAC" w:rsidRDefault="003D4BEA" w:rsidP="009B1F9D">
      <w:pPr>
        <w:jc w:val="both"/>
        <w:rPr>
          <w:lang w:val="fr-FR"/>
        </w:rPr>
      </w:pPr>
      <w:r w:rsidRPr="00E51DAC">
        <w:rPr>
          <w:lang w:val="fr-FR"/>
        </w:rPr>
        <w:t xml:space="preserve">Quy </w:t>
      </w:r>
      <w:r w:rsidR="00540A78" w:rsidRPr="00E51DAC">
        <w:rPr>
          <w:lang w:val="fr-FR"/>
        </w:rPr>
        <w:t>ư</w:t>
      </w:r>
      <w:r w:rsidRPr="00E51DAC">
        <w:rPr>
          <w:lang w:val="fr-FR"/>
        </w:rPr>
        <w:t>ớc</w:t>
      </w:r>
      <w:r w:rsidR="00FE1940" w:rsidRPr="00E51DAC">
        <w:rPr>
          <w:lang w:val="fr-FR"/>
        </w:rPr>
        <w:t>(lời khuyên)</w:t>
      </w:r>
      <w:r w:rsidRPr="00E51DAC">
        <w:rPr>
          <w:lang w:val="fr-FR"/>
        </w:rPr>
        <w:t>:</w:t>
      </w:r>
    </w:p>
    <w:p w14:paraId="1DF92AA0" w14:textId="77777777" w:rsidR="003D4BEA" w:rsidRPr="00E51DAC" w:rsidRDefault="003D4BEA" w:rsidP="009B1F9D">
      <w:pPr>
        <w:ind w:left="720"/>
        <w:jc w:val="both"/>
        <w:rPr>
          <w:lang w:val="fr-FR"/>
        </w:rPr>
      </w:pPr>
      <w:r w:rsidRPr="00E51DAC">
        <w:rPr>
          <w:lang w:val="fr-FR"/>
        </w:rPr>
        <w:t xml:space="preserve">+ Định danh </w:t>
      </w:r>
      <w:r w:rsidR="00FE1940" w:rsidRPr="00E51DAC">
        <w:rPr>
          <w:lang w:val="fr-FR"/>
        </w:rPr>
        <w:t xml:space="preserve">được đặt tên </w:t>
      </w:r>
      <w:r w:rsidRPr="00E51DAC">
        <w:rPr>
          <w:lang w:val="fr-FR"/>
        </w:rPr>
        <w:t>cho các lớp</w:t>
      </w:r>
      <w:r w:rsidR="00FE1940" w:rsidRPr="00E51DAC">
        <w:rPr>
          <w:lang w:val="fr-FR"/>
        </w:rPr>
        <w:t>, các đối tượng</w:t>
      </w:r>
      <w:r w:rsidRPr="00E51DAC">
        <w:rPr>
          <w:lang w:val="fr-FR"/>
        </w:rPr>
        <w:t>: chữ cái đầu của mỗi từ viết hoa.</w:t>
      </w:r>
    </w:p>
    <w:p w14:paraId="7AE4FFB5" w14:textId="77777777" w:rsidR="003D4BEA" w:rsidRPr="00E51DAC" w:rsidRDefault="003D4BEA" w:rsidP="009B1F9D">
      <w:pPr>
        <w:ind w:left="720"/>
        <w:jc w:val="both"/>
        <w:rPr>
          <w:lang w:val="fr-FR"/>
        </w:rPr>
      </w:pPr>
      <w:r w:rsidRPr="00E51DAC">
        <w:rPr>
          <w:lang w:val="fr-FR"/>
        </w:rPr>
        <w:t>+ Định danh cho các biến, ph</w:t>
      </w:r>
      <w:r w:rsidR="00540A78" w:rsidRPr="00E51DAC">
        <w:rPr>
          <w:lang w:val="fr-FR"/>
        </w:rPr>
        <w:t>ư</w:t>
      </w:r>
      <w:r w:rsidRPr="00E51DAC">
        <w:rPr>
          <w:lang w:val="fr-FR"/>
        </w:rPr>
        <w:t>ơng thức</w:t>
      </w:r>
      <w:r w:rsidR="00FE1940" w:rsidRPr="00E51DAC">
        <w:rPr>
          <w:lang w:val="fr-FR"/>
        </w:rPr>
        <w:t xml:space="preserve">, tên phương thức thường bằng động từ (viết in thường, và các danh từ phía sau thì chữ cái đầu viết chữ in hoa) và </w:t>
      </w:r>
      <w:r w:rsidRPr="00E51DAC">
        <w:rPr>
          <w:lang w:val="fr-FR"/>
        </w:rPr>
        <w:t>, đối t</w:t>
      </w:r>
      <w:r w:rsidR="00540A78" w:rsidRPr="00E51DAC">
        <w:rPr>
          <w:lang w:val="fr-FR"/>
        </w:rPr>
        <w:t>ư</w:t>
      </w:r>
      <w:r w:rsidRPr="00E51DAC">
        <w:rPr>
          <w:lang w:val="fr-FR"/>
        </w:rPr>
        <w:t>ợng: chữ cái đầu của mỗi</w:t>
      </w:r>
      <w:r w:rsidR="00222AE9" w:rsidRPr="00E51DAC">
        <w:rPr>
          <w:lang w:val="fr-FR"/>
        </w:rPr>
        <w:t xml:space="preserve"> </w:t>
      </w:r>
      <w:r w:rsidRPr="00E51DAC">
        <w:rPr>
          <w:lang w:val="fr-FR"/>
        </w:rPr>
        <w:t>từ trong định danh đều viết hoa trừ từ đầu tiên</w:t>
      </w:r>
      <w:r w:rsidR="00FE1940" w:rsidRPr="00E51DAC">
        <w:rPr>
          <w:lang w:val="fr-FR"/>
        </w:rPr>
        <w:t>(“náo”)</w:t>
      </w:r>
      <w:r w:rsidRPr="00E51DAC">
        <w:rPr>
          <w:lang w:val="fr-FR"/>
        </w:rPr>
        <w:t>.</w:t>
      </w:r>
    </w:p>
    <w:p w14:paraId="3E32BCD0" w14:textId="77777777" w:rsidR="00B63C94" w:rsidRPr="00E51DAC" w:rsidRDefault="00B63C94" w:rsidP="009B1F9D">
      <w:pPr>
        <w:jc w:val="both"/>
        <w:rPr>
          <w:b/>
          <w:lang w:val="fr-FR"/>
        </w:rPr>
      </w:pPr>
      <w:r w:rsidRPr="00E51DAC">
        <w:rPr>
          <w:b/>
          <w:lang w:val="fr-FR"/>
        </w:rPr>
        <w:t>* Chú thích (Comment)</w:t>
      </w:r>
    </w:p>
    <w:p w14:paraId="3B824D5B" w14:textId="77777777" w:rsidR="00B63C94" w:rsidRPr="00E51DAC" w:rsidRDefault="00B63C94" w:rsidP="009B1F9D">
      <w:pPr>
        <w:ind w:left="720"/>
        <w:jc w:val="both"/>
        <w:rPr>
          <w:lang w:val="fr-FR"/>
        </w:rPr>
      </w:pPr>
      <w:r w:rsidRPr="00E51DAC">
        <w:rPr>
          <w:lang w:val="fr-FR"/>
        </w:rPr>
        <w:t>// Chú thích trên một dòng</w:t>
      </w:r>
    </w:p>
    <w:p w14:paraId="10DE7514" w14:textId="77777777" w:rsidR="00B63C94" w:rsidRPr="00E51DAC" w:rsidRDefault="00B63C94" w:rsidP="009B1F9D">
      <w:pPr>
        <w:ind w:left="720"/>
        <w:jc w:val="both"/>
        <w:rPr>
          <w:lang w:val="fr-FR"/>
        </w:rPr>
      </w:pPr>
      <w:r w:rsidRPr="00E51DAC">
        <w:rPr>
          <w:lang w:val="fr-FR"/>
        </w:rPr>
        <w:t>/* Chú thích trên nhiều dòng</w:t>
      </w:r>
    </w:p>
    <w:p w14:paraId="413E2BA6" w14:textId="77777777" w:rsidR="00B63C94" w:rsidRPr="00E51DAC" w:rsidRDefault="00B63C94" w:rsidP="009B1F9D">
      <w:pPr>
        <w:ind w:left="720"/>
        <w:jc w:val="both"/>
        <w:rPr>
          <w:lang w:val="fr-FR"/>
        </w:rPr>
      </w:pPr>
      <w:r w:rsidRPr="00E51DAC">
        <w:rPr>
          <w:lang w:val="fr-FR"/>
        </w:rPr>
        <w:t>… */</w:t>
      </w:r>
    </w:p>
    <w:p w14:paraId="091D5FAB" w14:textId="77777777" w:rsidR="00B63C94" w:rsidRPr="00E51DAC" w:rsidRDefault="00B63C94" w:rsidP="009B1F9D">
      <w:pPr>
        <w:ind w:left="720"/>
        <w:jc w:val="both"/>
        <w:rPr>
          <w:lang w:val="fr-FR"/>
        </w:rPr>
      </w:pPr>
      <w:r w:rsidRPr="00E51DAC">
        <w:rPr>
          <w:lang w:val="fr-FR"/>
        </w:rPr>
        <w:t>/** Chú thích trong t</w:t>
      </w:r>
      <w:r w:rsidR="00540A78" w:rsidRPr="00E51DAC">
        <w:rPr>
          <w:lang w:val="fr-FR"/>
        </w:rPr>
        <w:t>ư</w:t>
      </w:r>
      <w:r w:rsidRPr="00E51DAC">
        <w:rPr>
          <w:lang w:val="fr-FR"/>
        </w:rPr>
        <w:t xml:space="preserve"> liệu (javadoc)</w:t>
      </w:r>
    </w:p>
    <w:p w14:paraId="5E38D869" w14:textId="452D9F7E" w:rsidR="00B63C94" w:rsidRPr="00566C2F" w:rsidRDefault="00B63C94" w:rsidP="007255AE">
      <w:pPr>
        <w:ind w:left="720"/>
        <w:jc w:val="both"/>
        <w:rPr>
          <w:b/>
        </w:rPr>
      </w:pPr>
      <w:r w:rsidRPr="00566C2F">
        <w:t>…*/</w:t>
      </w:r>
      <w:r w:rsidRPr="00566C2F">
        <w:rPr>
          <w:b/>
        </w:rPr>
        <w:br w:type="page"/>
      </w:r>
    </w:p>
    <w:p w14:paraId="45D322F7" w14:textId="77777777" w:rsidR="00B63C94" w:rsidRPr="00566C2F" w:rsidRDefault="00B63C94" w:rsidP="009B1F9D">
      <w:pPr>
        <w:jc w:val="both"/>
        <w:rPr>
          <w:b/>
        </w:rPr>
      </w:pPr>
      <w:r w:rsidRPr="00566C2F">
        <w:rPr>
          <w:b/>
        </w:rPr>
        <w:lastRenderedPageBreak/>
        <w:t>* Các từ khóa của java</w:t>
      </w:r>
    </w:p>
    <w:p w14:paraId="4FF12A02" w14:textId="77777777" w:rsidR="00B63C94" w:rsidRPr="00566C2F" w:rsidRDefault="00B63C94" w:rsidP="009B1F9D">
      <w:pPr>
        <w:jc w:val="center"/>
        <w:rPr>
          <w:b/>
        </w:rPr>
      </w:pPr>
      <w:r w:rsidRPr="00566C2F">
        <w:rPr>
          <w:noProof/>
        </w:rPr>
        <w:drawing>
          <wp:inline distT="0" distB="0" distL="0" distR="0" wp14:anchorId="1D45A200" wp14:editId="1364A2C2">
            <wp:extent cx="403860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600" cy="2362200"/>
                    </a:xfrm>
                    <a:prstGeom prst="rect">
                      <a:avLst/>
                    </a:prstGeom>
                  </pic:spPr>
                </pic:pic>
              </a:graphicData>
            </a:graphic>
          </wp:inline>
        </w:drawing>
      </w:r>
    </w:p>
    <w:p w14:paraId="71E5651E" w14:textId="77777777" w:rsidR="00B63C94" w:rsidRPr="00566C2F" w:rsidRDefault="00B63C94" w:rsidP="009B1F9D">
      <w:pPr>
        <w:jc w:val="both"/>
        <w:rPr>
          <w:b/>
        </w:rPr>
      </w:pPr>
      <w:r w:rsidRPr="00566C2F">
        <w:rPr>
          <w:b/>
        </w:rPr>
        <w:t>* Các kí tự định dạng xuất dữ liệu (Escape Sequences)</w:t>
      </w:r>
    </w:p>
    <w:p w14:paraId="08651A4D" w14:textId="77777777" w:rsidR="00B63C94" w:rsidRPr="00566C2F" w:rsidRDefault="00B63C94" w:rsidP="009B1F9D">
      <w:pPr>
        <w:jc w:val="center"/>
      </w:pPr>
      <w:r w:rsidRPr="00566C2F">
        <w:rPr>
          <w:noProof/>
        </w:rPr>
        <w:drawing>
          <wp:inline distT="0" distB="0" distL="0" distR="0" wp14:anchorId="16C4AE44" wp14:editId="125E2C9D">
            <wp:extent cx="5343525" cy="3590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3590925"/>
                    </a:xfrm>
                    <a:prstGeom prst="rect">
                      <a:avLst/>
                    </a:prstGeom>
                  </pic:spPr>
                </pic:pic>
              </a:graphicData>
            </a:graphic>
          </wp:inline>
        </w:drawing>
      </w:r>
    </w:p>
    <w:p w14:paraId="29AEACC1" w14:textId="77777777" w:rsidR="00B63C94" w:rsidRPr="00566C2F" w:rsidRDefault="00B63C94" w:rsidP="00B37DA6">
      <w:pPr>
        <w:pStyle w:val="Heading3"/>
        <w:ind w:firstLine="0"/>
      </w:pPr>
      <w:bookmarkStart w:id="49" w:name="_Toc111103963"/>
      <w:r w:rsidRPr="00566C2F">
        <w:t>3.</w:t>
      </w:r>
      <w:r w:rsidR="00492525" w:rsidRPr="00566C2F">
        <w:t>1.</w:t>
      </w:r>
      <w:r w:rsidRPr="00566C2F">
        <w:t>2. Các kiểu dữ liệu trong Java</w:t>
      </w:r>
      <w:bookmarkEnd w:id="49"/>
    </w:p>
    <w:p w14:paraId="2D26251B" w14:textId="77777777" w:rsidR="003D4BEA" w:rsidRPr="00566C2F" w:rsidRDefault="00B63C94" w:rsidP="009B1F9D">
      <w:pPr>
        <w:jc w:val="both"/>
      </w:pPr>
      <w:r w:rsidRPr="00566C2F">
        <w:t>Java có 2 dạng dữ liệu: Dữ liệu nguyên thủy và dữ liệu tham chiếu đối tượng.</w:t>
      </w:r>
      <w:r w:rsidR="003D4BEA" w:rsidRPr="00566C2F">
        <w:br w:type="page"/>
      </w:r>
    </w:p>
    <w:p w14:paraId="2B6A511B" w14:textId="77777777" w:rsidR="00B63C94" w:rsidRPr="00566C2F" w:rsidRDefault="00B63C94" w:rsidP="009B1F9D">
      <w:pPr>
        <w:jc w:val="both"/>
        <w:rPr>
          <w:u w:val="single"/>
        </w:rPr>
      </w:pPr>
      <w:r w:rsidRPr="00566C2F">
        <w:rPr>
          <w:u w:val="single"/>
        </w:rPr>
        <w:lastRenderedPageBreak/>
        <w:t>Các kiểu dữ liệu nguyên thủy</w:t>
      </w:r>
      <w:r w:rsidR="00FE1940" w:rsidRPr="00566C2F">
        <w:rPr>
          <w:u w:val="single"/>
        </w:rPr>
        <w:t xml:space="preserve"> là các kiểu dữ liệu có sẵn và định nghĩa trước của java</w:t>
      </w:r>
      <w:r w:rsidRPr="00566C2F">
        <w:rPr>
          <w:u w:val="single"/>
        </w:rPr>
        <w:t>:</w:t>
      </w:r>
    </w:p>
    <w:p w14:paraId="5A79FDA0" w14:textId="77777777" w:rsidR="00F32743" w:rsidRPr="00566C2F" w:rsidRDefault="00B63C94" w:rsidP="00F32743">
      <w:pPr>
        <w:keepNext/>
        <w:ind w:firstLine="0"/>
        <w:jc w:val="both"/>
      </w:pPr>
      <w:r w:rsidRPr="00566C2F">
        <w:rPr>
          <w:noProof/>
        </w:rPr>
        <w:drawing>
          <wp:inline distT="0" distB="0" distL="0" distR="0" wp14:anchorId="41E24892" wp14:editId="2106D219">
            <wp:extent cx="5760720" cy="288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71CA874C" w14:textId="5EDD0FA8" w:rsidR="00B63C94" w:rsidRPr="00566C2F" w:rsidRDefault="00F32743" w:rsidP="00F32743">
      <w:pPr>
        <w:pStyle w:val="Caption"/>
        <w:jc w:val="center"/>
        <w:rPr>
          <w:color w:val="auto"/>
          <w:sz w:val="26"/>
          <w:szCs w:val="26"/>
        </w:rPr>
      </w:pPr>
      <w:r w:rsidRPr="00566C2F">
        <w:rPr>
          <w:color w:val="auto"/>
          <w:sz w:val="26"/>
          <w:szCs w:val="26"/>
        </w:rPr>
        <w:t>Hình 2.4 Các kiểu dữ liệu</w:t>
      </w:r>
    </w:p>
    <w:p w14:paraId="01B56DD7" w14:textId="77777777" w:rsidR="00B63C94" w:rsidRPr="00566C2F" w:rsidRDefault="00B63C94" w:rsidP="009B1F9D">
      <w:pPr>
        <w:jc w:val="both"/>
        <w:rPr>
          <w:rFonts w:cs="Times New Roman"/>
          <w:sz w:val="28"/>
          <w:szCs w:val="32"/>
        </w:rPr>
      </w:pPr>
      <w:r w:rsidRPr="00566C2F">
        <w:rPr>
          <w:rFonts w:cs="Times New Roman"/>
          <w:sz w:val="28"/>
          <w:szCs w:val="32"/>
        </w:rPr>
        <w:t>Mỗi kiểu nguyên thủy có một lớp bao bọc (Wrapper hay còn gọi lớp nguyên thủy) t</w:t>
      </w:r>
      <w:r w:rsidR="00540A78" w:rsidRPr="00566C2F">
        <w:rPr>
          <w:rFonts w:cs="Times New Roman"/>
          <w:sz w:val="28"/>
          <w:szCs w:val="32"/>
        </w:rPr>
        <w:t>ư</w:t>
      </w:r>
      <w:r w:rsidRPr="00566C2F">
        <w:rPr>
          <w:rFonts w:cs="Times New Roman"/>
          <w:sz w:val="28"/>
          <w:szCs w:val="32"/>
        </w:rPr>
        <w:t>ơng ứng để sử dụng các giá trị nguyên thủy nh</w:t>
      </w:r>
      <w:r w:rsidR="00540A78" w:rsidRPr="00566C2F">
        <w:rPr>
          <w:rFonts w:cs="Times New Roman"/>
          <w:sz w:val="28"/>
          <w:szCs w:val="32"/>
        </w:rPr>
        <w:t>ư</w:t>
      </w:r>
      <w:r w:rsidRPr="00566C2F">
        <w:rPr>
          <w:rFonts w:cs="Times New Roman"/>
          <w:sz w:val="28"/>
          <w:szCs w:val="32"/>
        </w:rPr>
        <w:t xml:space="preserve"> là các đối  t</w:t>
      </w:r>
      <w:r w:rsidR="00540A78" w:rsidRPr="00566C2F">
        <w:rPr>
          <w:rFonts w:cs="Times New Roman"/>
          <w:sz w:val="28"/>
          <w:szCs w:val="32"/>
        </w:rPr>
        <w:t>ư</w:t>
      </w:r>
      <w:r w:rsidRPr="00566C2F">
        <w:rPr>
          <w:rFonts w:cs="Times New Roman"/>
          <w:sz w:val="28"/>
          <w:szCs w:val="32"/>
        </w:rPr>
        <w:t>ợng. Ví dụ ứng với kiểu int có lớp Integer, ứng với char là Char</w:t>
      </w:r>
      <w:r w:rsidR="00FE1940" w:rsidRPr="00566C2F">
        <w:rPr>
          <w:rFonts w:cs="Times New Roman"/>
          <w:sz w:val="28"/>
          <w:szCs w:val="32"/>
        </w:rPr>
        <w:t xml:space="preserve"> vv.. các lớp này sẽ cung cấp một số phương thức hỗ trợ trên kiểu tương ứng</w:t>
      </w:r>
      <w:r w:rsidRPr="00566C2F">
        <w:rPr>
          <w:rFonts w:cs="Times New Roman"/>
          <w:sz w:val="28"/>
          <w:szCs w:val="32"/>
        </w:rPr>
        <w:t xml:space="preserve">, </w:t>
      </w:r>
    </w:p>
    <w:p w14:paraId="28439511" w14:textId="77777777" w:rsidR="00B63C94" w:rsidRPr="00566C2F" w:rsidRDefault="00B63C94" w:rsidP="009B1F9D">
      <w:pPr>
        <w:ind w:firstLine="0"/>
        <w:rPr>
          <w:rFonts w:cs="Times New Roman"/>
          <w:sz w:val="28"/>
          <w:szCs w:val="32"/>
        </w:rPr>
      </w:pPr>
      <w:r w:rsidRPr="00566C2F">
        <w:rPr>
          <w:noProof/>
        </w:rPr>
        <w:drawing>
          <wp:inline distT="0" distB="0" distL="0" distR="0" wp14:anchorId="1DB6C062" wp14:editId="06FF2507">
            <wp:extent cx="5760720" cy="2364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64740"/>
                    </a:xfrm>
                    <a:prstGeom prst="rect">
                      <a:avLst/>
                    </a:prstGeom>
                  </pic:spPr>
                </pic:pic>
              </a:graphicData>
            </a:graphic>
          </wp:inline>
        </w:drawing>
      </w:r>
    </w:p>
    <w:p w14:paraId="43BA7D5A" w14:textId="77777777" w:rsidR="00B63C94" w:rsidRPr="00566C2F" w:rsidRDefault="00B63C94" w:rsidP="00B37DA6">
      <w:pPr>
        <w:pStyle w:val="Heading3"/>
        <w:ind w:firstLine="0"/>
      </w:pPr>
      <w:bookmarkStart w:id="50" w:name="_Toc111103964"/>
      <w:r w:rsidRPr="00566C2F">
        <w:t>3</w:t>
      </w:r>
      <w:r w:rsidR="00492525" w:rsidRPr="00566C2F">
        <w:t>.1</w:t>
      </w:r>
      <w:r w:rsidRPr="00566C2F">
        <w:t>.3. Khai báo biến</w:t>
      </w:r>
      <w:bookmarkEnd w:id="50"/>
    </w:p>
    <w:p w14:paraId="6467BDCF" w14:textId="77777777" w:rsidR="002868EE" w:rsidRPr="00566C2F" w:rsidRDefault="002868EE" w:rsidP="009B1F9D">
      <w:pPr>
        <w:ind w:left="1440"/>
        <w:jc w:val="both"/>
      </w:pPr>
      <w:r w:rsidRPr="00566C2F">
        <w:t>[phạm vi]</w:t>
      </w:r>
      <w:r w:rsidR="00261412" w:rsidRPr="00566C2F">
        <w:t xml:space="preserve"> </w:t>
      </w:r>
      <w:r w:rsidRPr="00566C2F">
        <w:t xml:space="preserve">&lt;Kiểu dữ liệu&gt; </w:t>
      </w:r>
      <w:r w:rsidR="00261412" w:rsidRPr="00566C2F">
        <w:t xml:space="preserve"> </w:t>
      </w:r>
      <w:r w:rsidRPr="00566C2F">
        <w:t>&lt;tên biến&gt;;</w:t>
      </w:r>
    </w:p>
    <w:p w14:paraId="7AE99F6A" w14:textId="77777777" w:rsidR="002868EE" w:rsidRPr="00566C2F" w:rsidRDefault="002868EE" w:rsidP="009B1F9D">
      <w:pPr>
        <w:jc w:val="both"/>
      </w:pPr>
      <w:r w:rsidRPr="00566C2F">
        <w:t>hoặc khai báo</w:t>
      </w:r>
      <w:r w:rsidR="00261412" w:rsidRPr="00566C2F">
        <w:t xml:space="preserve"> đồng thời</w:t>
      </w:r>
      <w:r w:rsidRPr="00566C2F">
        <w:t xml:space="preserve"> khởi tạo giá trị ban đầu luôn:</w:t>
      </w:r>
    </w:p>
    <w:p w14:paraId="6F9590F4" w14:textId="77777777" w:rsidR="002868EE" w:rsidRPr="00566C2F" w:rsidRDefault="002868EE" w:rsidP="009B1F9D">
      <w:pPr>
        <w:ind w:left="1440"/>
        <w:jc w:val="both"/>
      </w:pPr>
      <w:r w:rsidRPr="00566C2F">
        <w:t>[phạm vi]&lt;Kiểu dữ liệu&gt; &lt;tên biến&gt; = &lt;giá trị&gt;;</w:t>
      </w:r>
    </w:p>
    <w:p w14:paraId="57E6CCC3" w14:textId="77777777" w:rsidR="004D7B66" w:rsidRPr="00566C2F" w:rsidRDefault="002868EE" w:rsidP="009B1F9D">
      <w:pPr>
        <w:jc w:val="both"/>
      </w:pPr>
      <w:r w:rsidRPr="00566C2F">
        <w:rPr>
          <w:b/>
        </w:rPr>
        <w:t>L</w:t>
      </w:r>
      <w:r w:rsidR="004D7B66" w:rsidRPr="00566C2F">
        <w:rPr>
          <w:b/>
        </w:rPr>
        <w:t>ư</w:t>
      </w:r>
      <w:r w:rsidRPr="00566C2F">
        <w:rPr>
          <w:b/>
        </w:rPr>
        <w:t>u ý:</w:t>
      </w:r>
      <w:r w:rsidRPr="00566C2F">
        <w:t xml:space="preserve"> chỉ khai báo biến thành phần của lớp mới có phạm vi truy cập.</w:t>
      </w:r>
    </w:p>
    <w:p w14:paraId="4C4A32E0" w14:textId="77777777" w:rsidR="004D7B66" w:rsidRPr="00566C2F" w:rsidRDefault="004D7B66" w:rsidP="009B1F9D">
      <w:pPr>
        <w:jc w:val="center"/>
      </w:pPr>
      <w:r w:rsidRPr="00566C2F">
        <w:rPr>
          <w:noProof/>
        </w:rPr>
        <w:lastRenderedPageBreak/>
        <w:drawing>
          <wp:inline distT="0" distB="0" distL="0" distR="0" wp14:anchorId="053C4494" wp14:editId="741F9CBB">
            <wp:extent cx="347662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1676400"/>
                    </a:xfrm>
                    <a:prstGeom prst="rect">
                      <a:avLst/>
                    </a:prstGeom>
                  </pic:spPr>
                </pic:pic>
              </a:graphicData>
            </a:graphic>
          </wp:inline>
        </w:drawing>
      </w:r>
    </w:p>
    <w:p w14:paraId="558E93A4" w14:textId="77777777" w:rsidR="004D7B66" w:rsidRPr="00566C2F" w:rsidRDefault="004D7B66" w:rsidP="009B1F9D">
      <w:pPr>
        <w:jc w:val="both"/>
      </w:pPr>
      <w:r w:rsidRPr="00566C2F">
        <w:rPr>
          <w:i/>
        </w:rPr>
        <w:t>Khi khai báo:</w:t>
      </w:r>
      <w:r w:rsidRPr="00566C2F">
        <w:t xml:space="preserve"> Nếu các biến không được khởi tạo giá trị tường minh thì:</w:t>
      </w:r>
    </w:p>
    <w:p w14:paraId="59C2D35E" w14:textId="77777777" w:rsidR="004D7B66" w:rsidRPr="00566C2F" w:rsidRDefault="004D7B66" w:rsidP="009B1F9D">
      <w:pPr>
        <w:pStyle w:val="ListParagraph"/>
        <w:numPr>
          <w:ilvl w:val="0"/>
          <w:numId w:val="12"/>
        </w:numPr>
        <w:jc w:val="both"/>
      </w:pPr>
      <w:r w:rsidRPr="00566C2F">
        <w:t>Các biến tĩnh luôn được khởi tạo với các giá trị mặc định.</w:t>
      </w:r>
    </w:p>
    <w:p w14:paraId="2233A05B" w14:textId="77777777" w:rsidR="004D7B66" w:rsidRPr="00566C2F" w:rsidRDefault="004D7B66" w:rsidP="009B1F9D">
      <w:pPr>
        <w:pStyle w:val="ListParagraph"/>
        <w:numPr>
          <w:ilvl w:val="0"/>
          <w:numId w:val="12"/>
        </w:numPr>
        <w:jc w:val="both"/>
      </w:pPr>
      <w:r w:rsidRPr="00566C2F">
        <w:t>Các biến thành phần được khởi tạo mặc định mỗi khi đối tượng của lớp có thành phần đó được khởi tạo.</w:t>
      </w:r>
    </w:p>
    <w:p w14:paraId="319B896B" w14:textId="77777777" w:rsidR="004D7B66" w:rsidRPr="00566C2F" w:rsidRDefault="004D7B66" w:rsidP="009B1F9D">
      <w:pPr>
        <w:pStyle w:val="ListParagraph"/>
        <w:numPr>
          <w:ilvl w:val="0"/>
          <w:numId w:val="12"/>
        </w:numPr>
        <w:jc w:val="both"/>
      </w:pPr>
      <w:r w:rsidRPr="00566C2F">
        <w:t>Biến tham chiếu được gán mặc định là null nếu không tạo lập tường minh theo toán tử new và toán tử tạo lập (constructor).</w:t>
      </w:r>
    </w:p>
    <w:p w14:paraId="36F396DA" w14:textId="77777777" w:rsidR="004D7B66" w:rsidRPr="00566C2F" w:rsidRDefault="004D7B66" w:rsidP="009B1F9D">
      <w:pPr>
        <w:jc w:val="both"/>
        <w:rPr>
          <w:b/>
        </w:rPr>
      </w:pPr>
      <w:r w:rsidRPr="00566C2F">
        <w:rPr>
          <w:b/>
        </w:rPr>
        <w:t>Phạm vi hoạt động của biến</w:t>
      </w:r>
    </w:p>
    <w:p w14:paraId="39EEFFE3" w14:textId="77777777" w:rsidR="004D7B66" w:rsidRPr="00566C2F" w:rsidRDefault="004D7B66" w:rsidP="009B1F9D">
      <w:pPr>
        <w:ind w:firstLine="360"/>
        <w:jc w:val="both"/>
      </w:pPr>
      <w:r w:rsidRPr="00566C2F">
        <w:t>Một biến có phạm vi hoạt động</w:t>
      </w:r>
      <w:r w:rsidR="00BA62AA" w:rsidRPr="00566C2F">
        <w:t xml:space="preserve"> là sau khi khai báo và</w:t>
      </w:r>
      <w:r w:rsidRPr="00566C2F">
        <w:t xml:space="preserve"> trong toàn bộ khối lệnh mà nó được khai báo. Một khối lệnh bắt đầu bằng dấu “{” và kết thúc bằng dấu “}”:</w:t>
      </w:r>
    </w:p>
    <w:p w14:paraId="20DB8760" w14:textId="77777777" w:rsidR="004D7B66" w:rsidRPr="00566C2F" w:rsidRDefault="004D7B66" w:rsidP="009B1F9D">
      <w:pPr>
        <w:pStyle w:val="ListParagraph"/>
        <w:numPr>
          <w:ilvl w:val="0"/>
          <w:numId w:val="13"/>
        </w:numPr>
        <w:jc w:val="both"/>
      </w:pPr>
      <w:r w:rsidRPr="00566C2F">
        <w:t>Nếu biến được khai báo trong một cấu trúc lệnh điều khiển, biến đó có phạm vi hoạt động trong khối lệnh tương ứng.</w:t>
      </w:r>
    </w:p>
    <w:p w14:paraId="20E53489" w14:textId="77777777" w:rsidR="004D7B66" w:rsidRPr="00566C2F" w:rsidRDefault="004D7B66" w:rsidP="009B1F9D">
      <w:pPr>
        <w:pStyle w:val="ListParagraph"/>
        <w:numPr>
          <w:ilvl w:val="0"/>
          <w:numId w:val="13"/>
        </w:numPr>
        <w:jc w:val="both"/>
      </w:pPr>
      <w:r w:rsidRPr="00566C2F">
        <w:t>Nếu biến được khai báo trong một phương thức (Không nằm trong khối lệnh nào), biến đó có phạm vi hoạt động trong phương thức tương ứng: có thể được sử dụng trong tất cả các khối lệnh của phương thức.</w:t>
      </w:r>
    </w:p>
    <w:p w14:paraId="141D2A43" w14:textId="77777777" w:rsidR="004D7B66" w:rsidRPr="00566C2F" w:rsidRDefault="004D7B66" w:rsidP="009B1F9D">
      <w:pPr>
        <w:pStyle w:val="ListParagraph"/>
        <w:numPr>
          <w:ilvl w:val="0"/>
          <w:numId w:val="13"/>
        </w:numPr>
        <w:jc w:val="both"/>
        <w:rPr>
          <w:b/>
        </w:rPr>
      </w:pPr>
      <w:r w:rsidRPr="00566C2F">
        <w:t>Nếu biến được khai báo trong một lớp (Không nằm trong trong một phương thức nào), biến đó có phạm vi hoạt động trong toàn bộ lớp tương ứng: có thể được sử dụng trong tất cả các phương thức của lớp.</w:t>
      </w:r>
    </w:p>
    <w:p w14:paraId="3DEB128C" w14:textId="77777777" w:rsidR="004D7B66" w:rsidRPr="00566C2F" w:rsidRDefault="004D7B66" w:rsidP="00B37DA6">
      <w:pPr>
        <w:pStyle w:val="Heading3"/>
        <w:ind w:hanging="360"/>
      </w:pPr>
      <w:bookmarkStart w:id="51" w:name="_Toc111103965"/>
      <w:r w:rsidRPr="00566C2F">
        <w:t>3.1.4. Biểu thức trong Java</w:t>
      </w:r>
      <w:bookmarkEnd w:id="5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58"/>
        <w:gridCol w:w="2965"/>
        <w:gridCol w:w="2714"/>
        <w:gridCol w:w="2151"/>
      </w:tblGrid>
      <w:tr w:rsidR="003D790A" w:rsidRPr="00566C2F" w14:paraId="56FA05FE" w14:textId="77777777" w:rsidTr="004F25E9">
        <w:trPr>
          <w:trHeight w:val="665"/>
        </w:trPr>
        <w:tc>
          <w:tcPr>
            <w:tcW w:w="785" w:type="pct"/>
            <w:tcBorders>
              <w:top w:val="single" w:sz="4" w:space="0" w:color="auto"/>
              <w:left w:val="single" w:sz="4" w:space="0" w:color="auto"/>
              <w:bottom w:val="single" w:sz="4" w:space="0" w:color="auto"/>
              <w:right w:val="single" w:sz="4" w:space="0" w:color="auto"/>
            </w:tcBorders>
            <w:vAlign w:val="center"/>
            <w:hideMark/>
          </w:tcPr>
          <w:p w14:paraId="7E336643"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Số ưu</w:t>
            </w:r>
            <w:r w:rsidR="004F25E9" w:rsidRPr="00566C2F">
              <w:rPr>
                <w:rFonts w:eastAsia="Times New Roman" w:cs="Times New Roman"/>
                <w:szCs w:val="26"/>
              </w:rPr>
              <w:t xml:space="preserve"> </w:t>
            </w:r>
            <w:r w:rsidRPr="00566C2F">
              <w:rPr>
                <w:rFonts w:eastAsia="Times New Roman" w:cs="Times New Roman"/>
                <w:szCs w:val="26"/>
              </w:rPr>
              <w:t>tiên</w:t>
            </w:r>
          </w:p>
        </w:tc>
        <w:tc>
          <w:tcPr>
            <w:tcW w:w="1596" w:type="pct"/>
            <w:tcBorders>
              <w:top w:val="single" w:sz="4" w:space="0" w:color="auto"/>
              <w:left w:val="single" w:sz="4" w:space="0" w:color="auto"/>
              <w:bottom w:val="single" w:sz="4" w:space="0" w:color="auto"/>
              <w:right w:val="single" w:sz="4" w:space="0" w:color="auto"/>
            </w:tcBorders>
            <w:vAlign w:val="center"/>
            <w:hideMark/>
          </w:tcPr>
          <w:p w14:paraId="14E71DA4"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Tên gọi</w:t>
            </w:r>
          </w:p>
        </w:tc>
        <w:tc>
          <w:tcPr>
            <w:tcW w:w="1461" w:type="pct"/>
            <w:tcBorders>
              <w:top w:val="single" w:sz="4" w:space="0" w:color="auto"/>
              <w:left w:val="single" w:sz="4" w:space="0" w:color="auto"/>
              <w:bottom w:val="single" w:sz="4" w:space="0" w:color="auto"/>
              <w:right w:val="single" w:sz="4" w:space="0" w:color="auto"/>
            </w:tcBorders>
            <w:vAlign w:val="center"/>
            <w:hideMark/>
          </w:tcPr>
          <w:p w14:paraId="0168D574"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 xml:space="preserve">Các phép toán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2DD17173"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Qui tắc kết hợp</w:t>
            </w:r>
            <w:r w:rsidR="004F25E9" w:rsidRPr="00566C2F">
              <w:rPr>
                <w:rFonts w:eastAsia="Times New Roman" w:cs="Times New Roman"/>
                <w:szCs w:val="26"/>
              </w:rPr>
              <w:t xml:space="preserve"> </w:t>
            </w:r>
            <w:r w:rsidRPr="00566C2F">
              <w:rPr>
                <w:rFonts w:eastAsia="Times New Roman" w:cs="Times New Roman"/>
                <w:szCs w:val="26"/>
              </w:rPr>
              <w:t>thực hiện</w:t>
            </w:r>
          </w:p>
        </w:tc>
      </w:tr>
      <w:tr w:rsidR="003D790A" w:rsidRPr="00566C2F" w14:paraId="68F12E0E"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50C4D5F9"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1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2A519ACF"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Phép toán 1 ngôi</w:t>
            </w:r>
            <w:r w:rsidR="004F25E9" w:rsidRPr="00566C2F">
              <w:rPr>
                <w:rFonts w:eastAsia="Times New Roman" w:cs="Times New Roman"/>
                <w:szCs w:val="26"/>
              </w:rPr>
              <w:t xml:space="preserve"> </w:t>
            </w:r>
            <w:r w:rsidRPr="00566C2F">
              <w:rPr>
                <w:rFonts w:eastAsia="Times New Roman" w:cs="Times New Roman"/>
                <w:szCs w:val="26"/>
              </w:rPr>
              <w:t>hậu tố</w:t>
            </w:r>
            <w:r w:rsidR="004F25E9" w:rsidRPr="00566C2F">
              <w:rPr>
                <w:rFonts w:eastAsia="Times New Roman" w:cs="Times New Roman"/>
                <w:szCs w:val="26"/>
              </w:rPr>
              <w:t xml:space="preserve"> </w:t>
            </w:r>
            <w:r w:rsidRPr="00566C2F">
              <w:rPr>
                <w:rFonts w:eastAsia="Times New Roman" w:cs="Times New Roman"/>
                <w:szCs w:val="26"/>
              </w:rPr>
              <w:t>(postfix)</w:t>
            </w:r>
          </w:p>
        </w:tc>
        <w:tc>
          <w:tcPr>
            <w:tcW w:w="1461" w:type="pct"/>
            <w:tcBorders>
              <w:top w:val="single" w:sz="4" w:space="0" w:color="auto"/>
              <w:left w:val="single" w:sz="4" w:space="0" w:color="auto"/>
              <w:bottom w:val="single" w:sz="4" w:space="0" w:color="auto"/>
              <w:right w:val="single" w:sz="4" w:space="0" w:color="auto"/>
            </w:tcBorders>
            <w:vAlign w:val="center"/>
            <w:hideMark/>
          </w:tcPr>
          <w:p w14:paraId="17ACB983"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 . (tham_so) exp++</w:t>
            </w:r>
            <w:r w:rsidRPr="00566C2F">
              <w:rPr>
                <w:rFonts w:eastAsia="Times New Roman" w:cs="Times New Roman"/>
                <w:szCs w:val="26"/>
              </w:rPr>
              <w:br/>
              <w:t>exp--</w:t>
            </w:r>
          </w:p>
        </w:tc>
        <w:tc>
          <w:tcPr>
            <w:tcW w:w="1158" w:type="pct"/>
            <w:tcBorders>
              <w:top w:val="single" w:sz="4" w:space="0" w:color="auto"/>
              <w:left w:val="single" w:sz="4" w:space="0" w:color="auto"/>
              <w:bottom w:val="single" w:sz="4" w:space="0" w:color="auto"/>
              <w:right w:val="single" w:sz="4" w:space="0" w:color="auto"/>
            </w:tcBorders>
            <w:vAlign w:val="center"/>
            <w:hideMark/>
          </w:tcPr>
          <w:p w14:paraId="5855A6E9"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2D654F60"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0780C121"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2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717DD3FF"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Phép toán 1 ngôi tiền tố</w:t>
            </w:r>
            <w:r w:rsidRPr="00566C2F">
              <w:rPr>
                <w:rFonts w:eastAsia="Times New Roman" w:cs="Times New Roman"/>
                <w:szCs w:val="26"/>
              </w:rPr>
              <w:br/>
              <w:t>(prefix)</w:t>
            </w:r>
          </w:p>
        </w:tc>
        <w:tc>
          <w:tcPr>
            <w:tcW w:w="1461" w:type="pct"/>
            <w:tcBorders>
              <w:top w:val="single" w:sz="4" w:space="0" w:color="auto"/>
              <w:left w:val="single" w:sz="4" w:space="0" w:color="auto"/>
              <w:bottom w:val="single" w:sz="4" w:space="0" w:color="auto"/>
              <w:right w:val="single" w:sz="4" w:space="0" w:color="auto"/>
            </w:tcBorders>
            <w:vAlign w:val="center"/>
            <w:hideMark/>
          </w:tcPr>
          <w:p w14:paraId="033AC2A5"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++exp --exp +exp -</w:t>
            </w:r>
            <w:r w:rsidRPr="00566C2F">
              <w:rPr>
                <w:rFonts w:eastAsia="Times New Roman" w:cs="Times New Roman"/>
                <w:szCs w:val="26"/>
              </w:rPr>
              <w:br/>
              <w:t>exp ~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0049E1BA"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phải qua trái</w:t>
            </w:r>
          </w:p>
        </w:tc>
      </w:tr>
      <w:tr w:rsidR="003D790A" w:rsidRPr="00566C2F" w14:paraId="4211686C"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22A2E632"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lastRenderedPageBreak/>
              <w:t xml:space="preserve">3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5E65CAF4"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 xml:space="preserve">Tạo lập đối tượng, ép kiểu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0227D4BA"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 xml:space="preserve">new() (type)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4D188E21"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phải qua trái</w:t>
            </w:r>
          </w:p>
        </w:tc>
      </w:tr>
      <w:tr w:rsidR="003D790A" w:rsidRPr="00566C2F" w14:paraId="736C7C51"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30DFDF50"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4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1786BF01"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Loại phép nhân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275A5305"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 / %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4F2FAF7F"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11BD7549"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23EA1FD2"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5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67D38072"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Loại phép cộng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37F3885B"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 -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14C2D6F7"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5340A5FA"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2C4923CC"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6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0CEF1E62"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Chuyển dịch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4C6D3DD6"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&lt;&lt; &gt;&gt; &gt;&gt;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15EA2957"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098B6F7A"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722C4A93"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7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2835D2AE"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Phép toán quan hệ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33E018A1"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&lt; &lt;= &gt;</w:t>
            </w:r>
            <w:r w:rsidRPr="00566C2F">
              <w:rPr>
                <w:rFonts w:eastAsia="Times New Roman" w:cs="Times New Roman"/>
                <w:szCs w:val="26"/>
              </w:rPr>
              <w:br/>
              <w:t>&gt;= instanceof</w:t>
            </w:r>
          </w:p>
        </w:tc>
        <w:tc>
          <w:tcPr>
            <w:tcW w:w="1158" w:type="pct"/>
            <w:tcBorders>
              <w:top w:val="single" w:sz="4" w:space="0" w:color="auto"/>
              <w:left w:val="single" w:sz="4" w:space="0" w:color="auto"/>
              <w:bottom w:val="single" w:sz="4" w:space="0" w:color="auto"/>
              <w:right w:val="single" w:sz="4" w:space="0" w:color="auto"/>
            </w:tcBorders>
            <w:vAlign w:val="center"/>
            <w:hideMark/>
          </w:tcPr>
          <w:p w14:paraId="371DB3E7"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5CF575C4"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45404488"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8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4D91EB80"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 xml:space="preserve">Phép so sánh đẳng thức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72045C06"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 !=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2C4B39CF"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2CD7C410"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4FB3C98D"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9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3F480EE6"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Phép AND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4A705DE1"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&amp;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53CE4FC9"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47CCEA54"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6C895ED2"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10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6D07834A"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Phép XOR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5444A864"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8FCDD91"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38BB8915"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1B466C83"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11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77BDA8D1"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Phép OR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420241DA"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BA51FA2"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5FF16BEC"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0D86AE98"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12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02E4A708"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Phép AND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18E89F06"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&amp;&amp;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2F2956BD"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3CA884BA"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4BC61FB7"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13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0ABB874D"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 xml:space="preserve">Phép hoặc (OR) logic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574243F4"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2435BD36"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3D790A" w:rsidRPr="00566C2F" w14:paraId="038F1475"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27F8B1AF"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14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0AC53F73"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 xml:space="preserve">Phép toán điều kiện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4C1FCD15"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7B0B8235"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trái qua phải</w:t>
            </w:r>
          </w:p>
        </w:tc>
      </w:tr>
      <w:tr w:rsidR="004D7B66" w:rsidRPr="00566C2F" w14:paraId="38B4E00B" w14:textId="77777777" w:rsidTr="00BA62AA">
        <w:tc>
          <w:tcPr>
            <w:tcW w:w="785" w:type="pct"/>
            <w:tcBorders>
              <w:top w:val="single" w:sz="4" w:space="0" w:color="auto"/>
              <w:left w:val="single" w:sz="4" w:space="0" w:color="auto"/>
              <w:bottom w:val="single" w:sz="4" w:space="0" w:color="auto"/>
              <w:right w:val="single" w:sz="4" w:space="0" w:color="auto"/>
            </w:tcBorders>
            <w:vAlign w:val="center"/>
            <w:hideMark/>
          </w:tcPr>
          <w:p w14:paraId="231080E2"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15 </w:t>
            </w:r>
          </w:p>
        </w:tc>
        <w:tc>
          <w:tcPr>
            <w:tcW w:w="1596" w:type="pct"/>
            <w:tcBorders>
              <w:top w:val="single" w:sz="4" w:space="0" w:color="auto"/>
              <w:left w:val="single" w:sz="4" w:space="0" w:color="auto"/>
              <w:bottom w:val="single" w:sz="4" w:space="0" w:color="auto"/>
              <w:right w:val="single" w:sz="4" w:space="0" w:color="auto"/>
            </w:tcBorders>
            <w:vAlign w:val="center"/>
            <w:hideMark/>
          </w:tcPr>
          <w:p w14:paraId="4B2D104E"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xml:space="preserve">Các phép gán </w:t>
            </w:r>
          </w:p>
        </w:tc>
        <w:tc>
          <w:tcPr>
            <w:tcW w:w="1461" w:type="pct"/>
            <w:tcBorders>
              <w:top w:val="single" w:sz="4" w:space="0" w:color="auto"/>
              <w:left w:val="single" w:sz="4" w:space="0" w:color="auto"/>
              <w:bottom w:val="single" w:sz="4" w:space="0" w:color="auto"/>
              <w:right w:val="single" w:sz="4" w:space="0" w:color="auto"/>
            </w:tcBorders>
            <w:vAlign w:val="center"/>
            <w:hideMark/>
          </w:tcPr>
          <w:p w14:paraId="1AD74EA3" w14:textId="77777777" w:rsidR="004D7B66" w:rsidRPr="00566C2F" w:rsidRDefault="004D7B66" w:rsidP="009B1F9D">
            <w:pPr>
              <w:jc w:val="both"/>
              <w:rPr>
                <w:rFonts w:eastAsia="Times New Roman" w:cs="Times New Roman"/>
                <w:sz w:val="24"/>
                <w:szCs w:val="24"/>
              </w:rPr>
            </w:pPr>
            <w:r w:rsidRPr="00566C2F">
              <w:rPr>
                <w:rFonts w:eastAsia="Times New Roman" w:cs="Times New Roman"/>
                <w:szCs w:val="26"/>
              </w:rPr>
              <w:t>= += -= *= /=</w:t>
            </w:r>
            <w:r w:rsidRPr="00566C2F">
              <w:rPr>
                <w:rFonts w:eastAsia="Times New Roman" w:cs="Times New Roman"/>
                <w:szCs w:val="26"/>
              </w:rPr>
              <w:br/>
              <w:t>%= &lt;&lt;= &gt;&gt;= &gt;&gt;&gt;=</w:t>
            </w:r>
            <w:r w:rsidRPr="00566C2F">
              <w:rPr>
                <w:rFonts w:eastAsia="Times New Roman" w:cs="Times New Roman"/>
                <w:szCs w:val="26"/>
              </w:rPr>
              <w:br/>
              <w:t>&amp;= ^= |=</w:t>
            </w:r>
          </w:p>
        </w:tc>
        <w:tc>
          <w:tcPr>
            <w:tcW w:w="1158" w:type="pct"/>
            <w:tcBorders>
              <w:top w:val="single" w:sz="4" w:space="0" w:color="auto"/>
              <w:left w:val="single" w:sz="4" w:space="0" w:color="auto"/>
              <w:bottom w:val="single" w:sz="4" w:space="0" w:color="auto"/>
              <w:right w:val="single" w:sz="4" w:space="0" w:color="auto"/>
            </w:tcBorders>
            <w:vAlign w:val="center"/>
            <w:hideMark/>
          </w:tcPr>
          <w:p w14:paraId="50F095EF" w14:textId="77777777" w:rsidR="004D7B66" w:rsidRPr="00566C2F" w:rsidRDefault="004D7B66" w:rsidP="009B1F9D">
            <w:pPr>
              <w:ind w:firstLine="0"/>
              <w:jc w:val="both"/>
              <w:rPr>
                <w:rFonts w:eastAsia="Times New Roman" w:cs="Times New Roman"/>
                <w:sz w:val="24"/>
                <w:szCs w:val="24"/>
              </w:rPr>
            </w:pPr>
            <w:r w:rsidRPr="00566C2F">
              <w:rPr>
                <w:rFonts w:eastAsia="Times New Roman" w:cs="Times New Roman"/>
                <w:szCs w:val="26"/>
              </w:rPr>
              <w:t>Từ phải qua trái</w:t>
            </w:r>
          </w:p>
        </w:tc>
      </w:tr>
    </w:tbl>
    <w:p w14:paraId="0E03E742" w14:textId="77777777" w:rsidR="004D7B66" w:rsidRPr="00566C2F" w:rsidRDefault="004D7B66" w:rsidP="009B1F9D">
      <w:pPr>
        <w:jc w:val="both"/>
      </w:pPr>
    </w:p>
    <w:p w14:paraId="46CB799C" w14:textId="77777777" w:rsidR="00D8005C" w:rsidRPr="00566C2F" w:rsidRDefault="00233C90" w:rsidP="00B37DA6">
      <w:pPr>
        <w:pStyle w:val="Heading3"/>
        <w:ind w:hanging="360"/>
      </w:pPr>
      <w:bookmarkStart w:id="52" w:name="_Toc111103966"/>
      <w:r w:rsidRPr="00566C2F">
        <w:t>3.1.5. Các phép toán trong Java</w:t>
      </w:r>
      <w:bookmarkEnd w:id="52"/>
    </w:p>
    <w:p w14:paraId="07053D14" w14:textId="77777777" w:rsidR="00233C90" w:rsidRPr="00566C2F" w:rsidRDefault="00233C90" w:rsidP="009B1F9D">
      <w:pPr>
        <w:pStyle w:val="ListParagraph"/>
        <w:numPr>
          <w:ilvl w:val="0"/>
          <w:numId w:val="14"/>
        </w:numPr>
        <w:jc w:val="both"/>
      </w:pPr>
      <w:r w:rsidRPr="00566C2F">
        <w:t>Phép chia nguyên (2 toán hạng đều là kiểu nguyên) đòi hỏi số chia phải khác 0.</w:t>
      </w:r>
    </w:p>
    <w:p w14:paraId="6F04CEDA" w14:textId="77777777" w:rsidR="00233C90" w:rsidRPr="00566C2F" w:rsidRDefault="00233C90" w:rsidP="009B1F9D">
      <w:pPr>
        <w:pStyle w:val="ListParagraph"/>
        <w:numPr>
          <w:ilvl w:val="0"/>
          <w:numId w:val="14"/>
        </w:numPr>
        <w:jc w:val="both"/>
      </w:pPr>
      <w:r w:rsidRPr="00566C2F">
        <w:t>Phép chia số thực (ít nhất một toán hạng kiểu số thực) cho phép chia cho 0 và kết quả phép chia cho 0.0 là INF (số lớn vô cùng) hoặc -INF (số âm vô cùng), hai hằng đặc biệt trong Java.</w:t>
      </w:r>
    </w:p>
    <w:p w14:paraId="26806FF1" w14:textId="77777777" w:rsidR="00233C90" w:rsidRPr="00566C2F" w:rsidRDefault="00233C90" w:rsidP="009B1F9D">
      <w:pPr>
        <w:pStyle w:val="ListParagraph"/>
        <w:numPr>
          <w:ilvl w:val="0"/>
          <w:numId w:val="14"/>
        </w:numPr>
        <w:jc w:val="both"/>
      </w:pPr>
      <w:r w:rsidRPr="00566C2F">
        <w:t>Trong Java, phép chia lấy số d</w:t>
      </w:r>
      <w:r w:rsidR="00653AF3" w:rsidRPr="00566C2F">
        <w:t>ư</w:t>
      </w:r>
      <w:r w:rsidRPr="00566C2F">
        <w:t xml:space="preserve"> % thực hiện đ</w:t>
      </w:r>
      <w:r w:rsidR="00653AF3" w:rsidRPr="00566C2F">
        <w:t>ư</w:t>
      </w:r>
      <w:r w:rsidRPr="00566C2F">
        <w:t>ợc cả đối với số thực. (float m = 11.5 % 2.5; // Cho m là 1.5)</w:t>
      </w:r>
    </w:p>
    <w:p w14:paraId="28533603" w14:textId="77777777" w:rsidR="00233C90" w:rsidRPr="00566C2F" w:rsidRDefault="00233C90" w:rsidP="009B1F9D">
      <w:pPr>
        <w:pStyle w:val="ListParagraph"/>
        <w:numPr>
          <w:ilvl w:val="0"/>
          <w:numId w:val="14"/>
        </w:numPr>
        <w:jc w:val="both"/>
      </w:pPr>
      <w:r w:rsidRPr="00566C2F">
        <w:t>Khi sử dụng các phép toán đơn nguyên đối với các đối số kiểu byte, short, hoặc char thì tr</w:t>
      </w:r>
      <w:r w:rsidR="00653AF3" w:rsidRPr="00566C2F">
        <w:t>ư</w:t>
      </w:r>
      <w:r w:rsidRPr="00566C2F">
        <w:t>ớc tiên toán hạng phải đ</w:t>
      </w:r>
      <w:r w:rsidR="00653AF3" w:rsidRPr="00566C2F">
        <w:t>ư</w:t>
      </w:r>
      <w:r w:rsidRPr="00566C2F">
        <w:t>ợc tính rồi chuyển về kiểu int và kết quả là kiểu int.</w:t>
      </w:r>
    </w:p>
    <w:p w14:paraId="1B4BD32E" w14:textId="77777777" w:rsidR="00233C90" w:rsidRPr="00566C2F" w:rsidRDefault="00233C90" w:rsidP="009B1F9D">
      <w:pPr>
        <w:jc w:val="both"/>
        <w:rPr>
          <w:i/>
        </w:rPr>
      </w:pPr>
      <w:r w:rsidRPr="00566C2F">
        <w:rPr>
          <w:i/>
        </w:rPr>
        <w:t>Ví dụ:</w:t>
      </w:r>
    </w:p>
    <w:p w14:paraId="46F14721" w14:textId="77777777" w:rsidR="00233C90" w:rsidRPr="00566C2F" w:rsidRDefault="00233C90" w:rsidP="009B1F9D">
      <w:pPr>
        <w:jc w:val="both"/>
        <w:rPr>
          <w:i/>
        </w:rPr>
      </w:pPr>
      <w:r w:rsidRPr="00566C2F">
        <w:rPr>
          <w:i/>
        </w:rPr>
        <w:t>short h = 30; // OK: 30 kiểu int chuyển về short (mặc định đối với hằng nguyên)</w:t>
      </w:r>
    </w:p>
    <w:p w14:paraId="31429867" w14:textId="77777777" w:rsidR="00233C90" w:rsidRPr="00566C2F" w:rsidRDefault="00233C90" w:rsidP="009B1F9D">
      <w:pPr>
        <w:jc w:val="both"/>
        <w:rPr>
          <w:i/>
        </w:rPr>
      </w:pPr>
      <w:r w:rsidRPr="00566C2F">
        <w:rPr>
          <w:i/>
        </w:rPr>
        <w:t>h = h + 4; // Lỗi vì h + 4 cho kết quả kiểu int không thể gán cho h kiểu short phải ép kiểu: h = (short) (h+4);</w:t>
      </w:r>
    </w:p>
    <w:p w14:paraId="62DD71F8" w14:textId="77777777" w:rsidR="00233C90" w:rsidRPr="00566C2F" w:rsidRDefault="00233C90" w:rsidP="009B1F9D">
      <w:pPr>
        <w:pStyle w:val="ListParagraph"/>
        <w:numPr>
          <w:ilvl w:val="0"/>
          <w:numId w:val="15"/>
        </w:numPr>
        <w:jc w:val="both"/>
      </w:pPr>
      <w:r w:rsidRPr="00566C2F">
        <w:lastRenderedPageBreak/>
        <w:t>Các hằng số thực trong Java đ</w:t>
      </w:r>
      <w:r w:rsidR="00653AF3" w:rsidRPr="00566C2F">
        <w:t>ư</w:t>
      </w:r>
      <w:r w:rsidRPr="00566C2F">
        <w:t xml:space="preserve">ợc xem là giá trị (mặc định) kiểu </w:t>
      </w:r>
      <w:r w:rsidRPr="00566C2F">
        <w:rPr>
          <w:i/>
        </w:rPr>
        <w:t>double</w:t>
      </w:r>
      <w:r w:rsidRPr="00566C2F">
        <w:t>.</w:t>
      </w:r>
    </w:p>
    <w:p w14:paraId="646A2D07" w14:textId="77777777" w:rsidR="00233C90" w:rsidRPr="00566C2F" w:rsidRDefault="00233C90" w:rsidP="009B1F9D">
      <w:pPr>
        <w:pStyle w:val="ListParagraph"/>
        <w:ind w:left="360"/>
        <w:jc w:val="both"/>
      </w:pPr>
      <w:r w:rsidRPr="00566C2F">
        <w:t xml:space="preserve">float t = 3.14; </w:t>
      </w:r>
      <w:r w:rsidRPr="00566C2F">
        <w:rPr>
          <w:i/>
        </w:rPr>
        <w:t>// Lỗi vì không tương thích kiểu</w:t>
      </w:r>
    </w:p>
    <w:p w14:paraId="584E61FF" w14:textId="77777777" w:rsidR="00233C90" w:rsidRPr="00566C2F" w:rsidRDefault="00233C90" w:rsidP="009B1F9D">
      <w:pPr>
        <w:pStyle w:val="ListParagraph"/>
        <w:ind w:left="360"/>
        <w:jc w:val="both"/>
      </w:pPr>
      <w:r w:rsidRPr="00566C2F">
        <w:t>Vì thế, hoặc phải thông báo t</w:t>
      </w:r>
      <w:r w:rsidR="00653AF3" w:rsidRPr="00566C2F">
        <w:t>ư</w:t>
      </w:r>
      <w:r w:rsidRPr="00566C2F">
        <w:t xml:space="preserve">ờng minh là số thực kiểu </w:t>
      </w:r>
      <w:r w:rsidRPr="00566C2F">
        <w:rPr>
          <w:i/>
        </w:rPr>
        <w:t>float</w:t>
      </w:r>
      <w:r w:rsidRPr="00566C2F">
        <w:t xml:space="preserve"> (3.14F):</w:t>
      </w:r>
    </w:p>
    <w:p w14:paraId="52126886" w14:textId="77777777" w:rsidR="00233C90" w:rsidRPr="00566C2F" w:rsidRDefault="00233C90" w:rsidP="009B1F9D">
      <w:pPr>
        <w:pStyle w:val="ListParagraph"/>
        <w:ind w:left="360"/>
        <w:jc w:val="both"/>
      </w:pPr>
      <w:r w:rsidRPr="00566C2F">
        <w:t>float t = 3.14F; hoặc float t = (float)3.14;</w:t>
      </w:r>
    </w:p>
    <w:p w14:paraId="2740C44F" w14:textId="77777777" w:rsidR="00233C90" w:rsidRPr="00566C2F" w:rsidRDefault="00233C90" w:rsidP="009B1F9D">
      <w:pPr>
        <w:pStyle w:val="ListParagraph"/>
        <w:numPr>
          <w:ilvl w:val="0"/>
          <w:numId w:val="15"/>
        </w:numPr>
        <w:jc w:val="both"/>
      </w:pPr>
      <w:r w:rsidRPr="00566C2F">
        <w:t>Các phép chuyển dịch &lt;&lt;, &gt;&gt;, &gt;&gt;&gt; thực hiện dịch dạng biểu diễn nhị phân của toán hạng thứ nhất sang trái, sang phải số lần bằng giá trị số nguyên của toán hạng thứ 2.</w:t>
      </w:r>
    </w:p>
    <w:p w14:paraId="7AB7C630" w14:textId="77777777" w:rsidR="00233C90" w:rsidRPr="00566C2F" w:rsidRDefault="00233C90" w:rsidP="009B1F9D">
      <w:pPr>
        <w:pStyle w:val="ListParagraph"/>
        <w:numPr>
          <w:ilvl w:val="0"/>
          <w:numId w:val="15"/>
        </w:numPr>
        <w:jc w:val="both"/>
      </w:pPr>
      <w:r w:rsidRPr="00566C2F">
        <w:t xml:space="preserve">Biểu diễn nhị phân của các số nguyên: Java sử dụng </w:t>
      </w:r>
      <w:r w:rsidRPr="00566C2F">
        <w:rPr>
          <w:i/>
        </w:rPr>
        <w:t>phần bù 2 để lưu trữ các giá trị nguyên.</w:t>
      </w:r>
    </w:p>
    <w:p w14:paraId="773B282E" w14:textId="77777777" w:rsidR="00233C90" w:rsidRPr="00566C2F" w:rsidRDefault="00233C90" w:rsidP="009B1F9D">
      <w:pPr>
        <w:jc w:val="both"/>
        <w:rPr>
          <w:rFonts w:eastAsia="Times New Roman" w:cs="Times New Roman"/>
          <w:sz w:val="24"/>
          <w:szCs w:val="24"/>
        </w:rPr>
      </w:pPr>
      <w:r w:rsidRPr="00566C2F">
        <w:rPr>
          <w:rFonts w:eastAsia="Times New Roman" w:cs="Times New Roman"/>
          <w:szCs w:val="26"/>
        </w:rPr>
        <w:t>Cho tr</w:t>
      </w:r>
      <w:r w:rsidR="00653AF3" w:rsidRPr="00566C2F">
        <w:rPr>
          <w:rFonts w:eastAsia="Times New Roman" w:cs="Times New Roman"/>
          <w:szCs w:val="26"/>
        </w:rPr>
        <w:t>ư</w:t>
      </w:r>
      <w:r w:rsidRPr="00566C2F">
        <w:rPr>
          <w:rFonts w:eastAsia="Times New Roman" w:cs="Times New Roman"/>
          <w:szCs w:val="26"/>
        </w:rPr>
        <w:t>ớc giá trị nguyên d</w:t>
      </w:r>
      <w:r w:rsidR="00653AF3" w:rsidRPr="00566C2F">
        <w:rPr>
          <w:rFonts w:eastAsia="Times New Roman" w:cs="Times New Roman"/>
          <w:szCs w:val="26"/>
        </w:rPr>
        <w:t>ư</w:t>
      </w:r>
      <w:r w:rsidRPr="00566C2F">
        <w:rPr>
          <w:rFonts w:eastAsia="Times New Roman" w:cs="Times New Roman"/>
          <w:szCs w:val="26"/>
        </w:rPr>
        <w:t>ơng, ví dụ 41. Biểu diễn nhị phân của -41 đ</w:t>
      </w:r>
      <w:r w:rsidR="00653AF3" w:rsidRPr="00566C2F">
        <w:rPr>
          <w:rFonts w:eastAsia="Times New Roman" w:cs="Times New Roman"/>
          <w:szCs w:val="26"/>
        </w:rPr>
        <w:t>ư</w:t>
      </w:r>
      <w:r w:rsidRPr="00566C2F">
        <w:rPr>
          <w:rFonts w:eastAsia="Times New Roman" w:cs="Times New Roman"/>
          <w:szCs w:val="26"/>
        </w:rPr>
        <w:t>ợc tính nh</w:t>
      </w:r>
      <w:r w:rsidR="00653AF3" w:rsidRPr="00566C2F">
        <w:rPr>
          <w:rFonts w:eastAsia="Times New Roman" w:cs="Times New Roman"/>
          <w:szCs w:val="26"/>
        </w:rPr>
        <w:t>ư</w:t>
      </w:r>
      <w:r w:rsidRPr="00566C2F">
        <w:rPr>
          <w:rFonts w:eastAsia="Times New Roman" w:cs="Times New Roman"/>
          <w:szCs w:val="26"/>
        </w:rPr>
        <w:br/>
        <w:t>sau:</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40"/>
        <w:gridCol w:w="2640"/>
        <w:gridCol w:w="1935"/>
      </w:tblGrid>
      <w:tr w:rsidR="003D790A" w:rsidRPr="00566C2F" w14:paraId="4D06C1BF" w14:textId="77777777" w:rsidTr="00233C90">
        <w:trPr>
          <w:jc w:val="center"/>
        </w:trPr>
        <w:tc>
          <w:tcPr>
            <w:tcW w:w="2640" w:type="dxa"/>
            <w:tcBorders>
              <w:top w:val="single" w:sz="4" w:space="0" w:color="auto"/>
              <w:left w:val="single" w:sz="4" w:space="0" w:color="auto"/>
              <w:bottom w:val="single" w:sz="4" w:space="0" w:color="auto"/>
              <w:right w:val="single" w:sz="4" w:space="0" w:color="auto"/>
            </w:tcBorders>
            <w:vAlign w:val="center"/>
            <w:hideMark/>
          </w:tcPr>
          <w:p w14:paraId="33815995" w14:textId="77777777" w:rsidR="00233C90" w:rsidRPr="00566C2F" w:rsidRDefault="00233C90" w:rsidP="009B1F9D">
            <w:pPr>
              <w:jc w:val="both"/>
              <w:rPr>
                <w:rFonts w:eastAsia="Times New Roman" w:cs="Times New Roman"/>
                <w:sz w:val="24"/>
                <w:szCs w:val="24"/>
              </w:rPr>
            </w:pPr>
            <w:r w:rsidRPr="00566C2F">
              <w:rPr>
                <w:rFonts w:eastAsia="Times New Roman" w:cs="Times New Roman"/>
                <w:szCs w:val="26"/>
              </w:rPr>
              <w:br/>
            </w:r>
          </w:p>
        </w:tc>
        <w:tc>
          <w:tcPr>
            <w:tcW w:w="2640" w:type="dxa"/>
            <w:tcBorders>
              <w:top w:val="single" w:sz="4" w:space="0" w:color="auto"/>
              <w:left w:val="single" w:sz="4" w:space="0" w:color="auto"/>
              <w:bottom w:val="single" w:sz="4" w:space="0" w:color="auto"/>
              <w:right w:val="single" w:sz="4" w:space="0" w:color="auto"/>
            </w:tcBorders>
            <w:vAlign w:val="center"/>
            <w:hideMark/>
          </w:tcPr>
          <w:p w14:paraId="04568020" w14:textId="77777777" w:rsidR="00233C90" w:rsidRPr="00566C2F" w:rsidRDefault="00233C90" w:rsidP="009B1F9D">
            <w:pPr>
              <w:ind w:firstLine="0"/>
              <w:jc w:val="both"/>
              <w:rPr>
                <w:rFonts w:eastAsia="Times New Roman" w:cs="Times New Roman"/>
                <w:sz w:val="24"/>
                <w:szCs w:val="24"/>
              </w:rPr>
            </w:pPr>
            <w:r w:rsidRPr="00566C2F">
              <w:rPr>
                <w:rFonts w:eastAsia="Times New Roman" w:cs="Times New Roman"/>
                <w:szCs w:val="26"/>
              </w:rPr>
              <w:t xml:space="preserve">Biểu diễn nhị phân </w:t>
            </w:r>
            <w:r w:rsidRPr="00566C2F">
              <w:rPr>
                <w:rFonts w:eastAsia="Times New Roman" w:cs="Times New Roman"/>
                <w:szCs w:val="26"/>
              </w:rPr>
              <w:br/>
            </w:r>
          </w:p>
        </w:tc>
        <w:tc>
          <w:tcPr>
            <w:tcW w:w="1935" w:type="dxa"/>
            <w:tcBorders>
              <w:top w:val="single" w:sz="4" w:space="0" w:color="auto"/>
              <w:left w:val="single" w:sz="4" w:space="0" w:color="auto"/>
              <w:bottom w:val="single" w:sz="4" w:space="0" w:color="auto"/>
              <w:right w:val="single" w:sz="4" w:space="0" w:color="auto"/>
            </w:tcBorders>
            <w:vAlign w:val="center"/>
            <w:hideMark/>
          </w:tcPr>
          <w:p w14:paraId="057DFAAF" w14:textId="77777777" w:rsidR="00233C90" w:rsidRPr="00566C2F" w:rsidRDefault="00233C90" w:rsidP="009B1F9D">
            <w:pPr>
              <w:ind w:firstLine="0"/>
              <w:jc w:val="both"/>
              <w:rPr>
                <w:rFonts w:eastAsia="Times New Roman" w:cs="Times New Roman"/>
                <w:sz w:val="24"/>
                <w:szCs w:val="24"/>
              </w:rPr>
            </w:pPr>
            <w:r w:rsidRPr="00566C2F">
              <w:rPr>
                <w:rFonts w:eastAsia="Times New Roman" w:cs="Times New Roman"/>
                <w:szCs w:val="26"/>
              </w:rPr>
              <w:t xml:space="preserve">Giá trị thập phân </w:t>
            </w:r>
          </w:p>
        </w:tc>
      </w:tr>
      <w:tr w:rsidR="003D790A" w:rsidRPr="00566C2F" w14:paraId="4872CC98" w14:textId="77777777" w:rsidTr="00233C90">
        <w:trPr>
          <w:jc w:val="center"/>
        </w:trPr>
        <w:tc>
          <w:tcPr>
            <w:tcW w:w="2640" w:type="dxa"/>
            <w:tcBorders>
              <w:top w:val="single" w:sz="4" w:space="0" w:color="auto"/>
              <w:left w:val="single" w:sz="4" w:space="0" w:color="auto"/>
              <w:bottom w:val="single" w:sz="4" w:space="0" w:color="auto"/>
              <w:right w:val="single" w:sz="4" w:space="0" w:color="auto"/>
            </w:tcBorders>
            <w:vAlign w:val="center"/>
            <w:hideMark/>
          </w:tcPr>
          <w:p w14:paraId="1743A2BE" w14:textId="77777777" w:rsidR="00233C90" w:rsidRPr="00566C2F" w:rsidRDefault="00233C90" w:rsidP="009B1F9D">
            <w:pPr>
              <w:ind w:firstLine="0"/>
              <w:jc w:val="both"/>
              <w:rPr>
                <w:rFonts w:eastAsia="Times New Roman" w:cs="Times New Roman"/>
                <w:sz w:val="24"/>
                <w:szCs w:val="24"/>
              </w:rPr>
            </w:pPr>
            <w:r w:rsidRPr="00566C2F">
              <w:rPr>
                <w:rFonts w:eastAsia="Times New Roman" w:cs="Times New Roman"/>
                <w:szCs w:val="26"/>
              </w:rPr>
              <w:t>Cho tr</w:t>
            </w:r>
            <w:r w:rsidR="00653AF3" w:rsidRPr="00566C2F">
              <w:rPr>
                <w:rFonts w:eastAsia="Times New Roman" w:cs="Times New Roman"/>
                <w:szCs w:val="26"/>
              </w:rPr>
              <w:t>ư</w:t>
            </w:r>
            <w:r w:rsidRPr="00566C2F">
              <w:rPr>
                <w:rFonts w:eastAsia="Times New Roman" w:cs="Times New Roman"/>
                <w:szCs w:val="26"/>
              </w:rPr>
              <w:t xml:space="preserve">ớc giá trị </w:t>
            </w:r>
          </w:p>
        </w:tc>
        <w:tc>
          <w:tcPr>
            <w:tcW w:w="2640" w:type="dxa"/>
            <w:tcBorders>
              <w:top w:val="single" w:sz="4" w:space="0" w:color="auto"/>
              <w:left w:val="single" w:sz="4" w:space="0" w:color="auto"/>
              <w:bottom w:val="single" w:sz="4" w:space="0" w:color="auto"/>
              <w:right w:val="single" w:sz="4" w:space="0" w:color="auto"/>
            </w:tcBorders>
            <w:vAlign w:val="center"/>
            <w:hideMark/>
          </w:tcPr>
          <w:p w14:paraId="18C70B26" w14:textId="77777777" w:rsidR="00233C90" w:rsidRPr="00566C2F" w:rsidRDefault="00233C90" w:rsidP="009B1F9D">
            <w:pPr>
              <w:jc w:val="both"/>
              <w:rPr>
                <w:rFonts w:eastAsia="Times New Roman" w:cs="Times New Roman"/>
                <w:sz w:val="24"/>
                <w:szCs w:val="24"/>
              </w:rPr>
            </w:pPr>
            <w:r w:rsidRPr="00566C2F">
              <w:rPr>
                <w:rFonts w:eastAsia="Times New Roman" w:cs="Times New Roman"/>
                <w:szCs w:val="26"/>
              </w:rPr>
              <w:t xml:space="preserve">00101001 </w:t>
            </w:r>
          </w:p>
        </w:tc>
        <w:tc>
          <w:tcPr>
            <w:tcW w:w="0" w:type="auto"/>
            <w:vAlign w:val="center"/>
            <w:hideMark/>
          </w:tcPr>
          <w:p w14:paraId="27036628" w14:textId="77777777" w:rsidR="00233C90" w:rsidRPr="00566C2F" w:rsidRDefault="00233C90" w:rsidP="009B1F9D">
            <w:pPr>
              <w:jc w:val="both"/>
              <w:rPr>
                <w:rFonts w:eastAsia="Times New Roman" w:cs="Times New Roman"/>
                <w:sz w:val="20"/>
                <w:szCs w:val="20"/>
              </w:rPr>
            </w:pPr>
            <w:r w:rsidRPr="00566C2F">
              <w:rPr>
                <w:rFonts w:eastAsia="Times New Roman" w:cs="Times New Roman"/>
                <w:szCs w:val="26"/>
              </w:rPr>
              <w:t>41</w:t>
            </w:r>
          </w:p>
        </w:tc>
      </w:tr>
      <w:tr w:rsidR="003D790A" w:rsidRPr="00566C2F" w14:paraId="7C141430" w14:textId="77777777" w:rsidTr="00233C90">
        <w:trPr>
          <w:jc w:val="center"/>
        </w:trPr>
        <w:tc>
          <w:tcPr>
            <w:tcW w:w="2640" w:type="dxa"/>
            <w:tcBorders>
              <w:top w:val="single" w:sz="4" w:space="0" w:color="auto"/>
              <w:left w:val="single" w:sz="4" w:space="0" w:color="auto"/>
              <w:bottom w:val="single" w:sz="4" w:space="0" w:color="auto"/>
              <w:right w:val="single" w:sz="4" w:space="0" w:color="auto"/>
            </w:tcBorders>
            <w:vAlign w:val="center"/>
          </w:tcPr>
          <w:p w14:paraId="771FC8AB" w14:textId="77777777" w:rsidR="00233C90" w:rsidRPr="00566C2F" w:rsidRDefault="00233C90" w:rsidP="009B1F9D">
            <w:pPr>
              <w:ind w:firstLine="0"/>
              <w:jc w:val="both"/>
              <w:rPr>
                <w:rFonts w:eastAsia="Times New Roman" w:cs="Times New Roman"/>
                <w:szCs w:val="26"/>
              </w:rPr>
            </w:pPr>
            <w:r w:rsidRPr="00566C2F">
              <w:rPr>
                <w:rFonts w:eastAsia="Times New Roman" w:cs="Times New Roman"/>
                <w:szCs w:val="26"/>
              </w:rPr>
              <w:t>Lấy phần bù 1</w:t>
            </w:r>
          </w:p>
        </w:tc>
        <w:tc>
          <w:tcPr>
            <w:tcW w:w="2640" w:type="dxa"/>
            <w:tcBorders>
              <w:top w:val="single" w:sz="4" w:space="0" w:color="auto"/>
              <w:left w:val="single" w:sz="4" w:space="0" w:color="auto"/>
              <w:bottom w:val="single" w:sz="4" w:space="0" w:color="auto"/>
              <w:right w:val="single" w:sz="4" w:space="0" w:color="auto"/>
            </w:tcBorders>
            <w:vAlign w:val="center"/>
          </w:tcPr>
          <w:p w14:paraId="19624614" w14:textId="77777777" w:rsidR="00233C90" w:rsidRPr="00566C2F" w:rsidRDefault="00233C90" w:rsidP="009B1F9D">
            <w:pPr>
              <w:jc w:val="both"/>
              <w:rPr>
                <w:rFonts w:eastAsia="Times New Roman" w:cs="Times New Roman"/>
                <w:szCs w:val="26"/>
              </w:rPr>
            </w:pPr>
            <w:r w:rsidRPr="00566C2F">
              <w:rPr>
                <w:rFonts w:eastAsia="Times New Roman" w:cs="Times New Roman"/>
                <w:szCs w:val="26"/>
              </w:rPr>
              <w:t>11010110</w:t>
            </w:r>
          </w:p>
        </w:tc>
        <w:tc>
          <w:tcPr>
            <w:tcW w:w="0" w:type="auto"/>
            <w:vAlign w:val="center"/>
          </w:tcPr>
          <w:p w14:paraId="6A272DC7" w14:textId="77777777" w:rsidR="00233C90" w:rsidRPr="00566C2F" w:rsidRDefault="00233C90" w:rsidP="009B1F9D">
            <w:pPr>
              <w:jc w:val="both"/>
              <w:rPr>
                <w:rFonts w:eastAsia="Times New Roman" w:cs="Times New Roman"/>
                <w:sz w:val="20"/>
                <w:szCs w:val="20"/>
              </w:rPr>
            </w:pPr>
          </w:p>
        </w:tc>
      </w:tr>
      <w:tr w:rsidR="003D790A" w:rsidRPr="00566C2F" w14:paraId="028CB085" w14:textId="77777777" w:rsidTr="00233C90">
        <w:trPr>
          <w:jc w:val="center"/>
        </w:trPr>
        <w:tc>
          <w:tcPr>
            <w:tcW w:w="2640" w:type="dxa"/>
            <w:tcBorders>
              <w:top w:val="single" w:sz="4" w:space="0" w:color="auto"/>
              <w:left w:val="single" w:sz="4" w:space="0" w:color="auto"/>
              <w:bottom w:val="single" w:sz="4" w:space="0" w:color="auto"/>
              <w:right w:val="single" w:sz="4" w:space="0" w:color="auto"/>
            </w:tcBorders>
            <w:vAlign w:val="center"/>
            <w:hideMark/>
          </w:tcPr>
          <w:p w14:paraId="29578108" w14:textId="77777777" w:rsidR="00233C90" w:rsidRPr="00566C2F" w:rsidRDefault="00233C90" w:rsidP="009B1F9D">
            <w:pPr>
              <w:ind w:firstLine="0"/>
              <w:jc w:val="both"/>
              <w:rPr>
                <w:rFonts w:eastAsia="Times New Roman" w:cs="Times New Roman"/>
                <w:sz w:val="24"/>
                <w:szCs w:val="24"/>
              </w:rPr>
            </w:pPr>
            <w:r w:rsidRPr="00566C2F">
              <w:rPr>
                <w:rFonts w:eastAsia="Times New Roman" w:cs="Times New Roman"/>
                <w:szCs w:val="26"/>
              </w:rPr>
              <w:t xml:space="preserve">Cộng thêm 1 </w:t>
            </w:r>
          </w:p>
        </w:tc>
        <w:tc>
          <w:tcPr>
            <w:tcW w:w="2640" w:type="dxa"/>
            <w:tcBorders>
              <w:top w:val="single" w:sz="4" w:space="0" w:color="auto"/>
              <w:left w:val="single" w:sz="4" w:space="0" w:color="auto"/>
              <w:bottom w:val="single" w:sz="4" w:space="0" w:color="auto"/>
              <w:right w:val="single" w:sz="4" w:space="0" w:color="auto"/>
            </w:tcBorders>
            <w:vAlign w:val="center"/>
            <w:hideMark/>
          </w:tcPr>
          <w:p w14:paraId="1CFDD2AB" w14:textId="77777777" w:rsidR="00233C90" w:rsidRPr="00566C2F" w:rsidRDefault="00233C90" w:rsidP="009B1F9D">
            <w:pPr>
              <w:jc w:val="both"/>
              <w:rPr>
                <w:rFonts w:eastAsia="Times New Roman" w:cs="Times New Roman"/>
                <w:sz w:val="24"/>
                <w:szCs w:val="24"/>
              </w:rPr>
            </w:pPr>
            <w:r w:rsidRPr="00566C2F">
              <w:rPr>
                <w:rFonts w:eastAsia="Times New Roman" w:cs="Times New Roman"/>
                <w:szCs w:val="26"/>
              </w:rPr>
              <w:t>00000001</w:t>
            </w:r>
          </w:p>
        </w:tc>
        <w:tc>
          <w:tcPr>
            <w:tcW w:w="0" w:type="auto"/>
            <w:vAlign w:val="center"/>
            <w:hideMark/>
          </w:tcPr>
          <w:p w14:paraId="5087BDE4" w14:textId="77777777" w:rsidR="00233C90" w:rsidRPr="00566C2F" w:rsidRDefault="00233C90" w:rsidP="009B1F9D">
            <w:pPr>
              <w:jc w:val="both"/>
              <w:rPr>
                <w:rFonts w:eastAsia="Times New Roman" w:cs="Times New Roman"/>
                <w:sz w:val="20"/>
                <w:szCs w:val="20"/>
              </w:rPr>
            </w:pPr>
          </w:p>
        </w:tc>
      </w:tr>
      <w:tr w:rsidR="003D790A" w:rsidRPr="00566C2F" w14:paraId="614054B2" w14:textId="77777777" w:rsidTr="00233C90">
        <w:trPr>
          <w:jc w:val="center"/>
        </w:trPr>
        <w:tc>
          <w:tcPr>
            <w:tcW w:w="2640" w:type="dxa"/>
            <w:tcBorders>
              <w:top w:val="single" w:sz="4" w:space="0" w:color="auto"/>
              <w:left w:val="single" w:sz="4" w:space="0" w:color="auto"/>
              <w:bottom w:val="single" w:sz="4" w:space="0" w:color="auto"/>
              <w:right w:val="single" w:sz="4" w:space="0" w:color="auto"/>
            </w:tcBorders>
            <w:vAlign w:val="center"/>
          </w:tcPr>
          <w:p w14:paraId="6A5C85E0" w14:textId="77777777" w:rsidR="00233C90" w:rsidRPr="00566C2F" w:rsidRDefault="00233C90" w:rsidP="009B1F9D">
            <w:pPr>
              <w:ind w:firstLine="0"/>
              <w:jc w:val="both"/>
              <w:rPr>
                <w:rFonts w:eastAsia="Times New Roman" w:cs="Times New Roman"/>
                <w:szCs w:val="26"/>
                <w:lang w:val="fr-FR"/>
              </w:rPr>
            </w:pPr>
            <w:r w:rsidRPr="00566C2F">
              <w:rPr>
                <w:rFonts w:eastAsia="Times New Roman" w:cs="Times New Roman"/>
                <w:szCs w:val="26"/>
                <w:lang w:val="fr-FR"/>
              </w:rPr>
              <w:t>Kết quả là phần bù</w:t>
            </w:r>
          </w:p>
        </w:tc>
        <w:tc>
          <w:tcPr>
            <w:tcW w:w="2640" w:type="dxa"/>
            <w:tcBorders>
              <w:top w:val="single" w:sz="4" w:space="0" w:color="auto"/>
              <w:left w:val="single" w:sz="4" w:space="0" w:color="auto"/>
              <w:bottom w:val="single" w:sz="4" w:space="0" w:color="auto"/>
              <w:right w:val="single" w:sz="4" w:space="0" w:color="auto"/>
            </w:tcBorders>
            <w:vAlign w:val="center"/>
          </w:tcPr>
          <w:p w14:paraId="7A88DEFB" w14:textId="77777777" w:rsidR="00233C90" w:rsidRPr="00566C2F" w:rsidRDefault="00233C90" w:rsidP="009B1F9D">
            <w:pPr>
              <w:jc w:val="both"/>
              <w:rPr>
                <w:rFonts w:eastAsia="Times New Roman" w:cs="Times New Roman"/>
                <w:szCs w:val="26"/>
                <w:lang w:val="fr-FR"/>
              </w:rPr>
            </w:pPr>
            <w:r w:rsidRPr="00566C2F">
              <w:rPr>
                <w:rFonts w:eastAsia="Times New Roman" w:cs="Times New Roman"/>
                <w:szCs w:val="26"/>
                <w:lang w:val="fr-FR"/>
              </w:rPr>
              <w:t>211010111</w:t>
            </w:r>
          </w:p>
        </w:tc>
        <w:tc>
          <w:tcPr>
            <w:tcW w:w="0" w:type="auto"/>
            <w:vAlign w:val="center"/>
          </w:tcPr>
          <w:p w14:paraId="6FDF36A5" w14:textId="77777777" w:rsidR="00233C90" w:rsidRPr="00566C2F" w:rsidRDefault="00233C90" w:rsidP="009B1F9D">
            <w:pPr>
              <w:jc w:val="both"/>
              <w:rPr>
                <w:rFonts w:eastAsia="Times New Roman" w:cs="Times New Roman"/>
                <w:sz w:val="20"/>
                <w:szCs w:val="20"/>
                <w:lang w:val="fr-FR"/>
              </w:rPr>
            </w:pPr>
            <w:r w:rsidRPr="00566C2F">
              <w:rPr>
                <w:rFonts w:eastAsia="Times New Roman" w:cs="Times New Roman"/>
                <w:szCs w:val="26"/>
              </w:rPr>
              <w:t>-41</w:t>
            </w:r>
          </w:p>
        </w:tc>
      </w:tr>
    </w:tbl>
    <w:p w14:paraId="7BFE1B22" w14:textId="77777777" w:rsidR="00233C90" w:rsidRPr="00566C2F" w:rsidRDefault="00233C90" w:rsidP="009B1F9D">
      <w:pPr>
        <w:jc w:val="both"/>
        <w:rPr>
          <w:rFonts w:eastAsia="Times New Roman" w:cs="Times New Roman"/>
          <w:sz w:val="24"/>
          <w:szCs w:val="24"/>
        </w:rPr>
      </w:pPr>
      <w:r w:rsidRPr="00566C2F">
        <w:rPr>
          <w:rFonts w:eastAsia="Times New Roman" w:cs="Times New Roman"/>
          <w:b/>
          <w:szCs w:val="26"/>
        </w:rPr>
        <w:t>Phép dịch trái</w:t>
      </w:r>
      <w:r w:rsidRPr="00566C2F">
        <w:rPr>
          <w:rFonts w:eastAsia="Times New Roman" w:cs="Times New Roman"/>
          <w:szCs w:val="26"/>
        </w:rPr>
        <w:t>: &lt;&lt;</w:t>
      </w:r>
    </w:p>
    <w:p w14:paraId="5E63EBD3" w14:textId="77777777" w:rsidR="00233C90" w:rsidRPr="00566C2F" w:rsidRDefault="00233C90" w:rsidP="009B1F9D">
      <w:pPr>
        <w:jc w:val="both"/>
      </w:pPr>
      <w:r w:rsidRPr="00566C2F">
        <w:t>a &lt;&lt; n Dịch tất cả các bit của a sang trái n lần, điền số 0 vào bên phải. (a &lt;&lt; n t</w:t>
      </w:r>
      <w:r w:rsidR="00653AF3" w:rsidRPr="00566C2F">
        <w:t>ư</w:t>
      </w:r>
      <w:r w:rsidRPr="00566C2F">
        <w:t>ơng đ</w:t>
      </w:r>
      <w:r w:rsidR="00653AF3" w:rsidRPr="00566C2F">
        <w:t>ư</w:t>
      </w:r>
      <w:r w:rsidRPr="00566C2F">
        <w:t>ơng với a * 2n ).</w:t>
      </w:r>
    </w:p>
    <w:p w14:paraId="3A5ADCE3" w14:textId="77777777" w:rsidR="00233C90" w:rsidRPr="00566C2F" w:rsidRDefault="00233C90" w:rsidP="009B1F9D">
      <w:pPr>
        <w:jc w:val="both"/>
      </w:pPr>
      <w:r w:rsidRPr="00566C2F">
        <w:rPr>
          <w:b/>
        </w:rPr>
        <w:t>Phép dịch phải và điền bit dấu</w:t>
      </w:r>
      <w:r w:rsidRPr="00566C2F">
        <w:t>: &gt;&gt;</w:t>
      </w:r>
    </w:p>
    <w:p w14:paraId="4AD8C522" w14:textId="77777777" w:rsidR="00233C90" w:rsidRPr="00566C2F" w:rsidRDefault="00233C90" w:rsidP="009B1F9D">
      <w:pPr>
        <w:jc w:val="both"/>
      </w:pPr>
      <w:r w:rsidRPr="00566C2F">
        <w:t>a &gt;&gt; n Dịch tất cả các bit của a sang phải n lần, điền bit dấu vào bên trái.</w:t>
      </w:r>
    </w:p>
    <w:p w14:paraId="790F8CEE" w14:textId="77777777" w:rsidR="00233C90" w:rsidRPr="00566C2F" w:rsidRDefault="00233C90" w:rsidP="009B1F9D">
      <w:pPr>
        <w:jc w:val="both"/>
      </w:pPr>
      <w:r w:rsidRPr="00566C2F">
        <w:rPr>
          <w:b/>
        </w:rPr>
        <w:t>Phép dịch phải và điền bit 0</w:t>
      </w:r>
      <w:r w:rsidRPr="00566C2F">
        <w:t>: &gt;&gt;&gt;</w:t>
      </w:r>
    </w:p>
    <w:p w14:paraId="649E6FA9" w14:textId="77777777" w:rsidR="00233C90" w:rsidRPr="00566C2F" w:rsidRDefault="00233C90" w:rsidP="009B1F9D">
      <w:pPr>
        <w:jc w:val="both"/>
      </w:pPr>
      <w:r w:rsidRPr="00566C2F">
        <w:t xml:space="preserve">a &gt;&gt;&gt; n Dịch tất cả các bit của a sang phải n lần, điền 0 vào bên trái. </w:t>
      </w:r>
      <w:r w:rsidR="00653AF3" w:rsidRPr="00566C2F">
        <w:t xml:space="preserve">A </w:t>
      </w:r>
      <w:r w:rsidRPr="00566C2F">
        <w:t>&gt;&gt;&gt; n t</w:t>
      </w:r>
      <w:r w:rsidR="00653AF3" w:rsidRPr="00566C2F">
        <w:t>ư</w:t>
      </w:r>
      <w:r w:rsidRPr="00566C2F">
        <w:t>ơng đ</w:t>
      </w:r>
      <w:r w:rsidR="00653AF3" w:rsidRPr="00566C2F">
        <w:t>ư</w:t>
      </w:r>
      <w:r w:rsidRPr="00566C2F">
        <w:t>ơng với a* 1/2n</w:t>
      </w:r>
    </w:p>
    <w:p w14:paraId="2D2E8122" w14:textId="77777777" w:rsidR="00653AF3" w:rsidRPr="00566C2F" w:rsidRDefault="00653AF3" w:rsidP="009B1F9D">
      <w:pPr>
        <w:pStyle w:val="ListParagraph"/>
        <w:numPr>
          <w:ilvl w:val="0"/>
          <w:numId w:val="16"/>
        </w:numPr>
        <w:jc w:val="both"/>
      </w:pPr>
      <w:r w:rsidRPr="00566C2F">
        <w:t xml:space="preserve">Giá trị của đối số bên phải ( ở trên là n) luôn là số nguyên (dương) do vậy đối số bên trái ( ở trên là a) nếu là </w:t>
      </w:r>
      <w:r w:rsidRPr="00566C2F">
        <w:rPr>
          <w:i/>
        </w:rPr>
        <w:t>byte</w:t>
      </w:r>
      <w:r w:rsidRPr="00566C2F">
        <w:t xml:space="preserve"> hoặc </w:t>
      </w:r>
      <w:r w:rsidRPr="00566C2F">
        <w:rPr>
          <w:i/>
        </w:rPr>
        <w:t>short</w:t>
      </w:r>
      <w:r w:rsidRPr="00566C2F">
        <w:t xml:space="preserve"> thì phải đổi sang kiểu </w:t>
      </w:r>
      <w:r w:rsidRPr="00566C2F">
        <w:rPr>
          <w:i/>
        </w:rPr>
        <w:t>int</w:t>
      </w:r>
      <w:r w:rsidRPr="00566C2F">
        <w:t xml:space="preserve">. Kết quả của các phép chuyển dịch vì vậy sẽ luôn là </w:t>
      </w:r>
      <w:r w:rsidRPr="00566C2F">
        <w:rPr>
          <w:i/>
        </w:rPr>
        <w:t>int</w:t>
      </w:r>
      <w:r w:rsidRPr="00566C2F">
        <w:t xml:space="preserve"> (hoặc là kiểu </w:t>
      </w:r>
      <w:r w:rsidRPr="00566C2F">
        <w:rPr>
          <w:i/>
        </w:rPr>
        <w:t>long</w:t>
      </w:r>
      <w:r w:rsidRPr="00566C2F">
        <w:t xml:space="preserve"> nếu đối số thứ nhất là </w:t>
      </w:r>
      <w:r w:rsidRPr="00566C2F">
        <w:rPr>
          <w:i/>
        </w:rPr>
        <w:t>long</w:t>
      </w:r>
      <w:r w:rsidRPr="00566C2F">
        <w:t>).</w:t>
      </w:r>
    </w:p>
    <w:p w14:paraId="6C1CCDEA" w14:textId="77777777" w:rsidR="00653AF3" w:rsidRPr="00566C2F" w:rsidRDefault="00653AF3" w:rsidP="009B1F9D">
      <w:pPr>
        <w:pStyle w:val="ListParagraph"/>
        <w:numPr>
          <w:ilvl w:val="0"/>
          <w:numId w:val="16"/>
        </w:numPr>
        <w:jc w:val="both"/>
      </w:pPr>
      <w:r w:rsidRPr="00566C2F">
        <w:t>Các phép gán số học mở rộng tương đương ngữ nghĩa với lệnh sau:</w:t>
      </w:r>
    </w:p>
    <w:p w14:paraId="28147EAC" w14:textId="77777777" w:rsidR="00233C90" w:rsidRPr="00566C2F" w:rsidRDefault="00653AF3" w:rsidP="009B1F9D">
      <w:pPr>
        <w:ind w:left="1440"/>
        <w:jc w:val="both"/>
      </w:pPr>
      <w:r w:rsidRPr="00566C2F">
        <w:lastRenderedPageBreak/>
        <w:t>&lt;var&gt; = (&lt;type&gt;) (&lt;var&gt; &lt;op&gt; (&lt;exp&gt;));</w:t>
      </w:r>
    </w:p>
    <w:p w14:paraId="354C5F48" w14:textId="77777777" w:rsidR="00653AF3" w:rsidRPr="00566C2F" w:rsidRDefault="00653AF3" w:rsidP="009B1F9D">
      <w:pPr>
        <w:jc w:val="both"/>
      </w:pPr>
      <w:r w:rsidRPr="00566C2F">
        <w:tab/>
        <w:t>Trong đó &lt;type&gt; là các kiểu số và &lt;op&gt; là phép toán số học +, -, *, /, %.</w:t>
      </w:r>
    </w:p>
    <w:p w14:paraId="4DF01BFB" w14:textId="77777777" w:rsidR="00653AF3" w:rsidRPr="00566C2F" w:rsidRDefault="00653AF3" w:rsidP="009B1F9D">
      <w:pPr>
        <w:pStyle w:val="ListParagraph"/>
        <w:numPr>
          <w:ilvl w:val="0"/>
          <w:numId w:val="16"/>
        </w:numPr>
        <w:jc w:val="both"/>
      </w:pPr>
      <w:r w:rsidRPr="00566C2F">
        <w:t>So sánh đẳng thức trên các giá trị kiểu nguyên thủy: ==, !=</w:t>
      </w:r>
    </w:p>
    <w:p w14:paraId="0F6E4953" w14:textId="77777777" w:rsidR="00653AF3" w:rsidRPr="00566C2F" w:rsidRDefault="00653AF3" w:rsidP="009B1F9D">
      <w:pPr>
        <w:pStyle w:val="ListParagraph"/>
        <w:ind w:left="0" w:firstLine="360"/>
        <w:jc w:val="both"/>
      </w:pPr>
      <w:r w:rsidRPr="00566C2F">
        <w:t xml:space="preserve">Cho trước hai toán hạng a, b có kiểu dữ liệu nguyên thủy. </w:t>
      </w:r>
    </w:p>
    <w:p w14:paraId="14FFA02A" w14:textId="77777777" w:rsidR="00653AF3" w:rsidRPr="00566C2F" w:rsidRDefault="00653AF3" w:rsidP="009B1F9D">
      <w:pPr>
        <w:pStyle w:val="ListParagraph"/>
        <w:ind w:left="0" w:firstLine="360"/>
        <w:jc w:val="both"/>
      </w:pPr>
      <w:r w:rsidRPr="00566C2F">
        <w:t>a == b (a, b có giá trị kiểu nguyên thủy bằng nhau thì cho kết quả true, ngược lại cho false).</w:t>
      </w:r>
    </w:p>
    <w:p w14:paraId="2DB028C6" w14:textId="77777777" w:rsidR="00653AF3" w:rsidRPr="00566C2F" w:rsidRDefault="00653AF3" w:rsidP="009B1F9D">
      <w:pPr>
        <w:pStyle w:val="ListParagraph"/>
        <w:ind w:left="0" w:firstLine="360"/>
        <w:jc w:val="both"/>
      </w:pPr>
      <w:r w:rsidRPr="00566C2F">
        <w:t>a != b (a, b có các giá trị kiểu nguyên thủy không bằng nhau thì cho kết quả true, ngược lại cho false).</w:t>
      </w:r>
    </w:p>
    <w:p w14:paraId="5A1912A3" w14:textId="77777777" w:rsidR="00653AF3" w:rsidRPr="00566C2F" w:rsidRDefault="00653AF3" w:rsidP="009B1F9D">
      <w:pPr>
        <w:pStyle w:val="ListParagraph"/>
        <w:numPr>
          <w:ilvl w:val="0"/>
          <w:numId w:val="16"/>
        </w:numPr>
        <w:jc w:val="both"/>
      </w:pPr>
      <w:r w:rsidRPr="00566C2F">
        <w:t>So sánh đẳng thức trên các tham chiếu đối t</w:t>
      </w:r>
      <w:r w:rsidR="00252B5B" w:rsidRPr="00566C2F">
        <w:t>ư</w:t>
      </w:r>
      <w:r w:rsidRPr="00566C2F">
        <w:t>ợng: ==, !=</w:t>
      </w:r>
    </w:p>
    <w:p w14:paraId="0EECE7D6" w14:textId="77777777" w:rsidR="00653AF3" w:rsidRPr="00566C2F" w:rsidRDefault="00653AF3" w:rsidP="009B1F9D">
      <w:pPr>
        <w:pStyle w:val="ListParagraph"/>
        <w:ind w:left="360"/>
        <w:jc w:val="both"/>
      </w:pPr>
      <w:r w:rsidRPr="00566C2F">
        <w:t>Cho tr</w:t>
      </w:r>
      <w:r w:rsidR="00252B5B" w:rsidRPr="00566C2F">
        <w:t>ư</w:t>
      </w:r>
      <w:r w:rsidRPr="00566C2F">
        <w:t>ớc r và s là hai biến tham chiếu.</w:t>
      </w:r>
    </w:p>
    <w:p w14:paraId="3186B072" w14:textId="77777777" w:rsidR="00653AF3" w:rsidRPr="00566C2F" w:rsidRDefault="00653AF3" w:rsidP="009B1F9D">
      <w:pPr>
        <w:pStyle w:val="ListParagraph"/>
        <w:ind w:left="360" w:firstLine="360"/>
        <w:jc w:val="both"/>
      </w:pPr>
      <w:r w:rsidRPr="00566C2F">
        <w:t>r == s Cho giá trị true nếu r, s cùng tham chiếu tới cùng một trị (đối t</w:t>
      </w:r>
      <w:r w:rsidR="00252B5B" w:rsidRPr="00566C2F">
        <w:t>ư</w:t>
      </w:r>
      <w:r w:rsidRPr="00566C2F">
        <w:t>ợng), ng</w:t>
      </w:r>
      <w:r w:rsidR="00252B5B" w:rsidRPr="00566C2F">
        <w:t>ư</w:t>
      </w:r>
      <w:r w:rsidRPr="00566C2F">
        <w:t>ợc lại sẽ cho giá trị false.</w:t>
      </w:r>
    </w:p>
    <w:p w14:paraId="172BC5A1" w14:textId="77777777" w:rsidR="00653AF3" w:rsidRPr="00566C2F" w:rsidRDefault="00653AF3" w:rsidP="009B1F9D">
      <w:pPr>
        <w:pStyle w:val="ListParagraph"/>
        <w:ind w:left="360" w:firstLine="360"/>
        <w:jc w:val="both"/>
      </w:pPr>
      <w:r w:rsidRPr="00566C2F">
        <w:t>r != s Cho giá trị true nếu r, s không cùng tham chiếu tới cùng một trị (đối t</w:t>
      </w:r>
      <w:r w:rsidR="00252B5B" w:rsidRPr="00566C2F">
        <w:t>ư</w:t>
      </w:r>
      <w:r w:rsidRPr="00566C2F">
        <w:t>ợng), ng</w:t>
      </w:r>
      <w:r w:rsidR="00252B5B" w:rsidRPr="00566C2F">
        <w:t>ư</w:t>
      </w:r>
      <w:r w:rsidRPr="00566C2F">
        <w:t>ợc lại sẽ cho giá trị false.</w:t>
      </w:r>
    </w:p>
    <w:p w14:paraId="05497E85" w14:textId="77777777" w:rsidR="00653AF3" w:rsidRPr="00566C2F" w:rsidRDefault="00796ACA" w:rsidP="009B1F9D">
      <w:pPr>
        <w:jc w:val="both"/>
        <w:rPr>
          <w:b/>
        </w:rPr>
      </w:pPr>
      <w:r w:rsidRPr="00566C2F">
        <w:rPr>
          <w:b/>
        </w:rPr>
        <w:t>Chuyển đổi kiểu</w:t>
      </w:r>
    </w:p>
    <w:p w14:paraId="6F875D4D" w14:textId="77777777" w:rsidR="00796ACA" w:rsidRPr="00566C2F" w:rsidRDefault="00796ACA" w:rsidP="009B1F9D">
      <w:pPr>
        <w:pStyle w:val="ListParagraph"/>
        <w:numPr>
          <w:ilvl w:val="1"/>
          <w:numId w:val="16"/>
        </w:numPr>
        <w:jc w:val="both"/>
        <w:rPr>
          <w:rFonts w:eastAsia="Times New Roman" w:cs="Times New Roman"/>
          <w:b/>
          <w:bCs/>
          <w:szCs w:val="26"/>
        </w:rPr>
      </w:pPr>
      <w:r w:rsidRPr="00566C2F">
        <w:rPr>
          <w:rFonts w:eastAsia="Times New Roman" w:cs="Times New Roman"/>
          <w:b/>
          <w:bCs/>
          <w:szCs w:val="26"/>
        </w:rPr>
        <w:t>ép kiểu</w:t>
      </w:r>
    </w:p>
    <w:p w14:paraId="37133A86" w14:textId="77777777" w:rsidR="00796ACA" w:rsidRPr="00566C2F" w:rsidRDefault="00796ACA" w:rsidP="009B1F9D">
      <w:pPr>
        <w:jc w:val="both"/>
        <w:rPr>
          <w:b/>
          <w:lang w:val="fr-FR"/>
        </w:rPr>
      </w:pPr>
      <w:r w:rsidRPr="00566C2F">
        <w:rPr>
          <w:lang w:val="fr-FR"/>
        </w:rPr>
        <w:t xml:space="preserve">Qui tắc ép kiểu có dạng: </w:t>
      </w:r>
      <w:r w:rsidRPr="00566C2F">
        <w:rPr>
          <w:b/>
          <w:lang w:val="fr-FR"/>
        </w:rPr>
        <w:t>(&lt;type&gt;) &lt;exp&gt;</w:t>
      </w:r>
    </w:p>
    <w:p w14:paraId="77B901B7" w14:textId="77777777" w:rsidR="00796ACA" w:rsidRPr="00566C2F" w:rsidRDefault="00796ACA" w:rsidP="009B1F9D">
      <w:pPr>
        <w:jc w:val="both"/>
        <w:rPr>
          <w:rFonts w:eastAsia="Times New Roman" w:cs="Times New Roman"/>
          <w:sz w:val="24"/>
          <w:szCs w:val="24"/>
          <w:lang w:val="fr-FR"/>
        </w:rPr>
      </w:pPr>
      <w:r w:rsidRPr="00566C2F">
        <w:rPr>
          <w:rFonts w:eastAsia="Times New Roman" w:cs="Times New Roman"/>
          <w:szCs w:val="26"/>
          <w:lang w:val="fr-FR"/>
        </w:rPr>
        <w:t>Chuyển kết quả tính toán của biểu thức &lt;exp&gt; sang kiểu đ</w:t>
      </w:r>
      <w:r w:rsidR="00252B5B" w:rsidRPr="00566C2F">
        <w:rPr>
          <w:rFonts w:eastAsia="Times New Roman" w:cs="Times New Roman"/>
          <w:szCs w:val="26"/>
          <w:lang w:val="fr-FR"/>
        </w:rPr>
        <w:t>ư</w:t>
      </w:r>
      <w:r w:rsidRPr="00566C2F">
        <w:rPr>
          <w:rFonts w:eastAsia="Times New Roman" w:cs="Times New Roman"/>
          <w:szCs w:val="26"/>
          <w:lang w:val="fr-FR"/>
        </w:rPr>
        <w:t>ợc ép là &lt;type&gt;.</w:t>
      </w:r>
    </w:p>
    <w:p w14:paraId="0F83BDEC" w14:textId="77777777" w:rsidR="00796ACA" w:rsidRPr="00566C2F" w:rsidRDefault="00796ACA" w:rsidP="009B1F9D">
      <w:pPr>
        <w:jc w:val="both"/>
        <w:rPr>
          <w:i/>
          <w:lang w:val="fr-FR"/>
        </w:rPr>
      </w:pPr>
      <w:r w:rsidRPr="00566C2F">
        <w:rPr>
          <w:lang w:val="fr-FR"/>
        </w:rPr>
        <w:t xml:space="preserve">Ví dụ: float f = (float) 100.15D; // Chuyển số 100.15 dạng kiểu </w:t>
      </w:r>
      <w:r w:rsidRPr="00566C2F">
        <w:rPr>
          <w:i/>
          <w:lang w:val="fr-FR"/>
        </w:rPr>
        <w:t>double</w:t>
      </w:r>
      <w:r w:rsidRPr="00566C2F">
        <w:rPr>
          <w:lang w:val="fr-FR"/>
        </w:rPr>
        <w:t xml:space="preserve"> sang </w:t>
      </w:r>
      <w:r w:rsidRPr="00566C2F">
        <w:rPr>
          <w:i/>
          <w:lang w:val="fr-FR"/>
        </w:rPr>
        <w:t>float</w:t>
      </w:r>
    </w:p>
    <w:p w14:paraId="4C19C4B3" w14:textId="77777777" w:rsidR="00796ACA" w:rsidRPr="00566C2F" w:rsidRDefault="00796ACA" w:rsidP="009B1F9D">
      <w:pPr>
        <w:jc w:val="both"/>
        <w:rPr>
          <w:b/>
          <w:lang w:val="fr-FR"/>
        </w:rPr>
      </w:pPr>
      <w:r w:rsidRPr="00566C2F">
        <w:rPr>
          <w:b/>
          <w:lang w:val="fr-FR"/>
        </w:rPr>
        <w:t>Lưu ý:</w:t>
      </w:r>
    </w:p>
    <w:p w14:paraId="139BE930" w14:textId="77777777" w:rsidR="00796ACA" w:rsidRPr="00566C2F" w:rsidRDefault="00796ACA" w:rsidP="009B1F9D">
      <w:pPr>
        <w:jc w:val="both"/>
        <w:rPr>
          <w:lang w:val="fr-FR"/>
        </w:rPr>
      </w:pPr>
      <w:r w:rsidRPr="00566C2F">
        <w:rPr>
          <w:lang w:val="fr-FR"/>
        </w:rPr>
        <w:t xml:space="preserve">Không cho phép chuyển đổi giữa các kiểu nguyên thủy với kiểu tham chiếu, ví dụ kiểu </w:t>
      </w:r>
      <w:r w:rsidRPr="00566C2F">
        <w:rPr>
          <w:i/>
          <w:lang w:val="fr-FR"/>
        </w:rPr>
        <w:t>double</w:t>
      </w:r>
      <w:r w:rsidRPr="00566C2F">
        <w:rPr>
          <w:lang w:val="fr-FR"/>
        </w:rPr>
        <w:t xml:space="preserve"> không thể ép sang các kiểu lớp nh</w:t>
      </w:r>
      <w:r w:rsidR="00252B5B" w:rsidRPr="00566C2F">
        <w:rPr>
          <w:lang w:val="fr-FR"/>
        </w:rPr>
        <w:t>ư</w:t>
      </w:r>
      <w:r w:rsidRPr="00566C2F">
        <w:rPr>
          <w:lang w:val="fr-FR"/>
        </w:rPr>
        <w:t xml:space="preserve"> </w:t>
      </w:r>
      <w:r w:rsidRPr="00566C2F">
        <w:rPr>
          <w:i/>
          <w:lang w:val="fr-FR"/>
        </w:rPr>
        <w:t>HocSinh</w:t>
      </w:r>
      <w:r w:rsidRPr="00566C2F">
        <w:rPr>
          <w:lang w:val="fr-FR"/>
        </w:rPr>
        <w:t xml:space="preserve"> đ</w:t>
      </w:r>
      <w:r w:rsidR="00252B5B" w:rsidRPr="00566C2F">
        <w:rPr>
          <w:lang w:val="fr-FR"/>
        </w:rPr>
        <w:t>ư</w:t>
      </w:r>
      <w:r w:rsidRPr="00566C2F">
        <w:rPr>
          <w:lang w:val="fr-FR"/>
        </w:rPr>
        <w:t>ợc.</w:t>
      </w:r>
    </w:p>
    <w:p w14:paraId="5F4D87F7" w14:textId="77777777" w:rsidR="00796ACA" w:rsidRPr="00566C2F" w:rsidRDefault="00796ACA" w:rsidP="009B1F9D">
      <w:pPr>
        <w:jc w:val="both"/>
        <w:rPr>
          <w:lang w:val="fr-FR"/>
        </w:rPr>
      </w:pPr>
      <w:r w:rsidRPr="00566C2F">
        <w:rPr>
          <w:lang w:val="fr-FR"/>
        </w:rPr>
        <w:t xml:space="preserve">Kiểu giá trị </w:t>
      </w:r>
      <w:r w:rsidRPr="00566C2F">
        <w:rPr>
          <w:i/>
          <w:lang w:val="fr-FR"/>
        </w:rPr>
        <w:t>boolean</w:t>
      </w:r>
      <w:r w:rsidRPr="00566C2F">
        <w:rPr>
          <w:lang w:val="fr-FR"/>
        </w:rPr>
        <w:t xml:space="preserve"> (logic) không thể chuyển sang các kiểu dữ liệu số và ng</w:t>
      </w:r>
      <w:r w:rsidR="00252B5B" w:rsidRPr="00566C2F">
        <w:rPr>
          <w:lang w:val="fr-FR"/>
        </w:rPr>
        <w:t>ư</w:t>
      </w:r>
      <w:r w:rsidRPr="00566C2F">
        <w:rPr>
          <w:lang w:val="fr-FR"/>
        </w:rPr>
        <w:t>ợc lại.</w:t>
      </w:r>
    </w:p>
    <w:p w14:paraId="3C65EB0B" w14:textId="77777777" w:rsidR="00233C90" w:rsidRPr="00566C2F" w:rsidRDefault="00796ACA" w:rsidP="009B1F9D">
      <w:pPr>
        <w:pStyle w:val="ListParagraph"/>
        <w:numPr>
          <w:ilvl w:val="1"/>
          <w:numId w:val="16"/>
        </w:numPr>
        <w:jc w:val="both"/>
        <w:rPr>
          <w:b/>
          <w:lang w:val="fr-FR"/>
        </w:rPr>
      </w:pPr>
      <w:r w:rsidRPr="00566C2F">
        <w:rPr>
          <w:b/>
          <w:lang w:val="fr-FR"/>
        </w:rPr>
        <w:t>Mở rộng và thu hẹp kiểu</w:t>
      </w:r>
    </w:p>
    <w:p w14:paraId="2CF6D672" w14:textId="77777777" w:rsidR="00796ACA" w:rsidRPr="00566C2F" w:rsidRDefault="00796ACA" w:rsidP="009B1F9D">
      <w:pPr>
        <w:jc w:val="both"/>
        <w:rPr>
          <w:lang w:val="fr-FR"/>
        </w:rPr>
      </w:pPr>
      <w:r w:rsidRPr="00566C2F">
        <w:rPr>
          <w:lang w:val="fr-FR"/>
        </w:rPr>
        <w:t>Giá trị của kiểu h p hơn (chiếm số byte ít hơn) có thể đ</w:t>
      </w:r>
      <w:r w:rsidR="00252B5B" w:rsidRPr="00566C2F">
        <w:rPr>
          <w:lang w:val="fr-FR"/>
        </w:rPr>
        <w:t>ư</w:t>
      </w:r>
      <w:r w:rsidRPr="00566C2F">
        <w:rPr>
          <w:lang w:val="fr-FR"/>
        </w:rPr>
        <w:t>ợc chuyển sang những kiểu rộng hơn (chiếm số byte nhiều hơn) mà không tổn thất thông tin. Cách chuyển kiểu đó đ</w:t>
      </w:r>
      <w:r w:rsidR="00252B5B" w:rsidRPr="00566C2F">
        <w:rPr>
          <w:lang w:val="fr-FR"/>
        </w:rPr>
        <w:t>ư</w:t>
      </w:r>
      <w:r w:rsidRPr="00566C2F">
        <w:rPr>
          <w:lang w:val="fr-FR"/>
        </w:rPr>
        <w:t>ợc gọi là mở rộng kiểu.</w:t>
      </w:r>
    </w:p>
    <w:p w14:paraId="148D97E7" w14:textId="77777777" w:rsidR="00796ACA" w:rsidRPr="00566C2F" w:rsidRDefault="00796ACA" w:rsidP="009B1F9D">
      <w:pPr>
        <w:jc w:val="both"/>
        <w:rPr>
          <w:lang w:val="fr-FR"/>
        </w:rPr>
      </w:pPr>
      <w:r w:rsidRPr="00566C2F">
        <w:rPr>
          <w:noProof/>
        </w:rPr>
        <w:lastRenderedPageBreak/>
        <w:drawing>
          <wp:inline distT="0" distB="0" distL="0" distR="0" wp14:anchorId="7BCCB042" wp14:editId="7692DDC4">
            <wp:extent cx="5334000" cy="923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923925"/>
                    </a:xfrm>
                    <a:prstGeom prst="rect">
                      <a:avLst/>
                    </a:prstGeom>
                  </pic:spPr>
                </pic:pic>
              </a:graphicData>
            </a:graphic>
          </wp:inline>
        </w:drawing>
      </w:r>
    </w:p>
    <w:p w14:paraId="17092D25" w14:textId="77777777" w:rsidR="00796ACA" w:rsidRPr="00566C2F" w:rsidRDefault="00796ACA" w:rsidP="009B1F9D">
      <w:pPr>
        <w:jc w:val="both"/>
      </w:pPr>
      <w:r w:rsidRPr="00566C2F">
        <w:rPr>
          <w:lang w:val="fr-FR"/>
        </w:rPr>
        <w:tab/>
      </w:r>
      <w:r w:rsidRPr="00566C2F">
        <w:t>Ví dụ: char c = “A”;</w:t>
      </w:r>
    </w:p>
    <w:p w14:paraId="5615AF12" w14:textId="77777777" w:rsidR="00796ACA" w:rsidRPr="00566C2F" w:rsidRDefault="00796ACA" w:rsidP="009B1F9D">
      <w:pPr>
        <w:jc w:val="both"/>
      </w:pPr>
      <w:r w:rsidRPr="00566C2F">
        <w:tab/>
      </w:r>
      <w:r w:rsidRPr="00566C2F">
        <w:tab/>
        <w:t xml:space="preserve">int k = c; // mở rộng kiểu </w:t>
      </w:r>
      <w:r w:rsidRPr="00566C2F">
        <w:rPr>
          <w:i/>
        </w:rPr>
        <w:t>char</w:t>
      </w:r>
      <w:r w:rsidRPr="00566C2F">
        <w:t xml:space="preserve"> sang kiểu </w:t>
      </w:r>
      <w:r w:rsidRPr="00566C2F">
        <w:rPr>
          <w:i/>
        </w:rPr>
        <w:t>int</w:t>
      </w:r>
      <w:r w:rsidRPr="00566C2F">
        <w:t xml:space="preserve"> (mặc định)</w:t>
      </w:r>
    </w:p>
    <w:p w14:paraId="68442399" w14:textId="7839C618" w:rsidR="00252B5B" w:rsidRPr="00566C2F" w:rsidRDefault="00252B5B" w:rsidP="009B1F9D">
      <w:pPr>
        <w:jc w:val="both"/>
      </w:pPr>
      <w:r w:rsidRPr="00566C2F">
        <w:t>Chuyển đổi kiểu theo chiều ng</w:t>
      </w:r>
      <w:r w:rsidR="00D63B5D" w:rsidRPr="00566C2F">
        <w:t>ư</w:t>
      </w:r>
      <w:r w:rsidRPr="00566C2F">
        <w:t>ợc lại, từ kiểu rộng về kiểu h p hơn đ</w:t>
      </w:r>
      <w:r w:rsidR="00D63B5D" w:rsidRPr="00566C2F">
        <w:t>ư</w:t>
      </w:r>
      <w:r w:rsidRPr="00566C2F">
        <w:t xml:space="preserve">ợc gọi là </w:t>
      </w:r>
      <w:r w:rsidRPr="00566C2F">
        <w:rPr>
          <w:i/>
        </w:rPr>
        <w:t>thu hẹp</w:t>
      </w:r>
      <w:r w:rsidR="00C720B7">
        <w:rPr>
          <w:i/>
        </w:rPr>
        <w:t xml:space="preserve"> </w:t>
      </w:r>
      <w:r w:rsidRPr="00566C2F">
        <w:rPr>
          <w:i/>
        </w:rPr>
        <w:t>kiểu</w:t>
      </w:r>
      <w:r w:rsidRPr="00566C2F">
        <w:t>. L</w:t>
      </w:r>
      <w:r w:rsidR="00D63B5D" w:rsidRPr="00566C2F">
        <w:t>ư</w:t>
      </w:r>
      <w:r w:rsidRPr="00566C2F">
        <w:t xml:space="preserve">u ý là </w:t>
      </w:r>
      <w:r w:rsidRPr="00566C2F">
        <w:rPr>
          <w:i/>
        </w:rPr>
        <w:t>thu hẹp kiểu có thể dẫn tới mất thông tin</w:t>
      </w:r>
      <w:r w:rsidRPr="00566C2F">
        <w:t>.</w:t>
      </w:r>
    </w:p>
    <w:p w14:paraId="191699D9" w14:textId="77777777" w:rsidR="00252B5B" w:rsidRPr="00566C2F" w:rsidRDefault="00252B5B" w:rsidP="009B1F9D">
      <w:pPr>
        <w:pStyle w:val="Heading2"/>
        <w:spacing w:before="0"/>
        <w:rPr>
          <w:color w:val="auto"/>
        </w:rPr>
      </w:pPr>
      <w:bookmarkStart w:id="53" w:name="_Toc111103967"/>
      <w:r w:rsidRPr="00566C2F">
        <w:rPr>
          <w:color w:val="auto"/>
        </w:rPr>
        <w:t xml:space="preserve">3.2. Các câu lệnh </w:t>
      </w:r>
      <w:r w:rsidR="00C412AB" w:rsidRPr="00566C2F">
        <w:rPr>
          <w:color w:val="auto"/>
        </w:rPr>
        <w:t xml:space="preserve"> </w:t>
      </w:r>
      <w:r w:rsidRPr="00566C2F">
        <w:rPr>
          <w:color w:val="auto"/>
        </w:rPr>
        <w:t>nhập xuất dữ liệu cơ bản qua các thiết bị vào ra chuẩn</w:t>
      </w:r>
      <w:bookmarkEnd w:id="53"/>
    </w:p>
    <w:p w14:paraId="1318D793" w14:textId="77777777" w:rsidR="00252B5B" w:rsidRPr="00566C2F" w:rsidRDefault="00096F67" w:rsidP="00B37DA6">
      <w:pPr>
        <w:pStyle w:val="Heading3"/>
        <w:ind w:firstLine="0"/>
      </w:pPr>
      <w:bookmarkStart w:id="54" w:name="_Toc111103968"/>
      <w:r w:rsidRPr="00566C2F">
        <w:t>3.2.1. Nhập dữ liệu từ bàn phím</w:t>
      </w:r>
      <w:bookmarkEnd w:id="54"/>
    </w:p>
    <w:p w14:paraId="3B12EFA7" w14:textId="77777777" w:rsidR="00096F67" w:rsidRPr="00566C2F" w:rsidRDefault="00096F67" w:rsidP="009B1F9D">
      <w:pPr>
        <w:jc w:val="both"/>
      </w:pPr>
      <w:r w:rsidRPr="00566C2F">
        <w:t>Java là một ngôn ngữ lập trình thuần hướng đối tượng, nên cách nhập dữ liệu từ bàn phím cũng phải sử dụng theo hướng đổi tượng. Tức là ta phải khai báo một đối tượng, sau đó gọi hàm nhập, rồi gán giá trị cho biến.</w:t>
      </w:r>
    </w:p>
    <w:p w14:paraId="6080BDEC" w14:textId="77777777" w:rsidR="00096F67" w:rsidRPr="00566C2F" w:rsidRDefault="00096F67" w:rsidP="009B1F9D">
      <w:pPr>
        <w:jc w:val="both"/>
      </w:pPr>
      <w:r w:rsidRPr="00566C2F">
        <w:rPr>
          <w:b/>
        </w:rPr>
        <w:t>Scanner</w:t>
      </w:r>
      <w:r w:rsidRPr="00566C2F">
        <w:t xml:space="preserve"> là một lớp trong thư viện Java.util giúp bạn nhập và lưu data từ bàn phím. Ngoài scanner, còn có nhiều lớp khác nữa, nhưng đây là lớp được sử dụng nhiều nhất.</w:t>
      </w:r>
    </w:p>
    <w:p w14:paraId="4602E1EC" w14:textId="77777777" w:rsidR="00096F67" w:rsidRPr="00566C2F" w:rsidRDefault="00096F67" w:rsidP="009B1F9D">
      <w:pPr>
        <w:jc w:val="both"/>
      </w:pPr>
      <w:r w:rsidRPr="00566C2F">
        <w:t xml:space="preserve">Các phương thức thường dùng trong lớp </w:t>
      </w:r>
      <w:r w:rsidRPr="00566C2F">
        <w:rPr>
          <w:b/>
        </w:rPr>
        <w:t>Scanner</w:t>
      </w:r>
      <w:r w:rsidRPr="00566C2F">
        <w:t>:</w:t>
      </w:r>
    </w:p>
    <w:p w14:paraId="77A1F6BE" w14:textId="77777777" w:rsidR="00096F67" w:rsidRPr="00566C2F" w:rsidRDefault="00096F67" w:rsidP="009B1F9D">
      <w:pPr>
        <w:jc w:val="both"/>
      </w:pPr>
      <w:r w:rsidRPr="00566C2F">
        <w:t>Tên phương thức</w:t>
      </w:r>
      <w:r w:rsidRPr="00566C2F">
        <w:tab/>
      </w:r>
      <w:r w:rsidRPr="00566C2F">
        <w:tab/>
      </w:r>
      <w:r w:rsidRPr="00566C2F">
        <w:tab/>
        <w:t>Tác dụng</w:t>
      </w:r>
    </w:p>
    <w:p w14:paraId="1B83D954" w14:textId="77777777" w:rsidR="00096F67" w:rsidRPr="00566C2F" w:rsidRDefault="00096F67" w:rsidP="009B1F9D">
      <w:pPr>
        <w:jc w:val="both"/>
      </w:pPr>
      <w:r w:rsidRPr="00566C2F">
        <w:t>nextBoolean</w:t>
      </w:r>
      <w:r w:rsidRPr="00566C2F">
        <w:tab/>
      </w:r>
      <w:r w:rsidRPr="00566C2F">
        <w:tab/>
        <w:t>Nhập vào kiểu Boolean ( true – false) từ bàn phím</w:t>
      </w:r>
    </w:p>
    <w:p w14:paraId="2C351A33" w14:textId="77777777" w:rsidR="00096F67" w:rsidRPr="00566C2F" w:rsidRDefault="00096F67" w:rsidP="009B1F9D">
      <w:pPr>
        <w:jc w:val="both"/>
      </w:pPr>
      <w:r w:rsidRPr="00566C2F">
        <w:t>nextByte</w:t>
      </w:r>
      <w:r w:rsidRPr="00566C2F">
        <w:tab/>
      </w:r>
      <w:r w:rsidRPr="00566C2F">
        <w:tab/>
        <w:t>Nhập vào kiểu dữ liệu Byte</w:t>
      </w:r>
    </w:p>
    <w:p w14:paraId="0C3AD03A" w14:textId="77777777" w:rsidR="00096F67" w:rsidRPr="00566C2F" w:rsidRDefault="00096F67" w:rsidP="009B1F9D">
      <w:pPr>
        <w:jc w:val="both"/>
      </w:pPr>
      <w:r w:rsidRPr="00566C2F">
        <w:t>nextShort</w:t>
      </w:r>
      <w:r w:rsidRPr="00566C2F">
        <w:tab/>
      </w:r>
      <w:r w:rsidRPr="00566C2F">
        <w:tab/>
        <w:t>Nhập vào kiểu Short ( số nguyên từ -32768 đến 32767)</w:t>
      </w:r>
    </w:p>
    <w:p w14:paraId="4752EF4D" w14:textId="77777777" w:rsidR="00096F67" w:rsidRPr="00566C2F" w:rsidRDefault="00096F67" w:rsidP="009B1F9D">
      <w:pPr>
        <w:jc w:val="both"/>
      </w:pPr>
      <w:r w:rsidRPr="00566C2F">
        <w:t>nextInt</w:t>
      </w:r>
      <w:r w:rsidRPr="00566C2F">
        <w:tab/>
      </w:r>
      <w:r w:rsidRPr="00566C2F">
        <w:tab/>
        <w:t>Nhập vào kiểu số nguyên từ bàn phím</w:t>
      </w:r>
    </w:p>
    <w:p w14:paraId="53B33995" w14:textId="77777777" w:rsidR="00096F67" w:rsidRPr="00566C2F" w:rsidRDefault="00096F67" w:rsidP="009B1F9D">
      <w:pPr>
        <w:jc w:val="both"/>
      </w:pPr>
      <w:r w:rsidRPr="00566C2F">
        <w:t>nextFloat</w:t>
      </w:r>
      <w:r w:rsidRPr="00566C2F">
        <w:tab/>
      </w:r>
      <w:r w:rsidRPr="00566C2F">
        <w:tab/>
        <w:t>Nhập vào kiểu số thực</w:t>
      </w:r>
    </w:p>
    <w:p w14:paraId="1DB4F674" w14:textId="77777777" w:rsidR="00096F67" w:rsidRPr="00566C2F" w:rsidRDefault="00096F67" w:rsidP="009B1F9D">
      <w:pPr>
        <w:jc w:val="both"/>
      </w:pPr>
      <w:r w:rsidRPr="00566C2F">
        <w:t>nextDouble</w:t>
      </w:r>
      <w:r w:rsidRPr="00566C2F">
        <w:tab/>
      </w:r>
      <w:r w:rsidRPr="00566C2F">
        <w:tab/>
        <w:t xml:space="preserve">Nhập vào kiểu Double </w:t>
      </w:r>
    </w:p>
    <w:p w14:paraId="425F7424" w14:textId="77777777" w:rsidR="00096F67" w:rsidRPr="00566C2F" w:rsidRDefault="00096F67" w:rsidP="009B1F9D">
      <w:pPr>
        <w:jc w:val="both"/>
      </w:pPr>
      <w:r w:rsidRPr="00566C2F">
        <w:t>nextLine</w:t>
      </w:r>
      <w:r w:rsidRPr="00566C2F">
        <w:tab/>
      </w:r>
      <w:r w:rsidRPr="00566C2F">
        <w:tab/>
        <w:t xml:space="preserve">Nhập vào kiểu String </w:t>
      </w:r>
    </w:p>
    <w:p w14:paraId="62F7652A" w14:textId="77777777" w:rsidR="00096F67" w:rsidRPr="00566C2F" w:rsidRDefault="00096F67" w:rsidP="009B1F9D">
      <w:pPr>
        <w:jc w:val="both"/>
      </w:pPr>
      <w:r w:rsidRPr="00566C2F">
        <w:t>nextLong</w:t>
      </w:r>
      <w:r w:rsidRPr="00566C2F">
        <w:tab/>
      </w:r>
      <w:r w:rsidRPr="00566C2F">
        <w:tab/>
        <w:t>Nhập vào số nguyên lớn</w:t>
      </w:r>
    </w:p>
    <w:p w14:paraId="47F0DF2A" w14:textId="77777777" w:rsidR="00EF70DE" w:rsidRPr="00566C2F" w:rsidRDefault="00EF70DE" w:rsidP="009B1F9D">
      <w:pPr>
        <w:jc w:val="both"/>
        <w:rPr>
          <w:b/>
        </w:rPr>
      </w:pPr>
      <w:r w:rsidRPr="00566C2F">
        <w:rPr>
          <w:b/>
        </w:rPr>
        <w:t>Cú pháp</w:t>
      </w:r>
    </w:p>
    <w:p w14:paraId="78EC2845" w14:textId="3D5CCDED" w:rsidR="00EF70DE" w:rsidRPr="00566C2F" w:rsidRDefault="00EF70DE" w:rsidP="006871C4">
      <w:pPr>
        <w:ind w:left="720"/>
        <w:jc w:val="both"/>
      </w:pPr>
      <w:r w:rsidRPr="00566C2F">
        <w:t>Scanner ip = new Scanner(System.in);</w:t>
      </w:r>
    </w:p>
    <w:p w14:paraId="16D1DAC7" w14:textId="77777777" w:rsidR="00EF70DE" w:rsidRPr="00566C2F" w:rsidRDefault="00EF70DE" w:rsidP="006871C4">
      <w:pPr>
        <w:ind w:left="720"/>
        <w:jc w:val="both"/>
        <w:rPr>
          <w:i/>
        </w:rPr>
      </w:pPr>
      <w:r w:rsidRPr="00566C2F">
        <w:t xml:space="preserve">ip.nextInt(); </w:t>
      </w:r>
      <w:r w:rsidRPr="00566C2F">
        <w:rPr>
          <w:i/>
        </w:rPr>
        <w:t>// Gọi hàm nhập số nguyên. Các hàm khác cú pháp tương tự</w:t>
      </w:r>
    </w:p>
    <w:p w14:paraId="0BC2B394" w14:textId="77777777" w:rsidR="00EF70DE" w:rsidRPr="00566C2F" w:rsidRDefault="00EF70DE" w:rsidP="00B37DA6">
      <w:pPr>
        <w:pStyle w:val="Heading3"/>
        <w:ind w:firstLine="0"/>
      </w:pPr>
      <w:bookmarkStart w:id="55" w:name="_Toc111103969"/>
      <w:r w:rsidRPr="00566C2F">
        <w:lastRenderedPageBreak/>
        <w:t>3.2.2. Xuất dữ liệu ra màn hình</w:t>
      </w:r>
      <w:bookmarkEnd w:id="55"/>
    </w:p>
    <w:p w14:paraId="476FD97B" w14:textId="77777777" w:rsidR="00EF70DE" w:rsidRPr="00566C2F" w:rsidRDefault="00EF70DE" w:rsidP="009B1F9D">
      <w:pPr>
        <w:jc w:val="both"/>
        <w:rPr>
          <w:b/>
        </w:rPr>
      </w:pPr>
      <w:r w:rsidRPr="00566C2F">
        <w:rPr>
          <w:b/>
        </w:rPr>
        <w:t>Cú pháp</w:t>
      </w:r>
    </w:p>
    <w:p w14:paraId="28F71DAD" w14:textId="77777777" w:rsidR="00EF70DE" w:rsidRPr="00566C2F" w:rsidRDefault="00EF70DE" w:rsidP="009B1F9D">
      <w:pPr>
        <w:jc w:val="both"/>
      </w:pPr>
      <w:r w:rsidRPr="00566C2F">
        <w:rPr>
          <w:b/>
        </w:rPr>
        <w:tab/>
      </w:r>
      <w:r w:rsidRPr="00566C2F">
        <w:t xml:space="preserve">System.out.println(“Noi dung can in” + </w:t>
      </w:r>
      <w:r w:rsidR="00EB6CD8" w:rsidRPr="00566C2F">
        <w:t>biểu thức</w:t>
      </w:r>
      <w:r w:rsidRPr="00566C2F">
        <w:t>);</w:t>
      </w:r>
    </w:p>
    <w:p w14:paraId="2B3A2F18" w14:textId="77777777" w:rsidR="00EB6CD8" w:rsidRPr="00566C2F" w:rsidRDefault="00EB6CD8" w:rsidP="006871C4">
      <w:pPr>
        <w:ind w:left="720"/>
        <w:jc w:val="both"/>
      </w:pPr>
      <w:r w:rsidRPr="00566C2F">
        <w:t>System.out.print(“Noi dung can in” + biểu thức);</w:t>
      </w:r>
    </w:p>
    <w:p w14:paraId="722D7CDD" w14:textId="77777777" w:rsidR="00EB6CD8" w:rsidRPr="00566C2F" w:rsidRDefault="00EB6CD8" w:rsidP="006871C4">
      <w:pPr>
        <w:ind w:left="720"/>
        <w:jc w:val="both"/>
      </w:pPr>
      <w:r w:rsidRPr="00566C2F">
        <w:t>System.out.printf(“Noi dung can in” + biểu thức);</w:t>
      </w:r>
    </w:p>
    <w:p w14:paraId="561C1F9F" w14:textId="77777777" w:rsidR="00EB6CD8" w:rsidRPr="00566C2F" w:rsidRDefault="00EB6CD8" w:rsidP="009B1F9D">
      <w:pPr>
        <w:pStyle w:val="ListParagraph"/>
        <w:numPr>
          <w:ilvl w:val="0"/>
          <w:numId w:val="16"/>
        </w:numPr>
        <w:jc w:val="both"/>
      </w:pPr>
      <w:r w:rsidRPr="00566C2F">
        <w:t xml:space="preserve">Với </w:t>
      </w:r>
      <w:r w:rsidRPr="00566C2F">
        <w:rPr>
          <w:i/>
        </w:rPr>
        <w:t>print</w:t>
      </w:r>
      <w:r w:rsidRPr="00566C2F">
        <w:t>: Xuất kết quả ra màn hình nhưng con trỏ chuột không xuống dòng.</w:t>
      </w:r>
    </w:p>
    <w:p w14:paraId="0FF601FD" w14:textId="77777777" w:rsidR="00EB6CD8" w:rsidRPr="00566C2F" w:rsidRDefault="00EB6CD8" w:rsidP="009B1F9D">
      <w:pPr>
        <w:pStyle w:val="ListParagraph"/>
        <w:numPr>
          <w:ilvl w:val="0"/>
          <w:numId w:val="16"/>
        </w:numPr>
        <w:jc w:val="both"/>
      </w:pPr>
      <w:r w:rsidRPr="00566C2F">
        <w:t xml:space="preserve">Với </w:t>
      </w:r>
      <w:r w:rsidRPr="00566C2F">
        <w:rPr>
          <w:i/>
        </w:rPr>
        <w:t>println</w:t>
      </w:r>
      <w:r w:rsidRPr="00566C2F">
        <w:t>: Xuất kết quả ra màn hình đồng thời con trỏ chuột nhảy xuống dòng tiếp theo.</w:t>
      </w:r>
    </w:p>
    <w:p w14:paraId="6BB6F79C" w14:textId="112072F2" w:rsidR="00EB6CD8" w:rsidRPr="00566C2F" w:rsidRDefault="00EB6CD8" w:rsidP="009B1F9D">
      <w:pPr>
        <w:pStyle w:val="ListParagraph"/>
        <w:numPr>
          <w:ilvl w:val="0"/>
          <w:numId w:val="16"/>
        </w:numPr>
        <w:jc w:val="both"/>
      </w:pPr>
      <w:r w:rsidRPr="00566C2F">
        <w:t xml:space="preserve">Với </w:t>
      </w:r>
      <w:r w:rsidRPr="00566C2F">
        <w:rPr>
          <w:i/>
        </w:rPr>
        <w:t>printf</w:t>
      </w:r>
      <w:r w:rsidRPr="00566C2F">
        <w:t>: Xuấ</w:t>
      </w:r>
      <w:r w:rsidR="00E15781">
        <w:t>t ra màn</w:t>
      </w:r>
      <w:r w:rsidRPr="00566C2F">
        <w:t xml:space="preserve"> hình kết quả đồng thời có thể định dạng được kết quả đó nhờ vào các đối số thích hợp.</w:t>
      </w:r>
    </w:p>
    <w:p w14:paraId="65461E6B" w14:textId="77777777" w:rsidR="00EF70DE" w:rsidRPr="00566C2F" w:rsidRDefault="00EB6CD8" w:rsidP="009B1F9D">
      <w:pPr>
        <w:ind w:firstLine="360"/>
        <w:jc w:val="both"/>
      </w:pPr>
      <w:r w:rsidRPr="00566C2F">
        <w:t>System.out.printf(local, format, arguments1, arguments2,…, argumentsn);</w:t>
      </w:r>
    </w:p>
    <w:p w14:paraId="4E09EDB9" w14:textId="77777777" w:rsidR="00EB6CD8" w:rsidRPr="00566C2F" w:rsidRDefault="00EB6CD8" w:rsidP="009B1F9D">
      <w:pPr>
        <w:ind w:firstLine="360"/>
        <w:jc w:val="both"/>
      </w:pPr>
      <w:r w:rsidRPr="00566C2F">
        <w:t>Trong đó:</w:t>
      </w:r>
    </w:p>
    <w:p w14:paraId="6DF1BFE6" w14:textId="77777777" w:rsidR="00EB6CD8" w:rsidRPr="00566C2F" w:rsidRDefault="00EB6CD8" w:rsidP="009B1F9D">
      <w:pPr>
        <w:pStyle w:val="ListParagraph"/>
        <w:numPr>
          <w:ilvl w:val="0"/>
          <w:numId w:val="17"/>
        </w:numPr>
        <w:jc w:val="both"/>
      </w:pPr>
      <w:r w:rsidRPr="00566C2F">
        <w:rPr>
          <w:i/>
        </w:rPr>
        <w:t>local</w:t>
      </w:r>
      <w:r w:rsidRPr="00566C2F">
        <w:t>: Nếu khác null sẽ được tự động định dạng theo khu vực.</w:t>
      </w:r>
    </w:p>
    <w:p w14:paraId="6E5BD7C2" w14:textId="77777777" w:rsidR="00EB6CD8" w:rsidRPr="00566C2F" w:rsidRDefault="00EB6CD8" w:rsidP="009B1F9D">
      <w:pPr>
        <w:pStyle w:val="ListParagraph"/>
        <w:numPr>
          <w:ilvl w:val="0"/>
          <w:numId w:val="17"/>
        </w:numPr>
        <w:jc w:val="both"/>
      </w:pPr>
      <w:r w:rsidRPr="00566C2F">
        <w:rPr>
          <w:i/>
        </w:rPr>
        <w:t>format</w:t>
      </w:r>
      <w:r w:rsidRPr="00566C2F">
        <w:t>: Quy định chuẩn định dạng đầu r</w:t>
      </w:r>
      <w:bookmarkStart w:id="56" w:name="_GoBack"/>
      <w:bookmarkEnd w:id="56"/>
      <w:r w:rsidRPr="00566C2F">
        <w:t>a cho các đối số</w:t>
      </w:r>
    </w:p>
    <w:p w14:paraId="54711B65" w14:textId="77777777" w:rsidR="00EB6CD8" w:rsidRPr="00566C2F" w:rsidRDefault="00EB6CD8" w:rsidP="009B1F9D">
      <w:pPr>
        <w:pStyle w:val="ListParagraph"/>
        <w:numPr>
          <w:ilvl w:val="0"/>
          <w:numId w:val="17"/>
        </w:numPr>
        <w:jc w:val="both"/>
      </w:pPr>
      <w:r w:rsidRPr="00566C2F">
        <w:t xml:space="preserve">Các </w:t>
      </w:r>
      <w:r w:rsidRPr="00566C2F">
        <w:rPr>
          <w:i/>
        </w:rPr>
        <w:t>argument</w:t>
      </w:r>
      <w:r w:rsidRPr="00566C2F">
        <w:t>: Đối số cần định dạng.</w:t>
      </w:r>
    </w:p>
    <w:p w14:paraId="1234DD84" w14:textId="77777777" w:rsidR="00EB6CD8" w:rsidRPr="00566C2F" w:rsidRDefault="00EB6CD8" w:rsidP="009B1F9D">
      <w:pPr>
        <w:ind w:left="720"/>
        <w:jc w:val="both"/>
      </w:pPr>
      <w:r w:rsidRPr="00566C2F">
        <w:t>Các bộ định dạng có sẵn trong printf:</w:t>
      </w:r>
    </w:p>
    <w:p w14:paraId="1122D30B" w14:textId="77777777" w:rsidR="00EB6CD8" w:rsidRPr="00566C2F" w:rsidRDefault="00EB6CD8" w:rsidP="009B1F9D">
      <w:pPr>
        <w:ind w:left="1440"/>
        <w:jc w:val="both"/>
      </w:pPr>
      <w:r w:rsidRPr="00566C2F">
        <w:t>%c: Ký tự</w:t>
      </w:r>
    </w:p>
    <w:p w14:paraId="0007086B" w14:textId="77777777" w:rsidR="00EB6CD8" w:rsidRPr="00566C2F" w:rsidRDefault="00EB6CD8" w:rsidP="009B1F9D">
      <w:pPr>
        <w:ind w:left="1440"/>
        <w:jc w:val="both"/>
      </w:pPr>
      <w:r w:rsidRPr="00566C2F">
        <w:t>%d: Số thập phân (số nguyên) (cơ số 10)</w:t>
      </w:r>
    </w:p>
    <w:p w14:paraId="28DAA5EC" w14:textId="77777777" w:rsidR="00EB6CD8" w:rsidRPr="00566C2F" w:rsidRDefault="00EB6CD8" w:rsidP="009B1F9D">
      <w:pPr>
        <w:ind w:left="1440"/>
        <w:jc w:val="both"/>
      </w:pPr>
      <w:r w:rsidRPr="00566C2F">
        <w:t>%e: Dấu phẩy động theo cấp số nhân</w:t>
      </w:r>
    </w:p>
    <w:p w14:paraId="671C194A" w14:textId="77777777" w:rsidR="00EB6CD8" w:rsidRPr="00566C2F" w:rsidRDefault="00EB6CD8" w:rsidP="009B1F9D">
      <w:pPr>
        <w:ind w:left="1440"/>
        <w:jc w:val="both"/>
      </w:pPr>
      <w:r w:rsidRPr="00566C2F">
        <w:t>%f: Dấu phẩy động</w:t>
      </w:r>
    </w:p>
    <w:p w14:paraId="3C030918" w14:textId="77777777" w:rsidR="00EB6CD8" w:rsidRPr="00566C2F" w:rsidRDefault="00EB6CD8" w:rsidP="009B1F9D">
      <w:pPr>
        <w:ind w:left="1440"/>
        <w:jc w:val="both"/>
      </w:pPr>
      <w:r w:rsidRPr="00566C2F">
        <w:t>%i: Số nguyên (cơ sở 10)</w:t>
      </w:r>
    </w:p>
    <w:p w14:paraId="5B80B60F" w14:textId="77777777" w:rsidR="00EB6CD8" w:rsidRPr="00566C2F" w:rsidRDefault="00EB6CD8" w:rsidP="009B1F9D">
      <w:pPr>
        <w:ind w:left="1440"/>
        <w:jc w:val="both"/>
      </w:pPr>
      <w:r w:rsidRPr="00566C2F">
        <w:t>%o: Số bát phân (cơ sở 8)</w:t>
      </w:r>
    </w:p>
    <w:p w14:paraId="73D53D34" w14:textId="77777777" w:rsidR="00EB6CD8" w:rsidRPr="00566C2F" w:rsidRDefault="00EB6CD8" w:rsidP="009B1F9D">
      <w:pPr>
        <w:ind w:left="1440"/>
        <w:jc w:val="both"/>
      </w:pPr>
      <w:r w:rsidRPr="00566C2F">
        <w:t>%s: Chuỗi</w:t>
      </w:r>
    </w:p>
    <w:p w14:paraId="5699F956" w14:textId="77777777" w:rsidR="00EB6CD8" w:rsidRPr="00566C2F" w:rsidRDefault="00EB6CD8" w:rsidP="009B1F9D">
      <w:pPr>
        <w:ind w:left="1440"/>
        <w:jc w:val="both"/>
      </w:pPr>
      <w:r w:rsidRPr="00566C2F">
        <w:t>%u: Số thập phân (số nguyên) không dấu</w:t>
      </w:r>
    </w:p>
    <w:p w14:paraId="6BFF4569" w14:textId="77777777" w:rsidR="00EB6CD8" w:rsidRPr="00566C2F" w:rsidRDefault="00EB6CD8" w:rsidP="009B1F9D">
      <w:pPr>
        <w:ind w:left="1440"/>
        <w:jc w:val="both"/>
      </w:pPr>
      <w:r w:rsidRPr="00566C2F">
        <w:t>%x: Số trong hệ thập lục phân (cơ sở 16)</w:t>
      </w:r>
    </w:p>
    <w:p w14:paraId="3B16BFEF" w14:textId="77777777" w:rsidR="00EB6CD8" w:rsidRPr="00566C2F" w:rsidRDefault="00EB6CD8" w:rsidP="009B1F9D">
      <w:pPr>
        <w:ind w:left="1440"/>
        <w:jc w:val="both"/>
      </w:pPr>
      <w:r w:rsidRPr="00566C2F">
        <w:t>%t: Định dạng ngày / giờ</w:t>
      </w:r>
    </w:p>
    <w:p w14:paraId="72CE1827" w14:textId="77777777" w:rsidR="00EB6CD8" w:rsidRPr="00566C2F" w:rsidRDefault="00EB6CD8" w:rsidP="009B1F9D">
      <w:pPr>
        <w:ind w:left="1440"/>
        <w:jc w:val="both"/>
      </w:pPr>
      <w:r w:rsidRPr="00566C2F">
        <w:t>%%: Dấu phần trăm</w:t>
      </w:r>
    </w:p>
    <w:p w14:paraId="67817252" w14:textId="77777777" w:rsidR="00EB6CD8" w:rsidRPr="00566C2F" w:rsidRDefault="00EB6CD8" w:rsidP="009B1F9D">
      <w:pPr>
        <w:ind w:left="1440"/>
        <w:jc w:val="both"/>
      </w:pPr>
      <w:r w:rsidRPr="00566C2F">
        <w:t>\%: Dấu phần trăm</w:t>
      </w:r>
    </w:p>
    <w:p w14:paraId="6C0BB231" w14:textId="77777777" w:rsidR="00EB6CD8" w:rsidRPr="00566C2F" w:rsidRDefault="00EB6CD8" w:rsidP="009B1F9D">
      <w:pPr>
        <w:pStyle w:val="Heading2"/>
        <w:spacing w:before="0"/>
        <w:rPr>
          <w:color w:val="auto"/>
        </w:rPr>
      </w:pPr>
      <w:bookmarkStart w:id="57" w:name="_Toc111103970"/>
      <w:r w:rsidRPr="00566C2F">
        <w:rPr>
          <w:color w:val="auto"/>
        </w:rPr>
        <w:t>3.3. Các câu lệnh điều khiển</w:t>
      </w:r>
      <w:bookmarkEnd w:id="57"/>
    </w:p>
    <w:p w14:paraId="17BFEC0D" w14:textId="77777777" w:rsidR="00844AE1" w:rsidRPr="00566C2F" w:rsidRDefault="00844AE1" w:rsidP="00B37DA6">
      <w:pPr>
        <w:pStyle w:val="Heading3"/>
        <w:ind w:firstLine="0"/>
      </w:pPr>
      <w:bookmarkStart w:id="58" w:name="_Toc111103971"/>
      <w:r w:rsidRPr="00566C2F">
        <w:t>3.3.1. Câu lệnh rẽ nhánh</w:t>
      </w:r>
      <w:bookmarkEnd w:id="58"/>
      <w:r w:rsidRPr="00566C2F">
        <w:t xml:space="preserve"> </w:t>
      </w:r>
    </w:p>
    <w:p w14:paraId="38CF7814" w14:textId="77777777" w:rsidR="00844AE1" w:rsidRPr="00566C2F" w:rsidRDefault="00844AE1" w:rsidP="009B1F9D">
      <w:pPr>
        <w:jc w:val="both"/>
        <w:rPr>
          <w:b/>
        </w:rPr>
      </w:pPr>
      <w:r w:rsidRPr="00566C2F">
        <w:rPr>
          <w:b/>
        </w:rPr>
        <w:t xml:space="preserve">Câu lệnh if </w:t>
      </w:r>
    </w:p>
    <w:p w14:paraId="0A3E6A71" w14:textId="77777777" w:rsidR="00844AE1" w:rsidRPr="006871C4" w:rsidRDefault="00844AE1" w:rsidP="009B1F9D">
      <w:pPr>
        <w:jc w:val="both"/>
        <w:rPr>
          <w:i/>
        </w:rPr>
      </w:pPr>
      <w:r w:rsidRPr="006871C4">
        <w:rPr>
          <w:i/>
        </w:rPr>
        <w:lastRenderedPageBreak/>
        <w:tab/>
        <w:t>if ( &lt;Biểu thức điều kiện&gt;)</w:t>
      </w:r>
    </w:p>
    <w:p w14:paraId="178615FE" w14:textId="77777777" w:rsidR="00844AE1" w:rsidRPr="006871C4" w:rsidRDefault="00844AE1" w:rsidP="006871C4">
      <w:pPr>
        <w:ind w:left="1440"/>
        <w:jc w:val="both"/>
        <w:rPr>
          <w:i/>
        </w:rPr>
      </w:pPr>
      <w:r w:rsidRPr="006871C4">
        <w:rPr>
          <w:i/>
        </w:rPr>
        <w:t>&lt;lệnh 1&gt;</w:t>
      </w:r>
    </w:p>
    <w:p w14:paraId="0E0679CF" w14:textId="2F8EFB29" w:rsidR="00844AE1" w:rsidRPr="006871C4" w:rsidRDefault="00844AE1" w:rsidP="006871C4">
      <w:pPr>
        <w:ind w:left="720"/>
        <w:jc w:val="both"/>
        <w:rPr>
          <w:i/>
        </w:rPr>
      </w:pPr>
      <w:r w:rsidRPr="006871C4">
        <w:rPr>
          <w:i/>
        </w:rPr>
        <w:t>[else &lt;lệnh 2&gt; ]</w:t>
      </w:r>
    </w:p>
    <w:p w14:paraId="297BA715" w14:textId="77777777" w:rsidR="00844AE1" w:rsidRPr="00566C2F" w:rsidRDefault="00844AE1" w:rsidP="009B1F9D">
      <w:pPr>
        <w:jc w:val="both"/>
      </w:pPr>
      <w:r w:rsidRPr="00566C2F">
        <w:t xml:space="preserve">Nếu biểu thức điều kiện đúng thì thực hiện lệnh 1 nếu không thì thực hiện lệnh 2 (nếu có </w:t>
      </w:r>
      <w:r w:rsidRPr="00566C2F">
        <w:rPr>
          <w:i/>
        </w:rPr>
        <w:t>else</w:t>
      </w:r>
      <w:r w:rsidRPr="00566C2F">
        <w:t xml:space="preserve">) </w:t>
      </w:r>
    </w:p>
    <w:p w14:paraId="07C5A2E7" w14:textId="77777777" w:rsidR="00B918CB" w:rsidRPr="00566C2F" w:rsidRDefault="00B918CB" w:rsidP="009B1F9D">
      <w:pPr>
        <w:jc w:val="both"/>
      </w:pPr>
      <w:r w:rsidRPr="00566C2F">
        <w:t>Ví dụ:</w:t>
      </w:r>
    </w:p>
    <w:p w14:paraId="44073C54" w14:textId="77777777" w:rsidR="00B918CB" w:rsidRPr="00566C2F" w:rsidRDefault="00B918CB" w:rsidP="009B1F9D">
      <w:pPr>
        <w:ind w:left="720"/>
        <w:jc w:val="both"/>
        <w:rPr>
          <w:i/>
        </w:rPr>
      </w:pPr>
      <w:r w:rsidRPr="00566C2F">
        <w:rPr>
          <w:i/>
        </w:rPr>
        <w:t>public class Test {</w:t>
      </w:r>
    </w:p>
    <w:p w14:paraId="64A23622" w14:textId="77777777" w:rsidR="00B918CB" w:rsidRPr="00566C2F" w:rsidRDefault="00B918CB" w:rsidP="009B1F9D">
      <w:pPr>
        <w:ind w:left="720"/>
        <w:jc w:val="both"/>
        <w:rPr>
          <w:i/>
        </w:rPr>
      </w:pPr>
      <w:r w:rsidRPr="00566C2F">
        <w:rPr>
          <w:i/>
        </w:rPr>
        <w:t xml:space="preserve">    public static void main(String[] args) {</w:t>
      </w:r>
    </w:p>
    <w:p w14:paraId="3E03AB77" w14:textId="77777777" w:rsidR="00B918CB" w:rsidRPr="00566C2F" w:rsidRDefault="00B918CB" w:rsidP="009B1F9D">
      <w:pPr>
        <w:ind w:left="720"/>
        <w:jc w:val="both"/>
        <w:rPr>
          <w:i/>
        </w:rPr>
      </w:pPr>
      <w:r w:rsidRPr="00566C2F">
        <w:rPr>
          <w:i/>
        </w:rPr>
        <w:t xml:space="preserve">        int number = 13;</w:t>
      </w:r>
    </w:p>
    <w:p w14:paraId="2DD5CA66" w14:textId="77777777" w:rsidR="00B918CB" w:rsidRPr="00566C2F" w:rsidRDefault="00B918CB" w:rsidP="009B1F9D">
      <w:pPr>
        <w:ind w:left="720"/>
        <w:jc w:val="both"/>
        <w:rPr>
          <w:i/>
        </w:rPr>
      </w:pPr>
      <w:r w:rsidRPr="00566C2F">
        <w:rPr>
          <w:i/>
        </w:rPr>
        <w:t xml:space="preserve">        if (number % 2 == 0) {</w:t>
      </w:r>
    </w:p>
    <w:p w14:paraId="7DC2808B" w14:textId="77777777" w:rsidR="00B918CB" w:rsidRPr="00566C2F" w:rsidRDefault="00B918CB" w:rsidP="009B1F9D">
      <w:pPr>
        <w:ind w:left="720"/>
        <w:jc w:val="both"/>
        <w:rPr>
          <w:i/>
        </w:rPr>
      </w:pPr>
      <w:r w:rsidRPr="00566C2F">
        <w:rPr>
          <w:i/>
        </w:rPr>
        <w:t xml:space="preserve">            System.out.println("Số " + number + " là số chẵn.");</w:t>
      </w:r>
    </w:p>
    <w:p w14:paraId="29CA5E5E" w14:textId="77777777" w:rsidR="00B918CB" w:rsidRPr="00566C2F" w:rsidRDefault="00B918CB" w:rsidP="009B1F9D">
      <w:pPr>
        <w:ind w:left="720"/>
        <w:jc w:val="both"/>
        <w:rPr>
          <w:i/>
        </w:rPr>
      </w:pPr>
      <w:r w:rsidRPr="00566C2F">
        <w:rPr>
          <w:i/>
        </w:rPr>
        <w:t xml:space="preserve">        } else {</w:t>
      </w:r>
    </w:p>
    <w:p w14:paraId="5392F804" w14:textId="77777777" w:rsidR="00B918CB" w:rsidRPr="00566C2F" w:rsidRDefault="00B918CB" w:rsidP="009B1F9D">
      <w:pPr>
        <w:ind w:left="720"/>
        <w:jc w:val="both"/>
        <w:rPr>
          <w:i/>
        </w:rPr>
      </w:pPr>
      <w:r w:rsidRPr="00566C2F">
        <w:rPr>
          <w:i/>
        </w:rPr>
        <w:t xml:space="preserve">            System.out.println("Số " + number + " là số lẻ.");</w:t>
      </w:r>
    </w:p>
    <w:p w14:paraId="48419050" w14:textId="77777777" w:rsidR="00B918CB" w:rsidRPr="00566C2F" w:rsidRDefault="00B918CB" w:rsidP="009B1F9D">
      <w:pPr>
        <w:ind w:left="720"/>
        <w:jc w:val="both"/>
        <w:rPr>
          <w:i/>
        </w:rPr>
      </w:pPr>
      <w:r w:rsidRPr="00566C2F">
        <w:rPr>
          <w:i/>
        </w:rPr>
        <w:t xml:space="preserve">        }</w:t>
      </w:r>
    </w:p>
    <w:p w14:paraId="164A2542" w14:textId="77777777" w:rsidR="00B918CB" w:rsidRPr="00566C2F" w:rsidRDefault="00B918CB" w:rsidP="009B1F9D">
      <w:pPr>
        <w:ind w:left="720"/>
        <w:jc w:val="both"/>
        <w:rPr>
          <w:i/>
        </w:rPr>
      </w:pPr>
      <w:r w:rsidRPr="00566C2F">
        <w:rPr>
          <w:i/>
        </w:rPr>
        <w:t xml:space="preserve">    }</w:t>
      </w:r>
    </w:p>
    <w:p w14:paraId="35840070" w14:textId="77777777" w:rsidR="00B918CB" w:rsidRPr="00566C2F" w:rsidRDefault="00B918CB" w:rsidP="009B1F9D">
      <w:pPr>
        <w:ind w:left="720"/>
        <w:jc w:val="both"/>
        <w:rPr>
          <w:i/>
        </w:rPr>
      </w:pPr>
      <w:r w:rsidRPr="00566C2F">
        <w:rPr>
          <w:i/>
        </w:rPr>
        <w:t>}</w:t>
      </w:r>
    </w:p>
    <w:p w14:paraId="241189A7" w14:textId="77777777" w:rsidR="00B918CB" w:rsidRPr="00566C2F" w:rsidRDefault="00B918CB" w:rsidP="009B1F9D">
      <w:pPr>
        <w:jc w:val="both"/>
      </w:pPr>
      <w:r w:rsidRPr="00566C2F">
        <w:tab/>
        <w:t>Kết quả:</w:t>
      </w:r>
    </w:p>
    <w:p w14:paraId="4FDA91A6" w14:textId="77777777" w:rsidR="00B918CB" w:rsidRPr="00566C2F" w:rsidRDefault="00B918CB" w:rsidP="009B1F9D">
      <w:pPr>
        <w:jc w:val="both"/>
        <w:rPr>
          <w:i/>
        </w:rPr>
      </w:pPr>
      <w:r w:rsidRPr="00566C2F">
        <w:tab/>
      </w:r>
      <w:r w:rsidRPr="00566C2F">
        <w:tab/>
      </w:r>
      <w:r w:rsidRPr="00566C2F">
        <w:rPr>
          <w:i/>
        </w:rPr>
        <w:t>Số 13 là số lẻ.</w:t>
      </w:r>
    </w:p>
    <w:p w14:paraId="0F12802C" w14:textId="77777777" w:rsidR="00844AE1" w:rsidRPr="00566C2F" w:rsidRDefault="00844AE1" w:rsidP="009B1F9D">
      <w:pPr>
        <w:jc w:val="both"/>
        <w:rPr>
          <w:b/>
        </w:rPr>
      </w:pPr>
      <w:r w:rsidRPr="00566C2F">
        <w:rPr>
          <w:b/>
        </w:rPr>
        <w:t xml:space="preserve">Câu lệnh switch </w:t>
      </w:r>
    </w:p>
    <w:p w14:paraId="53CBDCEB" w14:textId="77777777" w:rsidR="00844AE1" w:rsidRPr="00566C2F" w:rsidRDefault="00844AE1" w:rsidP="00F32743">
      <w:pPr>
        <w:ind w:left="720"/>
        <w:jc w:val="both"/>
        <w:rPr>
          <w:i/>
        </w:rPr>
      </w:pPr>
      <w:r w:rsidRPr="00566C2F">
        <w:rPr>
          <w:i/>
        </w:rPr>
        <w:t>switch (&lt;Biểu thức nguyên&gt;) {</w:t>
      </w:r>
    </w:p>
    <w:p w14:paraId="4EE70168" w14:textId="77777777" w:rsidR="00844AE1" w:rsidRPr="00566C2F" w:rsidRDefault="00844AE1" w:rsidP="00F32743">
      <w:pPr>
        <w:ind w:left="1440"/>
        <w:jc w:val="both"/>
        <w:rPr>
          <w:i/>
        </w:rPr>
      </w:pPr>
      <w:r w:rsidRPr="00566C2F">
        <w:rPr>
          <w:i/>
        </w:rPr>
        <w:t>case nhan</w:t>
      </w:r>
      <w:r w:rsidR="00BA62AA" w:rsidRPr="00566C2F">
        <w:rPr>
          <w:i/>
        </w:rPr>
        <w:t>_</w:t>
      </w:r>
      <w:r w:rsidRPr="00566C2F">
        <w:rPr>
          <w:i/>
        </w:rPr>
        <w:t>1: &lt;Câu lệnh 1&gt;</w:t>
      </w:r>
    </w:p>
    <w:p w14:paraId="0F2DCB0D" w14:textId="77777777" w:rsidR="00844AE1" w:rsidRPr="00566C2F" w:rsidRDefault="00844AE1" w:rsidP="00F32743">
      <w:pPr>
        <w:ind w:left="1440"/>
        <w:jc w:val="both"/>
        <w:rPr>
          <w:i/>
        </w:rPr>
      </w:pPr>
      <w:r w:rsidRPr="00566C2F">
        <w:rPr>
          <w:i/>
        </w:rPr>
        <w:t>case nhan</w:t>
      </w:r>
      <w:r w:rsidR="00BA62AA" w:rsidRPr="00566C2F">
        <w:rPr>
          <w:i/>
        </w:rPr>
        <w:t>_</w:t>
      </w:r>
      <w:r w:rsidRPr="00566C2F">
        <w:rPr>
          <w:i/>
        </w:rPr>
        <w:t>2: &lt;Câu lệnh 2&gt;</w:t>
      </w:r>
    </w:p>
    <w:p w14:paraId="6AD36426" w14:textId="77777777" w:rsidR="00844AE1" w:rsidRPr="00566C2F" w:rsidRDefault="00844AE1" w:rsidP="00F32743">
      <w:pPr>
        <w:ind w:left="1440"/>
        <w:jc w:val="both"/>
        <w:rPr>
          <w:i/>
        </w:rPr>
      </w:pPr>
      <w:r w:rsidRPr="00566C2F">
        <w:rPr>
          <w:i/>
        </w:rPr>
        <w:t>. . .</w:t>
      </w:r>
    </w:p>
    <w:p w14:paraId="4AB5E902" w14:textId="77777777" w:rsidR="00844AE1" w:rsidRPr="00566C2F" w:rsidRDefault="00844AE1" w:rsidP="00F32743">
      <w:pPr>
        <w:ind w:left="1440"/>
        <w:jc w:val="both"/>
        <w:rPr>
          <w:i/>
        </w:rPr>
      </w:pPr>
      <w:r w:rsidRPr="00566C2F">
        <w:rPr>
          <w:i/>
        </w:rPr>
        <w:t>case nhan</w:t>
      </w:r>
      <w:r w:rsidR="00BA62AA" w:rsidRPr="00566C2F">
        <w:rPr>
          <w:i/>
        </w:rPr>
        <w:t>_</w:t>
      </w:r>
      <w:r w:rsidRPr="00566C2F">
        <w:rPr>
          <w:i/>
        </w:rPr>
        <w:t>n: &lt;Câu lệnh n&gt;</w:t>
      </w:r>
    </w:p>
    <w:p w14:paraId="3FB8DE73" w14:textId="77777777" w:rsidR="00844AE1" w:rsidRPr="00566C2F" w:rsidRDefault="00844AE1" w:rsidP="00F32743">
      <w:pPr>
        <w:ind w:left="720"/>
        <w:jc w:val="both"/>
        <w:rPr>
          <w:i/>
        </w:rPr>
      </w:pPr>
      <w:r w:rsidRPr="00566C2F">
        <w:rPr>
          <w:i/>
        </w:rPr>
        <w:t>[default: &lt;Câu lệnh &gt;]</w:t>
      </w:r>
    </w:p>
    <w:p w14:paraId="323AAAC2" w14:textId="77777777" w:rsidR="002D2602" w:rsidRPr="00566C2F" w:rsidRDefault="00844AE1" w:rsidP="00F32743">
      <w:pPr>
        <w:ind w:left="720"/>
        <w:jc w:val="both"/>
      </w:pPr>
      <w:r w:rsidRPr="00566C2F">
        <w:rPr>
          <w:i/>
        </w:rPr>
        <w:t>}</w:t>
      </w:r>
      <w:r w:rsidRPr="00566C2F">
        <w:t xml:space="preserve"> </w:t>
      </w:r>
    </w:p>
    <w:p w14:paraId="0FB5AB2C" w14:textId="77777777" w:rsidR="002D2602" w:rsidRPr="00566C2F" w:rsidRDefault="002D2602" w:rsidP="009B1F9D">
      <w:pPr>
        <w:jc w:val="both"/>
      </w:pPr>
      <w:r w:rsidRPr="00566C2F">
        <w:rPr>
          <w:i/>
        </w:rPr>
        <w:t>switch</w:t>
      </w:r>
      <w:r w:rsidRPr="00566C2F">
        <w:t xml:space="preserve"> sẽ kiểm tra giá trị của </w:t>
      </w:r>
      <w:r w:rsidRPr="00566C2F">
        <w:rPr>
          <w:i/>
        </w:rPr>
        <w:t>Biểu thức nguyên</w:t>
      </w:r>
      <w:r w:rsidRPr="00566C2F">
        <w:t xml:space="preserve"> và so sánh với từng giá trị </w:t>
      </w:r>
      <w:r w:rsidRPr="00566C2F">
        <w:rPr>
          <w:i/>
        </w:rPr>
        <w:t>nhan1, nhan2, …</w:t>
      </w:r>
      <w:r w:rsidRPr="00566C2F">
        <w:t xml:space="preserve">, lần lượt từ trên xuống dưới, mỗi giá trị cần so sánh gọi là một </w:t>
      </w:r>
      <w:r w:rsidRPr="00566C2F">
        <w:rPr>
          <w:i/>
        </w:rPr>
        <w:t>case</w:t>
      </w:r>
      <w:r w:rsidRPr="00566C2F">
        <w:t xml:space="preserve">. Khi một trường hợp đúng (true), khối lệnh ở trong </w:t>
      </w:r>
      <w:r w:rsidRPr="00566C2F">
        <w:rPr>
          <w:i/>
        </w:rPr>
        <w:t>case</w:t>
      </w:r>
      <w:r w:rsidRPr="00566C2F">
        <w:t xml:space="preserve"> đó sẽ được thực thi. </w:t>
      </w:r>
    </w:p>
    <w:p w14:paraId="47747087" w14:textId="77777777" w:rsidR="00A36C0D" w:rsidRPr="00566C2F" w:rsidRDefault="002D2602" w:rsidP="009B1F9D">
      <w:pPr>
        <w:jc w:val="both"/>
      </w:pPr>
      <w:r w:rsidRPr="00566C2F">
        <w:t xml:space="preserve">Nếu tất cả các trường hợp đều sai (tức là các </w:t>
      </w:r>
      <w:r w:rsidRPr="00566C2F">
        <w:rPr>
          <w:i/>
        </w:rPr>
        <w:t>nhan</w:t>
      </w:r>
      <w:r w:rsidRPr="00566C2F">
        <w:t xml:space="preserve"> ở </w:t>
      </w:r>
      <w:r w:rsidRPr="00566C2F">
        <w:rPr>
          <w:i/>
        </w:rPr>
        <w:t>case</w:t>
      </w:r>
      <w:r w:rsidRPr="00566C2F">
        <w:t xml:space="preserve"> không bằng với </w:t>
      </w:r>
      <w:r w:rsidRPr="00566C2F">
        <w:rPr>
          <w:i/>
        </w:rPr>
        <w:t>Biểu thức nguyên</w:t>
      </w:r>
      <w:r w:rsidRPr="00566C2F">
        <w:t xml:space="preserve">), thì câu lệnh ở trong </w:t>
      </w:r>
      <w:r w:rsidRPr="00566C2F">
        <w:rPr>
          <w:i/>
        </w:rPr>
        <w:t>default</w:t>
      </w:r>
      <w:r w:rsidRPr="00566C2F">
        <w:t xml:space="preserve"> sẽ được thực thi.</w:t>
      </w:r>
    </w:p>
    <w:p w14:paraId="590DD810" w14:textId="77777777" w:rsidR="00B918CB" w:rsidRPr="00566C2F" w:rsidRDefault="00B918CB" w:rsidP="009B1F9D">
      <w:pPr>
        <w:jc w:val="both"/>
      </w:pPr>
      <w:r w:rsidRPr="00566C2F">
        <w:lastRenderedPageBreak/>
        <w:t xml:space="preserve">Ví dụ: </w:t>
      </w:r>
    </w:p>
    <w:p w14:paraId="0326C2AC" w14:textId="77777777" w:rsidR="00B918CB" w:rsidRPr="00566C2F" w:rsidRDefault="00B918CB" w:rsidP="009B1F9D">
      <w:pPr>
        <w:ind w:left="720"/>
        <w:jc w:val="both"/>
        <w:rPr>
          <w:i/>
        </w:rPr>
      </w:pPr>
      <w:r w:rsidRPr="00566C2F">
        <w:rPr>
          <w:i/>
        </w:rPr>
        <w:t>public class SwitchExample {</w:t>
      </w:r>
    </w:p>
    <w:p w14:paraId="0106E055" w14:textId="77777777" w:rsidR="00B918CB" w:rsidRPr="00566C2F" w:rsidRDefault="00B918CB" w:rsidP="009B1F9D">
      <w:pPr>
        <w:ind w:left="720"/>
        <w:jc w:val="both"/>
        <w:rPr>
          <w:i/>
        </w:rPr>
      </w:pPr>
      <w:r w:rsidRPr="00566C2F">
        <w:rPr>
          <w:i/>
        </w:rPr>
        <w:t xml:space="preserve">    public static void main(String[] args) {</w:t>
      </w:r>
    </w:p>
    <w:p w14:paraId="7FD8D7EC" w14:textId="77777777" w:rsidR="00B918CB" w:rsidRPr="00566C2F" w:rsidRDefault="00B918CB" w:rsidP="009B1F9D">
      <w:pPr>
        <w:ind w:left="720"/>
        <w:jc w:val="both"/>
        <w:rPr>
          <w:i/>
        </w:rPr>
      </w:pPr>
      <w:r w:rsidRPr="00566C2F">
        <w:rPr>
          <w:i/>
        </w:rPr>
        <w:t xml:space="preserve">        int number = 20;</w:t>
      </w:r>
    </w:p>
    <w:p w14:paraId="3CE06EAB" w14:textId="77777777" w:rsidR="00B918CB" w:rsidRPr="00566C2F" w:rsidRDefault="00B918CB" w:rsidP="009B1F9D">
      <w:pPr>
        <w:ind w:left="720"/>
        <w:jc w:val="both"/>
        <w:rPr>
          <w:i/>
        </w:rPr>
      </w:pPr>
      <w:r w:rsidRPr="00566C2F">
        <w:rPr>
          <w:i/>
        </w:rPr>
        <w:t xml:space="preserve">        switch (number) {</w:t>
      </w:r>
    </w:p>
    <w:p w14:paraId="09025930" w14:textId="77777777" w:rsidR="00B918CB" w:rsidRPr="00566C2F" w:rsidRDefault="00B918CB" w:rsidP="009B1F9D">
      <w:pPr>
        <w:ind w:left="720"/>
        <w:jc w:val="both"/>
        <w:rPr>
          <w:i/>
        </w:rPr>
      </w:pPr>
      <w:r w:rsidRPr="00566C2F">
        <w:rPr>
          <w:i/>
        </w:rPr>
        <w:t xml:space="preserve">        case 10:</w:t>
      </w:r>
    </w:p>
    <w:p w14:paraId="3A24295B" w14:textId="77777777" w:rsidR="00B918CB" w:rsidRPr="00566C2F" w:rsidRDefault="00B918CB" w:rsidP="009B1F9D">
      <w:pPr>
        <w:ind w:left="720"/>
        <w:jc w:val="both"/>
        <w:rPr>
          <w:i/>
        </w:rPr>
      </w:pPr>
      <w:r w:rsidRPr="00566C2F">
        <w:rPr>
          <w:i/>
        </w:rPr>
        <w:t xml:space="preserve">            System.out.println("10");</w:t>
      </w:r>
    </w:p>
    <w:p w14:paraId="18535443" w14:textId="77777777" w:rsidR="00B918CB" w:rsidRPr="00566C2F" w:rsidRDefault="00B918CB" w:rsidP="009B1F9D">
      <w:pPr>
        <w:ind w:left="720"/>
        <w:jc w:val="both"/>
        <w:rPr>
          <w:i/>
        </w:rPr>
      </w:pPr>
      <w:r w:rsidRPr="00566C2F">
        <w:rPr>
          <w:i/>
        </w:rPr>
        <w:t xml:space="preserve">            break;</w:t>
      </w:r>
    </w:p>
    <w:p w14:paraId="4FD45DC3" w14:textId="77777777" w:rsidR="00B918CB" w:rsidRPr="00566C2F" w:rsidRDefault="00B918CB" w:rsidP="009B1F9D">
      <w:pPr>
        <w:ind w:left="720"/>
        <w:jc w:val="both"/>
        <w:rPr>
          <w:i/>
        </w:rPr>
      </w:pPr>
      <w:r w:rsidRPr="00566C2F">
        <w:rPr>
          <w:i/>
        </w:rPr>
        <w:t xml:space="preserve">        case 20:</w:t>
      </w:r>
    </w:p>
    <w:p w14:paraId="211DF05C" w14:textId="77777777" w:rsidR="00B918CB" w:rsidRPr="00566C2F" w:rsidRDefault="00B918CB" w:rsidP="009B1F9D">
      <w:pPr>
        <w:ind w:left="720"/>
        <w:jc w:val="both"/>
        <w:rPr>
          <w:i/>
        </w:rPr>
      </w:pPr>
      <w:r w:rsidRPr="00566C2F">
        <w:rPr>
          <w:i/>
        </w:rPr>
        <w:t xml:space="preserve">            System.out.println("20");</w:t>
      </w:r>
    </w:p>
    <w:p w14:paraId="149AD031" w14:textId="77777777" w:rsidR="00B918CB" w:rsidRPr="00566C2F" w:rsidRDefault="00B918CB" w:rsidP="009B1F9D">
      <w:pPr>
        <w:ind w:left="720"/>
        <w:jc w:val="both"/>
        <w:rPr>
          <w:i/>
        </w:rPr>
      </w:pPr>
      <w:r w:rsidRPr="00566C2F">
        <w:rPr>
          <w:i/>
        </w:rPr>
        <w:t xml:space="preserve">            break;</w:t>
      </w:r>
    </w:p>
    <w:p w14:paraId="1231A851" w14:textId="77777777" w:rsidR="00B918CB" w:rsidRPr="00566C2F" w:rsidRDefault="00B918CB" w:rsidP="009B1F9D">
      <w:pPr>
        <w:ind w:left="720"/>
        <w:jc w:val="both"/>
        <w:rPr>
          <w:i/>
        </w:rPr>
      </w:pPr>
      <w:r w:rsidRPr="00566C2F">
        <w:rPr>
          <w:i/>
        </w:rPr>
        <w:t xml:space="preserve">        case 30:</w:t>
      </w:r>
    </w:p>
    <w:p w14:paraId="1612EDF7" w14:textId="77777777" w:rsidR="00B918CB" w:rsidRPr="00566C2F" w:rsidRDefault="00B918CB" w:rsidP="009B1F9D">
      <w:pPr>
        <w:ind w:left="720"/>
        <w:jc w:val="both"/>
        <w:rPr>
          <w:i/>
        </w:rPr>
      </w:pPr>
      <w:r w:rsidRPr="00566C2F">
        <w:rPr>
          <w:i/>
        </w:rPr>
        <w:t xml:space="preserve">            System.out.println("30");</w:t>
      </w:r>
    </w:p>
    <w:p w14:paraId="6F3FDB98" w14:textId="77777777" w:rsidR="00B918CB" w:rsidRPr="00566C2F" w:rsidRDefault="00B918CB" w:rsidP="009B1F9D">
      <w:pPr>
        <w:ind w:left="720"/>
        <w:jc w:val="both"/>
        <w:rPr>
          <w:i/>
        </w:rPr>
      </w:pPr>
      <w:r w:rsidRPr="00566C2F">
        <w:rPr>
          <w:i/>
        </w:rPr>
        <w:t xml:space="preserve">            break;</w:t>
      </w:r>
    </w:p>
    <w:p w14:paraId="7FD83F44" w14:textId="77777777" w:rsidR="00B918CB" w:rsidRPr="00566C2F" w:rsidRDefault="00B918CB" w:rsidP="009B1F9D">
      <w:pPr>
        <w:ind w:left="720"/>
        <w:jc w:val="both"/>
        <w:rPr>
          <w:i/>
        </w:rPr>
      </w:pPr>
      <w:r w:rsidRPr="00566C2F">
        <w:rPr>
          <w:i/>
        </w:rPr>
        <w:t xml:space="preserve">        default:</w:t>
      </w:r>
    </w:p>
    <w:p w14:paraId="26000705" w14:textId="77777777" w:rsidR="00B918CB" w:rsidRPr="00566C2F" w:rsidRDefault="00B918CB" w:rsidP="009B1F9D">
      <w:pPr>
        <w:ind w:left="720"/>
        <w:jc w:val="both"/>
        <w:rPr>
          <w:i/>
        </w:rPr>
      </w:pPr>
      <w:r w:rsidRPr="00566C2F">
        <w:rPr>
          <w:i/>
        </w:rPr>
        <w:t xml:space="preserve">            System.out.println("Not in 10, 20 or 30");</w:t>
      </w:r>
    </w:p>
    <w:p w14:paraId="6A1A1345" w14:textId="77777777" w:rsidR="00B918CB" w:rsidRPr="00566C2F" w:rsidRDefault="00B918CB" w:rsidP="009B1F9D">
      <w:pPr>
        <w:ind w:left="720"/>
        <w:jc w:val="both"/>
        <w:rPr>
          <w:i/>
        </w:rPr>
      </w:pPr>
      <w:r w:rsidRPr="00566C2F">
        <w:rPr>
          <w:i/>
        </w:rPr>
        <w:t xml:space="preserve">        }</w:t>
      </w:r>
    </w:p>
    <w:p w14:paraId="056230B6" w14:textId="77777777" w:rsidR="00B918CB" w:rsidRPr="00566C2F" w:rsidRDefault="00B918CB" w:rsidP="009B1F9D">
      <w:pPr>
        <w:ind w:left="720"/>
        <w:jc w:val="both"/>
        <w:rPr>
          <w:i/>
        </w:rPr>
      </w:pPr>
      <w:r w:rsidRPr="00566C2F">
        <w:rPr>
          <w:i/>
        </w:rPr>
        <w:t xml:space="preserve">    }</w:t>
      </w:r>
    </w:p>
    <w:p w14:paraId="22F36626" w14:textId="77777777" w:rsidR="00B918CB" w:rsidRPr="00566C2F" w:rsidRDefault="00B918CB" w:rsidP="009B1F9D">
      <w:pPr>
        <w:ind w:left="720"/>
        <w:jc w:val="both"/>
      </w:pPr>
      <w:r w:rsidRPr="00566C2F">
        <w:rPr>
          <w:i/>
        </w:rPr>
        <w:t>}</w:t>
      </w:r>
    </w:p>
    <w:p w14:paraId="6EA283D6" w14:textId="77777777" w:rsidR="00B918CB" w:rsidRPr="00566C2F" w:rsidRDefault="00B918CB" w:rsidP="009B1F9D">
      <w:pPr>
        <w:jc w:val="both"/>
      </w:pPr>
      <w:r w:rsidRPr="00566C2F">
        <w:tab/>
        <w:t>Kết quả:</w:t>
      </w:r>
    </w:p>
    <w:p w14:paraId="6BA8A63F" w14:textId="77777777" w:rsidR="00B918CB" w:rsidRPr="00566C2F" w:rsidRDefault="00B918CB" w:rsidP="009B1F9D">
      <w:pPr>
        <w:jc w:val="both"/>
        <w:rPr>
          <w:i/>
        </w:rPr>
      </w:pPr>
      <w:r w:rsidRPr="00566C2F">
        <w:tab/>
      </w:r>
      <w:r w:rsidRPr="00566C2F">
        <w:tab/>
      </w:r>
      <w:r w:rsidRPr="00566C2F">
        <w:rPr>
          <w:i/>
        </w:rPr>
        <w:t>20</w:t>
      </w:r>
    </w:p>
    <w:p w14:paraId="3FFEA251" w14:textId="77777777" w:rsidR="00A36C0D" w:rsidRPr="00566C2F" w:rsidRDefault="00A36C0D" w:rsidP="009B1F9D">
      <w:pPr>
        <w:jc w:val="both"/>
      </w:pPr>
      <w:r w:rsidRPr="00566C2F">
        <w:rPr>
          <w:b/>
        </w:rPr>
        <w:t>Lưu ý</w:t>
      </w:r>
      <w:r w:rsidRPr="00566C2F">
        <w:t xml:space="preserve">: </w:t>
      </w:r>
    </w:p>
    <w:p w14:paraId="26A5D8C4" w14:textId="77777777" w:rsidR="00A36C0D" w:rsidRPr="00566C2F" w:rsidRDefault="007C2369" w:rsidP="009B1F9D">
      <w:pPr>
        <w:pStyle w:val="ListParagraph"/>
        <w:numPr>
          <w:ilvl w:val="0"/>
          <w:numId w:val="18"/>
        </w:numPr>
        <w:jc w:val="both"/>
      </w:pPr>
      <w:r w:rsidRPr="00566C2F">
        <w:t>K</w:t>
      </w:r>
      <w:r w:rsidR="00A36C0D" w:rsidRPr="00566C2F">
        <w:t xml:space="preserve">hối </w:t>
      </w:r>
      <w:r w:rsidR="00A36C0D" w:rsidRPr="00566C2F">
        <w:rPr>
          <w:i/>
        </w:rPr>
        <w:t>default</w:t>
      </w:r>
      <w:r w:rsidR="00A36C0D" w:rsidRPr="00566C2F">
        <w:t xml:space="preserve"> là không bắt buộc có ở cấu trúc </w:t>
      </w:r>
      <w:r w:rsidR="00A36C0D" w:rsidRPr="00566C2F">
        <w:rPr>
          <w:i/>
        </w:rPr>
        <w:t>switch case</w:t>
      </w:r>
      <w:r w:rsidR="00A36C0D" w:rsidRPr="00566C2F">
        <w:t xml:space="preserve"> trong Java</w:t>
      </w:r>
    </w:p>
    <w:p w14:paraId="43799ACA" w14:textId="77777777" w:rsidR="007C2369" w:rsidRPr="00566C2F" w:rsidRDefault="00A36C0D" w:rsidP="009B1F9D">
      <w:pPr>
        <w:pStyle w:val="ListParagraph"/>
        <w:numPr>
          <w:ilvl w:val="0"/>
          <w:numId w:val="18"/>
        </w:numPr>
        <w:jc w:val="both"/>
      </w:pPr>
      <w:r w:rsidRPr="00566C2F">
        <w:t xml:space="preserve">Trong một </w:t>
      </w:r>
      <w:r w:rsidRPr="00566C2F">
        <w:rPr>
          <w:i/>
        </w:rPr>
        <w:t>switch</w:t>
      </w:r>
      <w:r w:rsidRPr="00566C2F">
        <w:t xml:space="preserve"> có thể có nhiều </w:t>
      </w:r>
      <w:r w:rsidRPr="00566C2F">
        <w:rPr>
          <w:i/>
        </w:rPr>
        <w:t>case</w:t>
      </w:r>
      <w:r w:rsidR="002D2602" w:rsidRPr="00566C2F">
        <w:t xml:space="preserve"> </w:t>
      </w:r>
    </w:p>
    <w:p w14:paraId="2B340B14" w14:textId="77777777" w:rsidR="00B51E4A" w:rsidRPr="00566C2F" w:rsidRDefault="007C2369" w:rsidP="009B1F9D">
      <w:pPr>
        <w:pStyle w:val="ListParagraph"/>
        <w:numPr>
          <w:ilvl w:val="0"/>
          <w:numId w:val="18"/>
        </w:numPr>
        <w:jc w:val="both"/>
      </w:pPr>
      <w:r w:rsidRPr="00566C2F">
        <w:t xml:space="preserve">Nếu không gặp lệnh </w:t>
      </w:r>
      <w:r w:rsidRPr="00566C2F">
        <w:rPr>
          <w:i/>
        </w:rPr>
        <w:t>break</w:t>
      </w:r>
      <w:r w:rsidRPr="00566C2F">
        <w:t xml:space="preserve"> trong khối lệnh này, thì chương trình sẽ thực hiện tiếp các </w:t>
      </w:r>
      <w:r w:rsidRPr="00566C2F">
        <w:rPr>
          <w:i/>
        </w:rPr>
        <w:t>case</w:t>
      </w:r>
      <w:r w:rsidRPr="00566C2F">
        <w:t xml:space="preserve"> bên dưới cho tới khi nó gặp lệnh </w:t>
      </w:r>
      <w:r w:rsidRPr="00566C2F">
        <w:rPr>
          <w:i/>
        </w:rPr>
        <w:t>break</w:t>
      </w:r>
      <w:r w:rsidRPr="00566C2F">
        <w:t xml:space="preserve"> thì nó sẽ thoát ra khỏi </w:t>
      </w:r>
      <w:r w:rsidRPr="00566C2F">
        <w:rPr>
          <w:i/>
        </w:rPr>
        <w:t>switch</w:t>
      </w:r>
      <w:r w:rsidRPr="00566C2F">
        <w:t xml:space="preserve">, hoặc cho đến khi thực hiện hết câu lệnh. </w:t>
      </w:r>
    </w:p>
    <w:p w14:paraId="0699D3FD" w14:textId="77777777" w:rsidR="00B918CB" w:rsidRPr="00566C2F" w:rsidRDefault="00B918CB" w:rsidP="009B1F9D">
      <w:pPr>
        <w:ind w:left="720"/>
        <w:jc w:val="both"/>
        <w:rPr>
          <w:i/>
        </w:rPr>
      </w:pPr>
      <w:r w:rsidRPr="00566C2F">
        <w:t xml:space="preserve">Ví dụ: mệnh đề </w:t>
      </w:r>
      <w:r w:rsidRPr="00566C2F">
        <w:rPr>
          <w:i/>
        </w:rPr>
        <w:t>Switch-case</w:t>
      </w:r>
      <w:r w:rsidRPr="00566C2F">
        <w:t xml:space="preserve"> khi không sử dụng </w:t>
      </w:r>
      <w:r w:rsidRPr="00566C2F">
        <w:rPr>
          <w:i/>
        </w:rPr>
        <w:t>'break'</w:t>
      </w:r>
    </w:p>
    <w:p w14:paraId="56663C98" w14:textId="77777777" w:rsidR="00B918CB" w:rsidRPr="00566C2F" w:rsidRDefault="00B918CB" w:rsidP="009B1F9D">
      <w:pPr>
        <w:ind w:left="1440"/>
        <w:jc w:val="both"/>
        <w:rPr>
          <w:i/>
        </w:rPr>
      </w:pPr>
      <w:r w:rsidRPr="00566C2F">
        <w:rPr>
          <w:i/>
        </w:rPr>
        <w:t>public class SwitchExample2 {</w:t>
      </w:r>
    </w:p>
    <w:p w14:paraId="2B2F6917" w14:textId="77777777" w:rsidR="00B918CB" w:rsidRPr="00566C2F" w:rsidRDefault="00B918CB" w:rsidP="009B1F9D">
      <w:pPr>
        <w:ind w:left="1440"/>
        <w:jc w:val="both"/>
        <w:rPr>
          <w:i/>
        </w:rPr>
      </w:pPr>
      <w:r w:rsidRPr="00566C2F">
        <w:rPr>
          <w:i/>
        </w:rPr>
        <w:t xml:space="preserve">    public static void main(String[] args) {</w:t>
      </w:r>
    </w:p>
    <w:p w14:paraId="54DF50F9" w14:textId="77777777" w:rsidR="00B918CB" w:rsidRPr="00566C2F" w:rsidRDefault="00B918CB" w:rsidP="009B1F9D">
      <w:pPr>
        <w:ind w:left="1440"/>
        <w:jc w:val="both"/>
        <w:rPr>
          <w:i/>
        </w:rPr>
      </w:pPr>
      <w:r w:rsidRPr="00566C2F">
        <w:rPr>
          <w:i/>
        </w:rPr>
        <w:t xml:space="preserve">        int number = 20;</w:t>
      </w:r>
    </w:p>
    <w:p w14:paraId="16325473" w14:textId="77777777" w:rsidR="00B918CB" w:rsidRPr="00566C2F" w:rsidRDefault="00B918CB" w:rsidP="009B1F9D">
      <w:pPr>
        <w:ind w:left="1440"/>
        <w:jc w:val="both"/>
        <w:rPr>
          <w:i/>
        </w:rPr>
      </w:pPr>
      <w:r w:rsidRPr="00566C2F">
        <w:rPr>
          <w:i/>
        </w:rPr>
        <w:lastRenderedPageBreak/>
        <w:t xml:space="preserve">        switch (number) {</w:t>
      </w:r>
    </w:p>
    <w:p w14:paraId="23DE7A26" w14:textId="77777777" w:rsidR="00B918CB" w:rsidRPr="00566C2F" w:rsidRDefault="00B918CB" w:rsidP="009B1F9D">
      <w:pPr>
        <w:ind w:left="1440"/>
        <w:jc w:val="both"/>
        <w:rPr>
          <w:i/>
        </w:rPr>
      </w:pPr>
      <w:r w:rsidRPr="00566C2F">
        <w:rPr>
          <w:i/>
        </w:rPr>
        <w:t xml:space="preserve">        case 10:</w:t>
      </w:r>
    </w:p>
    <w:p w14:paraId="2900CA64" w14:textId="77777777" w:rsidR="00B918CB" w:rsidRPr="00566C2F" w:rsidRDefault="00B918CB" w:rsidP="009B1F9D">
      <w:pPr>
        <w:ind w:left="1440"/>
        <w:jc w:val="both"/>
        <w:rPr>
          <w:i/>
        </w:rPr>
      </w:pPr>
      <w:r w:rsidRPr="00566C2F">
        <w:rPr>
          <w:i/>
        </w:rPr>
        <w:t xml:space="preserve">            System.out.println("10");</w:t>
      </w:r>
    </w:p>
    <w:p w14:paraId="1E6115DA" w14:textId="77777777" w:rsidR="00B918CB" w:rsidRPr="00566C2F" w:rsidRDefault="00B918CB" w:rsidP="009B1F9D">
      <w:pPr>
        <w:ind w:left="1440"/>
        <w:jc w:val="both"/>
        <w:rPr>
          <w:i/>
        </w:rPr>
      </w:pPr>
      <w:r w:rsidRPr="00566C2F">
        <w:rPr>
          <w:i/>
        </w:rPr>
        <w:t xml:space="preserve">        case 20:</w:t>
      </w:r>
    </w:p>
    <w:p w14:paraId="0D901687" w14:textId="77777777" w:rsidR="00B918CB" w:rsidRPr="00566C2F" w:rsidRDefault="00B918CB" w:rsidP="009B1F9D">
      <w:pPr>
        <w:ind w:left="1440"/>
        <w:jc w:val="both"/>
        <w:rPr>
          <w:i/>
        </w:rPr>
      </w:pPr>
      <w:r w:rsidRPr="00566C2F">
        <w:rPr>
          <w:i/>
        </w:rPr>
        <w:t xml:space="preserve">            System.out.println("20");</w:t>
      </w:r>
    </w:p>
    <w:p w14:paraId="6BBCF3B6" w14:textId="77777777" w:rsidR="00B918CB" w:rsidRPr="00566C2F" w:rsidRDefault="00B918CB" w:rsidP="009B1F9D">
      <w:pPr>
        <w:ind w:left="1440"/>
        <w:jc w:val="both"/>
        <w:rPr>
          <w:i/>
        </w:rPr>
      </w:pPr>
      <w:r w:rsidRPr="00566C2F">
        <w:rPr>
          <w:i/>
        </w:rPr>
        <w:t xml:space="preserve">        case 30:</w:t>
      </w:r>
    </w:p>
    <w:p w14:paraId="4ADE6F93" w14:textId="77777777" w:rsidR="00B918CB" w:rsidRPr="00566C2F" w:rsidRDefault="00B918CB" w:rsidP="009B1F9D">
      <w:pPr>
        <w:ind w:left="1440"/>
        <w:jc w:val="both"/>
        <w:rPr>
          <w:i/>
        </w:rPr>
      </w:pPr>
      <w:r w:rsidRPr="00566C2F">
        <w:rPr>
          <w:i/>
        </w:rPr>
        <w:t xml:space="preserve">            System.out.println("30");</w:t>
      </w:r>
    </w:p>
    <w:p w14:paraId="526B27F4" w14:textId="77777777" w:rsidR="00B918CB" w:rsidRPr="00566C2F" w:rsidRDefault="00B918CB" w:rsidP="009B1F9D">
      <w:pPr>
        <w:ind w:left="1440"/>
        <w:jc w:val="both"/>
        <w:rPr>
          <w:i/>
        </w:rPr>
      </w:pPr>
      <w:r w:rsidRPr="00566C2F">
        <w:rPr>
          <w:i/>
        </w:rPr>
        <w:t xml:space="preserve">        default:</w:t>
      </w:r>
    </w:p>
    <w:p w14:paraId="73E89567" w14:textId="77777777" w:rsidR="00B918CB" w:rsidRPr="00566C2F" w:rsidRDefault="00B918CB" w:rsidP="009B1F9D">
      <w:pPr>
        <w:ind w:left="1440"/>
        <w:jc w:val="both"/>
        <w:rPr>
          <w:i/>
        </w:rPr>
      </w:pPr>
      <w:r w:rsidRPr="00566C2F">
        <w:rPr>
          <w:i/>
        </w:rPr>
        <w:t xml:space="preserve">            System.out.println("Not in 10, 20 or 30");</w:t>
      </w:r>
    </w:p>
    <w:p w14:paraId="3CB8817C" w14:textId="77777777" w:rsidR="00B918CB" w:rsidRPr="00566C2F" w:rsidRDefault="00B918CB" w:rsidP="009B1F9D">
      <w:pPr>
        <w:ind w:left="1440"/>
        <w:jc w:val="both"/>
        <w:rPr>
          <w:i/>
        </w:rPr>
      </w:pPr>
      <w:r w:rsidRPr="00566C2F">
        <w:rPr>
          <w:i/>
        </w:rPr>
        <w:t xml:space="preserve">        }</w:t>
      </w:r>
    </w:p>
    <w:p w14:paraId="0D4C4FA3" w14:textId="77777777" w:rsidR="00B918CB" w:rsidRPr="00566C2F" w:rsidRDefault="00B918CB" w:rsidP="009B1F9D">
      <w:pPr>
        <w:ind w:left="1440"/>
        <w:jc w:val="both"/>
        <w:rPr>
          <w:i/>
        </w:rPr>
      </w:pPr>
      <w:r w:rsidRPr="00566C2F">
        <w:rPr>
          <w:i/>
        </w:rPr>
        <w:t xml:space="preserve">    }</w:t>
      </w:r>
    </w:p>
    <w:p w14:paraId="4397CEAC" w14:textId="77777777" w:rsidR="00B918CB" w:rsidRPr="00566C2F" w:rsidRDefault="00B918CB" w:rsidP="009B1F9D">
      <w:pPr>
        <w:ind w:left="1440"/>
        <w:jc w:val="both"/>
        <w:rPr>
          <w:i/>
        </w:rPr>
      </w:pPr>
      <w:r w:rsidRPr="00566C2F">
        <w:rPr>
          <w:i/>
        </w:rPr>
        <w:t>}</w:t>
      </w:r>
    </w:p>
    <w:p w14:paraId="31E067A3" w14:textId="77777777" w:rsidR="00B918CB" w:rsidRPr="00566C2F" w:rsidRDefault="00B918CB" w:rsidP="009B1F9D">
      <w:pPr>
        <w:jc w:val="both"/>
      </w:pPr>
      <w:r w:rsidRPr="00566C2F">
        <w:tab/>
        <w:t>Kết quả:</w:t>
      </w:r>
    </w:p>
    <w:p w14:paraId="08F4B92D" w14:textId="77777777" w:rsidR="00B918CB" w:rsidRPr="00566C2F" w:rsidRDefault="00B918CB" w:rsidP="009B1F9D">
      <w:pPr>
        <w:jc w:val="both"/>
        <w:rPr>
          <w:i/>
        </w:rPr>
      </w:pPr>
      <w:r w:rsidRPr="00566C2F">
        <w:tab/>
      </w:r>
      <w:r w:rsidRPr="00566C2F">
        <w:tab/>
      </w:r>
      <w:r w:rsidRPr="00566C2F">
        <w:rPr>
          <w:i/>
        </w:rPr>
        <w:t>20</w:t>
      </w:r>
    </w:p>
    <w:p w14:paraId="2F70A879" w14:textId="77777777" w:rsidR="00B918CB" w:rsidRPr="00566C2F" w:rsidRDefault="00B918CB" w:rsidP="001D1DDD">
      <w:pPr>
        <w:ind w:left="1440"/>
        <w:jc w:val="both"/>
        <w:rPr>
          <w:i/>
        </w:rPr>
      </w:pPr>
      <w:r w:rsidRPr="00566C2F">
        <w:rPr>
          <w:i/>
        </w:rPr>
        <w:t>30</w:t>
      </w:r>
    </w:p>
    <w:p w14:paraId="0FFBFB7B" w14:textId="05947165" w:rsidR="00B918CB" w:rsidRDefault="00B918CB" w:rsidP="001D1DDD">
      <w:pPr>
        <w:ind w:left="1440"/>
        <w:jc w:val="both"/>
        <w:rPr>
          <w:i/>
        </w:rPr>
      </w:pPr>
      <w:r w:rsidRPr="00566C2F">
        <w:rPr>
          <w:i/>
        </w:rPr>
        <w:t>Not in 10, 20 or 30</w:t>
      </w:r>
    </w:p>
    <w:p w14:paraId="5C97A9AE" w14:textId="77777777" w:rsidR="00EE503B" w:rsidRPr="00566C2F" w:rsidRDefault="00EE503B" w:rsidP="00EE503B">
      <w:pPr>
        <w:pStyle w:val="Heading2"/>
        <w:spacing w:before="0"/>
        <w:rPr>
          <w:rFonts w:cs="Times New Roman"/>
          <w:color w:val="auto"/>
        </w:rPr>
      </w:pPr>
      <w:bookmarkStart w:id="59" w:name="_Toc111103972"/>
      <w:r w:rsidRPr="00566C2F">
        <w:rPr>
          <w:color w:val="auto"/>
        </w:rPr>
        <w:t>Bài tập cuối chương</w:t>
      </w:r>
      <w:bookmarkEnd w:id="59"/>
    </w:p>
    <w:p w14:paraId="4D01161E" w14:textId="77777777" w:rsidR="00EE503B" w:rsidRPr="00E51DAC" w:rsidRDefault="00EE503B" w:rsidP="00EE503B">
      <w:r>
        <w:tab/>
      </w:r>
      <w:r w:rsidRPr="00E51DAC">
        <w:t>3.1. Câu nào sau đây là sai?</w:t>
      </w:r>
    </w:p>
    <w:p w14:paraId="4436C9F5" w14:textId="77777777" w:rsidR="00EE503B" w:rsidRPr="00E51DAC" w:rsidRDefault="00EE503B" w:rsidP="00EE503B">
      <w:pPr>
        <w:ind w:left="1440"/>
      </w:pPr>
      <w:r w:rsidRPr="00E51DAC">
        <w:t>A. /** chú thích */</w:t>
      </w:r>
    </w:p>
    <w:p w14:paraId="4CE62724" w14:textId="77777777" w:rsidR="00EE503B" w:rsidRPr="00E51DAC" w:rsidRDefault="00EE503B" w:rsidP="00EE503B">
      <w:pPr>
        <w:ind w:left="1440"/>
      </w:pPr>
      <w:r w:rsidRPr="00E51DAC">
        <w:t>B. /* chú thích */</w:t>
      </w:r>
    </w:p>
    <w:p w14:paraId="0FBFA1F8" w14:textId="77777777" w:rsidR="00EE503B" w:rsidRPr="00E51DAC" w:rsidRDefault="00EE503B" w:rsidP="00EE503B">
      <w:pPr>
        <w:ind w:left="1440"/>
      </w:pPr>
      <w:r w:rsidRPr="00E51DAC">
        <w:t>C. /* chú thích</w:t>
      </w:r>
    </w:p>
    <w:p w14:paraId="2ACEDA41" w14:textId="75466B0A" w:rsidR="00EE503B" w:rsidRPr="00E51DAC" w:rsidRDefault="00EE503B" w:rsidP="00EE503B">
      <w:pPr>
        <w:ind w:left="1440"/>
      </w:pPr>
      <w:r w:rsidRPr="00E51DAC">
        <w:t>D. // chú thích</w:t>
      </w:r>
    </w:p>
    <w:p w14:paraId="3986232A" w14:textId="2D9165A5" w:rsidR="00EE503B" w:rsidRPr="00EE503B" w:rsidRDefault="00EE503B" w:rsidP="00EE503B">
      <w:r w:rsidRPr="00E51DAC">
        <w:tab/>
      </w:r>
      <w:r w:rsidRPr="00EE503B">
        <w:t>3.2. Phương thức nextLine() thuộc lớp nào ?</w:t>
      </w:r>
    </w:p>
    <w:p w14:paraId="07326C3F" w14:textId="02853F0D" w:rsidR="00EE503B" w:rsidRPr="00EE503B" w:rsidRDefault="00EE503B" w:rsidP="00EE503B">
      <w:pPr>
        <w:ind w:left="1440"/>
      </w:pPr>
      <w:r w:rsidRPr="00EE503B">
        <w:t xml:space="preserve">A. String </w:t>
      </w:r>
    </w:p>
    <w:p w14:paraId="77FFFF82" w14:textId="78209035" w:rsidR="00EE503B" w:rsidRPr="00EE503B" w:rsidRDefault="00EE503B" w:rsidP="00EE503B">
      <w:pPr>
        <w:ind w:left="1440"/>
      </w:pPr>
      <w:r w:rsidRPr="00EE503B">
        <w:t xml:space="preserve">B.  Scanner </w:t>
      </w:r>
    </w:p>
    <w:p w14:paraId="52BABD53" w14:textId="5641DB34" w:rsidR="00EE503B" w:rsidRPr="00EE503B" w:rsidRDefault="00EE503B" w:rsidP="00EE503B">
      <w:pPr>
        <w:ind w:left="1440"/>
      </w:pPr>
      <w:r w:rsidRPr="00EE503B">
        <w:t xml:space="preserve">C. Integer </w:t>
      </w:r>
    </w:p>
    <w:p w14:paraId="2985680E" w14:textId="37833501" w:rsidR="00EE503B" w:rsidRPr="00E51DAC" w:rsidRDefault="00EE503B" w:rsidP="00EE503B">
      <w:pPr>
        <w:ind w:left="1440"/>
      </w:pPr>
      <w:r w:rsidRPr="00E51DAC">
        <w:t>D. System</w:t>
      </w:r>
    </w:p>
    <w:p w14:paraId="0A2FE0BF" w14:textId="42629956" w:rsidR="00EE503B" w:rsidRPr="00E51DAC" w:rsidRDefault="00EE503B" w:rsidP="00EE503B">
      <w:r w:rsidRPr="00E51DAC">
        <w:tab/>
        <w:t>3.3. Kiểu dữ liệu nào trong Java chứa giá trị bao gồm cả chữ và số?</w:t>
      </w:r>
    </w:p>
    <w:p w14:paraId="0B0DEC5B" w14:textId="57359D08" w:rsidR="00EE503B" w:rsidRPr="00EE503B" w:rsidRDefault="00EE503B" w:rsidP="00EE503B">
      <w:pPr>
        <w:ind w:left="1440"/>
      </w:pPr>
      <w:r w:rsidRPr="00EE503B">
        <w:t xml:space="preserve">A.  int </w:t>
      </w:r>
    </w:p>
    <w:p w14:paraId="1FB33D28" w14:textId="389994B4" w:rsidR="00EE503B" w:rsidRPr="00EE503B" w:rsidRDefault="00EE503B" w:rsidP="00EE503B">
      <w:pPr>
        <w:ind w:left="1440"/>
      </w:pPr>
      <w:r w:rsidRPr="00EE503B">
        <w:t>B. byte</w:t>
      </w:r>
    </w:p>
    <w:p w14:paraId="15CE62FF" w14:textId="1E70FE5C" w:rsidR="00EE503B" w:rsidRPr="00E51DAC" w:rsidRDefault="00EE503B" w:rsidP="00EE503B">
      <w:pPr>
        <w:ind w:left="1440"/>
      </w:pPr>
      <w:r w:rsidRPr="00EE503B">
        <w:t xml:space="preserve">C.  </w:t>
      </w:r>
      <w:r w:rsidRPr="00E51DAC">
        <w:t xml:space="preserve">char </w:t>
      </w:r>
    </w:p>
    <w:p w14:paraId="3F953C68" w14:textId="6FDAE177" w:rsidR="00EE503B" w:rsidRPr="00E51DAC" w:rsidRDefault="00EE503B" w:rsidP="00EE503B">
      <w:pPr>
        <w:ind w:left="1440"/>
      </w:pPr>
      <w:r w:rsidRPr="00E51DAC">
        <w:lastRenderedPageBreak/>
        <w:t>D. String</w:t>
      </w:r>
    </w:p>
    <w:p w14:paraId="0F46A5FB" w14:textId="3A3F8414" w:rsidR="00EE503B" w:rsidRPr="00E51DAC" w:rsidRDefault="00EE503B" w:rsidP="00EE503B">
      <w:r w:rsidRPr="00E51DAC">
        <w:tab/>
        <w:t>3.4. Đâu là khai báo biến hợp lệ?</w:t>
      </w:r>
    </w:p>
    <w:p w14:paraId="3BA86690" w14:textId="236E1910" w:rsidR="00EE503B" w:rsidRPr="00EE503B" w:rsidRDefault="00EE503B" w:rsidP="00EE503B">
      <w:pPr>
        <w:ind w:left="1440"/>
      </w:pPr>
      <w:r w:rsidRPr="00EE503B">
        <w:t xml:space="preserve">A. theOne </w:t>
      </w:r>
    </w:p>
    <w:p w14:paraId="3D702073" w14:textId="3875049C" w:rsidR="00EE503B" w:rsidRPr="00EE503B" w:rsidRDefault="00EE503B" w:rsidP="00EE503B">
      <w:pPr>
        <w:ind w:left="1440"/>
      </w:pPr>
      <w:r w:rsidRPr="00EE503B">
        <w:t>B.  the One</w:t>
      </w:r>
    </w:p>
    <w:p w14:paraId="25BC34A6" w14:textId="07EE14FA" w:rsidR="00EE503B" w:rsidRPr="00EE503B" w:rsidRDefault="00EE503B" w:rsidP="00EE503B">
      <w:pPr>
        <w:ind w:left="1440"/>
      </w:pPr>
      <w:r w:rsidRPr="00EE503B">
        <w:t xml:space="preserve">C. 1the_One </w:t>
      </w:r>
    </w:p>
    <w:p w14:paraId="3B088E76" w14:textId="53A779AF" w:rsidR="00EE503B" w:rsidRPr="00E51DAC" w:rsidRDefault="00EE503B" w:rsidP="00EE503B">
      <w:pPr>
        <w:ind w:left="1440"/>
      </w:pPr>
      <w:r w:rsidRPr="00E51DAC">
        <w:t xml:space="preserve">D. $the One  </w:t>
      </w:r>
    </w:p>
    <w:p w14:paraId="0F586344" w14:textId="4ABB054F" w:rsidR="00EE503B" w:rsidRPr="00EE503B" w:rsidRDefault="00EE503B" w:rsidP="00EE503B">
      <w:pPr>
        <w:ind w:left="720"/>
      </w:pPr>
      <w:r w:rsidRPr="00E51DAC">
        <w:t xml:space="preserve">3.5. Biểu thức nào có giá trị khác  các biểu thức còn lại trong các biểu thức sau? </w:t>
      </w:r>
      <w:r w:rsidRPr="00EE503B">
        <w:t>Cho x=true thuộc kiểu boolean.</w:t>
      </w:r>
    </w:p>
    <w:p w14:paraId="7778A927" w14:textId="159975A3" w:rsidR="00EE503B" w:rsidRPr="00EE503B" w:rsidRDefault="00EE503B" w:rsidP="00EE503B">
      <w:pPr>
        <w:ind w:left="1440"/>
      </w:pPr>
      <w:r w:rsidRPr="00EE503B">
        <w:t xml:space="preserve">A.  true </w:t>
      </w:r>
    </w:p>
    <w:p w14:paraId="607B2A4F" w14:textId="09C86C5E" w:rsidR="00EE503B" w:rsidRPr="00EE503B" w:rsidRDefault="00EE503B" w:rsidP="00EE503B">
      <w:pPr>
        <w:ind w:left="1440"/>
      </w:pPr>
      <w:r w:rsidRPr="00EE503B">
        <w:t>B.  x==true;</w:t>
      </w:r>
    </w:p>
    <w:p w14:paraId="3D9B3491" w14:textId="294A0BBA" w:rsidR="00EE503B" w:rsidRPr="00E51DAC" w:rsidRDefault="00EE503B" w:rsidP="00EE503B">
      <w:pPr>
        <w:ind w:left="1440"/>
      </w:pPr>
      <w:r w:rsidRPr="00E51DAC">
        <w:t>C. 1==1</w:t>
      </w:r>
    </w:p>
    <w:p w14:paraId="5AF4179F" w14:textId="09283437" w:rsidR="00EE503B" w:rsidRPr="00E51DAC" w:rsidRDefault="00EE503B" w:rsidP="00EE503B">
      <w:pPr>
        <w:ind w:left="1440"/>
      </w:pPr>
      <w:r w:rsidRPr="00E51DAC">
        <w:t>D. !x</w:t>
      </w:r>
    </w:p>
    <w:p w14:paraId="0843894B" w14:textId="319EDD65" w:rsidR="00361844" w:rsidRPr="00E51DAC" w:rsidRDefault="00361844" w:rsidP="00361844">
      <w:r w:rsidRPr="00E51DAC">
        <w:tab/>
        <w:t>3.6. Có bao nhiêu kiểu dữ liệu cơ sở trong Java?</w:t>
      </w:r>
    </w:p>
    <w:p w14:paraId="79CFA506" w14:textId="397C3369" w:rsidR="00361844" w:rsidRPr="00E51DAC" w:rsidRDefault="00361844" w:rsidP="00361844">
      <w:pPr>
        <w:ind w:left="1440"/>
      </w:pPr>
      <w:r w:rsidRPr="00E51DAC">
        <w:t>A. 7</w:t>
      </w:r>
    </w:p>
    <w:p w14:paraId="0E0F5E17" w14:textId="159E2D0C" w:rsidR="00361844" w:rsidRPr="00E51DAC" w:rsidRDefault="00361844" w:rsidP="00361844">
      <w:pPr>
        <w:ind w:left="1440"/>
      </w:pPr>
      <w:r w:rsidRPr="00E51DAC">
        <w:t>B. 8</w:t>
      </w:r>
    </w:p>
    <w:p w14:paraId="6C823C45" w14:textId="6B0E4BE5" w:rsidR="00361844" w:rsidRPr="00E51DAC" w:rsidRDefault="00361844" w:rsidP="00361844">
      <w:pPr>
        <w:ind w:left="1440"/>
      </w:pPr>
      <w:r w:rsidRPr="00E51DAC">
        <w:t>C. 9</w:t>
      </w:r>
    </w:p>
    <w:p w14:paraId="6667D168" w14:textId="1E826DEE" w:rsidR="00361844" w:rsidRPr="00E51DAC" w:rsidRDefault="00361844" w:rsidP="00361844">
      <w:pPr>
        <w:ind w:left="1440"/>
      </w:pPr>
      <w:r w:rsidRPr="00E51DAC">
        <w:t>D. 5</w:t>
      </w:r>
    </w:p>
    <w:p w14:paraId="3525A54D" w14:textId="328A741D" w:rsidR="00361844" w:rsidRPr="00E51DAC" w:rsidRDefault="00361844" w:rsidP="00361844">
      <w:r w:rsidRPr="00E51DAC">
        <w:tab/>
        <w:t>3.7. Có bao nhiêu kiểu số nguyên trong Java?</w:t>
      </w:r>
    </w:p>
    <w:p w14:paraId="390BFC58" w14:textId="6E030ADC" w:rsidR="00361844" w:rsidRPr="00E51DAC" w:rsidRDefault="00361844" w:rsidP="00361844">
      <w:pPr>
        <w:ind w:left="1440"/>
      </w:pPr>
      <w:r w:rsidRPr="00E51DAC">
        <w:t>A. 1</w:t>
      </w:r>
    </w:p>
    <w:p w14:paraId="78FBB620" w14:textId="5DA8056E" w:rsidR="00361844" w:rsidRPr="00E51DAC" w:rsidRDefault="00361844" w:rsidP="00361844">
      <w:pPr>
        <w:ind w:left="1440"/>
      </w:pPr>
      <w:r w:rsidRPr="00E51DAC">
        <w:t>B. 2</w:t>
      </w:r>
    </w:p>
    <w:p w14:paraId="432D8CE7" w14:textId="1F78B35D" w:rsidR="00361844" w:rsidRPr="00E51DAC" w:rsidRDefault="00361844" w:rsidP="00361844">
      <w:pPr>
        <w:ind w:left="1440"/>
      </w:pPr>
      <w:r w:rsidRPr="00E51DAC">
        <w:t>C. 3</w:t>
      </w:r>
    </w:p>
    <w:p w14:paraId="0CBFFFEE" w14:textId="7485AAC8" w:rsidR="00361844" w:rsidRPr="00E51DAC" w:rsidRDefault="00361844" w:rsidP="00361844">
      <w:pPr>
        <w:ind w:left="1440"/>
      </w:pPr>
      <w:r w:rsidRPr="00E51DAC">
        <w:t>D. 4</w:t>
      </w:r>
    </w:p>
    <w:p w14:paraId="3FCAC96D" w14:textId="77777777" w:rsidR="00361844" w:rsidRPr="00E51DAC" w:rsidRDefault="00361844" w:rsidP="00361844">
      <w:r w:rsidRPr="00E51DAC">
        <w:tab/>
        <w:t>3.8. Khối lệnh sau có kết quả bao nhiêu?</w:t>
      </w:r>
    </w:p>
    <w:p w14:paraId="0E3FF380" w14:textId="77777777" w:rsidR="00361844" w:rsidRPr="00361844" w:rsidRDefault="00361844" w:rsidP="00361844">
      <w:pPr>
        <w:ind w:left="720"/>
      </w:pPr>
      <w:r w:rsidRPr="00361844">
        <w:t>String greeting = “Hello”;</w:t>
      </w:r>
    </w:p>
    <w:p w14:paraId="466D27A1" w14:textId="77777777" w:rsidR="00361844" w:rsidRPr="00361844" w:rsidRDefault="00361844" w:rsidP="00361844">
      <w:pPr>
        <w:ind w:left="720"/>
      </w:pPr>
      <w:r w:rsidRPr="00361844">
        <w:t>int k = greeting.length();</w:t>
      </w:r>
    </w:p>
    <w:p w14:paraId="649612D1" w14:textId="77777777" w:rsidR="00361844" w:rsidRPr="00361844" w:rsidRDefault="00361844" w:rsidP="00361844">
      <w:pPr>
        <w:ind w:left="720"/>
      </w:pPr>
      <w:r w:rsidRPr="00361844">
        <w:t>System.out.print(k);</w:t>
      </w:r>
    </w:p>
    <w:p w14:paraId="774387DF" w14:textId="77777777" w:rsidR="00361844" w:rsidRPr="00361844" w:rsidRDefault="00361844" w:rsidP="00361844">
      <w:pPr>
        <w:ind w:left="1440"/>
      </w:pPr>
      <w:r w:rsidRPr="00361844">
        <w:t>A. 4</w:t>
      </w:r>
    </w:p>
    <w:p w14:paraId="2EEADFFA" w14:textId="77777777" w:rsidR="00361844" w:rsidRPr="00E51DAC" w:rsidRDefault="00361844" w:rsidP="00361844">
      <w:pPr>
        <w:ind w:left="1440"/>
      </w:pPr>
      <w:r w:rsidRPr="00E51DAC">
        <w:t>B. 5</w:t>
      </w:r>
    </w:p>
    <w:p w14:paraId="2708F731" w14:textId="77777777" w:rsidR="00361844" w:rsidRPr="00E51DAC" w:rsidRDefault="00361844" w:rsidP="00361844">
      <w:pPr>
        <w:ind w:left="1440"/>
      </w:pPr>
      <w:r w:rsidRPr="00E51DAC">
        <w:t>C. 6</w:t>
      </w:r>
    </w:p>
    <w:p w14:paraId="46F5BD1B" w14:textId="27C83CCB" w:rsidR="00361844" w:rsidRPr="00E51DAC" w:rsidRDefault="00361844" w:rsidP="00361844">
      <w:pPr>
        <w:ind w:left="1440"/>
      </w:pPr>
      <w:r w:rsidRPr="00E51DAC">
        <w:t>D. 7</w:t>
      </w:r>
    </w:p>
    <w:p w14:paraId="50EB6923" w14:textId="77777777" w:rsidR="00B918CB" w:rsidRPr="00E51DAC" w:rsidRDefault="00B918CB" w:rsidP="00EE503B">
      <w:pPr>
        <w:ind w:firstLine="0"/>
        <w:jc w:val="both"/>
      </w:pPr>
      <w:r w:rsidRPr="00E51DAC">
        <w:br w:type="page"/>
      </w:r>
    </w:p>
    <w:p w14:paraId="722D3A2E" w14:textId="77777777" w:rsidR="00B63C94" w:rsidRPr="00566C2F" w:rsidRDefault="00B918CB" w:rsidP="009B1F9D">
      <w:pPr>
        <w:pStyle w:val="Heading2"/>
        <w:spacing w:before="0"/>
        <w:rPr>
          <w:rFonts w:eastAsia="Times New Roman"/>
          <w:color w:val="auto"/>
        </w:rPr>
      </w:pPr>
      <w:bookmarkStart w:id="60" w:name="_Toc111103973"/>
      <w:r w:rsidRPr="00566C2F">
        <w:rPr>
          <w:color w:val="auto"/>
        </w:rPr>
        <w:lastRenderedPageBreak/>
        <w:t>Bài 5: Các câu lệnh điều khiển (Số tiết: 03 tiết)</w:t>
      </w:r>
      <w:bookmarkEnd w:id="60"/>
    </w:p>
    <w:p w14:paraId="4C1DE814" w14:textId="207B77F7" w:rsidR="00B918CB" w:rsidRDefault="00B918CB" w:rsidP="00B37DA6">
      <w:pPr>
        <w:pStyle w:val="Heading3"/>
        <w:ind w:firstLine="0"/>
      </w:pPr>
      <w:bookmarkStart w:id="61" w:name="_Toc111103974"/>
      <w:r w:rsidRPr="00566C2F">
        <w:t>3.3.2. Các câu lệnh lặp</w:t>
      </w:r>
      <w:bookmarkEnd w:id="61"/>
      <w:r w:rsidRPr="00566C2F">
        <w:t xml:space="preserve"> </w:t>
      </w:r>
    </w:p>
    <w:p w14:paraId="4EE8A39D" w14:textId="77777777" w:rsidR="00BF4B5E" w:rsidRPr="00566C2F" w:rsidRDefault="00BF4B5E" w:rsidP="00BF4B5E">
      <w:pPr>
        <w:jc w:val="both"/>
      </w:pPr>
      <w:r w:rsidRPr="00566C2F">
        <w:rPr>
          <w:b/>
        </w:rPr>
        <w:t>* Vòng lặp for</w:t>
      </w:r>
    </w:p>
    <w:p w14:paraId="4DD9A19D" w14:textId="77777777" w:rsidR="00BF4B5E" w:rsidRPr="00566C2F" w:rsidRDefault="00BF4B5E" w:rsidP="00BF4B5E">
      <w:pPr>
        <w:jc w:val="both"/>
        <w:rPr>
          <w:i/>
        </w:rPr>
      </w:pPr>
      <w:r w:rsidRPr="00566C2F">
        <w:tab/>
      </w:r>
      <w:r w:rsidRPr="00566C2F">
        <w:rPr>
          <w:i/>
        </w:rPr>
        <w:t>for (&lt;Biểu thức bắt đầu&gt;; &lt;Điều kiện lặp&gt;; &lt;Biểu thức gia tăng&gt;)</w:t>
      </w:r>
    </w:p>
    <w:p w14:paraId="3119ED3C" w14:textId="77777777" w:rsidR="00BF4B5E" w:rsidRPr="00566C2F" w:rsidRDefault="00BF4B5E" w:rsidP="00BF4B5E">
      <w:pPr>
        <w:ind w:left="720"/>
        <w:jc w:val="both"/>
        <w:rPr>
          <w:i/>
        </w:rPr>
      </w:pPr>
      <w:r w:rsidRPr="00566C2F">
        <w:rPr>
          <w:i/>
        </w:rPr>
        <w:t>&lt;Khối lệnh&gt;</w:t>
      </w:r>
    </w:p>
    <w:p w14:paraId="4AAEF189" w14:textId="77777777" w:rsidR="00BF4B5E" w:rsidRPr="00566C2F" w:rsidRDefault="00BF4B5E" w:rsidP="00BF4B5E">
      <w:pPr>
        <w:jc w:val="both"/>
      </w:pPr>
      <w:r w:rsidRPr="00566C2F">
        <w:t xml:space="preserve">Trong đó:  </w:t>
      </w:r>
    </w:p>
    <w:p w14:paraId="3474ED56" w14:textId="77777777" w:rsidR="00BF4B5E" w:rsidRPr="00566C2F" w:rsidRDefault="00BF4B5E" w:rsidP="00BF4B5E">
      <w:pPr>
        <w:pStyle w:val="ListParagraph"/>
        <w:numPr>
          <w:ilvl w:val="0"/>
          <w:numId w:val="20"/>
        </w:numPr>
        <w:jc w:val="both"/>
        <w:rPr>
          <w:i/>
        </w:rPr>
      </w:pPr>
      <w:r w:rsidRPr="00566C2F">
        <w:rPr>
          <w:i/>
        </w:rPr>
        <w:t xml:space="preserve">Biểu thức bắt đầu: </w:t>
      </w:r>
      <w:r w:rsidRPr="00566C2F">
        <w:t xml:space="preserve">được thực thi đầu tiên, và chỉ một lần. Bước này cho phép khai báo và khởi tạo bất kỳ biến điều khiển vòng lặp. Tất cả các biến được khai báo trong </w:t>
      </w:r>
      <w:r w:rsidRPr="00566C2F">
        <w:rPr>
          <w:i/>
        </w:rPr>
        <w:t>&lt;Biểu thức bắt đầu&gt;</w:t>
      </w:r>
      <w:r w:rsidRPr="00566C2F">
        <w:t xml:space="preserve"> đều là cục bộ trong khối thân của chu trình </w:t>
      </w:r>
      <w:r w:rsidRPr="00566C2F">
        <w:rPr>
          <w:i/>
        </w:rPr>
        <w:t>for</w:t>
      </w:r>
      <w:r w:rsidRPr="00566C2F">
        <w:t>.</w:t>
      </w:r>
      <w:r w:rsidRPr="00566C2F">
        <w:rPr>
          <w:i/>
        </w:rPr>
        <w:t xml:space="preserve"> </w:t>
      </w:r>
    </w:p>
    <w:p w14:paraId="04C1CA8C" w14:textId="77777777" w:rsidR="00BF4B5E" w:rsidRPr="00566C2F" w:rsidRDefault="00BF4B5E" w:rsidP="00BF4B5E">
      <w:pPr>
        <w:pStyle w:val="ListParagraph"/>
        <w:numPr>
          <w:ilvl w:val="0"/>
          <w:numId w:val="20"/>
        </w:numPr>
        <w:jc w:val="both"/>
        <w:rPr>
          <w:i/>
        </w:rPr>
      </w:pPr>
      <w:r w:rsidRPr="00566C2F">
        <w:rPr>
          <w:i/>
        </w:rPr>
        <w:t xml:space="preserve">Điều kiện lặp: </w:t>
      </w:r>
      <w:r w:rsidRPr="00566C2F">
        <w:t xml:space="preserve">Nếu nó là </w:t>
      </w:r>
      <w:r w:rsidRPr="00566C2F">
        <w:rPr>
          <w:i/>
        </w:rPr>
        <w:t>true</w:t>
      </w:r>
      <w:r w:rsidRPr="00566C2F">
        <w:t xml:space="preserve">, phần </w:t>
      </w:r>
      <w:r w:rsidRPr="00566C2F">
        <w:rPr>
          <w:i/>
        </w:rPr>
        <w:t>Khối lệnh</w:t>
      </w:r>
      <w:r w:rsidRPr="00566C2F">
        <w:t xml:space="preserve"> được thực thi. Nếu nó là </w:t>
      </w:r>
      <w:r w:rsidRPr="00566C2F">
        <w:rPr>
          <w:i/>
        </w:rPr>
        <w:t>false</w:t>
      </w:r>
      <w:r w:rsidRPr="00566C2F">
        <w:t xml:space="preserve">, phần </w:t>
      </w:r>
      <w:r w:rsidRPr="00566C2F">
        <w:rPr>
          <w:i/>
        </w:rPr>
        <w:t>Khối lệnh</w:t>
      </w:r>
      <w:r w:rsidRPr="00566C2F">
        <w:t xml:space="preserve"> không thực thi và luồng điều khiển nhảy tới lệnh tiếp theo sau vòng lặp for.</w:t>
      </w:r>
    </w:p>
    <w:p w14:paraId="19840938" w14:textId="77777777" w:rsidR="00BF4B5E" w:rsidRPr="00566C2F" w:rsidRDefault="00BF4B5E" w:rsidP="00BF4B5E">
      <w:pPr>
        <w:pStyle w:val="ListParagraph"/>
        <w:numPr>
          <w:ilvl w:val="0"/>
          <w:numId w:val="20"/>
        </w:numPr>
        <w:jc w:val="both"/>
        <w:rPr>
          <w:i/>
        </w:rPr>
      </w:pPr>
      <w:r w:rsidRPr="00566C2F">
        <w:rPr>
          <w:i/>
        </w:rPr>
        <w:t xml:space="preserve">Biểu thức gia tăng: </w:t>
      </w:r>
      <w:r w:rsidRPr="00566C2F">
        <w:t>Thay đổi (tăng hoặc giảm) giá trị của biến sau mỗi lần lặp</w:t>
      </w:r>
    </w:p>
    <w:p w14:paraId="79627132" w14:textId="77777777" w:rsidR="00BF4B5E" w:rsidRPr="00566C2F" w:rsidRDefault="00BF4B5E" w:rsidP="00BF4B5E">
      <w:pPr>
        <w:jc w:val="both"/>
      </w:pPr>
      <w:r w:rsidRPr="00566C2F">
        <w:t>Ví dụ:</w:t>
      </w:r>
    </w:p>
    <w:p w14:paraId="509D92C9" w14:textId="77777777" w:rsidR="00BF4B5E" w:rsidRPr="00566C2F" w:rsidRDefault="00BF4B5E" w:rsidP="00BF4B5E">
      <w:pPr>
        <w:ind w:left="1440"/>
        <w:jc w:val="both"/>
        <w:rPr>
          <w:i/>
        </w:rPr>
      </w:pPr>
      <w:r w:rsidRPr="00566C2F">
        <w:rPr>
          <w:i/>
        </w:rPr>
        <w:t>public class Main {</w:t>
      </w:r>
    </w:p>
    <w:p w14:paraId="4814FA2B" w14:textId="77777777" w:rsidR="00BF4B5E" w:rsidRPr="00566C2F" w:rsidRDefault="00BF4B5E" w:rsidP="00BF4B5E">
      <w:pPr>
        <w:ind w:left="1440"/>
        <w:jc w:val="both"/>
        <w:rPr>
          <w:i/>
        </w:rPr>
      </w:pPr>
      <w:r w:rsidRPr="00566C2F">
        <w:rPr>
          <w:i/>
        </w:rPr>
        <w:t xml:space="preserve">    public static void main(String args[]) {</w:t>
      </w:r>
    </w:p>
    <w:p w14:paraId="67CE1298" w14:textId="77777777" w:rsidR="00BF4B5E" w:rsidRPr="00566C2F" w:rsidRDefault="00BF4B5E" w:rsidP="00BF4B5E">
      <w:pPr>
        <w:ind w:left="1440"/>
        <w:jc w:val="both"/>
        <w:rPr>
          <w:i/>
        </w:rPr>
      </w:pPr>
      <w:r w:rsidRPr="00566C2F">
        <w:rPr>
          <w:i/>
        </w:rPr>
        <w:t xml:space="preserve">        for (int i = 0; i &lt; 5; i++) {</w:t>
      </w:r>
    </w:p>
    <w:p w14:paraId="67AC3C4A" w14:textId="77777777" w:rsidR="00BF4B5E" w:rsidRPr="00566C2F" w:rsidRDefault="00BF4B5E" w:rsidP="00BF4B5E">
      <w:pPr>
        <w:ind w:left="1440"/>
        <w:jc w:val="both"/>
        <w:rPr>
          <w:i/>
        </w:rPr>
      </w:pPr>
      <w:r w:rsidRPr="00566C2F">
        <w:rPr>
          <w:i/>
        </w:rPr>
        <w:t xml:space="preserve">            System.out.println("Vị trí thứ: " + i);</w:t>
      </w:r>
    </w:p>
    <w:p w14:paraId="5591D260" w14:textId="77777777" w:rsidR="00BF4B5E" w:rsidRPr="00566C2F" w:rsidRDefault="00BF4B5E" w:rsidP="00BF4B5E">
      <w:pPr>
        <w:ind w:left="1440"/>
        <w:jc w:val="both"/>
        <w:rPr>
          <w:i/>
        </w:rPr>
      </w:pPr>
      <w:r w:rsidRPr="00566C2F">
        <w:rPr>
          <w:i/>
        </w:rPr>
        <w:t xml:space="preserve">        }</w:t>
      </w:r>
    </w:p>
    <w:p w14:paraId="56409181" w14:textId="77777777" w:rsidR="00BF4B5E" w:rsidRPr="00566C2F" w:rsidRDefault="00BF4B5E" w:rsidP="00BF4B5E">
      <w:pPr>
        <w:ind w:left="1440"/>
        <w:jc w:val="both"/>
        <w:rPr>
          <w:i/>
        </w:rPr>
      </w:pPr>
      <w:r w:rsidRPr="00566C2F">
        <w:rPr>
          <w:i/>
        </w:rPr>
        <w:t xml:space="preserve">    }</w:t>
      </w:r>
    </w:p>
    <w:p w14:paraId="061AD989" w14:textId="77777777" w:rsidR="00BF4B5E" w:rsidRPr="00566C2F" w:rsidRDefault="00BF4B5E" w:rsidP="00BF4B5E">
      <w:pPr>
        <w:ind w:left="1440"/>
        <w:jc w:val="both"/>
        <w:rPr>
          <w:i/>
        </w:rPr>
      </w:pPr>
      <w:r w:rsidRPr="00566C2F">
        <w:rPr>
          <w:i/>
        </w:rPr>
        <w:t>}</w:t>
      </w:r>
    </w:p>
    <w:p w14:paraId="4F17FDD0" w14:textId="77777777" w:rsidR="00BF4B5E" w:rsidRPr="00566C2F" w:rsidRDefault="00BF4B5E" w:rsidP="00BF4B5E">
      <w:pPr>
        <w:jc w:val="both"/>
      </w:pPr>
      <w:r w:rsidRPr="00566C2F">
        <w:t>Kết quả:</w:t>
      </w:r>
    </w:p>
    <w:p w14:paraId="6670F25F" w14:textId="77777777" w:rsidR="00BF4B5E" w:rsidRPr="00566C2F" w:rsidRDefault="00BF4B5E" w:rsidP="00BF4B5E">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0</w:t>
      </w:r>
    </w:p>
    <w:p w14:paraId="160F103D" w14:textId="77777777" w:rsidR="00BF4B5E" w:rsidRPr="00566C2F" w:rsidRDefault="00BF4B5E" w:rsidP="00BF4B5E">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1</w:t>
      </w:r>
    </w:p>
    <w:p w14:paraId="5AEEB2F3" w14:textId="77777777" w:rsidR="00BF4B5E" w:rsidRPr="00566C2F" w:rsidRDefault="00BF4B5E" w:rsidP="00BF4B5E">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2</w:t>
      </w:r>
    </w:p>
    <w:p w14:paraId="1253F65D" w14:textId="77777777" w:rsidR="00BF4B5E" w:rsidRPr="00566C2F" w:rsidRDefault="00BF4B5E" w:rsidP="00BF4B5E">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3</w:t>
      </w:r>
    </w:p>
    <w:p w14:paraId="3A1EF858" w14:textId="77777777" w:rsidR="00BF4B5E" w:rsidRPr="00566C2F" w:rsidRDefault="00BF4B5E" w:rsidP="00BF4B5E">
      <w:pPr>
        <w:ind w:left="72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4</w:t>
      </w:r>
    </w:p>
    <w:p w14:paraId="512A2867" w14:textId="77777777" w:rsidR="00BF4B5E" w:rsidRPr="00566C2F" w:rsidRDefault="00BF4B5E" w:rsidP="00BF4B5E">
      <w:pPr>
        <w:jc w:val="both"/>
        <w:rPr>
          <w:b/>
        </w:rPr>
      </w:pPr>
      <w:r w:rsidRPr="00566C2F">
        <w:rPr>
          <w:b/>
        </w:rPr>
        <w:t>Lưu ý:</w:t>
      </w:r>
    </w:p>
    <w:p w14:paraId="595CC87D" w14:textId="77777777" w:rsidR="00BF4B5E" w:rsidRPr="00566C2F" w:rsidRDefault="00BF4B5E" w:rsidP="00BF4B5E">
      <w:pPr>
        <w:pStyle w:val="ListParagraph"/>
        <w:numPr>
          <w:ilvl w:val="0"/>
          <w:numId w:val="21"/>
        </w:numPr>
        <w:jc w:val="both"/>
      </w:pPr>
      <w:r w:rsidRPr="00566C2F">
        <w:t xml:space="preserve">Các thành phần của chu trình for là tùy chọn. Một trong &lt;Biểu thức bắt đầu&gt;, &lt;Biểu thức gia tăng&gt;, &lt;Điều kiện kết thúc&gt; có thể trống. Trường hợp </w:t>
      </w:r>
      <w:r w:rsidRPr="00566C2F">
        <w:lastRenderedPageBreak/>
        <w:t>&lt;Điều kiện kết thúc&gt; là trống thì điều kiện lặp của chu trình được xem là true.</w:t>
      </w:r>
    </w:p>
    <w:p w14:paraId="3BB5F79A" w14:textId="37F6ADD1" w:rsidR="00BF4B5E" w:rsidRPr="00BF4B5E" w:rsidRDefault="00BF4B5E" w:rsidP="00BF4B5E">
      <w:pPr>
        <w:pStyle w:val="ListParagraph"/>
        <w:numPr>
          <w:ilvl w:val="0"/>
          <w:numId w:val="21"/>
        </w:numPr>
        <w:jc w:val="both"/>
      </w:pPr>
      <w:r w:rsidRPr="00566C2F">
        <w:t>for (; ; ) được sử dụng để xây dựng chu trình lặp vô điều kiện.</w:t>
      </w:r>
    </w:p>
    <w:p w14:paraId="325D1A5D" w14:textId="7014CA15" w:rsidR="00B918CB" w:rsidRPr="00566C2F" w:rsidRDefault="00B918CB" w:rsidP="009B1F9D">
      <w:pPr>
        <w:jc w:val="both"/>
        <w:rPr>
          <w:b/>
        </w:rPr>
      </w:pPr>
      <w:r w:rsidRPr="00566C2F">
        <w:rPr>
          <w:b/>
        </w:rPr>
        <w:t>* Vòng lặp while</w:t>
      </w:r>
      <w:r w:rsidR="00BA62AA" w:rsidRPr="00566C2F">
        <w:rPr>
          <w:b/>
        </w:rPr>
        <w:t xml:space="preserve"> </w:t>
      </w:r>
    </w:p>
    <w:p w14:paraId="38C9261F" w14:textId="77777777" w:rsidR="00B918CB" w:rsidRPr="00566C2F" w:rsidRDefault="00B918CB" w:rsidP="009B1F9D">
      <w:pPr>
        <w:jc w:val="both"/>
      </w:pPr>
      <w:r w:rsidRPr="00566C2F">
        <w:rPr>
          <w:b/>
        </w:rPr>
        <w:tab/>
      </w:r>
      <w:r w:rsidRPr="00566C2F">
        <w:rPr>
          <w:b/>
        </w:rPr>
        <w:tab/>
      </w:r>
      <w:r w:rsidRPr="00566C2F">
        <w:t>while (&lt;điều kiện&gt;)</w:t>
      </w:r>
    </w:p>
    <w:p w14:paraId="17C83FEB" w14:textId="77777777" w:rsidR="00B918CB" w:rsidRPr="00566C2F" w:rsidRDefault="00B918CB" w:rsidP="009B1F9D">
      <w:pPr>
        <w:ind w:left="1440"/>
        <w:jc w:val="both"/>
        <w:rPr>
          <w:b/>
        </w:rPr>
      </w:pPr>
      <w:r w:rsidRPr="00566C2F">
        <w:t>&lt;khối lệnh&gt;</w:t>
      </w:r>
      <w:r w:rsidRPr="00566C2F">
        <w:rPr>
          <w:b/>
        </w:rPr>
        <w:t xml:space="preserve"> </w:t>
      </w:r>
    </w:p>
    <w:p w14:paraId="7848C6E0" w14:textId="77777777" w:rsidR="00B918CB" w:rsidRPr="00566C2F" w:rsidRDefault="00B918CB" w:rsidP="009B1F9D">
      <w:pPr>
        <w:jc w:val="both"/>
      </w:pPr>
      <w:r w:rsidRPr="00566C2F">
        <w:t xml:space="preserve">Trong đó: </w:t>
      </w:r>
    </w:p>
    <w:p w14:paraId="1B027B89" w14:textId="77777777" w:rsidR="00B918CB" w:rsidRPr="00566C2F" w:rsidRDefault="00B918CB" w:rsidP="009B1F9D">
      <w:pPr>
        <w:pStyle w:val="ListParagraph"/>
        <w:numPr>
          <w:ilvl w:val="0"/>
          <w:numId w:val="19"/>
        </w:numPr>
        <w:jc w:val="both"/>
        <w:rPr>
          <w:i/>
        </w:rPr>
      </w:pPr>
      <w:r w:rsidRPr="00566C2F">
        <w:rPr>
          <w:i/>
        </w:rPr>
        <w:t xml:space="preserve">điều kiện: </w:t>
      </w:r>
      <w:r w:rsidRPr="00566C2F">
        <w:t xml:space="preserve">Biểu thức </w:t>
      </w:r>
      <w:r w:rsidRPr="00566C2F">
        <w:rPr>
          <w:i/>
        </w:rPr>
        <w:t>Boolean</w:t>
      </w:r>
      <w:r w:rsidRPr="00566C2F">
        <w:t xml:space="preserve">, nó trả về giá trị </w:t>
      </w:r>
      <w:r w:rsidRPr="00566C2F">
        <w:rPr>
          <w:i/>
        </w:rPr>
        <w:t>True</w:t>
      </w:r>
      <w:r w:rsidRPr="00566C2F">
        <w:t xml:space="preserve"> hoặc </w:t>
      </w:r>
      <w:r w:rsidRPr="00566C2F">
        <w:rPr>
          <w:i/>
        </w:rPr>
        <w:t>False</w:t>
      </w:r>
      <w:r w:rsidRPr="00566C2F">
        <w:t xml:space="preserve">. Vòng lặp sẽ tiếp tục cho đến khi nào giá trị </w:t>
      </w:r>
      <w:r w:rsidRPr="00566C2F">
        <w:rPr>
          <w:i/>
        </w:rPr>
        <w:t>True</w:t>
      </w:r>
      <w:r w:rsidRPr="00566C2F">
        <w:t xml:space="preserve"> được trả về</w:t>
      </w:r>
    </w:p>
    <w:p w14:paraId="4949E97F" w14:textId="77777777" w:rsidR="00B918CB" w:rsidRPr="00566C2F" w:rsidRDefault="00B918CB" w:rsidP="009B1F9D">
      <w:pPr>
        <w:pStyle w:val="ListParagraph"/>
        <w:numPr>
          <w:ilvl w:val="0"/>
          <w:numId w:val="19"/>
        </w:numPr>
        <w:jc w:val="both"/>
        <w:rPr>
          <w:i/>
        </w:rPr>
      </w:pPr>
      <w:r w:rsidRPr="00566C2F">
        <w:rPr>
          <w:i/>
        </w:rPr>
        <w:t xml:space="preserve">khối lệnh:  </w:t>
      </w:r>
      <w:r w:rsidRPr="00566C2F">
        <w:t xml:space="preserve">Các câu lệnh được thực hiện nếu </w:t>
      </w:r>
      <w:r w:rsidRPr="00566C2F">
        <w:rPr>
          <w:i/>
        </w:rPr>
        <w:t>điều kiện</w:t>
      </w:r>
      <w:r w:rsidRPr="00566C2F">
        <w:t xml:space="preserve"> nhận giá trị True</w:t>
      </w:r>
    </w:p>
    <w:p w14:paraId="338F85DA" w14:textId="77777777" w:rsidR="00B918CB" w:rsidRPr="00566C2F" w:rsidRDefault="00B918CB" w:rsidP="009B1F9D">
      <w:pPr>
        <w:jc w:val="both"/>
      </w:pPr>
      <w:r w:rsidRPr="00566C2F">
        <w:t>Ví dụ:</w:t>
      </w:r>
    </w:p>
    <w:p w14:paraId="240ED86F" w14:textId="77777777" w:rsidR="00B918CB" w:rsidRPr="00566C2F" w:rsidRDefault="00B918CB" w:rsidP="009B1F9D">
      <w:pPr>
        <w:ind w:left="720"/>
        <w:jc w:val="both"/>
        <w:rPr>
          <w:i/>
        </w:rPr>
      </w:pPr>
      <w:r w:rsidRPr="00566C2F">
        <w:rPr>
          <w:i/>
        </w:rPr>
        <w:t>public class Main {</w:t>
      </w:r>
    </w:p>
    <w:p w14:paraId="6891E4CD" w14:textId="77777777" w:rsidR="00B918CB" w:rsidRPr="00566C2F" w:rsidRDefault="00B918CB" w:rsidP="009B1F9D">
      <w:pPr>
        <w:ind w:left="720"/>
        <w:jc w:val="both"/>
        <w:rPr>
          <w:i/>
        </w:rPr>
      </w:pPr>
      <w:r w:rsidRPr="00566C2F">
        <w:rPr>
          <w:i/>
        </w:rPr>
        <w:t xml:space="preserve">    public static void main(String args[]) {</w:t>
      </w:r>
    </w:p>
    <w:p w14:paraId="40037B71" w14:textId="77777777" w:rsidR="00B918CB" w:rsidRPr="00566C2F" w:rsidRDefault="00B918CB" w:rsidP="009B1F9D">
      <w:pPr>
        <w:ind w:left="720"/>
        <w:jc w:val="both"/>
        <w:rPr>
          <w:i/>
        </w:rPr>
      </w:pPr>
      <w:r w:rsidRPr="00566C2F">
        <w:rPr>
          <w:i/>
        </w:rPr>
        <w:t xml:space="preserve">        int i=0;</w:t>
      </w:r>
    </w:p>
    <w:p w14:paraId="60A37843" w14:textId="77777777" w:rsidR="00B918CB" w:rsidRPr="00566C2F" w:rsidRDefault="00B918CB" w:rsidP="009B1F9D">
      <w:pPr>
        <w:ind w:left="720"/>
        <w:jc w:val="both"/>
        <w:rPr>
          <w:i/>
        </w:rPr>
      </w:pPr>
      <w:r w:rsidRPr="00566C2F">
        <w:rPr>
          <w:i/>
        </w:rPr>
        <w:t xml:space="preserve">        while(i&lt;5){</w:t>
      </w:r>
    </w:p>
    <w:p w14:paraId="7A4996DA" w14:textId="77777777" w:rsidR="00B918CB" w:rsidRPr="00566C2F" w:rsidRDefault="00B918CB" w:rsidP="009B1F9D">
      <w:pPr>
        <w:ind w:left="720"/>
        <w:jc w:val="both"/>
        <w:rPr>
          <w:i/>
        </w:rPr>
      </w:pPr>
      <w:r w:rsidRPr="00566C2F">
        <w:rPr>
          <w:i/>
        </w:rPr>
        <w:t xml:space="preserve">            System.out.println("Vị trí thứ "+i);</w:t>
      </w:r>
    </w:p>
    <w:p w14:paraId="742D1457" w14:textId="77777777" w:rsidR="00B918CB" w:rsidRPr="00566C2F" w:rsidRDefault="00B918CB" w:rsidP="009B1F9D">
      <w:pPr>
        <w:ind w:left="720"/>
        <w:jc w:val="both"/>
        <w:rPr>
          <w:i/>
        </w:rPr>
      </w:pPr>
      <w:r w:rsidRPr="00566C2F">
        <w:rPr>
          <w:i/>
        </w:rPr>
        <w:t xml:space="preserve">            i++;</w:t>
      </w:r>
    </w:p>
    <w:p w14:paraId="00724439" w14:textId="77777777" w:rsidR="00B918CB" w:rsidRPr="00566C2F" w:rsidRDefault="00B918CB" w:rsidP="009B1F9D">
      <w:pPr>
        <w:ind w:left="720"/>
        <w:jc w:val="both"/>
        <w:rPr>
          <w:i/>
        </w:rPr>
      </w:pPr>
      <w:r w:rsidRPr="00566C2F">
        <w:rPr>
          <w:i/>
        </w:rPr>
        <w:t xml:space="preserve">        }</w:t>
      </w:r>
    </w:p>
    <w:p w14:paraId="3AAFE080" w14:textId="77777777" w:rsidR="00B918CB" w:rsidRPr="00566C2F" w:rsidRDefault="00B918CB" w:rsidP="009B1F9D">
      <w:pPr>
        <w:ind w:left="720"/>
        <w:jc w:val="both"/>
        <w:rPr>
          <w:i/>
        </w:rPr>
      </w:pPr>
      <w:r w:rsidRPr="00566C2F">
        <w:rPr>
          <w:i/>
        </w:rPr>
        <w:t xml:space="preserve">    }</w:t>
      </w:r>
    </w:p>
    <w:p w14:paraId="08446546" w14:textId="77777777" w:rsidR="00B918CB" w:rsidRPr="00566C2F" w:rsidRDefault="00B918CB" w:rsidP="009B1F9D">
      <w:pPr>
        <w:ind w:left="720"/>
        <w:jc w:val="both"/>
        <w:rPr>
          <w:i/>
        </w:rPr>
      </w:pPr>
      <w:r w:rsidRPr="00566C2F">
        <w:rPr>
          <w:i/>
        </w:rPr>
        <w:t xml:space="preserve">} </w:t>
      </w:r>
    </w:p>
    <w:p w14:paraId="42EDD40B" w14:textId="77777777" w:rsidR="00B918CB" w:rsidRPr="00566C2F" w:rsidRDefault="00B918CB" w:rsidP="009B1F9D">
      <w:pPr>
        <w:jc w:val="both"/>
      </w:pPr>
      <w:r w:rsidRPr="00566C2F">
        <w:t xml:space="preserve">Vòng lặp </w:t>
      </w:r>
      <w:r w:rsidRPr="00566C2F">
        <w:rPr>
          <w:i/>
        </w:rPr>
        <w:t>while</w:t>
      </w:r>
      <w:r w:rsidRPr="00566C2F">
        <w:t xml:space="preserve"> kiểm tra điều kiện nếu </w:t>
      </w:r>
      <w:r w:rsidRPr="00566C2F">
        <w:rPr>
          <w:i/>
        </w:rPr>
        <w:t>i</w:t>
      </w:r>
      <w:r w:rsidRPr="00566C2F">
        <w:t xml:space="preserve">&lt;5 thì in ra vị trí </w:t>
      </w:r>
      <w:r w:rsidRPr="00566C2F">
        <w:rPr>
          <w:i/>
        </w:rPr>
        <w:t>i</w:t>
      </w:r>
      <w:r w:rsidRPr="00566C2F">
        <w:t xml:space="preserve">. Mỗi lần lặp, chúng ta tăng </w:t>
      </w:r>
      <w:r w:rsidRPr="00566C2F">
        <w:rPr>
          <w:i/>
        </w:rPr>
        <w:t>i</w:t>
      </w:r>
      <w:r w:rsidRPr="00566C2F">
        <w:t xml:space="preserve"> thêm 1 đơn vi, do đó, sau 5 lần lặp, </w:t>
      </w:r>
      <w:r w:rsidRPr="00566C2F">
        <w:rPr>
          <w:i/>
        </w:rPr>
        <w:t>i</w:t>
      </w:r>
      <w:r w:rsidRPr="00566C2F">
        <w:t xml:space="preserve"> có giá trị là 5 và vòng lặp sẽ dừng lại.</w:t>
      </w:r>
    </w:p>
    <w:p w14:paraId="38EC8AE1" w14:textId="77777777" w:rsidR="00B918CB" w:rsidRPr="00566C2F" w:rsidRDefault="00B918CB" w:rsidP="009B1F9D">
      <w:pPr>
        <w:jc w:val="both"/>
      </w:pPr>
      <w:r w:rsidRPr="00566C2F">
        <w:t>Kết quả:</w:t>
      </w:r>
    </w:p>
    <w:p w14:paraId="6598AE41" w14:textId="77777777" w:rsidR="00B918CB" w:rsidRPr="00566C2F" w:rsidRDefault="00B918CB" w:rsidP="009B1F9D">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0</w:t>
      </w:r>
    </w:p>
    <w:p w14:paraId="2D61EF9F" w14:textId="77777777" w:rsidR="00B918CB" w:rsidRPr="00566C2F" w:rsidRDefault="00B918CB" w:rsidP="009B1F9D">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1</w:t>
      </w:r>
    </w:p>
    <w:p w14:paraId="213271D8" w14:textId="77777777" w:rsidR="00B918CB" w:rsidRPr="00566C2F" w:rsidRDefault="00B918CB" w:rsidP="009B1F9D">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2</w:t>
      </w:r>
    </w:p>
    <w:p w14:paraId="27461F19" w14:textId="77777777" w:rsidR="00B918CB" w:rsidRPr="00566C2F" w:rsidRDefault="00B918CB" w:rsidP="009B1F9D">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3</w:t>
      </w:r>
    </w:p>
    <w:p w14:paraId="4823BB54" w14:textId="77777777" w:rsidR="00B918CB" w:rsidRPr="00566C2F" w:rsidRDefault="00B918CB" w:rsidP="009B1F9D">
      <w:pPr>
        <w:ind w:left="72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4</w:t>
      </w:r>
    </w:p>
    <w:p w14:paraId="1DD656AA" w14:textId="77777777" w:rsidR="00B918CB" w:rsidRPr="00566C2F" w:rsidRDefault="00B918CB" w:rsidP="009B1F9D">
      <w:pPr>
        <w:jc w:val="both"/>
        <w:rPr>
          <w:b/>
        </w:rPr>
      </w:pPr>
      <w:r w:rsidRPr="00566C2F">
        <w:rPr>
          <w:b/>
        </w:rPr>
        <w:t xml:space="preserve">* Vòng lặp do...while </w:t>
      </w:r>
    </w:p>
    <w:p w14:paraId="42C786BB" w14:textId="77777777" w:rsidR="00B918CB" w:rsidRPr="00566C2F" w:rsidRDefault="00B918CB" w:rsidP="009B1F9D">
      <w:pPr>
        <w:jc w:val="both"/>
      </w:pPr>
      <w:r w:rsidRPr="00566C2F">
        <w:t xml:space="preserve">Vòng lặp do … while là tương tự như Vòng lặp while, ngoại trừ rằng phần thân của vòng lặp do…while được bảo đảm thực thi ít nhất một lần. Nói cách khác, vòng lặp do ... while thực hiện phần thân vòng lặp trước khi kiểm tra điều kiện. </w:t>
      </w:r>
    </w:p>
    <w:p w14:paraId="7B889F01" w14:textId="38A15BF1" w:rsidR="00B918CB" w:rsidRPr="00C41881" w:rsidRDefault="00B918CB" w:rsidP="009B1F9D">
      <w:pPr>
        <w:jc w:val="both"/>
        <w:rPr>
          <w:i/>
        </w:rPr>
      </w:pPr>
      <w:r w:rsidRPr="00C41881">
        <w:rPr>
          <w:i/>
        </w:rPr>
        <w:lastRenderedPageBreak/>
        <w:tab/>
      </w:r>
      <w:r w:rsidR="00C41881" w:rsidRPr="00C41881">
        <w:rPr>
          <w:i/>
        </w:rPr>
        <w:t>D</w:t>
      </w:r>
      <w:r w:rsidRPr="00C41881">
        <w:rPr>
          <w:i/>
        </w:rPr>
        <w:t>o</w:t>
      </w:r>
      <w:r w:rsidR="00C41881">
        <w:rPr>
          <w:i/>
        </w:rPr>
        <w:t>{</w:t>
      </w:r>
    </w:p>
    <w:p w14:paraId="4348D8DB" w14:textId="77777777" w:rsidR="00B918CB" w:rsidRPr="00C41881" w:rsidRDefault="00B918CB" w:rsidP="009B1F9D">
      <w:pPr>
        <w:jc w:val="both"/>
        <w:rPr>
          <w:i/>
        </w:rPr>
      </w:pPr>
      <w:r w:rsidRPr="00C41881">
        <w:rPr>
          <w:i/>
        </w:rPr>
        <w:tab/>
      </w:r>
      <w:r w:rsidRPr="00C41881">
        <w:rPr>
          <w:i/>
        </w:rPr>
        <w:tab/>
        <w:t>&lt;khối lệnh&gt;</w:t>
      </w:r>
    </w:p>
    <w:p w14:paraId="5CB42E30" w14:textId="385D98A2" w:rsidR="00B918CB" w:rsidRPr="00C41881" w:rsidRDefault="00B918CB" w:rsidP="009B1F9D">
      <w:pPr>
        <w:jc w:val="both"/>
        <w:rPr>
          <w:i/>
        </w:rPr>
      </w:pPr>
      <w:r w:rsidRPr="00C41881">
        <w:rPr>
          <w:i/>
        </w:rPr>
        <w:tab/>
      </w:r>
      <w:r w:rsidR="00C41881">
        <w:rPr>
          <w:i/>
        </w:rPr>
        <w:t>}</w:t>
      </w:r>
      <w:r w:rsidRPr="00C41881">
        <w:rPr>
          <w:i/>
        </w:rPr>
        <w:t>while (&lt;điều kiện&gt;)</w:t>
      </w:r>
    </w:p>
    <w:p w14:paraId="075CBF1B" w14:textId="77777777" w:rsidR="00B918CB" w:rsidRPr="00566C2F" w:rsidRDefault="00B918CB" w:rsidP="009B1F9D">
      <w:pPr>
        <w:jc w:val="both"/>
      </w:pPr>
      <w:r w:rsidRPr="00566C2F">
        <w:t xml:space="preserve">Trong đó: </w:t>
      </w:r>
    </w:p>
    <w:p w14:paraId="0C1C3638" w14:textId="77777777" w:rsidR="00B918CB" w:rsidRPr="00566C2F" w:rsidRDefault="00B918CB" w:rsidP="009B1F9D">
      <w:pPr>
        <w:pStyle w:val="ListParagraph"/>
        <w:numPr>
          <w:ilvl w:val="0"/>
          <w:numId w:val="19"/>
        </w:numPr>
        <w:jc w:val="both"/>
        <w:rPr>
          <w:i/>
        </w:rPr>
      </w:pPr>
      <w:r w:rsidRPr="00566C2F">
        <w:rPr>
          <w:i/>
        </w:rPr>
        <w:t xml:space="preserve">điều kiện: </w:t>
      </w:r>
      <w:r w:rsidRPr="00566C2F">
        <w:t xml:space="preserve">Biểu thức </w:t>
      </w:r>
      <w:r w:rsidRPr="00566C2F">
        <w:rPr>
          <w:i/>
        </w:rPr>
        <w:t>Boolean</w:t>
      </w:r>
      <w:r w:rsidRPr="00566C2F">
        <w:t xml:space="preserve">, nó trả về giá trị </w:t>
      </w:r>
      <w:r w:rsidRPr="00566C2F">
        <w:rPr>
          <w:i/>
        </w:rPr>
        <w:t>True</w:t>
      </w:r>
      <w:r w:rsidRPr="00566C2F">
        <w:t xml:space="preserve"> hoặc </w:t>
      </w:r>
      <w:r w:rsidRPr="00566C2F">
        <w:rPr>
          <w:i/>
        </w:rPr>
        <w:t>False</w:t>
      </w:r>
      <w:r w:rsidRPr="00566C2F">
        <w:t xml:space="preserve">. Vòng lặp sẽ tiếp tục cho đến khi nào giá trị </w:t>
      </w:r>
      <w:r w:rsidRPr="00566C2F">
        <w:rPr>
          <w:i/>
        </w:rPr>
        <w:t>True</w:t>
      </w:r>
      <w:r w:rsidRPr="00566C2F">
        <w:t xml:space="preserve"> được trả về</w:t>
      </w:r>
    </w:p>
    <w:p w14:paraId="3158B9CB" w14:textId="77777777" w:rsidR="00B918CB" w:rsidRPr="00566C2F" w:rsidRDefault="00B918CB" w:rsidP="009B1F9D">
      <w:pPr>
        <w:pStyle w:val="ListParagraph"/>
        <w:numPr>
          <w:ilvl w:val="0"/>
          <w:numId w:val="19"/>
        </w:numPr>
        <w:jc w:val="both"/>
        <w:rPr>
          <w:i/>
        </w:rPr>
      </w:pPr>
      <w:r w:rsidRPr="00566C2F">
        <w:rPr>
          <w:i/>
        </w:rPr>
        <w:t xml:space="preserve">khối lệnh:  </w:t>
      </w:r>
      <w:r w:rsidRPr="00566C2F">
        <w:t>Các câu lệnh được thực hiện 1 lần sau đó kiểm tra điều kiện, nếu đúng thì thực hiện tiếp và ngược lại.</w:t>
      </w:r>
    </w:p>
    <w:p w14:paraId="33DC641C" w14:textId="77777777" w:rsidR="00B918CB" w:rsidRPr="00566C2F" w:rsidRDefault="00B918CB" w:rsidP="009B1F9D">
      <w:pPr>
        <w:jc w:val="both"/>
      </w:pPr>
      <w:r w:rsidRPr="00566C2F">
        <w:t>Ví dụ:</w:t>
      </w:r>
    </w:p>
    <w:p w14:paraId="28F944F7" w14:textId="77777777" w:rsidR="00B918CB" w:rsidRPr="00566C2F" w:rsidRDefault="00B918CB" w:rsidP="009B1F9D">
      <w:pPr>
        <w:ind w:left="1440"/>
        <w:jc w:val="both"/>
        <w:rPr>
          <w:i/>
        </w:rPr>
      </w:pPr>
      <w:r w:rsidRPr="00566C2F">
        <w:rPr>
          <w:i/>
        </w:rPr>
        <w:t>public class Main {</w:t>
      </w:r>
    </w:p>
    <w:p w14:paraId="7DD77372" w14:textId="77777777" w:rsidR="00B918CB" w:rsidRPr="00566C2F" w:rsidRDefault="00B918CB" w:rsidP="009B1F9D">
      <w:pPr>
        <w:ind w:left="1440"/>
        <w:jc w:val="both"/>
        <w:rPr>
          <w:i/>
        </w:rPr>
      </w:pPr>
      <w:r w:rsidRPr="00566C2F">
        <w:rPr>
          <w:i/>
        </w:rPr>
        <w:t xml:space="preserve">    public static void main(String args[]) {</w:t>
      </w:r>
    </w:p>
    <w:p w14:paraId="4D74D3B3" w14:textId="77777777" w:rsidR="00B918CB" w:rsidRPr="00566C2F" w:rsidRDefault="00B918CB" w:rsidP="009B1F9D">
      <w:pPr>
        <w:ind w:left="1440"/>
        <w:jc w:val="both"/>
        <w:rPr>
          <w:i/>
        </w:rPr>
      </w:pPr>
      <w:r w:rsidRPr="00566C2F">
        <w:rPr>
          <w:i/>
        </w:rPr>
        <w:t xml:space="preserve">        int i = 0;</w:t>
      </w:r>
    </w:p>
    <w:p w14:paraId="15EA5A77" w14:textId="77777777" w:rsidR="00B918CB" w:rsidRPr="00566C2F" w:rsidRDefault="00B918CB" w:rsidP="009B1F9D">
      <w:pPr>
        <w:ind w:left="1440"/>
        <w:jc w:val="both"/>
        <w:rPr>
          <w:i/>
        </w:rPr>
      </w:pPr>
      <w:r w:rsidRPr="00566C2F">
        <w:rPr>
          <w:i/>
        </w:rPr>
        <w:t xml:space="preserve">        do {</w:t>
      </w:r>
    </w:p>
    <w:p w14:paraId="5A9D31F0" w14:textId="77777777" w:rsidR="00B918CB" w:rsidRPr="00566C2F" w:rsidRDefault="00B918CB" w:rsidP="009B1F9D">
      <w:pPr>
        <w:ind w:left="1440"/>
        <w:jc w:val="both"/>
        <w:rPr>
          <w:i/>
        </w:rPr>
      </w:pPr>
      <w:r w:rsidRPr="00566C2F">
        <w:rPr>
          <w:i/>
        </w:rPr>
        <w:t xml:space="preserve">            System.out.println("Vị trí thứ : " + i);</w:t>
      </w:r>
    </w:p>
    <w:p w14:paraId="5B91B28E" w14:textId="77777777" w:rsidR="00B918CB" w:rsidRPr="00566C2F" w:rsidRDefault="00B918CB" w:rsidP="009B1F9D">
      <w:pPr>
        <w:ind w:left="1440"/>
        <w:jc w:val="both"/>
        <w:rPr>
          <w:i/>
        </w:rPr>
      </w:pPr>
      <w:r w:rsidRPr="00566C2F">
        <w:rPr>
          <w:i/>
        </w:rPr>
        <w:t xml:space="preserve">            i++;</w:t>
      </w:r>
    </w:p>
    <w:p w14:paraId="7F7BE0C7" w14:textId="77777777" w:rsidR="00B918CB" w:rsidRPr="00566C2F" w:rsidRDefault="00B918CB" w:rsidP="009B1F9D">
      <w:pPr>
        <w:ind w:left="1440"/>
        <w:jc w:val="both"/>
        <w:rPr>
          <w:i/>
        </w:rPr>
      </w:pPr>
      <w:r w:rsidRPr="00566C2F">
        <w:rPr>
          <w:i/>
        </w:rPr>
        <w:t xml:space="preserve">        } while (i &lt; 5);</w:t>
      </w:r>
    </w:p>
    <w:p w14:paraId="4E6B2169" w14:textId="77777777" w:rsidR="00B918CB" w:rsidRPr="00566C2F" w:rsidRDefault="00B918CB" w:rsidP="009B1F9D">
      <w:pPr>
        <w:ind w:left="1440"/>
        <w:jc w:val="both"/>
        <w:rPr>
          <w:i/>
        </w:rPr>
      </w:pPr>
      <w:r w:rsidRPr="00566C2F">
        <w:rPr>
          <w:i/>
        </w:rPr>
        <w:t xml:space="preserve">    }</w:t>
      </w:r>
    </w:p>
    <w:p w14:paraId="7EEDA15E" w14:textId="77777777" w:rsidR="00B918CB" w:rsidRPr="00566C2F" w:rsidRDefault="00B918CB" w:rsidP="009B1F9D">
      <w:pPr>
        <w:ind w:left="1440"/>
        <w:jc w:val="both"/>
        <w:rPr>
          <w:i/>
        </w:rPr>
      </w:pPr>
      <w:r w:rsidRPr="00566C2F">
        <w:rPr>
          <w:i/>
        </w:rPr>
        <w:t>}</w:t>
      </w:r>
    </w:p>
    <w:p w14:paraId="7D548662" w14:textId="77777777" w:rsidR="00B918CB" w:rsidRPr="00566C2F" w:rsidRDefault="00B918CB" w:rsidP="009B1F9D">
      <w:pPr>
        <w:jc w:val="both"/>
      </w:pPr>
      <w:r w:rsidRPr="00566C2F">
        <w:t>Kết quả:</w:t>
      </w:r>
    </w:p>
    <w:p w14:paraId="2EB46BE4" w14:textId="77777777" w:rsidR="00B918CB" w:rsidRPr="00566C2F" w:rsidRDefault="00B918CB" w:rsidP="009B1F9D">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0</w:t>
      </w:r>
    </w:p>
    <w:p w14:paraId="5A9BE145" w14:textId="77777777" w:rsidR="00B918CB" w:rsidRPr="00566C2F" w:rsidRDefault="00B918CB" w:rsidP="009B1F9D">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1</w:t>
      </w:r>
    </w:p>
    <w:p w14:paraId="291DECEF" w14:textId="77777777" w:rsidR="00B918CB" w:rsidRPr="00566C2F" w:rsidRDefault="00B918CB" w:rsidP="009B1F9D">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2</w:t>
      </w:r>
    </w:p>
    <w:p w14:paraId="7C1750A2" w14:textId="77777777" w:rsidR="00B918CB" w:rsidRPr="00566C2F" w:rsidRDefault="00B918CB" w:rsidP="009B1F9D">
      <w:pPr>
        <w:ind w:left="720"/>
        <w:jc w:val="both"/>
        <w:rPr>
          <w:rFonts w:ascii="Consolas" w:eastAsia="Times New Roman" w:hAnsi="Consolas" w:cs="Times New Roman"/>
          <w:i/>
          <w:sz w:val="20"/>
          <w:szCs w:val="20"/>
          <w:shd w:val="clear" w:color="auto" w:fill="F0F0F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3</w:t>
      </w:r>
    </w:p>
    <w:p w14:paraId="257D3F74" w14:textId="77777777" w:rsidR="00B918CB" w:rsidRPr="00566C2F" w:rsidRDefault="00B918CB" w:rsidP="009B1F9D">
      <w:pPr>
        <w:ind w:left="72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Vị</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trí</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thứ</w:t>
      </w:r>
      <w:r w:rsidRPr="00566C2F">
        <w:rPr>
          <w:rFonts w:ascii="Consolas" w:eastAsia="Times New Roman" w:hAnsi="Consolas" w:cs="Times New Roman"/>
          <w:i/>
          <w:sz w:val="20"/>
          <w:szCs w:val="20"/>
          <w:shd w:val="clear" w:color="auto" w:fill="F0F0F0"/>
        </w:rPr>
        <w:t xml:space="preserve"> </w:t>
      </w:r>
      <w:r w:rsidRPr="00566C2F">
        <w:rPr>
          <w:rFonts w:ascii="Consolas" w:eastAsia="Times New Roman" w:hAnsi="Consolas" w:cs="Times New Roman"/>
          <w:i/>
          <w:sz w:val="20"/>
          <w:szCs w:val="20"/>
        </w:rPr>
        <w:t>4</w:t>
      </w:r>
    </w:p>
    <w:p w14:paraId="270E172B" w14:textId="77777777" w:rsidR="00B918CB" w:rsidRPr="00566C2F" w:rsidRDefault="00B918CB" w:rsidP="00B37DA6">
      <w:pPr>
        <w:pStyle w:val="Heading3"/>
        <w:ind w:hanging="360"/>
      </w:pPr>
      <w:bookmarkStart w:id="62" w:name="_Toc111103975"/>
      <w:r w:rsidRPr="00566C2F">
        <w:t>3.3.3. Các lệnh chuyển vị trong java</w:t>
      </w:r>
      <w:bookmarkEnd w:id="62"/>
    </w:p>
    <w:p w14:paraId="629B8411" w14:textId="77777777" w:rsidR="00B918CB" w:rsidRPr="00566C2F" w:rsidRDefault="00B918CB" w:rsidP="009B1F9D">
      <w:pPr>
        <w:jc w:val="both"/>
        <w:rPr>
          <w:b/>
        </w:rPr>
      </w:pPr>
      <w:r w:rsidRPr="00566C2F">
        <w:rPr>
          <w:b/>
        </w:rPr>
        <w:t>Câu lệnh break:</w:t>
      </w:r>
    </w:p>
    <w:p w14:paraId="032669E7" w14:textId="77777777" w:rsidR="00B918CB" w:rsidRPr="00566C2F" w:rsidRDefault="00B918CB" w:rsidP="009B1F9D">
      <w:pPr>
        <w:jc w:val="both"/>
      </w:pPr>
      <w:r w:rsidRPr="00566C2F">
        <w:t xml:space="preserve">Câu lệnh </w:t>
      </w:r>
      <w:r w:rsidRPr="00566C2F">
        <w:rPr>
          <w:i/>
        </w:rPr>
        <w:t>break</w:t>
      </w:r>
      <w:r w:rsidRPr="00566C2F">
        <w:t xml:space="preserve"> được sử dụng trong các khối được gắn nhãn, trong các chu trình</w:t>
      </w:r>
    </w:p>
    <w:p w14:paraId="73B981B4" w14:textId="77777777" w:rsidR="00B918CB" w:rsidRPr="00566C2F" w:rsidRDefault="00B918CB" w:rsidP="009B1F9D">
      <w:pPr>
        <w:jc w:val="both"/>
      </w:pPr>
      <w:r w:rsidRPr="00566C2F">
        <w:t>lặp (</w:t>
      </w:r>
      <w:r w:rsidRPr="00566C2F">
        <w:rPr>
          <w:i/>
        </w:rPr>
        <w:t>for, while, do-while</w:t>
      </w:r>
      <w:r w:rsidRPr="00566C2F">
        <w:t xml:space="preserve">) và câu lệnh </w:t>
      </w:r>
      <w:r w:rsidRPr="00566C2F">
        <w:rPr>
          <w:i/>
        </w:rPr>
        <w:t>switch</w:t>
      </w:r>
      <w:r w:rsidRPr="00566C2F">
        <w:t xml:space="preserve"> để chuyển điều khiển thực hiện chương</w:t>
      </w:r>
    </w:p>
    <w:p w14:paraId="2EB1DED7" w14:textId="77777777" w:rsidR="00B918CB" w:rsidRPr="00566C2F" w:rsidRDefault="00B918CB" w:rsidP="009B1F9D">
      <w:pPr>
        <w:jc w:val="both"/>
      </w:pPr>
      <w:r w:rsidRPr="00566C2F">
        <w:t>trình ra khỏi khối trong cùng chứa nó.</w:t>
      </w:r>
    </w:p>
    <w:p w14:paraId="78BE9FAA" w14:textId="77777777" w:rsidR="00B918CB" w:rsidRPr="00566C2F" w:rsidRDefault="00B918CB" w:rsidP="009B1F9D">
      <w:pPr>
        <w:pStyle w:val="ListParagraph"/>
        <w:numPr>
          <w:ilvl w:val="0"/>
          <w:numId w:val="22"/>
        </w:numPr>
        <w:jc w:val="both"/>
      </w:pPr>
      <w:r w:rsidRPr="00566C2F">
        <w:t>Trong gắn nhãn: phần còn lại của khối bị cho qua</w:t>
      </w:r>
    </w:p>
    <w:p w14:paraId="44003A7D" w14:textId="77777777" w:rsidR="00B918CB" w:rsidRPr="00566C2F" w:rsidRDefault="00B918CB" w:rsidP="009B1F9D">
      <w:pPr>
        <w:pStyle w:val="ListParagraph"/>
        <w:numPr>
          <w:ilvl w:val="0"/>
          <w:numId w:val="22"/>
        </w:numPr>
        <w:jc w:val="both"/>
      </w:pPr>
      <w:r w:rsidRPr="00566C2F">
        <w:lastRenderedPageBreak/>
        <w:t>Trong chu trình lặp: khi gặp lệnh break thì phần còn lại của thân chu trình được bỏ qua và kết thúc chu trình đó,</w:t>
      </w:r>
    </w:p>
    <w:p w14:paraId="57D09F75" w14:textId="77777777" w:rsidR="00B918CB" w:rsidRPr="00566C2F" w:rsidRDefault="00B918CB" w:rsidP="009B1F9D">
      <w:pPr>
        <w:pStyle w:val="ListParagraph"/>
        <w:numPr>
          <w:ilvl w:val="0"/>
          <w:numId w:val="22"/>
        </w:numPr>
        <w:jc w:val="both"/>
      </w:pPr>
      <w:r w:rsidRPr="00566C2F">
        <w:t>Trong lệnh switch: phần còn lại của lệnh switch bị bỏ qua và tiếp tục thực hiện lệnh đứng sau lệnh switch đó.</w:t>
      </w:r>
    </w:p>
    <w:p w14:paraId="7982215E" w14:textId="77777777" w:rsidR="00B918CB" w:rsidRPr="00566C2F" w:rsidRDefault="00B918CB" w:rsidP="009B1F9D">
      <w:pPr>
        <w:jc w:val="both"/>
      </w:pPr>
      <w:r w:rsidRPr="00566C2F">
        <w:t>Ví dụ:</w:t>
      </w:r>
    </w:p>
    <w:p w14:paraId="10471980" w14:textId="77777777" w:rsidR="00B918CB" w:rsidRPr="00566C2F" w:rsidRDefault="00B918CB" w:rsidP="009B1F9D">
      <w:pPr>
        <w:ind w:left="1440"/>
        <w:jc w:val="both"/>
        <w:rPr>
          <w:i/>
        </w:rPr>
      </w:pPr>
      <w:r w:rsidRPr="00566C2F">
        <w:rPr>
          <w:i/>
        </w:rPr>
        <w:t>public class BreakExample {</w:t>
      </w:r>
    </w:p>
    <w:p w14:paraId="12A9EAD7" w14:textId="77777777" w:rsidR="00B918CB" w:rsidRPr="00566C2F" w:rsidRDefault="00B918CB" w:rsidP="009B1F9D">
      <w:pPr>
        <w:ind w:left="1440"/>
        <w:jc w:val="both"/>
        <w:rPr>
          <w:i/>
        </w:rPr>
      </w:pPr>
      <w:r w:rsidRPr="00566C2F">
        <w:rPr>
          <w:i/>
        </w:rPr>
        <w:t xml:space="preserve">    public static void main(String[] args) {</w:t>
      </w:r>
    </w:p>
    <w:p w14:paraId="1BA2FB72" w14:textId="77777777" w:rsidR="00B918CB" w:rsidRPr="00566C2F" w:rsidRDefault="00B918CB" w:rsidP="009B1F9D">
      <w:pPr>
        <w:ind w:left="1440"/>
        <w:jc w:val="both"/>
        <w:rPr>
          <w:i/>
        </w:rPr>
      </w:pPr>
      <w:r w:rsidRPr="00566C2F">
        <w:rPr>
          <w:i/>
        </w:rPr>
        <w:t xml:space="preserve">        for (int i = 1; i &lt;= 10; i++) {</w:t>
      </w:r>
    </w:p>
    <w:p w14:paraId="569506E0" w14:textId="77777777" w:rsidR="00B918CB" w:rsidRPr="00566C2F" w:rsidRDefault="00B918CB" w:rsidP="009B1F9D">
      <w:pPr>
        <w:ind w:left="1440"/>
        <w:jc w:val="both"/>
        <w:rPr>
          <w:i/>
        </w:rPr>
      </w:pPr>
      <w:r w:rsidRPr="00566C2F">
        <w:rPr>
          <w:i/>
        </w:rPr>
        <w:t xml:space="preserve">            if (i == 5) {</w:t>
      </w:r>
    </w:p>
    <w:p w14:paraId="2E359DA3" w14:textId="77777777" w:rsidR="00B918CB" w:rsidRPr="00566C2F" w:rsidRDefault="00B918CB" w:rsidP="009B1F9D">
      <w:pPr>
        <w:ind w:left="1440"/>
        <w:jc w:val="both"/>
        <w:rPr>
          <w:i/>
        </w:rPr>
      </w:pPr>
      <w:r w:rsidRPr="00566C2F">
        <w:rPr>
          <w:i/>
        </w:rPr>
        <w:t xml:space="preserve">                break;</w:t>
      </w:r>
    </w:p>
    <w:p w14:paraId="59ED3D05" w14:textId="77777777" w:rsidR="00B918CB" w:rsidRPr="00566C2F" w:rsidRDefault="00B918CB" w:rsidP="009B1F9D">
      <w:pPr>
        <w:ind w:left="1440"/>
        <w:jc w:val="both"/>
        <w:rPr>
          <w:i/>
        </w:rPr>
      </w:pPr>
      <w:r w:rsidRPr="00566C2F">
        <w:rPr>
          <w:i/>
        </w:rPr>
        <w:t xml:space="preserve">            }</w:t>
      </w:r>
    </w:p>
    <w:p w14:paraId="7D4ADB9A" w14:textId="77777777" w:rsidR="00B918CB" w:rsidRPr="00566C2F" w:rsidRDefault="00B918CB" w:rsidP="009B1F9D">
      <w:pPr>
        <w:ind w:left="1440"/>
        <w:jc w:val="both"/>
        <w:rPr>
          <w:i/>
        </w:rPr>
      </w:pPr>
      <w:r w:rsidRPr="00566C2F">
        <w:rPr>
          <w:i/>
        </w:rPr>
        <w:t xml:space="preserve">            System.out.println(i);</w:t>
      </w:r>
    </w:p>
    <w:p w14:paraId="3BD7ADA3" w14:textId="77777777" w:rsidR="00B918CB" w:rsidRPr="00566C2F" w:rsidRDefault="00B918CB" w:rsidP="009B1F9D">
      <w:pPr>
        <w:ind w:left="1440"/>
        <w:jc w:val="both"/>
        <w:rPr>
          <w:i/>
        </w:rPr>
      </w:pPr>
      <w:r w:rsidRPr="00566C2F">
        <w:rPr>
          <w:i/>
        </w:rPr>
        <w:t xml:space="preserve">        }</w:t>
      </w:r>
    </w:p>
    <w:p w14:paraId="5C2D2872" w14:textId="77777777" w:rsidR="00B918CB" w:rsidRPr="00566C2F" w:rsidRDefault="00B918CB" w:rsidP="009B1F9D">
      <w:pPr>
        <w:ind w:left="1440"/>
        <w:jc w:val="both"/>
        <w:rPr>
          <w:i/>
        </w:rPr>
      </w:pPr>
      <w:r w:rsidRPr="00566C2F">
        <w:rPr>
          <w:i/>
        </w:rPr>
        <w:t xml:space="preserve">    }</w:t>
      </w:r>
    </w:p>
    <w:p w14:paraId="4B757C46" w14:textId="77777777" w:rsidR="00B918CB" w:rsidRPr="00566C2F" w:rsidRDefault="00B918CB" w:rsidP="009B1F9D">
      <w:pPr>
        <w:ind w:left="1440"/>
        <w:jc w:val="both"/>
      </w:pPr>
      <w:r w:rsidRPr="00566C2F">
        <w:rPr>
          <w:i/>
        </w:rPr>
        <w:t>}</w:t>
      </w:r>
      <w:r w:rsidRPr="00566C2F">
        <w:t xml:space="preserve"> </w:t>
      </w:r>
    </w:p>
    <w:p w14:paraId="752D619E" w14:textId="77777777" w:rsidR="00B918CB" w:rsidRPr="00566C2F" w:rsidRDefault="00B918CB" w:rsidP="009B1F9D">
      <w:pPr>
        <w:ind w:left="720"/>
        <w:jc w:val="both"/>
      </w:pPr>
      <w:r w:rsidRPr="00566C2F">
        <w:t>Kết quả:</w:t>
      </w:r>
    </w:p>
    <w:p w14:paraId="6906E295" w14:textId="77777777" w:rsidR="00B918CB" w:rsidRPr="00566C2F" w:rsidRDefault="00B918CB" w:rsidP="009B1F9D">
      <w:pPr>
        <w:ind w:left="144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1</w:t>
      </w:r>
    </w:p>
    <w:p w14:paraId="482F5574" w14:textId="77777777" w:rsidR="00B918CB" w:rsidRPr="00566C2F" w:rsidRDefault="00B918CB" w:rsidP="009B1F9D">
      <w:pPr>
        <w:ind w:left="144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2</w:t>
      </w:r>
    </w:p>
    <w:p w14:paraId="5AEE2F7C" w14:textId="77777777" w:rsidR="00B918CB" w:rsidRPr="00566C2F" w:rsidRDefault="00B918CB" w:rsidP="009B1F9D">
      <w:pPr>
        <w:ind w:left="144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3</w:t>
      </w:r>
    </w:p>
    <w:p w14:paraId="7EA09AE9" w14:textId="77777777" w:rsidR="00B918CB" w:rsidRPr="00566C2F" w:rsidRDefault="00B918CB" w:rsidP="009B1F9D">
      <w:pPr>
        <w:ind w:left="1440"/>
        <w:jc w:val="both"/>
        <w:rPr>
          <w:i/>
        </w:rPr>
      </w:pPr>
      <w:r w:rsidRPr="00566C2F">
        <w:rPr>
          <w:rFonts w:ascii="Consolas" w:eastAsia="Times New Roman" w:hAnsi="Consolas" w:cs="Times New Roman"/>
          <w:i/>
          <w:sz w:val="20"/>
          <w:szCs w:val="20"/>
        </w:rPr>
        <w:t>4</w:t>
      </w:r>
      <w:r w:rsidRPr="00566C2F">
        <w:rPr>
          <w:i/>
        </w:rPr>
        <w:t xml:space="preserve"> </w:t>
      </w:r>
    </w:p>
    <w:p w14:paraId="7263C7F0" w14:textId="77777777" w:rsidR="00B918CB" w:rsidRPr="00566C2F" w:rsidRDefault="00B918CB" w:rsidP="009B1F9D">
      <w:pPr>
        <w:jc w:val="both"/>
      </w:pPr>
      <w:r w:rsidRPr="00566C2F">
        <w:tab/>
        <w:t xml:space="preserve">Ví dụ sử dụng break với vòng lặp bên trong vòng lặp for khác: </w:t>
      </w:r>
    </w:p>
    <w:p w14:paraId="78FA4695" w14:textId="77777777" w:rsidR="00B918CB" w:rsidRPr="00566C2F" w:rsidRDefault="00B918CB" w:rsidP="009B1F9D">
      <w:pPr>
        <w:ind w:left="1440"/>
        <w:jc w:val="both"/>
        <w:rPr>
          <w:i/>
        </w:rPr>
      </w:pPr>
      <w:r w:rsidRPr="00566C2F">
        <w:rPr>
          <w:i/>
        </w:rPr>
        <w:t>public class BreakExample2 {</w:t>
      </w:r>
    </w:p>
    <w:p w14:paraId="3472C0D5" w14:textId="77777777" w:rsidR="00B918CB" w:rsidRPr="00566C2F" w:rsidRDefault="00B918CB" w:rsidP="009B1F9D">
      <w:pPr>
        <w:ind w:left="1440"/>
        <w:jc w:val="both"/>
        <w:rPr>
          <w:i/>
        </w:rPr>
      </w:pPr>
      <w:r w:rsidRPr="00566C2F">
        <w:rPr>
          <w:i/>
        </w:rPr>
        <w:t xml:space="preserve">    public static void main(String[] args) {</w:t>
      </w:r>
    </w:p>
    <w:p w14:paraId="315C8B37" w14:textId="77777777" w:rsidR="00B918CB" w:rsidRPr="00566C2F" w:rsidRDefault="00B918CB" w:rsidP="009B1F9D">
      <w:pPr>
        <w:ind w:left="1440"/>
        <w:jc w:val="both"/>
        <w:rPr>
          <w:i/>
        </w:rPr>
      </w:pPr>
      <w:r w:rsidRPr="00566C2F">
        <w:rPr>
          <w:i/>
        </w:rPr>
        <w:t xml:space="preserve">        for (int i = 1; i &lt;= 3; i++) {</w:t>
      </w:r>
    </w:p>
    <w:p w14:paraId="46557CAB" w14:textId="77777777" w:rsidR="00B918CB" w:rsidRPr="00566C2F" w:rsidRDefault="00B918CB" w:rsidP="009B1F9D">
      <w:pPr>
        <w:ind w:left="1440"/>
        <w:jc w:val="both"/>
        <w:rPr>
          <w:i/>
        </w:rPr>
      </w:pPr>
      <w:r w:rsidRPr="00566C2F">
        <w:rPr>
          <w:i/>
        </w:rPr>
        <w:t xml:space="preserve">            for (int j = 1; j &lt;= 3; j++) {</w:t>
      </w:r>
    </w:p>
    <w:p w14:paraId="589C9518" w14:textId="77777777" w:rsidR="00B918CB" w:rsidRPr="00566C2F" w:rsidRDefault="00B918CB" w:rsidP="009B1F9D">
      <w:pPr>
        <w:ind w:left="1440"/>
        <w:jc w:val="both"/>
        <w:rPr>
          <w:i/>
        </w:rPr>
      </w:pPr>
      <w:r w:rsidRPr="00566C2F">
        <w:rPr>
          <w:i/>
        </w:rPr>
        <w:t xml:space="preserve">                if (i == 2 &amp;&amp; j == 2) {</w:t>
      </w:r>
    </w:p>
    <w:p w14:paraId="0A10A5EB" w14:textId="77777777" w:rsidR="00B918CB" w:rsidRPr="00566C2F" w:rsidRDefault="00B918CB" w:rsidP="009B1F9D">
      <w:pPr>
        <w:ind w:left="1440"/>
        <w:jc w:val="both"/>
        <w:rPr>
          <w:i/>
        </w:rPr>
      </w:pPr>
      <w:r w:rsidRPr="00566C2F">
        <w:rPr>
          <w:i/>
        </w:rPr>
        <w:t xml:space="preserve">                    break;</w:t>
      </w:r>
    </w:p>
    <w:p w14:paraId="3BB9E6F0" w14:textId="77777777" w:rsidR="00B918CB" w:rsidRPr="00566C2F" w:rsidRDefault="00B918CB" w:rsidP="009B1F9D">
      <w:pPr>
        <w:ind w:left="1440"/>
        <w:jc w:val="both"/>
        <w:rPr>
          <w:i/>
        </w:rPr>
      </w:pPr>
      <w:r w:rsidRPr="00566C2F">
        <w:rPr>
          <w:i/>
        </w:rPr>
        <w:t xml:space="preserve">                }</w:t>
      </w:r>
    </w:p>
    <w:p w14:paraId="65DD525D" w14:textId="77777777" w:rsidR="00B918CB" w:rsidRPr="00566C2F" w:rsidRDefault="00B918CB" w:rsidP="009B1F9D">
      <w:pPr>
        <w:ind w:left="1440"/>
        <w:jc w:val="both"/>
        <w:rPr>
          <w:i/>
        </w:rPr>
      </w:pPr>
      <w:r w:rsidRPr="00566C2F">
        <w:rPr>
          <w:i/>
        </w:rPr>
        <w:t xml:space="preserve">                System.out.println(i + " " + j);</w:t>
      </w:r>
    </w:p>
    <w:p w14:paraId="76AD9711" w14:textId="77777777" w:rsidR="00B918CB" w:rsidRPr="00566C2F" w:rsidRDefault="00B918CB" w:rsidP="009B1F9D">
      <w:pPr>
        <w:ind w:left="1440"/>
        <w:jc w:val="both"/>
        <w:rPr>
          <w:i/>
        </w:rPr>
      </w:pPr>
      <w:r w:rsidRPr="00566C2F">
        <w:rPr>
          <w:i/>
        </w:rPr>
        <w:t xml:space="preserve">            }</w:t>
      </w:r>
    </w:p>
    <w:p w14:paraId="7C896CD8" w14:textId="77777777" w:rsidR="00B918CB" w:rsidRPr="00566C2F" w:rsidRDefault="00B918CB" w:rsidP="009B1F9D">
      <w:pPr>
        <w:ind w:left="1440"/>
        <w:jc w:val="both"/>
        <w:rPr>
          <w:i/>
        </w:rPr>
      </w:pPr>
      <w:r w:rsidRPr="00566C2F">
        <w:rPr>
          <w:i/>
        </w:rPr>
        <w:t xml:space="preserve">        }</w:t>
      </w:r>
    </w:p>
    <w:p w14:paraId="3F219C78" w14:textId="77777777" w:rsidR="00B918CB" w:rsidRPr="00566C2F" w:rsidRDefault="00B918CB" w:rsidP="009B1F9D">
      <w:pPr>
        <w:ind w:left="1440"/>
        <w:jc w:val="both"/>
        <w:rPr>
          <w:i/>
        </w:rPr>
      </w:pPr>
      <w:r w:rsidRPr="00566C2F">
        <w:rPr>
          <w:i/>
        </w:rPr>
        <w:t xml:space="preserve">    }</w:t>
      </w:r>
    </w:p>
    <w:p w14:paraId="077C8722" w14:textId="77777777" w:rsidR="00B918CB" w:rsidRPr="00566C2F" w:rsidRDefault="00B918CB" w:rsidP="009B1F9D">
      <w:pPr>
        <w:ind w:left="1440"/>
        <w:jc w:val="both"/>
        <w:rPr>
          <w:i/>
        </w:rPr>
      </w:pPr>
      <w:r w:rsidRPr="00566C2F">
        <w:rPr>
          <w:i/>
        </w:rPr>
        <w:lastRenderedPageBreak/>
        <w:t xml:space="preserve">} </w:t>
      </w:r>
    </w:p>
    <w:p w14:paraId="4F58C72B" w14:textId="77777777" w:rsidR="00B918CB" w:rsidRPr="00566C2F" w:rsidRDefault="00B918CB" w:rsidP="009B1F9D">
      <w:pPr>
        <w:ind w:left="720"/>
        <w:jc w:val="both"/>
      </w:pPr>
      <w:r w:rsidRPr="00566C2F">
        <w:t>Kết quả:</w:t>
      </w:r>
    </w:p>
    <w:p w14:paraId="1BDD8FB8"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1 1</w:t>
      </w:r>
    </w:p>
    <w:p w14:paraId="1DDF4A2E"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1 2</w:t>
      </w:r>
    </w:p>
    <w:p w14:paraId="1A2D935D"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1 3</w:t>
      </w:r>
    </w:p>
    <w:p w14:paraId="617B29A7"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2 1</w:t>
      </w:r>
    </w:p>
    <w:p w14:paraId="4CF9E7D3"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3 1</w:t>
      </w:r>
    </w:p>
    <w:p w14:paraId="2A3F62AB"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3 2</w:t>
      </w:r>
    </w:p>
    <w:p w14:paraId="5CB90BDE"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 xml:space="preserve">3 3 </w:t>
      </w:r>
    </w:p>
    <w:p w14:paraId="42092402" w14:textId="77777777" w:rsidR="00B918CB" w:rsidRPr="00566C2F" w:rsidRDefault="00B918CB" w:rsidP="009B1F9D">
      <w:pPr>
        <w:jc w:val="both"/>
        <w:rPr>
          <w:b/>
        </w:rPr>
      </w:pPr>
      <w:r w:rsidRPr="00566C2F">
        <w:rPr>
          <w:b/>
        </w:rPr>
        <w:t xml:space="preserve">Câu lệnh continue </w:t>
      </w:r>
    </w:p>
    <w:p w14:paraId="73B72AD4" w14:textId="77777777" w:rsidR="00B918CB" w:rsidRPr="00566C2F" w:rsidRDefault="00B918CB" w:rsidP="009B1F9D">
      <w:pPr>
        <w:jc w:val="both"/>
      </w:pPr>
      <w:r w:rsidRPr="00566C2F">
        <w:t>Câu lệnh continue được sử dụng trong các chu trình lặp for, while, do-while để dừng sự thực hiện của lần lặp hiện thời và bắt đầu lặp lại lần tiếp theo nếu điều kiện lặp còn thoả mãn (</w:t>
      </w:r>
      <w:r w:rsidRPr="00566C2F">
        <w:rPr>
          <w:i/>
        </w:rPr>
        <w:t>true</w:t>
      </w:r>
      <w:r w:rsidRPr="00566C2F">
        <w:t xml:space="preserve">). </w:t>
      </w:r>
    </w:p>
    <w:p w14:paraId="54F2F981" w14:textId="77777777" w:rsidR="00B918CB" w:rsidRPr="00566C2F" w:rsidRDefault="00B918CB" w:rsidP="009B1F9D">
      <w:pPr>
        <w:jc w:val="both"/>
      </w:pPr>
      <w:r w:rsidRPr="00566C2F">
        <w:t>Ví dụ sử dụng Continue trong java với vòng lặp for:</w:t>
      </w:r>
    </w:p>
    <w:p w14:paraId="085AB8B0" w14:textId="77777777" w:rsidR="00B918CB" w:rsidRPr="00566C2F" w:rsidRDefault="00B918CB" w:rsidP="009B1F9D">
      <w:pPr>
        <w:ind w:left="1440"/>
        <w:jc w:val="both"/>
        <w:rPr>
          <w:i/>
        </w:rPr>
      </w:pPr>
      <w:r w:rsidRPr="00566C2F">
        <w:rPr>
          <w:i/>
        </w:rPr>
        <w:t>public class ContinueExample {</w:t>
      </w:r>
    </w:p>
    <w:p w14:paraId="1B6BDDDB" w14:textId="77777777" w:rsidR="00B918CB" w:rsidRPr="00566C2F" w:rsidRDefault="00B918CB" w:rsidP="009B1F9D">
      <w:pPr>
        <w:ind w:left="1440"/>
        <w:jc w:val="both"/>
        <w:rPr>
          <w:i/>
        </w:rPr>
      </w:pPr>
      <w:r w:rsidRPr="00566C2F">
        <w:rPr>
          <w:i/>
        </w:rPr>
        <w:t xml:space="preserve">    public static void main(String[] args) {</w:t>
      </w:r>
    </w:p>
    <w:p w14:paraId="142ACA97" w14:textId="77777777" w:rsidR="00B918CB" w:rsidRPr="00566C2F" w:rsidRDefault="00B918CB" w:rsidP="009B1F9D">
      <w:pPr>
        <w:ind w:left="1440"/>
        <w:jc w:val="both"/>
        <w:rPr>
          <w:i/>
        </w:rPr>
      </w:pPr>
      <w:r w:rsidRPr="00566C2F">
        <w:rPr>
          <w:i/>
        </w:rPr>
        <w:t xml:space="preserve">        for (int i = 1; i &lt;= 10; i++) {</w:t>
      </w:r>
    </w:p>
    <w:p w14:paraId="48AAC6E4" w14:textId="77777777" w:rsidR="00B918CB" w:rsidRPr="00566C2F" w:rsidRDefault="00B918CB" w:rsidP="009B1F9D">
      <w:pPr>
        <w:ind w:left="1440"/>
        <w:jc w:val="both"/>
        <w:rPr>
          <w:i/>
        </w:rPr>
      </w:pPr>
      <w:r w:rsidRPr="00566C2F">
        <w:rPr>
          <w:i/>
        </w:rPr>
        <w:t xml:space="preserve">            if (i == 5) {</w:t>
      </w:r>
    </w:p>
    <w:p w14:paraId="5A9CEFF8" w14:textId="77777777" w:rsidR="00B918CB" w:rsidRPr="00566C2F" w:rsidRDefault="00B918CB" w:rsidP="009B1F9D">
      <w:pPr>
        <w:ind w:left="1440"/>
        <w:jc w:val="both"/>
        <w:rPr>
          <w:i/>
        </w:rPr>
      </w:pPr>
      <w:r w:rsidRPr="00566C2F">
        <w:rPr>
          <w:i/>
        </w:rPr>
        <w:t xml:space="preserve">                continue;</w:t>
      </w:r>
    </w:p>
    <w:p w14:paraId="51AEE073" w14:textId="77777777" w:rsidR="00B918CB" w:rsidRPr="00566C2F" w:rsidRDefault="00B918CB" w:rsidP="009B1F9D">
      <w:pPr>
        <w:ind w:left="1440"/>
        <w:jc w:val="both"/>
        <w:rPr>
          <w:i/>
        </w:rPr>
      </w:pPr>
      <w:r w:rsidRPr="00566C2F">
        <w:rPr>
          <w:i/>
        </w:rPr>
        <w:t xml:space="preserve">            }</w:t>
      </w:r>
    </w:p>
    <w:p w14:paraId="3CE57012" w14:textId="77777777" w:rsidR="00B918CB" w:rsidRPr="00566C2F" w:rsidRDefault="00B918CB" w:rsidP="009B1F9D">
      <w:pPr>
        <w:ind w:left="1440"/>
        <w:jc w:val="both"/>
        <w:rPr>
          <w:i/>
        </w:rPr>
      </w:pPr>
      <w:r w:rsidRPr="00566C2F">
        <w:rPr>
          <w:i/>
        </w:rPr>
        <w:t xml:space="preserve">            // Khi i == 5 thì không in i = 5 ra màn hình</w:t>
      </w:r>
    </w:p>
    <w:p w14:paraId="490949A4" w14:textId="77777777" w:rsidR="00B918CB" w:rsidRPr="00566C2F" w:rsidRDefault="00B918CB" w:rsidP="009B1F9D">
      <w:pPr>
        <w:ind w:left="1440"/>
        <w:jc w:val="both"/>
        <w:rPr>
          <w:i/>
        </w:rPr>
      </w:pPr>
      <w:r w:rsidRPr="00566C2F">
        <w:rPr>
          <w:i/>
        </w:rPr>
        <w:t xml:space="preserve">            System.out.println(i);</w:t>
      </w:r>
    </w:p>
    <w:p w14:paraId="045AF006" w14:textId="77777777" w:rsidR="00B918CB" w:rsidRPr="00566C2F" w:rsidRDefault="00B918CB" w:rsidP="009B1F9D">
      <w:pPr>
        <w:ind w:left="1440"/>
        <w:jc w:val="both"/>
        <w:rPr>
          <w:i/>
        </w:rPr>
      </w:pPr>
      <w:r w:rsidRPr="00566C2F">
        <w:rPr>
          <w:i/>
        </w:rPr>
        <w:t xml:space="preserve">        }</w:t>
      </w:r>
    </w:p>
    <w:p w14:paraId="2FB6C8AF" w14:textId="77777777" w:rsidR="00B918CB" w:rsidRPr="00566C2F" w:rsidRDefault="00B918CB" w:rsidP="009B1F9D">
      <w:pPr>
        <w:ind w:left="1440"/>
        <w:jc w:val="both"/>
        <w:rPr>
          <w:i/>
        </w:rPr>
      </w:pPr>
      <w:r w:rsidRPr="00566C2F">
        <w:rPr>
          <w:i/>
        </w:rPr>
        <w:t xml:space="preserve">    }</w:t>
      </w:r>
    </w:p>
    <w:p w14:paraId="123DA563" w14:textId="77777777" w:rsidR="00B918CB" w:rsidRPr="00566C2F" w:rsidRDefault="00B918CB" w:rsidP="009B1F9D">
      <w:pPr>
        <w:ind w:left="1440"/>
        <w:jc w:val="both"/>
      </w:pPr>
      <w:r w:rsidRPr="00566C2F">
        <w:rPr>
          <w:i/>
        </w:rPr>
        <w:t>}</w:t>
      </w:r>
      <w:r w:rsidRPr="00566C2F">
        <w:t xml:space="preserve"> </w:t>
      </w:r>
    </w:p>
    <w:p w14:paraId="61FE8933" w14:textId="77777777" w:rsidR="00B918CB" w:rsidRPr="00566C2F" w:rsidRDefault="00B918CB" w:rsidP="009B1F9D">
      <w:pPr>
        <w:ind w:left="720"/>
        <w:jc w:val="both"/>
      </w:pPr>
      <w:r w:rsidRPr="00566C2F">
        <w:t>Kết quả:</w:t>
      </w:r>
    </w:p>
    <w:p w14:paraId="7CE2593E"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1</w:t>
      </w:r>
    </w:p>
    <w:p w14:paraId="1286990F"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2</w:t>
      </w:r>
    </w:p>
    <w:p w14:paraId="50AA9FE7"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3</w:t>
      </w:r>
    </w:p>
    <w:p w14:paraId="3CC53763"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4</w:t>
      </w:r>
    </w:p>
    <w:p w14:paraId="74EA9BF7"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6</w:t>
      </w:r>
    </w:p>
    <w:p w14:paraId="676E4C1D"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7</w:t>
      </w:r>
    </w:p>
    <w:p w14:paraId="0D6AD845"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8</w:t>
      </w:r>
    </w:p>
    <w:p w14:paraId="56F7797A"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9</w:t>
      </w:r>
    </w:p>
    <w:p w14:paraId="6EFC0FD0"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lastRenderedPageBreak/>
        <w:t xml:space="preserve">10 </w:t>
      </w:r>
    </w:p>
    <w:p w14:paraId="56F79E3D" w14:textId="77777777" w:rsidR="00B918CB" w:rsidRPr="00566C2F" w:rsidRDefault="00B918CB" w:rsidP="009B1F9D">
      <w:pPr>
        <w:jc w:val="both"/>
      </w:pPr>
      <w:r w:rsidRPr="00566C2F">
        <w:tab/>
        <w:t xml:space="preserve">Ví dụ sử dụng Continue với vòng lặp bên trong vòng lặp for khác: </w:t>
      </w:r>
    </w:p>
    <w:p w14:paraId="747E77C7" w14:textId="77777777" w:rsidR="00B918CB" w:rsidRPr="00566C2F" w:rsidRDefault="00B918CB" w:rsidP="009B1F9D">
      <w:pPr>
        <w:ind w:left="1440"/>
        <w:jc w:val="both"/>
        <w:rPr>
          <w:i/>
        </w:rPr>
      </w:pPr>
      <w:r w:rsidRPr="00566C2F">
        <w:rPr>
          <w:i/>
        </w:rPr>
        <w:t>public class ContinueExample2 {</w:t>
      </w:r>
    </w:p>
    <w:p w14:paraId="32C60388" w14:textId="77777777" w:rsidR="00B918CB" w:rsidRPr="00566C2F" w:rsidRDefault="00B918CB" w:rsidP="009B1F9D">
      <w:pPr>
        <w:ind w:left="1440"/>
        <w:jc w:val="both"/>
        <w:rPr>
          <w:i/>
        </w:rPr>
      </w:pPr>
      <w:r w:rsidRPr="00566C2F">
        <w:rPr>
          <w:i/>
        </w:rPr>
        <w:t xml:space="preserve">    public static void main(String[] args) {</w:t>
      </w:r>
    </w:p>
    <w:p w14:paraId="71824428" w14:textId="77777777" w:rsidR="00B918CB" w:rsidRPr="00566C2F" w:rsidRDefault="00B918CB" w:rsidP="009B1F9D">
      <w:pPr>
        <w:ind w:left="1440"/>
        <w:jc w:val="both"/>
        <w:rPr>
          <w:i/>
        </w:rPr>
      </w:pPr>
      <w:r w:rsidRPr="00566C2F">
        <w:rPr>
          <w:i/>
        </w:rPr>
        <w:t xml:space="preserve">        for (int i = 1; i &lt;= 3; i++) {</w:t>
      </w:r>
    </w:p>
    <w:p w14:paraId="2D7DA4E0" w14:textId="77777777" w:rsidR="00B918CB" w:rsidRPr="00566C2F" w:rsidRDefault="00B918CB" w:rsidP="009B1F9D">
      <w:pPr>
        <w:ind w:left="1440"/>
        <w:jc w:val="both"/>
        <w:rPr>
          <w:i/>
        </w:rPr>
      </w:pPr>
      <w:r w:rsidRPr="00566C2F">
        <w:rPr>
          <w:i/>
        </w:rPr>
        <w:t xml:space="preserve">            for (int j = 1; j &lt;= 3; j++) {</w:t>
      </w:r>
    </w:p>
    <w:p w14:paraId="482AE00B" w14:textId="77777777" w:rsidR="00B918CB" w:rsidRPr="00566C2F" w:rsidRDefault="00B918CB" w:rsidP="009B1F9D">
      <w:pPr>
        <w:ind w:left="1440"/>
        <w:jc w:val="both"/>
        <w:rPr>
          <w:i/>
        </w:rPr>
      </w:pPr>
      <w:r w:rsidRPr="00566C2F">
        <w:rPr>
          <w:i/>
        </w:rPr>
        <w:t xml:space="preserve">                if (i == 2 &amp;&amp; j == 2) {</w:t>
      </w:r>
    </w:p>
    <w:p w14:paraId="2FE1E874" w14:textId="77777777" w:rsidR="00B918CB" w:rsidRPr="00566C2F" w:rsidRDefault="00B918CB" w:rsidP="009B1F9D">
      <w:pPr>
        <w:ind w:left="1440"/>
        <w:jc w:val="both"/>
        <w:rPr>
          <w:i/>
        </w:rPr>
      </w:pPr>
      <w:r w:rsidRPr="00566C2F">
        <w:rPr>
          <w:i/>
        </w:rPr>
        <w:t xml:space="preserve">                    continue;</w:t>
      </w:r>
    </w:p>
    <w:p w14:paraId="089F778C" w14:textId="77777777" w:rsidR="00B918CB" w:rsidRPr="00566C2F" w:rsidRDefault="00B918CB" w:rsidP="009B1F9D">
      <w:pPr>
        <w:ind w:left="1440"/>
        <w:jc w:val="both"/>
        <w:rPr>
          <w:i/>
        </w:rPr>
      </w:pPr>
      <w:r w:rsidRPr="00566C2F">
        <w:rPr>
          <w:i/>
        </w:rPr>
        <w:t xml:space="preserve">                }</w:t>
      </w:r>
    </w:p>
    <w:p w14:paraId="68B9DB52" w14:textId="77777777" w:rsidR="00B918CB" w:rsidRPr="00566C2F" w:rsidRDefault="00B918CB" w:rsidP="009B1F9D">
      <w:pPr>
        <w:ind w:left="1440"/>
        <w:jc w:val="both"/>
        <w:rPr>
          <w:i/>
        </w:rPr>
      </w:pPr>
      <w:r w:rsidRPr="00566C2F">
        <w:rPr>
          <w:i/>
        </w:rPr>
        <w:t xml:space="preserve">                // Không in trường hợp i=2 và j=2 ra màn hình</w:t>
      </w:r>
    </w:p>
    <w:p w14:paraId="3D1FD219" w14:textId="77777777" w:rsidR="00B918CB" w:rsidRPr="00566C2F" w:rsidRDefault="00B918CB" w:rsidP="009B1F9D">
      <w:pPr>
        <w:ind w:left="1440"/>
        <w:jc w:val="both"/>
        <w:rPr>
          <w:i/>
        </w:rPr>
      </w:pPr>
      <w:r w:rsidRPr="00566C2F">
        <w:rPr>
          <w:i/>
        </w:rPr>
        <w:t xml:space="preserve">                System.out.println(i + " " + j);</w:t>
      </w:r>
    </w:p>
    <w:p w14:paraId="08CBE5D9" w14:textId="77777777" w:rsidR="00B918CB" w:rsidRPr="00566C2F" w:rsidRDefault="00B918CB" w:rsidP="009B1F9D">
      <w:pPr>
        <w:ind w:left="1440"/>
        <w:jc w:val="both"/>
        <w:rPr>
          <w:i/>
        </w:rPr>
      </w:pPr>
      <w:r w:rsidRPr="00566C2F">
        <w:rPr>
          <w:i/>
        </w:rPr>
        <w:t xml:space="preserve">            }</w:t>
      </w:r>
    </w:p>
    <w:p w14:paraId="113D645E" w14:textId="77777777" w:rsidR="00B918CB" w:rsidRPr="00566C2F" w:rsidRDefault="00B918CB" w:rsidP="009B1F9D">
      <w:pPr>
        <w:ind w:left="1440"/>
        <w:jc w:val="both"/>
        <w:rPr>
          <w:i/>
        </w:rPr>
      </w:pPr>
      <w:r w:rsidRPr="00566C2F">
        <w:rPr>
          <w:i/>
        </w:rPr>
        <w:t xml:space="preserve">        }</w:t>
      </w:r>
    </w:p>
    <w:p w14:paraId="7B4015E7" w14:textId="77777777" w:rsidR="00B918CB" w:rsidRPr="00566C2F" w:rsidRDefault="00B918CB" w:rsidP="009B1F9D">
      <w:pPr>
        <w:ind w:left="1440"/>
        <w:jc w:val="both"/>
        <w:rPr>
          <w:i/>
        </w:rPr>
      </w:pPr>
      <w:r w:rsidRPr="00566C2F">
        <w:rPr>
          <w:i/>
        </w:rPr>
        <w:t xml:space="preserve">    }</w:t>
      </w:r>
    </w:p>
    <w:p w14:paraId="6495421E" w14:textId="77777777" w:rsidR="00B918CB" w:rsidRPr="00566C2F" w:rsidRDefault="00B918CB" w:rsidP="009B1F9D">
      <w:pPr>
        <w:ind w:left="1440"/>
        <w:jc w:val="both"/>
        <w:rPr>
          <w:i/>
        </w:rPr>
      </w:pPr>
      <w:r w:rsidRPr="00566C2F">
        <w:rPr>
          <w:i/>
        </w:rPr>
        <w:t xml:space="preserve">} </w:t>
      </w:r>
    </w:p>
    <w:p w14:paraId="4D1654D6" w14:textId="77777777" w:rsidR="00B918CB" w:rsidRPr="00566C2F" w:rsidRDefault="00B918CB" w:rsidP="009B1F9D">
      <w:pPr>
        <w:ind w:left="720"/>
        <w:jc w:val="both"/>
      </w:pPr>
      <w:r w:rsidRPr="00566C2F">
        <w:t>Kết quả:</w:t>
      </w:r>
    </w:p>
    <w:p w14:paraId="6CC16AB5"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1 1</w:t>
      </w:r>
    </w:p>
    <w:p w14:paraId="5327A135"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1 2</w:t>
      </w:r>
    </w:p>
    <w:p w14:paraId="3260470C"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1 3</w:t>
      </w:r>
    </w:p>
    <w:p w14:paraId="32925434"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2 1</w:t>
      </w:r>
    </w:p>
    <w:p w14:paraId="32B51540"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2 3</w:t>
      </w:r>
    </w:p>
    <w:p w14:paraId="67FD013A"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3 1</w:t>
      </w:r>
    </w:p>
    <w:p w14:paraId="70250B1F"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3 2</w:t>
      </w:r>
    </w:p>
    <w:p w14:paraId="5828AA88" w14:textId="77777777" w:rsidR="00B918CB" w:rsidRPr="00566C2F" w:rsidRDefault="00B918CB" w:rsidP="009B1F9D">
      <w:pPr>
        <w:ind w:left="2160"/>
        <w:jc w:val="both"/>
        <w:rPr>
          <w:rFonts w:ascii="Consolas" w:eastAsia="Times New Roman" w:hAnsi="Consolas" w:cs="Times New Roman"/>
          <w:i/>
          <w:sz w:val="20"/>
          <w:szCs w:val="20"/>
        </w:rPr>
      </w:pPr>
      <w:r w:rsidRPr="00566C2F">
        <w:rPr>
          <w:rFonts w:ascii="Consolas" w:eastAsia="Times New Roman" w:hAnsi="Consolas" w:cs="Times New Roman"/>
          <w:i/>
          <w:sz w:val="20"/>
          <w:szCs w:val="20"/>
        </w:rPr>
        <w:t xml:space="preserve">3 3 </w:t>
      </w:r>
    </w:p>
    <w:p w14:paraId="2B23106E" w14:textId="77777777" w:rsidR="00B918CB" w:rsidRPr="00566C2F" w:rsidRDefault="00B918CB" w:rsidP="009B1F9D">
      <w:pPr>
        <w:jc w:val="both"/>
        <w:rPr>
          <w:b/>
        </w:rPr>
      </w:pPr>
      <w:r w:rsidRPr="00566C2F">
        <w:rPr>
          <w:b/>
        </w:rPr>
        <w:t>Câu lệnh return</w:t>
      </w:r>
    </w:p>
    <w:p w14:paraId="7B3A0A73" w14:textId="77777777" w:rsidR="00B918CB" w:rsidRPr="00566C2F" w:rsidRDefault="00B918CB" w:rsidP="009B1F9D">
      <w:pPr>
        <w:jc w:val="both"/>
      </w:pPr>
      <w:r w:rsidRPr="00566C2F">
        <w:tab/>
        <w:t xml:space="preserve">Câu lệnh return được sử dụng để kết thúc thực hiện của hàm hiện thời và chuyển điều khiển chương trình về lại sau lời gọi hàm đó.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3D790A" w:rsidRPr="00566C2F" w14:paraId="7318DE36" w14:textId="77777777" w:rsidTr="00215011">
        <w:tc>
          <w:tcPr>
            <w:tcW w:w="3000" w:type="dxa"/>
            <w:tcBorders>
              <w:top w:val="single" w:sz="4" w:space="0" w:color="auto"/>
              <w:left w:val="single" w:sz="4" w:space="0" w:color="auto"/>
              <w:bottom w:val="single" w:sz="4" w:space="0" w:color="auto"/>
              <w:right w:val="single" w:sz="4" w:space="0" w:color="auto"/>
            </w:tcBorders>
            <w:vAlign w:val="center"/>
            <w:hideMark/>
          </w:tcPr>
          <w:p w14:paraId="7CAFCA58" w14:textId="77777777" w:rsidR="00B918CB" w:rsidRPr="00566C2F" w:rsidRDefault="00B918CB" w:rsidP="009B1F9D">
            <w:pPr>
              <w:jc w:val="both"/>
              <w:rPr>
                <w:rFonts w:eastAsia="Times New Roman" w:cs="Times New Roman"/>
                <w:sz w:val="24"/>
                <w:szCs w:val="24"/>
              </w:rPr>
            </w:pPr>
            <w:r w:rsidRPr="00566C2F">
              <w:rPr>
                <w:rFonts w:eastAsia="Times New Roman" w:cs="Times New Roman"/>
                <w:szCs w:val="26"/>
              </w:rPr>
              <w:t xml:space="preserve">Dạng lệnh return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EF299CF" w14:textId="77777777" w:rsidR="00B918CB" w:rsidRPr="00566C2F" w:rsidRDefault="00B918CB" w:rsidP="009B1F9D">
            <w:pPr>
              <w:jc w:val="both"/>
              <w:rPr>
                <w:rFonts w:eastAsia="Times New Roman" w:cs="Times New Roman"/>
                <w:sz w:val="24"/>
                <w:szCs w:val="24"/>
              </w:rPr>
            </w:pPr>
            <w:r w:rsidRPr="00566C2F">
              <w:rPr>
                <w:rFonts w:eastAsia="Times New Roman" w:cs="Times New Roman"/>
                <w:szCs w:val="26"/>
              </w:rPr>
              <w:t xml:space="preserve">Hàm khai báo void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C03A68A" w14:textId="77777777" w:rsidR="00B918CB" w:rsidRPr="00566C2F" w:rsidRDefault="00B918CB" w:rsidP="009B1F9D">
            <w:pPr>
              <w:jc w:val="both"/>
              <w:rPr>
                <w:rFonts w:eastAsia="Times New Roman" w:cs="Times New Roman"/>
                <w:sz w:val="24"/>
                <w:szCs w:val="24"/>
              </w:rPr>
            </w:pPr>
            <w:r w:rsidRPr="00566C2F">
              <w:rPr>
                <w:rFonts w:eastAsia="Times New Roman" w:cs="Times New Roman"/>
                <w:szCs w:val="26"/>
              </w:rPr>
              <w:t>Hàm có kiểu trả lại khác void</w:t>
            </w:r>
          </w:p>
        </w:tc>
      </w:tr>
      <w:tr w:rsidR="003D790A" w:rsidRPr="00566C2F" w14:paraId="026EB8BA" w14:textId="77777777" w:rsidTr="00215011">
        <w:tc>
          <w:tcPr>
            <w:tcW w:w="3000" w:type="dxa"/>
            <w:tcBorders>
              <w:top w:val="single" w:sz="4" w:space="0" w:color="auto"/>
              <w:left w:val="single" w:sz="4" w:space="0" w:color="auto"/>
              <w:bottom w:val="single" w:sz="4" w:space="0" w:color="auto"/>
              <w:right w:val="single" w:sz="4" w:space="0" w:color="auto"/>
            </w:tcBorders>
            <w:vAlign w:val="center"/>
            <w:hideMark/>
          </w:tcPr>
          <w:p w14:paraId="1C11B4E8" w14:textId="77777777" w:rsidR="00B918CB" w:rsidRPr="00566C2F" w:rsidRDefault="00B918CB" w:rsidP="009B1F9D">
            <w:pPr>
              <w:jc w:val="both"/>
              <w:rPr>
                <w:rFonts w:eastAsia="Times New Roman" w:cs="Times New Roman"/>
                <w:sz w:val="24"/>
                <w:szCs w:val="24"/>
              </w:rPr>
            </w:pPr>
            <w:r w:rsidRPr="00566C2F">
              <w:rPr>
                <w:rFonts w:eastAsia="Times New Roman" w:cs="Times New Roman"/>
                <w:szCs w:val="26"/>
              </w:rPr>
              <w:t xml:space="preserve">return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E55E259" w14:textId="77777777" w:rsidR="00B918CB" w:rsidRPr="00566C2F" w:rsidRDefault="00B918CB" w:rsidP="009B1F9D">
            <w:pPr>
              <w:jc w:val="both"/>
              <w:rPr>
                <w:rFonts w:eastAsia="Times New Roman" w:cs="Times New Roman"/>
                <w:sz w:val="24"/>
                <w:szCs w:val="24"/>
              </w:rPr>
            </w:pPr>
            <w:r w:rsidRPr="00566C2F">
              <w:rPr>
                <w:rFonts w:eastAsia="Times New Roman" w:cs="Times New Roman"/>
                <w:szCs w:val="26"/>
              </w:rPr>
              <w:t xml:space="preserve">Tùy chọn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FD967C4" w14:textId="77777777" w:rsidR="00B918CB" w:rsidRPr="00566C2F" w:rsidRDefault="00B918CB" w:rsidP="009B1F9D">
            <w:pPr>
              <w:jc w:val="both"/>
              <w:rPr>
                <w:rFonts w:eastAsia="Times New Roman" w:cs="Times New Roman"/>
                <w:sz w:val="24"/>
                <w:szCs w:val="24"/>
              </w:rPr>
            </w:pPr>
            <w:r w:rsidRPr="00566C2F">
              <w:rPr>
                <w:rFonts w:eastAsia="Times New Roman" w:cs="Times New Roman"/>
                <w:szCs w:val="26"/>
              </w:rPr>
              <w:t>Không cho phép</w:t>
            </w:r>
          </w:p>
        </w:tc>
      </w:tr>
      <w:tr w:rsidR="00B918CB" w:rsidRPr="00566C2F" w14:paraId="5BB282F7" w14:textId="77777777" w:rsidTr="00215011">
        <w:tc>
          <w:tcPr>
            <w:tcW w:w="3000" w:type="dxa"/>
            <w:tcBorders>
              <w:top w:val="single" w:sz="4" w:space="0" w:color="auto"/>
              <w:left w:val="single" w:sz="4" w:space="0" w:color="auto"/>
              <w:bottom w:val="single" w:sz="4" w:space="0" w:color="auto"/>
              <w:right w:val="single" w:sz="4" w:space="0" w:color="auto"/>
            </w:tcBorders>
            <w:vAlign w:val="center"/>
            <w:hideMark/>
          </w:tcPr>
          <w:p w14:paraId="6CB1680C" w14:textId="77777777" w:rsidR="00B918CB" w:rsidRPr="00566C2F" w:rsidRDefault="00B918CB" w:rsidP="009B1F9D">
            <w:pPr>
              <w:jc w:val="both"/>
              <w:rPr>
                <w:rFonts w:eastAsia="Times New Roman" w:cs="Times New Roman"/>
                <w:sz w:val="24"/>
                <w:szCs w:val="24"/>
              </w:rPr>
            </w:pPr>
            <w:r w:rsidRPr="00566C2F">
              <w:rPr>
                <w:rFonts w:eastAsia="Times New Roman" w:cs="Times New Roman"/>
                <w:szCs w:val="26"/>
              </w:rPr>
              <w:t xml:space="preserve">return &lt;Biểu thức&gt;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CF18234" w14:textId="77777777" w:rsidR="00B918CB" w:rsidRPr="00566C2F" w:rsidRDefault="00B918CB" w:rsidP="009B1F9D">
            <w:pPr>
              <w:jc w:val="both"/>
              <w:rPr>
                <w:rFonts w:eastAsia="Times New Roman" w:cs="Times New Roman"/>
                <w:sz w:val="24"/>
                <w:szCs w:val="24"/>
              </w:rPr>
            </w:pPr>
            <w:r w:rsidRPr="00566C2F">
              <w:rPr>
                <w:rFonts w:eastAsia="Times New Roman" w:cs="Times New Roman"/>
                <w:szCs w:val="26"/>
              </w:rPr>
              <w:t xml:space="preserve">Không cho phép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81D00C0" w14:textId="77777777" w:rsidR="00B918CB" w:rsidRPr="00566C2F" w:rsidRDefault="00B918CB" w:rsidP="009B1F9D">
            <w:pPr>
              <w:jc w:val="both"/>
              <w:rPr>
                <w:rFonts w:eastAsia="Times New Roman" w:cs="Times New Roman"/>
                <w:sz w:val="24"/>
                <w:szCs w:val="24"/>
              </w:rPr>
            </w:pPr>
            <w:r w:rsidRPr="00566C2F">
              <w:rPr>
                <w:rFonts w:eastAsia="Times New Roman" w:cs="Times New Roman"/>
                <w:szCs w:val="26"/>
              </w:rPr>
              <w:t>Bắt buộc</w:t>
            </w:r>
          </w:p>
        </w:tc>
      </w:tr>
    </w:tbl>
    <w:p w14:paraId="6A5726ED" w14:textId="77777777" w:rsidR="00B918CB" w:rsidRPr="00566C2F" w:rsidRDefault="00B918CB" w:rsidP="00864E0C">
      <w:pPr>
        <w:ind w:firstLine="0"/>
        <w:jc w:val="both"/>
        <w:rPr>
          <w:rFonts w:cs="Times New Roman"/>
          <w:sz w:val="28"/>
          <w:szCs w:val="32"/>
        </w:rPr>
      </w:pPr>
    </w:p>
    <w:p w14:paraId="2C7D5333" w14:textId="77777777" w:rsidR="002E1FB9" w:rsidRPr="00566C2F" w:rsidRDefault="002E1FB9" w:rsidP="009B1F9D">
      <w:pPr>
        <w:pStyle w:val="Heading2"/>
        <w:spacing w:before="0"/>
        <w:rPr>
          <w:color w:val="auto"/>
        </w:rPr>
      </w:pPr>
      <w:bookmarkStart w:id="63" w:name="_Toc111103976"/>
      <w:r w:rsidRPr="00566C2F">
        <w:rPr>
          <w:color w:val="auto"/>
        </w:rPr>
        <w:t>3.4. Ngoại lệ và xử lý ngoại lệ</w:t>
      </w:r>
      <w:bookmarkEnd w:id="63"/>
    </w:p>
    <w:p w14:paraId="5EEDA417" w14:textId="79B557DD" w:rsidR="002E1FB9" w:rsidRPr="00566C2F" w:rsidRDefault="002E1FB9" w:rsidP="009B1F9D">
      <w:pPr>
        <w:jc w:val="both"/>
        <w:rPr>
          <w:rFonts w:cs="Times New Roman"/>
          <w:szCs w:val="32"/>
        </w:rPr>
      </w:pPr>
      <w:r w:rsidRPr="00566C2F">
        <w:rPr>
          <w:rFonts w:cs="Times New Roman"/>
          <w:szCs w:val="32"/>
        </w:rPr>
        <w:lastRenderedPageBreak/>
        <w:t>Mọi đoạn chương trình đều tiềm ẩn khả năng sinh lỗi. Lỗi chủ quan: do lập trình sai, lỗi khách quan: do dữ liệu, do trạng thái của hệ thống.</w:t>
      </w:r>
    </w:p>
    <w:p w14:paraId="5DBCFB04" w14:textId="601A6844" w:rsidR="002E1FB9" w:rsidRPr="00566C2F" w:rsidRDefault="002E1FB9" w:rsidP="009B1F9D">
      <w:pPr>
        <w:jc w:val="both"/>
        <w:rPr>
          <w:rFonts w:cs="Times New Roman"/>
          <w:szCs w:val="32"/>
        </w:rPr>
      </w:pPr>
      <w:r w:rsidRPr="00566C2F">
        <w:rPr>
          <w:rFonts w:cs="Times New Roman"/>
          <w:szCs w:val="32"/>
        </w:rPr>
        <w:t>Ngoại lệ: các trường hợp hoạt động không bình thường</w:t>
      </w:r>
      <w:r w:rsidR="00FA5FA3" w:rsidRPr="00566C2F">
        <w:rPr>
          <w:rFonts w:cs="Times New Roman"/>
          <w:szCs w:val="32"/>
        </w:rPr>
        <w:t xml:space="preserve"> của chương trình v</w:t>
      </w:r>
      <w:r w:rsidR="00DF7B01" w:rsidRPr="00566C2F">
        <w:rPr>
          <w:rFonts w:cs="Times New Roman"/>
          <w:szCs w:val="32"/>
        </w:rPr>
        <w:t xml:space="preserve">í </w:t>
      </w:r>
      <w:r w:rsidR="00FA5FA3" w:rsidRPr="00566C2F">
        <w:rPr>
          <w:rFonts w:cs="Times New Roman"/>
          <w:szCs w:val="32"/>
        </w:rPr>
        <w:t>d</w:t>
      </w:r>
      <w:r w:rsidR="00DF7B01" w:rsidRPr="00566C2F">
        <w:rPr>
          <w:rFonts w:cs="Times New Roman"/>
          <w:szCs w:val="32"/>
        </w:rPr>
        <w:t>ụ</w:t>
      </w:r>
      <w:r w:rsidR="00FA5FA3" w:rsidRPr="00566C2F">
        <w:rPr>
          <w:rFonts w:cs="Times New Roman"/>
          <w:szCs w:val="32"/>
        </w:rPr>
        <w:t>: đọc 1 file không tồn tạ</w:t>
      </w:r>
      <w:r w:rsidR="00B764DC" w:rsidRPr="00566C2F">
        <w:rPr>
          <w:rFonts w:cs="Times New Roman"/>
          <w:szCs w:val="32"/>
        </w:rPr>
        <w:t>i, lỗi chia cho 0 với số nguyên, truy cập vượt quá phạm vi xác định của mảng vv..</w:t>
      </w:r>
      <w:r w:rsidRPr="00566C2F">
        <w:rPr>
          <w:rFonts w:cs="Times New Roman"/>
          <w:szCs w:val="32"/>
        </w:rPr>
        <w:t>. Xử lý ngoại lệ như thế nào? Làm thế nào để có thể tiếp tục thực hiện?</w:t>
      </w:r>
    </w:p>
    <w:p w14:paraId="35F6C18A" w14:textId="77777777" w:rsidR="002E1FB9" w:rsidRPr="00566C2F" w:rsidRDefault="002E1FB9" w:rsidP="009B1F9D">
      <w:pPr>
        <w:jc w:val="both"/>
        <w:rPr>
          <w:rFonts w:cs="Times New Roman"/>
          <w:szCs w:val="32"/>
        </w:rPr>
      </w:pPr>
      <w:r w:rsidRPr="00566C2F">
        <w:rPr>
          <w:rFonts w:cs="Times New Roman"/>
          <w:szCs w:val="32"/>
        </w:rPr>
        <w:t>Cách xử lý lỗi truyền thống: Cài đặt mã xử lý tại nơi phát sinh ra lỗi, làm cho chương trình trở nên khó hiểu, không phải lúc nào cũng đầy đủ thông tin để xử lý, không nhất thiết phải xử lý, truyền trạng thái lên mức trên, thông qua tham số, giá trị trả lại hoặc biến tổng thể (flag). Dễ nhầm, khó kiểm soát được hết các trường hợp, lỗi số học, lỗi bộ nhớ,… Lập trình viên thường quên không xử lý lỗi do bản chất con người, thiếu kinh nghiệm, cố tình bỏ qua.</w:t>
      </w:r>
    </w:p>
    <w:p w14:paraId="566B92FD" w14:textId="77777777" w:rsidR="002E1FB9" w:rsidRPr="00566C2F" w:rsidRDefault="002E1FB9" w:rsidP="009B1F9D">
      <w:pPr>
        <w:jc w:val="both"/>
        <w:rPr>
          <w:rFonts w:cs="Times New Roman"/>
          <w:szCs w:val="32"/>
        </w:rPr>
      </w:pPr>
      <w:r w:rsidRPr="00566C2F">
        <w:rPr>
          <w:rFonts w:cs="Times New Roman"/>
          <w:szCs w:val="32"/>
        </w:rPr>
        <w:t>Ví dụ, việc chia cho 0 sẽ tạo một lỗi trong chương trình hoặc khi xét thao tác nhập xuất (I/O) trong một tập tin. Nếu việc chuyển đổi kiểu dữ liệu không thực hiện đúng, một ngoại lệ sẽ xảy ra và chương trình bị hủy mà không đóng lại tập tin. Lúc đó tập tin dễ bị hư hại và các nguồn tài nguyên được cấp phát cho tập tin không được thu hồi lại cho hệ thống.</w:t>
      </w:r>
    </w:p>
    <w:p w14:paraId="77F2D52A" w14:textId="01B6A75E" w:rsidR="002E1FB9" w:rsidRPr="00566C2F" w:rsidRDefault="002E1FB9" w:rsidP="009B1F9D">
      <w:pPr>
        <w:jc w:val="both"/>
        <w:rPr>
          <w:rFonts w:cs="Times New Roman"/>
          <w:szCs w:val="32"/>
        </w:rPr>
      </w:pPr>
      <w:r w:rsidRPr="00566C2F">
        <w:rPr>
          <w:rFonts w:cs="Times New Roman"/>
          <w:szCs w:val="32"/>
        </w:rPr>
        <w:t xml:space="preserve">Ngôn ngữ Java cung </w:t>
      </w:r>
      <w:r w:rsidR="00BA62AA" w:rsidRPr="00566C2F">
        <w:rPr>
          <w:rFonts w:cs="Times New Roman"/>
          <w:szCs w:val="32"/>
        </w:rPr>
        <w:t>cơ chế</w:t>
      </w:r>
      <w:r w:rsidR="00B764DC" w:rsidRPr="00566C2F">
        <w:rPr>
          <w:rFonts w:cs="Times New Roman"/>
          <w:szCs w:val="32"/>
        </w:rPr>
        <w:t xml:space="preserve"> tự động</w:t>
      </w:r>
      <w:r w:rsidRPr="00566C2F">
        <w:rPr>
          <w:rFonts w:cs="Times New Roman"/>
          <w:szCs w:val="32"/>
        </w:rPr>
        <w:t xml:space="preserve"> dùng </w:t>
      </w:r>
      <w:r w:rsidR="00B764DC" w:rsidRPr="00566C2F">
        <w:rPr>
          <w:rFonts w:cs="Times New Roman"/>
          <w:szCs w:val="32"/>
        </w:rPr>
        <w:t>cho</w:t>
      </w:r>
      <w:r w:rsidR="00BA62AA" w:rsidRPr="00566C2F">
        <w:rPr>
          <w:rFonts w:cs="Times New Roman"/>
          <w:szCs w:val="32"/>
        </w:rPr>
        <w:t xml:space="preserve"> bắt và </w:t>
      </w:r>
      <w:r w:rsidRPr="00566C2F">
        <w:rPr>
          <w:rFonts w:cs="Times New Roman"/>
          <w:szCs w:val="32"/>
        </w:rPr>
        <w:t>xử lý ngoại lệ. Có hai cách để xử lý ngoại lệ: Bắt</w:t>
      </w:r>
      <w:r w:rsidR="00DF7B01" w:rsidRPr="00566C2F">
        <w:rPr>
          <w:rFonts w:cs="Times New Roman"/>
          <w:szCs w:val="32"/>
        </w:rPr>
        <w:t>,</w:t>
      </w:r>
      <w:r w:rsidR="00BA62AA" w:rsidRPr="00566C2F">
        <w:rPr>
          <w:rFonts w:cs="Times New Roman"/>
          <w:szCs w:val="32"/>
        </w:rPr>
        <w:t xml:space="preserve"> xử lý</w:t>
      </w:r>
      <w:r w:rsidRPr="00566C2F">
        <w:rPr>
          <w:rFonts w:cs="Times New Roman"/>
          <w:szCs w:val="32"/>
        </w:rPr>
        <w:t xml:space="preserve"> ngoại lệ và </w:t>
      </w:r>
      <w:r w:rsidRPr="00566C2F">
        <w:rPr>
          <w:rFonts w:cs="Times New Roman"/>
          <w:i/>
          <w:szCs w:val="32"/>
        </w:rPr>
        <w:t>ném</w:t>
      </w:r>
      <w:r w:rsidR="00B764DC" w:rsidRPr="00566C2F">
        <w:rPr>
          <w:rFonts w:cs="Times New Roman"/>
          <w:i/>
          <w:szCs w:val="32"/>
        </w:rPr>
        <w:t xml:space="preserve"> </w:t>
      </w:r>
      <w:r w:rsidR="00B764DC" w:rsidRPr="00566C2F">
        <w:rPr>
          <w:rFonts w:cs="Times New Roman"/>
          <w:szCs w:val="32"/>
        </w:rPr>
        <w:t xml:space="preserve">ngoại lệ </w:t>
      </w:r>
      <w:r w:rsidR="00FA5FA3" w:rsidRPr="00566C2F">
        <w:rPr>
          <w:rFonts w:cs="Times New Roman"/>
          <w:szCs w:val="32"/>
        </w:rPr>
        <w:t>(chuyển hướng hay ủy quyền xử lý ngoại lệ đến một vị trí khác của chương trình)</w:t>
      </w:r>
      <w:r w:rsidRPr="00566C2F">
        <w:rPr>
          <w:rFonts w:cs="Times New Roman"/>
          <w:szCs w:val="32"/>
        </w:rPr>
        <w:t>.</w:t>
      </w:r>
    </w:p>
    <w:p w14:paraId="39E8A39F" w14:textId="77777777" w:rsidR="002E1FB9" w:rsidRPr="00566C2F" w:rsidRDefault="002E1FB9" w:rsidP="009B1F9D">
      <w:pPr>
        <w:jc w:val="both"/>
        <w:rPr>
          <w:rFonts w:cs="Times New Roman"/>
          <w:b/>
          <w:szCs w:val="32"/>
        </w:rPr>
      </w:pPr>
      <w:r w:rsidRPr="00566C2F">
        <w:rPr>
          <w:rFonts w:cs="Times New Roman"/>
          <w:b/>
          <w:szCs w:val="32"/>
        </w:rPr>
        <w:t>Ưu điểm của bắt ngoại lệ</w:t>
      </w:r>
    </w:p>
    <w:p w14:paraId="2CD9CBE0" w14:textId="77777777" w:rsidR="002E1FB9" w:rsidRPr="00566C2F" w:rsidRDefault="002E1FB9" w:rsidP="009B1F9D">
      <w:pPr>
        <w:ind w:left="720"/>
        <w:jc w:val="both"/>
        <w:rPr>
          <w:rFonts w:cs="Times New Roman"/>
          <w:szCs w:val="32"/>
        </w:rPr>
      </w:pPr>
      <w:r w:rsidRPr="00566C2F">
        <w:rPr>
          <w:rFonts w:cs="Times New Roman"/>
          <w:szCs w:val="32"/>
        </w:rPr>
        <w:t>- Dễ sử dụng</w:t>
      </w:r>
    </w:p>
    <w:p w14:paraId="3A6F244C" w14:textId="77777777" w:rsidR="002E1FB9" w:rsidRPr="00566C2F" w:rsidRDefault="002E1FB9" w:rsidP="009B1F9D">
      <w:pPr>
        <w:ind w:left="720"/>
        <w:jc w:val="both"/>
        <w:rPr>
          <w:rFonts w:cs="Times New Roman"/>
          <w:szCs w:val="32"/>
        </w:rPr>
      </w:pPr>
      <w:r w:rsidRPr="00566C2F">
        <w:rPr>
          <w:rFonts w:cs="Times New Roman"/>
          <w:szCs w:val="32"/>
        </w:rPr>
        <w:t>- Dễ dàng chuyển điều khiển đến nơi có khả năng xử lý ngoại lệ</w:t>
      </w:r>
    </w:p>
    <w:p w14:paraId="54D03BDE" w14:textId="77777777" w:rsidR="002E1FB9" w:rsidRPr="00566C2F" w:rsidRDefault="002E1FB9" w:rsidP="009B1F9D">
      <w:pPr>
        <w:ind w:left="720"/>
        <w:jc w:val="both"/>
        <w:rPr>
          <w:rFonts w:cs="Times New Roman"/>
          <w:szCs w:val="32"/>
        </w:rPr>
      </w:pPr>
      <w:r w:rsidRPr="00566C2F">
        <w:rPr>
          <w:rFonts w:cs="Times New Roman"/>
          <w:szCs w:val="32"/>
        </w:rPr>
        <w:t xml:space="preserve">- </w:t>
      </w:r>
      <w:r w:rsidR="00D3462A" w:rsidRPr="00566C2F">
        <w:rPr>
          <w:rFonts w:cs="Times New Roman"/>
          <w:szCs w:val="32"/>
        </w:rPr>
        <w:t>C</w:t>
      </w:r>
      <w:r w:rsidRPr="00566C2F">
        <w:rPr>
          <w:rFonts w:cs="Times New Roman"/>
          <w:szCs w:val="32"/>
        </w:rPr>
        <w:t>ó thể ném nhiều loại ngoại lệ</w:t>
      </w:r>
    </w:p>
    <w:p w14:paraId="53959FB2" w14:textId="77777777" w:rsidR="002E1FB9" w:rsidRPr="00566C2F" w:rsidRDefault="002E1FB9" w:rsidP="009B1F9D">
      <w:pPr>
        <w:ind w:left="720"/>
        <w:jc w:val="both"/>
        <w:rPr>
          <w:rFonts w:cs="Times New Roman"/>
          <w:szCs w:val="32"/>
        </w:rPr>
      </w:pPr>
      <w:r w:rsidRPr="00566C2F">
        <w:rPr>
          <w:rFonts w:cs="Times New Roman"/>
          <w:szCs w:val="32"/>
        </w:rPr>
        <w:t>- Tách xử lý ngoại lệ khỏi thuật toán</w:t>
      </w:r>
    </w:p>
    <w:p w14:paraId="2E1C46A8" w14:textId="77777777" w:rsidR="002E1FB9" w:rsidRPr="00566C2F" w:rsidRDefault="002E1FB9" w:rsidP="009B1F9D">
      <w:pPr>
        <w:ind w:left="720"/>
        <w:jc w:val="both"/>
        <w:rPr>
          <w:rFonts w:cs="Times New Roman"/>
          <w:szCs w:val="32"/>
        </w:rPr>
      </w:pPr>
      <w:r w:rsidRPr="00566C2F">
        <w:rPr>
          <w:rFonts w:cs="Times New Roman"/>
          <w:szCs w:val="32"/>
        </w:rPr>
        <w:t xml:space="preserve">- </w:t>
      </w:r>
      <w:r w:rsidR="00D3462A" w:rsidRPr="00566C2F">
        <w:rPr>
          <w:rFonts w:cs="Times New Roman"/>
          <w:szCs w:val="32"/>
        </w:rPr>
        <w:t>T</w:t>
      </w:r>
      <w:r w:rsidRPr="00566C2F">
        <w:rPr>
          <w:rFonts w:cs="Times New Roman"/>
          <w:szCs w:val="32"/>
        </w:rPr>
        <w:t>ách mã xử lý</w:t>
      </w:r>
    </w:p>
    <w:p w14:paraId="0DCF7074" w14:textId="77777777" w:rsidR="002E1FB9" w:rsidRPr="00566C2F" w:rsidRDefault="002E1FB9" w:rsidP="009B1F9D">
      <w:pPr>
        <w:ind w:left="720"/>
        <w:jc w:val="both"/>
        <w:rPr>
          <w:rFonts w:cs="Times New Roman"/>
          <w:szCs w:val="32"/>
        </w:rPr>
      </w:pPr>
      <w:r w:rsidRPr="00566C2F">
        <w:rPr>
          <w:rFonts w:cs="Times New Roman"/>
          <w:szCs w:val="32"/>
        </w:rPr>
        <w:t xml:space="preserve">- </w:t>
      </w:r>
      <w:r w:rsidR="00D3462A" w:rsidRPr="00566C2F">
        <w:rPr>
          <w:rFonts w:cs="Times New Roman"/>
          <w:szCs w:val="32"/>
        </w:rPr>
        <w:t>S</w:t>
      </w:r>
      <w:r w:rsidRPr="00566C2F">
        <w:rPr>
          <w:rFonts w:cs="Times New Roman"/>
          <w:szCs w:val="32"/>
        </w:rPr>
        <w:t>ử dụng cú pháp khác</w:t>
      </w:r>
    </w:p>
    <w:p w14:paraId="6A19C850" w14:textId="77777777" w:rsidR="002E1FB9" w:rsidRPr="00566C2F" w:rsidRDefault="002E1FB9" w:rsidP="009B1F9D">
      <w:pPr>
        <w:ind w:left="720"/>
        <w:jc w:val="both"/>
        <w:rPr>
          <w:rFonts w:cs="Times New Roman"/>
          <w:szCs w:val="32"/>
        </w:rPr>
      </w:pPr>
      <w:r w:rsidRPr="00566C2F">
        <w:rPr>
          <w:rFonts w:cs="Times New Roman"/>
          <w:szCs w:val="32"/>
        </w:rPr>
        <w:t>- Không bỏ sót ngoại lệ (ném tự động)</w:t>
      </w:r>
    </w:p>
    <w:p w14:paraId="7A268B69" w14:textId="77777777" w:rsidR="002E1FB9" w:rsidRPr="00566C2F" w:rsidRDefault="002E1FB9" w:rsidP="009B1F9D">
      <w:pPr>
        <w:ind w:left="720"/>
        <w:jc w:val="both"/>
        <w:rPr>
          <w:rFonts w:cs="Times New Roman"/>
          <w:szCs w:val="32"/>
        </w:rPr>
      </w:pPr>
      <w:r w:rsidRPr="00566C2F">
        <w:rPr>
          <w:rFonts w:cs="Times New Roman"/>
          <w:szCs w:val="32"/>
        </w:rPr>
        <w:t>- Làm chương trình dễ đọc hơn, an toàn hơn</w:t>
      </w:r>
    </w:p>
    <w:p w14:paraId="33BF3FFE" w14:textId="77777777" w:rsidR="002E1FB9" w:rsidRPr="00566C2F" w:rsidRDefault="002E1FB9" w:rsidP="00B37DA6">
      <w:pPr>
        <w:pStyle w:val="Heading3"/>
        <w:ind w:firstLine="0"/>
      </w:pPr>
      <w:bookmarkStart w:id="64" w:name="_Toc111103977"/>
      <w:r w:rsidRPr="00566C2F">
        <w:lastRenderedPageBreak/>
        <w:t>3.4.1. Cấu trúc phân cấp của các lớp xử lý ngoại lệ</w:t>
      </w:r>
      <w:bookmarkEnd w:id="64"/>
    </w:p>
    <w:p w14:paraId="7B34F4EE" w14:textId="77777777" w:rsidR="00DB4877" w:rsidRPr="00566C2F" w:rsidRDefault="002E1FB9" w:rsidP="00DB4877">
      <w:pPr>
        <w:keepNext/>
        <w:ind w:firstLine="0"/>
      </w:pPr>
      <w:r w:rsidRPr="00566C2F">
        <w:rPr>
          <w:noProof/>
        </w:rPr>
        <w:drawing>
          <wp:inline distT="0" distB="0" distL="0" distR="0" wp14:anchorId="7B52A9E7" wp14:editId="2D4CECF1">
            <wp:extent cx="5705475" cy="7247700"/>
            <wp:effectExtent l="0" t="0" r="0" b="0"/>
            <wp:docPr id="24" name="Picture 24" descr="exception handling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ception handling trong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637" cy="7268230"/>
                    </a:xfrm>
                    <a:prstGeom prst="rect">
                      <a:avLst/>
                    </a:prstGeom>
                    <a:noFill/>
                    <a:ln>
                      <a:noFill/>
                    </a:ln>
                  </pic:spPr>
                </pic:pic>
              </a:graphicData>
            </a:graphic>
          </wp:inline>
        </w:drawing>
      </w:r>
    </w:p>
    <w:p w14:paraId="4B06CF0F" w14:textId="24B34C54" w:rsidR="002E1FB9" w:rsidRPr="00566C2F" w:rsidRDefault="00DB4877" w:rsidP="00DB4877">
      <w:pPr>
        <w:pStyle w:val="Caption"/>
        <w:jc w:val="center"/>
        <w:rPr>
          <w:color w:val="auto"/>
          <w:sz w:val="26"/>
          <w:szCs w:val="26"/>
        </w:rPr>
      </w:pPr>
      <w:r w:rsidRPr="00566C2F">
        <w:rPr>
          <w:color w:val="auto"/>
          <w:sz w:val="26"/>
          <w:szCs w:val="26"/>
        </w:rPr>
        <w:t>Hình  2.5 Ngoại lệ</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23"/>
        <w:gridCol w:w="5244"/>
      </w:tblGrid>
      <w:tr w:rsidR="003D790A" w:rsidRPr="00566C2F" w14:paraId="5E350A70"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5F425FD8" w14:textId="77777777" w:rsidR="002E1FB9" w:rsidRPr="00566C2F" w:rsidRDefault="002E1FB9" w:rsidP="009B1F9D">
            <w:pPr>
              <w:jc w:val="both"/>
              <w:rPr>
                <w:rFonts w:eastAsia="Times New Roman" w:cs="Times New Roman"/>
                <w:sz w:val="24"/>
                <w:szCs w:val="24"/>
              </w:rPr>
            </w:pPr>
            <w:r w:rsidRPr="00566C2F">
              <w:rPr>
                <w:rFonts w:eastAsia="Times New Roman" w:cs="Times New Roman"/>
                <w:b/>
                <w:bCs/>
                <w:szCs w:val="26"/>
              </w:rPr>
              <w:t xml:space="preserve">Ngoại lệ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1063C2CE" w14:textId="77777777" w:rsidR="002E1FB9" w:rsidRPr="00566C2F" w:rsidRDefault="002E1FB9" w:rsidP="009B1F9D">
            <w:pPr>
              <w:jc w:val="both"/>
              <w:rPr>
                <w:rFonts w:eastAsia="Times New Roman" w:cs="Times New Roman"/>
                <w:sz w:val="24"/>
                <w:szCs w:val="24"/>
              </w:rPr>
            </w:pPr>
            <w:r w:rsidRPr="00566C2F">
              <w:rPr>
                <w:rFonts w:eastAsia="Times New Roman" w:cs="Times New Roman"/>
                <w:b/>
                <w:bCs/>
                <w:szCs w:val="26"/>
              </w:rPr>
              <w:t>Lớp cha của thứ tự phân cấp ngoại lệ</w:t>
            </w:r>
          </w:p>
        </w:tc>
      </w:tr>
      <w:tr w:rsidR="003D790A" w:rsidRPr="00566C2F" w14:paraId="32512418"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33DE4DF8"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 xml:space="preserve">RuntimeException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7261F06B"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Lớp cơ sở cho nhiều ngoại lệ java.lang</w:t>
            </w:r>
          </w:p>
        </w:tc>
      </w:tr>
      <w:tr w:rsidR="003D790A" w:rsidRPr="00566C2F" w14:paraId="07D1E23E"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6DE283DC"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 xml:space="preserve">ArthmeticException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25E97247" w14:textId="77777777" w:rsidR="002E1FB9" w:rsidRPr="00566C2F" w:rsidRDefault="002E1FB9" w:rsidP="009B1F9D">
            <w:pPr>
              <w:ind w:firstLine="0"/>
              <w:jc w:val="both"/>
              <w:rPr>
                <w:rFonts w:eastAsia="Times New Roman" w:cs="Times New Roman"/>
                <w:sz w:val="24"/>
                <w:szCs w:val="24"/>
              </w:rPr>
            </w:pPr>
            <w:r w:rsidRPr="00566C2F">
              <w:rPr>
                <w:rFonts w:eastAsia="Times New Roman" w:cs="Times New Roman"/>
                <w:szCs w:val="26"/>
              </w:rPr>
              <w:t>Trạng thái lỗi về số, ví dụ như „chia cho 0‟</w:t>
            </w:r>
          </w:p>
        </w:tc>
      </w:tr>
      <w:tr w:rsidR="003D790A" w:rsidRPr="00566C2F" w14:paraId="0F4CC32B"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19E10CD6"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lastRenderedPageBreak/>
              <w:t xml:space="preserve">IllegalAccessException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69B63CF0"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Lớp không thể truy cập</w:t>
            </w:r>
          </w:p>
        </w:tc>
      </w:tr>
      <w:tr w:rsidR="003D790A" w:rsidRPr="00566C2F" w14:paraId="4CDA3BF2"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0EE80564"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 xml:space="preserve">IllegalArgumentException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76238CB7" w14:textId="77777777" w:rsidR="002E1FB9" w:rsidRPr="00566C2F" w:rsidRDefault="002E1FB9" w:rsidP="009B1F9D">
            <w:pPr>
              <w:ind w:firstLine="0"/>
              <w:jc w:val="both"/>
              <w:rPr>
                <w:rFonts w:eastAsia="Times New Roman" w:cs="Times New Roman"/>
                <w:sz w:val="24"/>
                <w:szCs w:val="24"/>
              </w:rPr>
            </w:pPr>
            <w:r w:rsidRPr="00566C2F">
              <w:rPr>
                <w:rFonts w:eastAsia="Times New Roman" w:cs="Times New Roman"/>
                <w:szCs w:val="26"/>
              </w:rPr>
              <w:t>Phương thức nhận một đối số không hợp lệ</w:t>
            </w:r>
          </w:p>
        </w:tc>
      </w:tr>
      <w:tr w:rsidR="003D790A" w:rsidRPr="00566C2F" w14:paraId="390F8670"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6B3A894E" w14:textId="77777777" w:rsidR="002E1FB9" w:rsidRPr="00566C2F" w:rsidRDefault="002E1FB9" w:rsidP="009B1F9D">
            <w:pPr>
              <w:ind w:firstLine="0"/>
              <w:jc w:val="both"/>
              <w:rPr>
                <w:rFonts w:eastAsia="Times New Roman" w:cs="Times New Roman"/>
                <w:sz w:val="24"/>
                <w:szCs w:val="24"/>
              </w:rPr>
            </w:pPr>
            <w:r w:rsidRPr="00566C2F">
              <w:rPr>
                <w:rFonts w:eastAsia="Times New Roman" w:cs="Times New Roman"/>
                <w:szCs w:val="26"/>
              </w:rPr>
              <w:t xml:space="preserve">ArrayIndexOutOfBoundsExeption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3FB25FBC" w14:textId="77777777" w:rsidR="002E1FB9" w:rsidRPr="00566C2F" w:rsidRDefault="002E1FB9" w:rsidP="009B1F9D">
            <w:pPr>
              <w:ind w:firstLine="0"/>
              <w:jc w:val="both"/>
              <w:rPr>
                <w:rFonts w:eastAsia="Times New Roman" w:cs="Times New Roman"/>
                <w:sz w:val="24"/>
                <w:szCs w:val="24"/>
              </w:rPr>
            </w:pPr>
            <w:r w:rsidRPr="00566C2F">
              <w:rPr>
                <w:rFonts w:eastAsia="Times New Roman" w:cs="Times New Roman"/>
                <w:szCs w:val="26"/>
              </w:rPr>
              <w:t>Kích thước của mảng lớn hơn 0 hay lớn hơn</w:t>
            </w:r>
            <w:r w:rsidRPr="00566C2F">
              <w:rPr>
                <w:rFonts w:eastAsia="Times New Roman" w:cs="Times New Roman"/>
                <w:szCs w:val="26"/>
              </w:rPr>
              <w:br/>
              <w:t>kích thước thật sự của mảng</w:t>
            </w:r>
          </w:p>
        </w:tc>
      </w:tr>
      <w:tr w:rsidR="003D790A" w:rsidRPr="00566C2F" w14:paraId="4BBBF9FC"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23A55A0B"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 xml:space="preserve">NullPointerException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197C2C4B"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Khi muốn truy cập đối tượng null</w:t>
            </w:r>
          </w:p>
        </w:tc>
      </w:tr>
      <w:tr w:rsidR="003D790A" w:rsidRPr="00566C2F" w14:paraId="3207D71B"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05720FFE"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 xml:space="preserve">SecurityException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03DC35C7" w14:textId="11C4E3CC" w:rsidR="002E1FB9" w:rsidRPr="00566C2F" w:rsidRDefault="002E1FB9" w:rsidP="009B1F9D">
            <w:pPr>
              <w:ind w:firstLine="0"/>
              <w:jc w:val="both"/>
              <w:rPr>
                <w:rFonts w:eastAsia="Times New Roman" w:cs="Times New Roman"/>
                <w:sz w:val="24"/>
                <w:szCs w:val="24"/>
              </w:rPr>
            </w:pPr>
            <w:r w:rsidRPr="00566C2F">
              <w:rPr>
                <w:rFonts w:eastAsia="Times New Roman" w:cs="Times New Roman"/>
                <w:szCs w:val="26"/>
              </w:rPr>
              <w:t>Việc thiết lập cơ chế bảo mật không được hoạt</w:t>
            </w:r>
            <w:r w:rsidR="00C7389C" w:rsidRPr="00566C2F">
              <w:rPr>
                <w:rFonts w:eastAsia="Times New Roman" w:cs="Times New Roman"/>
                <w:szCs w:val="26"/>
              </w:rPr>
              <w:t xml:space="preserve"> </w:t>
            </w:r>
            <w:r w:rsidRPr="00566C2F">
              <w:rPr>
                <w:rFonts w:eastAsia="Times New Roman" w:cs="Times New Roman"/>
                <w:szCs w:val="26"/>
              </w:rPr>
              <w:t>động</w:t>
            </w:r>
          </w:p>
        </w:tc>
      </w:tr>
      <w:tr w:rsidR="003D790A" w:rsidRPr="00566C2F" w14:paraId="42F951BA"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71D3E90B"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 xml:space="preserve">ClassNotFoundException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69A03AB6"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Không thể nạp lớp yêu cầu</w:t>
            </w:r>
          </w:p>
        </w:tc>
      </w:tr>
      <w:tr w:rsidR="003D790A" w:rsidRPr="00566C2F" w14:paraId="7366736E"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71C11ED7"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 xml:space="preserve">NumberFormatException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18C908E2" w14:textId="77777777" w:rsidR="002E1FB9" w:rsidRPr="00566C2F" w:rsidRDefault="002E1FB9" w:rsidP="009B1F9D">
            <w:pPr>
              <w:ind w:firstLine="0"/>
              <w:jc w:val="both"/>
              <w:rPr>
                <w:rFonts w:eastAsia="Times New Roman" w:cs="Times New Roman"/>
                <w:sz w:val="24"/>
                <w:szCs w:val="24"/>
              </w:rPr>
            </w:pPr>
            <w:r w:rsidRPr="00566C2F">
              <w:rPr>
                <w:rFonts w:eastAsia="Times New Roman" w:cs="Times New Roman"/>
                <w:szCs w:val="26"/>
              </w:rPr>
              <w:t>Việc chuyển đối không thành công từ chuỗi</w:t>
            </w:r>
            <w:r w:rsidRPr="00566C2F">
              <w:rPr>
                <w:rFonts w:eastAsia="Times New Roman" w:cs="Times New Roman"/>
                <w:szCs w:val="26"/>
              </w:rPr>
              <w:br/>
              <w:t>sang số thực</w:t>
            </w:r>
          </w:p>
        </w:tc>
      </w:tr>
      <w:tr w:rsidR="003D790A" w:rsidRPr="00566C2F" w14:paraId="3CB38ADD"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3C673F0B"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 xml:space="preserve">AWTException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5FEA5B0A"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Ngoại lệ về AWT</w:t>
            </w:r>
          </w:p>
        </w:tc>
      </w:tr>
      <w:tr w:rsidR="003D790A" w:rsidRPr="00566C2F" w14:paraId="60DB9B08"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4EE32045"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 xml:space="preserve">IOException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7A59C4B0" w14:textId="77777777" w:rsidR="002E1FB9" w:rsidRPr="00566C2F" w:rsidRDefault="002E1FB9" w:rsidP="009B1F9D">
            <w:pPr>
              <w:jc w:val="both"/>
              <w:rPr>
                <w:rFonts w:eastAsia="Times New Roman" w:cs="Times New Roman"/>
                <w:sz w:val="24"/>
                <w:szCs w:val="24"/>
              </w:rPr>
            </w:pPr>
            <w:r w:rsidRPr="00566C2F">
              <w:rPr>
                <w:rFonts w:eastAsia="Times New Roman" w:cs="Times New Roman"/>
                <w:szCs w:val="26"/>
              </w:rPr>
              <w:t>Lớp cha của các ngoại lệ I/O</w:t>
            </w:r>
          </w:p>
        </w:tc>
      </w:tr>
      <w:tr w:rsidR="003D790A" w:rsidRPr="00566C2F" w14:paraId="2D927CDA"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63D76EED" w14:textId="77777777" w:rsidR="002E1FB9" w:rsidRPr="00566C2F" w:rsidRDefault="002E1FB9" w:rsidP="009B1F9D">
            <w:pPr>
              <w:jc w:val="both"/>
              <w:rPr>
                <w:rFonts w:eastAsia="Times New Roman" w:cs="Times New Roman"/>
                <w:szCs w:val="26"/>
              </w:rPr>
            </w:pPr>
            <w:r w:rsidRPr="00566C2F">
              <w:rPr>
                <w:rFonts w:eastAsia="Times New Roman" w:cs="Times New Roman"/>
                <w:szCs w:val="26"/>
              </w:rPr>
              <w:t xml:space="preserve">FileNotFoundException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5AC75EF3" w14:textId="77777777" w:rsidR="002E1FB9" w:rsidRPr="00566C2F" w:rsidRDefault="002E1FB9" w:rsidP="009B1F9D">
            <w:pPr>
              <w:jc w:val="both"/>
              <w:rPr>
                <w:rFonts w:eastAsia="Times New Roman" w:cs="Times New Roman"/>
                <w:szCs w:val="26"/>
              </w:rPr>
            </w:pPr>
            <w:r w:rsidRPr="00566C2F">
              <w:rPr>
                <w:rFonts w:eastAsia="Times New Roman" w:cs="Times New Roman"/>
                <w:szCs w:val="26"/>
              </w:rPr>
              <w:t>Không thể định vị tập tin</w:t>
            </w:r>
          </w:p>
        </w:tc>
      </w:tr>
      <w:tr w:rsidR="003D790A" w:rsidRPr="00566C2F" w14:paraId="343110E1"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67CC723D" w14:textId="77777777" w:rsidR="002E1FB9" w:rsidRPr="00566C2F" w:rsidRDefault="002E1FB9" w:rsidP="009B1F9D">
            <w:pPr>
              <w:jc w:val="both"/>
              <w:rPr>
                <w:rFonts w:eastAsia="Times New Roman" w:cs="Times New Roman"/>
                <w:szCs w:val="26"/>
              </w:rPr>
            </w:pPr>
            <w:r w:rsidRPr="00566C2F">
              <w:rPr>
                <w:rFonts w:eastAsia="Times New Roman" w:cs="Times New Roman"/>
                <w:szCs w:val="26"/>
              </w:rPr>
              <w:t xml:space="preserve">EOFException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29476D19" w14:textId="77777777" w:rsidR="002E1FB9" w:rsidRPr="00566C2F" w:rsidRDefault="002E1FB9" w:rsidP="009B1F9D">
            <w:pPr>
              <w:jc w:val="both"/>
              <w:rPr>
                <w:rFonts w:eastAsia="Times New Roman" w:cs="Times New Roman"/>
                <w:szCs w:val="26"/>
              </w:rPr>
            </w:pPr>
            <w:r w:rsidRPr="00566C2F">
              <w:rPr>
                <w:rFonts w:eastAsia="Times New Roman" w:cs="Times New Roman"/>
                <w:szCs w:val="26"/>
              </w:rPr>
              <w:t>Kết thúc một tập tin</w:t>
            </w:r>
          </w:p>
        </w:tc>
      </w:tr>
      <w:tr w:rsidR="003D790A" w:rsidRPr="00566C2F" w14:paraId="51316BCA"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59615570" w14:textId="77777777" w:rsidR="002E1FB9" w:rsidRPr="00566C2F" w:rsidRDefault="002E1FB9" w:rsidP="009B1F9D">
            <w:pPr>
              <w:jc w:val="both"/>
              <w:rPr>
                <w:rFonts w:eastAsia="Times New Roman" w:cs="Times New Roman"/>
                <w:szCs w:val="26"/>
              </w:rPr>
            </w:pPr>
            <w:r w:rsidRPr="00566C2F">
              <w:rPr>
                <w:rFonts w:eastAsia="Times New Roman" w:cs="Times New Roman"/>
                <w:szCs w:val="26"/>
              </w:rPr>
              <w:t xml:space="preserve">NoSuchMethodException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06179164" w14:textId="77777777" w:rsidR="002E1FB9" w:rsidRPr="00566C2F" w:rsidRDefault="002E1FB9" w:rsidP="009B1F9D">
            <w:pPr>
              <w:jc w:val="both"/>
              <w:rPr>
                <w:rFonts w:eastAsia="Times New Roman" w:cs="Times New Roman"/>
                <w:szCs w:val="26"/>
              </w:rPr>
            </w:pPr>
            <w:r w:rsidRPr="00566C2F">
              <w:rPr>
                <w:rFonts w:eastAsia="Times New Roman" w:cs="Times New Roman"/>
                <w:szCs w:val="26"/>
              </w:rPr>
              <w:t>Phương thức yêu cầu không tồn tại</w:t>
            </w:r>
          </w:p>
        </w:tc>
      </w:tr>
      <w:tr w:rsidR="003D790A" w:rsidRPr="00566C2F" w14:paraId="360DA441" w14:textId="77777777" w:rsidTr="002E1FB9">
        <w:tc>
          <w:tcPr>
            <w:tcW w:w="3823" w:type="dxa"/>
            <w:tcBorders>
              <w:top w:val="single" w:sz="4" w:space="0" w:color="auto"/>
              <w:left w:val="single" w:sz="4" w:space="0" w:color="auto"/>
              <w:bottom w:val="single" w:sz="4" w:space="0" w:color="auto"/>
              <w:right w:val="single" w:sz="4" w:space="0" w:color="auto"/>
            </w:tcBorders>
            <w:vAlign w:val="center"/>
            <w:hideMark/>
          </w:tcPr>
          <w:p w14:paraId="700102A4" w14:textId="77777777" w:rsidR="002E1FB9" w:rsidRPr="00566C2F" w:rsidRDefault="002E1FB9" w:rsidP="009B1F9D">
            <w:pPr>
              <w:jc w:val="both"/>
              <w:rPr>
                <w:rFonts w:eastAsia="Times New Roman" w:cs="Times New Roman"/>
                <w:szCs w:val="26"/>
              </w:rPr>
            </w:pPr>
            <w:r w:rsidRPr="00566C2F">
              <w:rPr>
                <w:rFonts w:eastAsia="Times New Roman" w:cs="Times New Roman"/>
                <w:szCs w:val="26"/>
              </w:rPr>
              <w:t xml:space="preserve">InterruptedException </w:t>
            </w:r>
          </w:p>
        </w:tc>
        <w:tc>
          <w:tcPr>
            <w:tcW w:w="5244" w:type="dxa"/>
            <w:tcBorders>
              <w:top w:val="single" w:sz="4" w:space="0" w:color="auto"/>
              <w:left w:val="single" w:sz="4" w:space="0" w:color="auto"/>
              <w:bottom w:val="single" w:sz="4" w:space="0" w:color="auto"/>
              <w:right w:val="single" w:sz="4" w:space="0" w:color="auto"/>
            </w:tcBorders>
            <w:vAlign w:val="center"/>
            <w:hideMark/>
          </w:tcPr>
          <w:p w14:paraId="71CF3ABF" w14:textId="77777777" w:rsidR="002E1FB9" w:rsidRPr="00566C2F" w:rsidRDefault="002E1FB9" w:rsidP="009B1F9D">
            <w:pPr>
              <w:jc w:val="both"/>
              <w:rPr>
                <w:rFonts w:eastAsia="Times New Roman" w:cs="Times New Roman"/>
                <w:szCs w:val="26"/>
              </w:rPr>
            </w:pPr>
            <w:r w:rsidRPr="00566C2F">
              <w:rPr>
                <w:rFonts w:eastAsia="Times New Roman" w:cs="Times New Roman"/>
                <w:szCs w:val="26"/>
              </w:rPr>
              <w:t>Khi một luồng bị ngắt</w:t>
            </w:r>
          </w:p>
        </w:tc>
      </w:tr>
    </w:tbl>
    <w:p w14:paraId="4463169F" w14:textId="74987FE2" w:rsidR="00215011" w:rsidRPr="00566C2F" w:rsidRDefault="00D3462A" w:rsidP="00DB4877">
      <w:pPr>
        <w:jc w:val="center"/>
      </w:pPr>
      <w:r w:rsidRPr="00566C2F">
        <w:t xml:space="preserve">Bảng. </w:t>
      </w:r>
      <w:r w:rsidR="00DB4877" w:rsidRPr="00566C2F">
        <w:t>2.1 Ngoại lệ</w:t>
      </w:r>
    </w:p>
    <w:p w14:paraId="2867B6C4" w14:textId="77777777" w:rsidR="00215011" w:rsidRPr="00566C2F" w:rsidRDefault="00215011" w:rsidP="00B37DA6">
      <w:pPr>
        <w:pStyle w:val="Heading3"/>
        <w:ind w:firstLine="0"/>
      </w:pPr>
      <w:bookmarkStart w:id="65" w:name="_Toc111103978"/>
      <w:r w:rsidRPr="00566C2F">
        <w:t>3.4.2. Câu lệnh try, catch và finally</w:t>
      </w:r>
      <w:bookmarkEnd w:id="65"/>
    </w:p>
    <w:p w14:paraId="2DDB5159" w14:textId="77777777" w:rsidR="00215011" w:rsidRPr="00C41881" w:rsidRDefault="00215011" w:rsidP="009B1F9D">
      <w:pPr>
        <w:ind w:left="1440"/>
        <w:jc w:val="both"/>
        <w:rPr>
          <w:i/>
        </w:rPr>
      </w:pPr>
      <w:r w:rsidRPr="00C41881">
        <w:rPr>
          <w:i/>
        </w:rPr>
        <w:t>try { // Khối try</w:t>
      </w:r>
    </w:p>
    <w:p w14:paraId="51CC9C7F" w14:textId="77777777" w:rsidR="00215011" w:rsidRPr="00C41881" w:rsidRDefault="00215011" w:rsidP="009B1F9D">
      <w:pPr>
        <w:ind w:left="1440"/>
        <w:jc w:val="both"/>
        <w:rPr>
          <w:i/>
        </w:rPr>
      </w:pPr>
      <w:r w:rsidRPr="00C41881">
        <w:rPr>
          <w:i/>
        </w:rPr>
        <w:t>&lt;Các câu lệnh&gt; }</w:t>
      </w:r>
    </w:p>
    <w:p w14:paraId="319C93D2" w14:textId="77777777" w:rsidR="00215011" w:rsidRPr="00C41881" w:rsidRDefault="00215011" w:rsidP="009B1F9D">
      <w:pPr>
        <w:ind w:left="1440"/>
        <w:jc w:val="both"/>
        <w:rPr>
          <w:i/>
        </w:rPr>
      </w:pPr>
      <w:r w:rsidRPr="00C41881">
        <w:rPr>
          <w:i/>
        </w:rPr>
        <w:t>catch (&lt;Kiểu ngoại lệ 1&gt; &lt;Tham biến 1&gt;) { // Khối catch</w:t>
      </w:r>
    </w:p>
    <w:p w14:paraId="5EDFB767" w14:textId="77777777" w:rsidR="00215011" w:rsidRPr="00C41881" w:rsidRDefault="00215011" w:rsidP="009B1F9D">
      <w:pPr>
        <w:ind w:left="1440"/>
        <w:jc w:val="both"/>
        <w:rPr>
          <w:i/>
        </w:rPr>
      </w:pPr>
      <w:r w:rsidRPr="00C41881">
        <w:rPr>
          <w:i/>
        </w:rPr>
        <w:t>&lt;Các câu lệnh xử lý khi xuất hiện kiểu ngoại lệ 1&gt; }</w:t>
      </w:r>
    </w:p>
    <w:p w14:paraId="478BDBA2" w14:textId="77777777" w:rsidR="00215011" w:rsidRPr="00C41881" w:rsidRDefault="00215011" w:rsidP="009B1F9D">
      <w:pPr>
        <w:ind w:left="1440"/>
        <w:jc w:val="both"/>
        <w:rPr>
          <w:i/>
        </w:rPr>
      </w:pPr>
      <w:r w:rsidRPr="00C41881">
        <w:rPr>
          <w:i/>
        </w:rPr>
        <w:t>. . .</w:t>
      </w:r>
    </w:p>
    <w:p w14:paraId="5B75C14C" w14:textId="77777777" w:rsidR="00215011" w:rsidRPr="00C41881" w:rsidRDefault="00215011" w:rsidP="009B1F9D">
      <w:pPr>
        <w:ind w:left="1440"/>
        <w:jc w:val="both"/>
        <w:rPr>
          <w:i/>
        </w:rPr>
      </w:pPr>
      <w:r w:rsidRPr="00C41881">
        <w:rPr>
          <w:i/>
        </w:rPr>
        <w:t>catch (&lt;Kiểu ngoại lệ n&gt; &lt;Tham biến n&gt;) { // Khối catch</w:t>
      </w:r>
    </w:p>
    <w:p w14:paraId="4F856C95" w14:textId="77777777" w:rsidR="00215011" w:rsidRPr="00C41881" w:rsidRDefault="00215011" w:rsidP="009B1F9D">
      <w:pPr>
        <w:ind w:left="1440"/>
        <w:jc w:val="both"/>
        <w:rPr>
          <w:i/>
        </w:rPr>
      </w:pPr>
      <w:r w:rsidRPr="00C41881">
        <w:rPr>
          <w:i/>
        </w:rPr>
        <w:t>&lt;Các câu lệnh xử lý khi xuất hiện kiểu ngoại lệ n&gt;</w:t>
      </w:r>
    </w:p>
    <w:p w14:paraId="4CA36027" w14:textId="77777777" w:rsidR="00215011" w:rsidRPr="00C41881" w:rsidRDefault="00215011" w:rsidP="009B1F9D">
      <w:pPr>
        <w:ind w:left="1440"/>
        <w:jc w:val="both"/>
        <w:rPr>
          <w:i/>
        </w:rPr>
      </w:pPr>
      <w:r w:rsidRPr="00C41881">
        <w:rPr>
          <w:i/>
        </w:rPr>
        <w:t>}</w:t>
      </w:r>
    </w:p>
    <w:p w14:paraId="32AC91B5" w14:textId="77777777" w:rsidR="00215011" w:rsidRPr="00C41881" w:rsidRDefault="00215011" w:rsidP="009B1F9D">
      <w:pPr>
        <w:ind w:left="1440"/>
        <w:jc w:val="both"/>
        <w:rPr>
          <w:i/>
        </w:rPr>
      </w:pPr>
      <w:r w:rsidRPr="00C41881">
        <w:rPr>
          <w:i/>
        </w:rPr>
        <w:t>finally { &lt; Các câu lệnh phải thực hiện đến cùng&gt;// Khối finally}</w:t>
      </w:r>
    </w:p>
    <w:p w14:paraId="215EA8EB" w14:textId="77777777" w:rsidR="00D3462A" w:rsidRPr="00C41881" w:rsidRDefault="00D3462A" w:rsidP="009B1F9D">
      <w:pPr>
        <w:ind w:left="1440"/>
        <w:jc w:val="both"/>
        <w:rPr>
          <w:i/>
        </w:rPr>
      </w:pPr>
      <w:r w:rsidRPr="00C41881">
        <w:rPr>
          <w:i/>
        </w:rPr>
        <w:t>Trong đó:</w:t>
      </w:r>
    </w:p>
    <w:p w14:paraId="478302E2" w14:textId="77777777" w:rsidR="00D3462A" w:rsidRPr="00C41881" w:rsidRDefault="00D3462A" w:rsidP="009B1F9D">
      <w:pPr>
        <w:ind w:left="1440"/>
        <w:jc w:val="both"/>
        <w:rPr>
          <w:i/>
        </w:rPr>
      </w:pPr>
      <w:r w:rsidRPr="00C41881">
        <w:rPr>
          <w:i/>
        </w:rPr>
        <w:t>- &lt;Các câu lệnh&gt; là các câu lệnh có khả năng gây ra ngoại lệ</w:t>
      </w:r>
    </w:p>
    <w:p w14:paraId="081264D5" w14:textId="760505B7" w:rsidR="00D3462A" w:rsidRPr="00C41881" w:rsidRDefault="00D3462A" w:rsidP="009B1F9D">
      <w:pPr>
        <w:ind w:left="1440"/>
        <w:jc w:val="both"/>
        <w:rPr>
          <w:i/>
        </w:rPr>
      </w:pPr>
      <w:r w:rsidRPr="00C41881">
        <w:rPr>
          <w:i/>
        </w:rPr>
        <w:t>-&lt;Kiểu ngoại lệ&gt; là các kiểu ngoại lệ tương ứng</w:t>
      </w:r>
      <w:r w:rsidR="00C7389C" w:rsidRPr="00C41881">
        <w:rPr>
          <w:i/>
        </w:rPr>
        <w:t>.</w:t>
      </w:r>
    </w:p>
    <w:p w14:paraId="44B2F2DB" w14:textId="77777777" w:rsidR="00D3462A" w:rsidRPr="00C41881" w:rsidRDefault="00D3462A" w:rsidP="009B1F9D">
      <w:pPr>
        <w:ind w:left="1440"/>
        <w:jc w:val="both"/>
        <w:rPr>
          <w:i/>
        </w:rPr>
      </w:pPr>
      <w:r w:rsidRPr="00C41881">
        <w:rPr>
          <w:i/>
        </w:rPr>
        <w:t>&lt;tham biến i&gt; là đối tượng mang thông tin về ngoại lệ</w:t>
      </w:r>
    </w:p>
    <w:p w14:paraId="201B8D3C" w14:textId="66E40DBE" w:rsidR="00215011" w:rsidRPr="00566C2F" w:rsidRDefault="00215011" w:rsidP="009B1F9D">
      <w:pPr>
        <w:jc w:val="both"/>
      </w:pPr>
      <w:r w:rsidRPr="00566C2F">
        <w:lastRenderedPageBreak/>
        <w:t>Các ngoại lệ sẽ đ</w:t>
      </w:r>
      <w:r w:rsidR="00695105" w:rsidRPr="00566C2F">
        <w:t>ư</w:t>
      </w:r>
      <w:r w:rsidRPr="00566C2F">
        <w:t xml:space="preserve">ợc cho qua trong quá trình thực hiện khối </w:t>
      </w:r>
      <w:r w:rsidRPr="00566C2F">
        <w:rPr>
          <w:i/>
        </w:rPr>
        <w:t>try</w:t>
      </w:r>
      <w:r w:rsidRPr="00566C2F">
        <w:t xml:space="preserve"> và sẽ bị tóm lại để xử lý ở các khối </w:t>
      </w:r>
      <w:r w:rsidRPr="00566C2F">
        <w:rPr>
          <w:i/>
        </w:rPr>
        <w:t>catch</w:t>
      </w:r>
      <w:r w:rsidRPr="00566C2F">
        <w:t xml:space="preserve"> t</w:t>
      </w:r>
      <w:r w:rsidR="00695105" w:rsidRPr="00566C2F">
        <w:t>ư</w:t>
      </w:r>
      <w:r w:rsidRPr="00566C2F">
        <w:t>ơng ứng</w:t>
      </w:r>
      <w:r w:rsidR="00D3462A" w:rsidRPr="00566C2F">
        <w:t xml:space="preserve"> nếu có</w:t>
      </w:r>
      <w:r w:rsidRPr="00566C2F">
        <w:t xml:space="preserve">. Khối </w:t>
      </w:r>
      <w:r w:rsidRPr="00566C2F">
        <w:rPr>
          <w:i/>
        </w:rPr>
        <w:t>finally</w:t>
      </w:r>
      <w:r w:rsidRPr="00566C2F">
        <w:t xml:space="preserve"> phải thực hiện đến cùng, bất luận có gặp phải ngoại lệ hay không.</w:t>
      </w:r>
    </w:p>
    <w:p w14:paraId="5C05E9D2" w14:textId="77777777" w:rsidR="00215011" w:rsidRPr="00566C2F" w:rsidRDefault="00215011" w:rsidP="009B1F9D">
      <w:pPr>
        <w:jc w:val="both"/>
      </w:pPr>
      <w:r w:rsidRPr="00566C2F">
        <w:t>Hoạt động của các khối trên đ</w:t>
      </w:r>
      <w:r w:rsidR="00695105" w:rsidRPr="00566C2F">
        <w:t>ư</w:t>
      </w:r>
      <w:r w:rsidRPr="00566C2F">
        <w:t>ợc minh hoạ nh</w:t>
      </w:r>
      <w:r w:rsidR="00695105" w:rsidRPr="00566C2F">
        <w:t>ư</w:t>
      </w:r>
      <w:r w:rsidRPr="00566C2F">
        <w:t xml:space="preserve"> sau:</w:t>
      </w:r>
    </w:p>
    <w:p w14:paraId="0740598C" w14:textId="77777777" w:rsidR="00DB4877" w:rsidRPr="00566C2F" w:rsidRDefault="00215011" w:rsidP="00DB4877">
      <w:pPr>
        <w:keepNext/>
        <w:ind w:firstLine="0"/>
        <w:jc w:val="both"/>
      </w:pPr>
      <w:r w:rsidRPr="00566C2F">
        <w:rPr>
          <w:noProof/>
        </w:rPr>
        <w:drawing>
          <wp:inline distT="0" distB="0" distL="0" distR="0" wp14:anchorId="7B2AB449" wp14:editId="30535373">
            <wp:extent cx="5752381" cy="315238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2381" cy="3152381"/>
                    </a:xfrm>
                    <a:prstGeom prst="rect">
                      <a:avLst/>
                    </a:prstGeom>
                  </pic:spPr>
                </pic:pic>
              </a:graphicData>
            </a:graphic>
          </wp:inline>
        </w:drawing>
      </w:r>
    </w:p>
    <w:p w14:paraId="69E811E0" w14:textId="0B143661" w:rsidR="00215011" w:rsidRPr="00566C2F" w:rsidRDefault="00DB4877" w:rsidP="00DB4877">
      <w:pPr>
        <w:pStyle w:val="Caption"/>
        <w:jc w:val="center"/>
        <w:rPr>
          <w:color w:val="auto"/>
          <w:sz w:val="26"/>
          <w:szCs w:val="26"/>
        </w:rPr>
      </w:pPr>
      <w:r w:rsidRPr="00566C2F">
        <w:rPr>
          <w:color w:val="auto"/>
          <w:sz w:val="26"/>
          <w:szCs w:val="26"/>
        </w:rPr>
        <w:t>Hình 2.6. Try .... catch</w:t>
      </w:r>
    </w:p>
    <w:p w14:paraId="0702B07F" w14:textId="77777777" w:rsidR="003E2488" w:rsidRPr="00566C2F" w:rsidRDefault="003E2488" w:rsidP="009B1F9D">
      <w:pPr>
        <w:jc w:val="both"/>
        <w:rPr>
          <w:b/>
        </w:rPr>
      </w:pPr>
      <w:r w:rsidRPr="00566C2F">
        <w:rPr>
          <w:b/>
        </w:rPr>
        <w:t>Khối try</w:t>
      </w:r>
    </w:p>
    <w:p w14:paraId="0D399DC1" w14:textId="77777777" w:rsidR="003E2488" w:rsidRPr="00566C2F" w:rsidRDefault="003E2488" w:rsidP="009B1F9D">
      <w:pPr>
        <w:jc w:val="both"/>
      </w:pPr>
      <w:r w:rsidRPr="00566C2F">
        <w:tab/>
        <w:t>Một ch</w:t>
      </w:r>
      <w:r w:rsidR="00695105" w:rsidRPr="00566C2F">
        <w:t>ư</w:t>
      </w:r>
      <w:r w:rsidRPr="00566C2F">
        <w:t xml:space="preserve">ơng trình cũng </w:t>
      </w:r>
      <w:r w:rsidR="00D3462A" w:rsidRPr="00566C2F">
        <w:t>có</w:t>
      </w:r>
      <w:r w:rsidRPr="00566C2F">
        <w:t xml:space="preserve"> thể chứa các khối </w:t>
      </w:r>
      <w:r w:rsidRPr="00566C2F">
        <w:rPr>
          <w:i/>
        </w:rPr>
        <w:t>try</w:t>
      </w:r>
      <w:r w:rsidRPr="00566C2F">
        <w:t xml:space="preserve"> lồng nhau. Khi sử dụng các “</w:t>
      </w:r>
      <w:r w:rsidRPr="00566C2F">
        <w:rPr>
          <w:i/>
        </w:rPr>
        <w:t>try</w:t>
      </w:r>
      <w:r w:rsidRPr="00566C2F">
        <w:t xml:space="preserve">” lồng nhau, khối </w:t>
      </w:r>
      <w:r w:rsidRPr="00566C2F">
        <w:rPr>
          <w:i/>
        </w:rPr>
        <w:t>try</w:t>
      </w:r>
      <w:r w:rsidRPr="00566C2F">
        <w:t xml:space="preserve"> bên trong đ</w:t>
      </w:r>
      <w:r w:rsidR="00695105" w:rsidRPr="00566C2F">
        <w:t>ư</w:t>
      </w:r>
      <w:r w:rsidRPr="00566C2F">
        <w:t xml:space="preserve">ợc thi hành đầu tiên. Bất kỳ ngoại lệ nào bị chặn trong khối </w:t>
      </w:r>
      <w:r w:rsidRPr="00566C2F">
        <w:rPr>
          <w:i/>
        </w:rPr>
        <w:t>try</w:t>
      </w:r>
      <w:r w:rsidRPr="00566C2F">
        <w:t xml:space="preserve"> sẽ bị bắt giữ trong các khối </w:t>
      </w:r>
      <w:r w:rsidRPr="00566C2F">
        <w:rPr>
          <w:i/>
        </w:rPr>
        <w:t>catch</w:t>
      </w:r>
      <w:r w:rsidRPr="00566C2F">
        <w:t xml:space="preserve"> theo sau. Nếu khối </w:t>
      </w:r>
      <w:r w:rsidRPr="00566C2F">
        <w:rPr>
          <w:i/>
        </w:rPr>
        <w:t>catch</w:t>
      </w:r>
      <w:r w:rsidRPr="00566C2F">
        <w:t xml:space="preserve"> thích hợp không đ</w:t>
      </w:r>
      <w:r w:rsidR="00695105" w:rsidRPr="00566C2F">
        <w:t>ư</w:t>
      </w:r>
      <w:r w:rsidRPr="00566C2F">
        <w:t xml:space="preserve">ợc tìm thấy thì các khối </w:t>
      </w:r>
      <w:r w:rsidRPr="00566C2F">
        <w:rPr>
          <w:i/>
        </w:rPr>
        <w:t>catch</w:t>
      </w:r>
      <w:r w:rsidRPr="00566C2F">
        <w:t xml:space="preserve"> của các khối </w:t>
      </w:r>
      <w:r w:rsidRPr="00566C2F">
        <w:rPr>
          <w:i/>
        </w:rPr>
        <w:t>try</w:t>
      </w:r>
      <w:r w:rsidRPr="00566C2F">
        <w:t xml:space="preserve"> bên ngoài sẽ đ</w:t>
      </w:r>
      <w:r w:rsidR="00695105" w:rsidRPr="00566C2F">
        <w:t>ư</w:t>
      </w:r>
      <w:r w:rsidRPr="00566C2F">
        <w:t>ợc xem xét. Nếu không, Java Runtime Environment xử lý các ngoại lệ.</w:t>
      </w:r>
    </w:p>
    <w:p w14:paraId="7665AFA1" w14:textId="77777777" w:rsidR="003E2488" w:rsidRPr="00566C2F" w:rsidRDefault="003E2488" w:rsidP="009B1F9D">
      <w:pPr>
        <w:jc w:val="both"/>
        <w:rPr>
          <w:b/>
        </w:rPr>
      </w:pPr>
      <w:r w:rsidRPr="00566C2F">
        <w:rPr>
          <w:b/>
        </w:rPr>
        <w:t>Khối catch</w:t>
      </w:r>
    </w:p>
    <w:p w14:paraId="360FAE5F" w14:textId="77777777" w:rsidR="003E2488" w:rsidRPr="00566C2F" w:rsidRDefault="003E2488" w:rsidP="009B1F9D">
      <w:pPr>
        <w:jc w:val="both"/>
      </w:pPr>
      <w:r w:rsidRPr="00566C2F">
        <w:tab/>
        <w:t>Khối này chỉ đ</w:t>
      </w:r>
      <w:r w:rsidR="00695105" w:rsidRPr="00566C2F">
        <w:t>ư</w:t>
      </w:r>
      <w:r w:rsidRPr="00566C2F">
        <w:t>ợc sử dụng để xử lý ngoại lệ</w:t>
      </w:r>
      <w:r w:rsidR="00D3462A" w:rsidRPr="00566C2F">
        <w:t xml:space="preserve"> nếu có</w:t>
      </w:r>
      <w:r w:rsidRPr="00566C2F">
        <w:t xml:space="preserve">. Khi một khối </w:t>
      </w:r>
      <w:r w:rsidRPr="00566C2F">
        <w:rPr>
          <w:i/>
        </w:rPr>
        <w:t>catch</w:t>
      </w:r>
      <w:r w:rsidRPr="00566C2F">
        <w:t xml:space="preserve"> đ</w:t>
      </w:r>
      <w:r w:rsidR="00695105" w:rsidRPr="00566C2F">
        <w:t>ư</w:t>
      </w:r>
      <w:r w:rsidRPr="00566C2F">
        <w:t xml:space="preserve">ợc thực hiện thì các khối </w:t>
      </w:r>
      <w:r w:rsidRPr="00566C2F">
        <w:rPr>
          <w:i/>
        </w:rPr>
        <w:t>catch</w:t>
      </w:r>
      <w:r w:rsidRPr="00566C2F">
        <w:t xml:space="preserve"> còn lại sẽ bị bỏ qua.</w:t>
      </w:r>
    </w:p>
    <w:p w14:paraId="12A14828" w14:textId="77777777" w:rsidR="003E2488" w:rsidRPr="00566C2F" w:rsidRDefault="003E2488" w:rsidP="009B1F9D">
      <w:pPr>
        <w:jc w:val="both"/>
      </w:pPr>
      <w:r w:rsidRPr="00566C2F">
        <w:t xml:space="preserve">Có thể bắt nhiều loại ngoại lệ khác nhau bằng cách sử dụng nhiều khối lệnh </w:t>
      </w:r>
      <w:r w:rsidRPr="00566C2F">
        <w:rPr>
          <w:i/>
        </w:rPr>
        <w:t>catch</w:t>
      </w:r>
      <w:r w:rsidRPr="00566C2F">
        <w:t xml:space="preserve"> đặt kế tiếp</w:t>
      </w:r>
    </w:p>
    <w:p w14:paraId="5059F19C" w14:textId="77777777" w:rsidR="003E2488" w:rsidRPr="00566C2F" w:rsidRDefault="003E2488" w:rsidP="009B1F9D">
      <w:pPr>
        <w:jc w:val="both"/>
      </w:pPr>
      <w:r w:rsidRPr="00566C2F">
        <w:t xml:space="preserve">Khối lệnh </w:t>
      </w:r>
      <w:r w:rsidRPr="00566C2F">
        <w:rPr>
          <w:i/>
        </w:rPr>
        <w:t>catch</w:t>
      </w:r>
      <w:r w:rsidRPr="00566C2F">
        <w:t xml:space="preserve"> sau không thể bắt ngoại lệ là lớp dẫn xuất của ngoại lệ đ</w:t>
      </w:r>
      <w:r w:rsidR="00695105" w:rsidRPr="00566C2F">
        <w:t>ư</w:t>
      </w:r>
      <w:r w:rsidRPr="00566C2F">
        <w:t xml:space="preserve">ợc bắt trong khối lệnh </w:t>
      </w:r>
      <w:r w:rsidRPr="00566C2F">
        <w:rPr>
          <w:i/>
        </w:rPr>
        <w:t>catch</w:t>
      </w:r>
      <w:r w:rsidRPr="00566C2F">
        <w:t xml:space="preserve"> tr</w:t>
      </w:r>
      <w:r w:rsidR="00695105" w:rsidRPr="00566C2F">
        <w:t>ư</w:t>
      </w:r>
      <w:r w:rsidRPr="00566C2F">
        <w:t>ớc.</w:t>
      </w:r>
    </w:p>
    <w:p w14:paraId="2596C7AA" w14:textId="77777777" w:rsidR="003E2488" w:rsidRPr="00566C2F" w:rsidRDefault="003E2488" w:rsidP="009B1F9D">
      <w:pPr>
        <w:jc w:val="both"/>
        <w:rPr>
          <w:b/>
        </w:rPr>
      </w:pPr>
      <w:r w:rsidRPr="00566C2F">
        <w:rPr>
          <w:b/>
        </w:rPr>
        <w:t>Khối finally</w:t>
      </w:r>
    </w:p>
    <w:p w14:paraId="24767E01" w14:textId="77777777" w:rsidR="003E2488" w:rsidRPr="00566C2F" w:rsidRDefault="003E2488" w:rsidP="009B1F9D">
      <w:pPr>
        <w:jc w:val="both"/>
      </w:pPr>
      <w:r w:rsidRPr="00566C2F">
        <w:lastRenderedPageBreak/>
        <w:t>Khi một ngoại lệ xuất hiện, ph</w:t>
      </w:r>
      <w:r w:rsidR="00695105" w:rsidRPr="00566C2F">
        <w:t>ư</w:t>
      </w:r>
      <w:r w:rsidRPr="00566C2F">
        <w:t>ơng thức đang đ</w:t>
      </w:r>
      <w:r w:rsidR="00695105" w:rsidRPr="00566C2F">
        <w:t>ư</w:t>
      </w:r>
      <w:r w:rsidRPr="00566C2F">
        <w:t>ợc thực thi có thể bị dừng mà không đ</w:t>
      </w:r>
      <w:r w:rsidR="00695105" w:rsidRPr="00566C2F">
        <w:t>ư</w:t>
      </w:r>
      <w:r w:rsidRPr="00566C2F">
        <w:t>ợc thi hành toàn vẹn. Nếu điều này xảy ra, thì các đoạn mã sẽ không bao giờ đ</w:t>
      </w:r>
      <w:r w:rsidR="00695105" w:rsidRPr="00566C2F">
        <w:t>ư</w:t>
      </w:r>
      <w:r w:rsidRPr="00566C2F">
        <w:t xml:space="preserve">ợc gọi. Khối </w:t>
      </w:r>
      <w:r w:rsidRPr="00566C2F">
        <w:rPr>
          <w:i/>
        </w:rPr>
        <w:t>finally</w:t>
      </w:r>
      <w:r w:rsidRPr="00566C2F">
        <w:t xml:space="preserve"> thực hiện tất cả các việc thu dọn khi một ngoại lệ xảy ra. Khối </w:t>
      </w:r>
      <w:r w:rsidRPr="00566C2F">
        <w:rPr>
          <w:i/>
        </w:rPr>
        <w:t>finally</w:t>
      </w:r>
      <w:r w:rsidRPr="00566C2F">
        <w:t xml:space="preserve"> bảo đảm lúc nào cũng đ</w:t>
      </w:r>
      <w:r w:rsidR="00695105" w:rsidRPr="00566C2F">
        <w:t>ư</w:t>
      </w:r>
      <w:r w:rsidRPr="00566C2F">
        <w:t xml:space="preserve">ợc thực thi, bất chấp có ngoại lệ xảy ra hay không. Khối </w:t>
      </w:r>
      <w:r w:rsidRPr="00566C2F">
        <w:rPr>
          <w:i/>
        </w:rPr>
        <w:t>finally</w:t>
      </w:r>
      <w:r w:rsidRPr="00566C2F">
        <w:t xml:space="preserve"> là tuỳ ý, không bắt buộc.</w:t>
      </w:r>
    </w:p>
    <w:p w14:paraId="70CCBD82" w14:textId="77777777" w:rsidR="003E2488" w:rsidRPr="00566C2F" w:rsidRDefault="003E2488" w:rsidP="009B1F9D">
      <w:pPr>
        <w:jc w:val="both"/>
      </w:pPr>
      <w:r w:rsidRPr="00566C2F">
        <w:t xml:space="preserve">Khối </w:t>
      </w:r>
      <w:r w:rsidRPr="00566C2F">
        <w:rPr>
          <w:i/>
        </w:rPr>
        <w:t>finally</w:t>
      </w:r>
      <w:r w:rsidRPr="00566C2F">
        <w:t xml:space="preserve"> có thể dùng để:</w:t>
      </w:r>
    </w:p>
    <w:p w14:paraId="798F1990" w14:textId="77777777" w:rsidR="003E2488" w:rsidRPr="00566C2F" w:rsidRDefault="003E2488" w:rsidP="009B1F9D">
      <w:pPr>
        <w:ind w:left="720"/>
        <w:jc w:val="both"/>
      </w:pPr>
      <w:r w:rsidRPr="00566C2F">
        <w:t>- Đóng tập tin.</w:t>
      </w:r>
    </w:p>
    <w:p w14:paraId="01D4948A" w14:textId="77777777" w:rsidR="003E2488" w:rsidRPr="00566C2F" w:rsidRDefault="003E2488" w:rsidP="009B1F9D">
      <w:pPr>
        <w:ind w:left="720"/>
        <w:jc w:val="both"/>
      </w:pPr>
      <w:r w:rsidRPr="00566C2F">
        <w:t>- Đóng lại bộ kết quả ( sử dụng trong ch</w:t>
      </w:r>
      <w:r w:rsidR="00695105" w:rsidRPr="00566C2F">
        <w:t>ư</w:t>
      </w:r>
      <w:r w:rsidRPr="00566C2F">
        <w:t>ơng trình cơ sở dữ liệu).</w:t>
      </w:r>
    </w:p>
    <w:p w14:paraId="535322E9" w14:textId="77777777" w:rsidR="003E2488" w:rsidRPr="00566C2F" w:rsidRDefault="003E2488" w:rsidP="009B1F9D">
      <w:pPr>
        <w:ind w:left="720"/>
        <w:jc w:val="both"/>
      </w:pPr>
      <w:r w:rsidRPr="00566C2F">
        <w:t>- Đóng lại các kết nối đ</w:t>
      </w:r>
      <w:r w:rsidR="00695105" w:rsidRPr="00566C2F">
        <w:t>ư</w:t>
      </w:r>
      <w:r w:rsidRPr="00566C2F">
        <w:t>ợc tạo trong cơ sở dữ liệu.</w:t>
      </w:r>
    </w:p>
    <w:p w14:paraId="376F2801" w14:textId="77777777" w:rsidR="003E2488" w:rsidRPr="00566C2F" w:rsidRDefault="003E2488" w:rsidP="009B1F9D">
      <w:pPr>
        <w:jc w:val="both"/>
      </w:pPr>
      <w:r w:rsidRPr="00566C2F">
        <w:tab/>
        <w:t xml:space="preserve">Ví dụ minh họa cách sử dụng các khối </w:t>
      </w:r>
      <w:r w:rsidRPr="00566C2F">
        <w:rPr>
          <w:i/>
        </w:rPr>
        <w:t>try</w:t>
      </w:r>
      <w:r w:rsidRPr="00566C2F">
        <w:t xml:space="preserve"> và </w:t>
      </w:r>
      <w:r w:rsidRPr="00566C2F">
        <w:rPr>
          <w:i/>
        </w:rPr>
        <w:t>catch</w:t>
      </w:r>
      <w:r w:rsidRPr="00566C2F">
        <w:t>.</w:t>
      </w:r>
    </w:p>
    <w:p w14:paraId="3E5E734C" w14:textId="77777777" w:rsidR="003E2488" w:rsidRPr="00566C2F" w:rsidRDefault="003E2488" w:rsidP="009B1F9D">
      <w:pPr>
        <w:jc w:val="both"/>
      </w:pPr>
      <w:r w:rsidRPr="00566C2F">
        <w:tab/>
      </w:r>
      <w:r w:rsidRPr="00566C2F">
        <w:tab/>
        <w:t>class TryClass{</w:t>
      </w:r>
    </w:p>
    <w:p w14:paraId="487A08A5" w14:textId="77777777" w:rsidR="003E2488" w:rsidRPr="00566C2F" w:rsidRDefault="003E2488" w:rsidP="009B1F9D">
      <w:pPr>
        <w:ind w:left="1440"/>
        <w:jc w:val="both"/>
      </w:pPr>
      <w:r w:rsidRPr="00566C2F">
        <w:t>public static void main(String args[])</w:t>
      </w:r>
    </w:p>
    <w:p w14:paraId="0CAA7A36" w14:textId="77777777" w:rsidR="00D3462A" w:rsidRPr="00566C2F" w:rsidRDefault="003E2488" w:rsidP="009B1F9D">
      <w:pPr>
        <w:ind w:left="1440"/>
        <w:jc w:val="both"/>
      </w:pPr>
      <w:r w:rsidRPr="00566C2F">
        <w:t>{</w:t>
      </w:r>
    </w:p>
    <w:p w14:paraId="031F1C0C" w14:textId="77777777" w:rsidR="003E2488" w:rsidRPr="00566C2F" w:rsidRDefault="003E2488" w:rsidP="009B1F9D">
      <w:pPr>
        <w:ind w:left="1440"/>
        <w:jc w:val="both"/>
      </w:pPr>
      <w:r w:rsidRPr="00566C2F">
        <w:t>int demo=0;</w:t>
      </w:r>
    </w:p>
    <w:p w14:paraId="5B83B533" w14:textId="77777777" w:rsidR="003E2488" w:rsidRPr="00566C2F" w:rsidRDefault="003E2488" w:rsidP="009B1F9D">
      <w:pPr>
        <w:ind w:left="1440"/>
        <w:jc w:val="both"/>
      </w:pPr>
      <w:r w:rsidRPr="00566C2F">
        <w:t>try { System.out.println(20/demo); }</w:t>
      </w:r>
    </w:p>
    <w:p w14:paraId="66CB5240" w14:textId="77777777" w:rsidR="003E2488" w:rsidRPr="00566C2F" w:rsidRDefault="003E2488" w:rsidP="009B1F9D">
      <w:pPr>
        <w:ind w:left="1440"/>
        <w:jc w:val="both"/>
      </w:pPr>
      <w:r w:rsidRPr="00566C2F">
        <w:t>catch(ArithmeticException a) {</w:t>
      </w:r>
    </w:p>
    <w:p w14:paraId="211F413C" w14:textId="77777777" w:rsidR="003E2488" w:rsidRPr="00566C2F" w:rsidRDefault="003E2488" w:rsidP="009B1F9D">
      <w:pPr>
        <w:ind w:left="1440"/>
        <w:jc w:val="both"/>
      </w:pPr>
      <w:r w:rsidRPr="00566C2F">
        <w:t>System.out.println(“Cannot Divide by zero”); }</w:t>
      </w:r>
    </w:p>
    <w:p w14:paraId="4716686C" w14:textId="77777777" w:rsidR="003E2488" w:rsidRPr="00566C2F" w:rsidRDefault="003E2488" w:rsidP="009B1F9D">
      <w:pPr>
        <w:ind w:left="1440"/>
        <w:jc w:val="both"/>
      </w:pPr>
      <w:r w:rsidRPr="00566C2F">
        <w:t>}</w:t>
      </w:r>
    </w:p>
    <w:p w14:paraId="41B0D7F8" w14:textId="77777777" w:rsidR="003E2488" w:rsidRPr="00566C2F" w:rsidRDefault="003E2488" w:rsidP="009B1F9D">
      <w:pPr>
        <w:ind w:left="720"/>
        <w:jc w:val="both"/>
      </w:pPr>
      <w:r w:rsidRPr="00566C2F">
        <w:t>}</w:t>
      </w:r>
    </w:p>
    <w:p w14:paraId="385A0BAD" w14:textId="77777777" w:rsidR="003E2488" w:rsidRPr="00566C2F" w:rsidRDefault="003E2488" w:rsidP="009B1F9D">
      <w:pPr>
        <w:jc w:val="both"/>
      </w:pPr>
      <w:r w:rsidRPr="00566C2F">
        <w:t>Kết quả:</w:t>
      </w:r>
    </w:p>
    <w:p w14:paraId="717EC9BB" w14:textId="77777777" w:rsidR="003E2488" w:rsidRPr="00566C2F" w:rsidRDefault="003E2488" w:rsidP="009B1F9D">
      <w:pPr>
        <w:jc w:val="both"/>
      </w:pPr>
      <w:r w:rsidRPr="00566C2F">
        <w:tab/>
      </w:r>
      <w:r w:rsidR="00D3462A" w:rsidRPr="00566C2F">
        <w:rPr>
          <w:noProof/>
        </w:rPr>
        <w:drawing>
          <wp:inline distT="0" distB="0" distL="0" distR="0" wp14:anchorId="07B5313B" wp14:editId="4D2E5EBA">
            <wp:extent cx="4044950" cy="1377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4950" cy="1377950"/>
                    </a:xfrm>
                    <a:prstGeom prst="rect">
                      <a:avLst/>
                    </a:prstGeom>
                    <a:noFill/>
                    <a:ln>
                      <a:noFill/>
                    </a:ln>
                  </pic:spPr>
                </pic:pic>
              </a:graphicData>
            </a:graphic>
          </wp:inline>
        </w:drawing>
      </w:r>
    </w:p>
    <w:p w14:paraId="280DFBA1" w14:textId="77777777" w:rsidR="003E2488" w:rsidRPr="00566C2F" w:rsidRDefault="003E2488" w:rsidP="009B1F9D">
      <w:pPr>
        <w:jc w:val="both"/>
      </w:pPr>
      <w:r w:rsidRPr="00566C2F">
        <w:rPr>
          <w:i/>
        </w:rPr>
        <w:t>a</w:t>
      </w:r>
      <w:r w:rsidRPr="00566C2F">
        <w:t xml:space="preserve"> đ</w:t>
      </w:r>
      <w:r w:rsidR="00695105" w:rsidRPr="00566C2F">
        <w:t>ư</w:t>
      </w:r>
      <w:r w:rsidRPr="00566C2F">
        <w:t>ợc sử dụng nh</w:t>
      </w:r>
      <w:r w:rsidR="00695105" w:rsidRPr="00566C2F">
        <w:t>ư</w:t>
      </w:r>
      <w:r w:rsidRPr="00566C2F">
        <w:t xml:space="preserve"> một đối t</w:t>
      </w:r>
      <w:r w:rsidR="00695105" w:rsidRPr="00566C2F">
        <w:t>ư</w:t>
      </w:r>
      <w:r w:rsidRPr="00566C2F">
        <w:t xml:space="preserve">ợng của Arithmaticexception để in các chi tiết về các toán tử ngoại lệ mà hệ thống cung cấp. Nếu bạn thay thế lệnh </w:t>
      </w:r>
      <w:r w:rsidRPr="00566C2F">
        <w:rPr>
          <w:i/>
        </w:rPr>
        <w:t>System.out.println</w:t>
      </w:r>
      <w:r w:rsidRPr="00566C2F">
        <w:t xml:space="preserve"> của khối </w:t>
      </w:r>
      <w:r w:rsidRPr="00566C2F">
        <w:rPr>
          <w:i/>
        </w:rPr>
        <w:t>catch</w:t>
      </w:r>
      <w:r w:rsidRPr="00566C2F">
        <w:t xml:space="preserve"> bằng lệnh </w:t>
      </w:r>
      <w:r w:rsidRPr="00566C2F">
        <w:rPr>
          <w:i/>
        </w:rPr>
        <w:t xml:space="preserve">System.out.println(a.getMessage()) </w:t>
      </w:r>
      <w:r w:rsidRPr="00566C2F">
        <w:t>thì kết quả của ch</w:t>
      </w:r>
      <w:r w:rsidR="00695105" w:rsidRPr="00566C2F">
        <w:t>ư</w:t>
      </w:r>
      <w:r w:rsidRPr="00566C2F">
        <w:t>ơng trình sẽ nh</w:t>
      </w:r>
      <w:r w:rsidR="00695105" w:rsidRPr="00566C2F">
        <w:t>ư</w:t>
      </w:r>
      <w:r w:rsidRPr="00566C2F">
        <w:t xml:space="preserve"> sau:</w:t>
      </w:r>
    </w:p>
    <w:p w14:paraId="3B7B0A28" w14:textId="77777777" w:rsidR="003E2488" w:rsidRPr="00566C2F" w:rsidRDefault="003E2488" w:rsidP="009B1F9D">
      <w:pPr>
        <w:jc w:val="both"/>
      </w:pPr>
      <w:r w:rsidRPr="00566C2F">
        <w:lastRenderedPageBreak/>
        <w:tab/>
      </w:r>
      <w:r w:rsidRPr="00566C2F">
        <w:rPr>
          <w:noProof/>
        </w:rPr>
        <w:drawing>
          <wp:inline distT="0" distB="0" distL="0" distR="0" wp14:anchorId="06F4EB8D" wp14:editId="7CFD3BDD">
            <wp:extent cx="407670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1362075"/>
                    </a:xfrm>
                    <a:prstGeom prst="rect">
                      <a:avLst/>
                    </a:prstGeom>
                  </pic:spPr>
                </pic:pic>
              </a:graphicData>
            </a:graphic>
          </wp:inline>
        </w:drawing>
      </w:r>
    </w:p>
    <w:p w14:paraId="7A4182FC" w14:textId="77777777" w:rsidR="00695105" w:rsidRPr="00566C2F" w:rsidRDefault="00695105" w:rsidP="00B37DA6">
      <w:pPr>
        <w:pStyle w:val="Heading3"/>
        <w:ind w:firstLine="0"/>
      </w:pPr>
      <w:bookmarkStart w:id="66" w:name="_Toc111103979"/>
      <w:r w:rsidRPr="00566C2F">
        <w:t>3.4.3. Ném ngoại lệ bằng lệnh ‘throw’</w:t>
      </w:r>
      <w:bookmarkEnd w:id="66"/>
    </w:p>
    <w:p w14:paraId="5C1855F7" w14:textId="49006B6B" w:rsidR="00695105" w:rsidRPr="00566C2F" w:rsidRDefault="00695105" w:rsidP="009B1F9D">
      <w:pPr>
        <w:jc w:val="both"/>
      </w:pPr>
      <w:r w:rsidRPr="00566C2F">
        <w:t xml:space="preserve">Để tạm thời bỏ qua ngoại lệ chúng ta có thể sử dụng câu lệnh </w:t>
      </w:r>
      <w:r w:rsidRPr="00566C2F">
        <w:rPr>
          <w:i/>
        </w:rPr>
        <w:t>throw</w:t>
      </w:r>
      <w:r w:rsidRPr="00566C2F">
        <w:t>.</w:t>
      </w:r>
      <w:r w:rsidR="00750CFC">
        <w:t xml:space="preserve"> </w:t>
      </w:r>
      <w:r w:rsidRPr="00566C2F">
        <w:t xml:space="preserve">Đoạn lệnh sau chỉ ra cách sử dụng của lệnh </w:t>
      </w:r>
      <w:r w:rsidRPr="00566C2F">
        <w:rPr>
          <w:i/>
        </w:rPr>
        <w:t>throw</w:t>
      </w:r>
      <w:r w:rsidRPr="00566C2F">
        <w:t>:</w:t>
      </w:r>
    </w:p>
    <w:p w14:paraId="2CA6BEA5" w14:textId="77777777" w:rsidR="00695105" w:rsidRPr="00C41881" w:rsidRDefault="00695105" w:rsidP="009B1F9D">
      <w:pPr>
        <w:ind w:left="1440"/>
        <w:jc w:val="both"/>
        <w:rPr>
          <w:i/>
        </w:rPr>
      </w:pPr>
      <w:r w:rsidRPr="00C41881">
        <w:rPr>
          <w:i/>
        </w:rPr>
        <w:t>try{ if (flag&lt;0)</w:t>
      </w:r>
    </w:p>
    <w:p w14:paraId="13EC9896" w14:textId="434A1733" w:rsidR="00695105" w:rsidRPr="00C41881" w:rsidRDefault="00695105" w:rsidP="009B1F9D">
      <w:pPr>
        <w:ind w:left="1440"/>
        <w:jc w:val="both"/>
        <w:rPr>
          <w:i/>
        </w:rPr>
      </w:pPr>
      <w:r w:rsidRPr="00C41881">
        <w:rPr>
          <w:i/>
        </w:rPr>
        <w:t>{throw new MyException();}</w:t>
      </w:r>
      <w:r w:rsidR="00C41881">
        <w:rPr>
          <w:i/>
        </w:rPr>
        <w:t xml:space="preserve"> </w:t>
      </w:r>
      <w:r w:rsidR="00C41881" w:rsidRPr="00C41881">
        <w:rPr>
          <w:i/>
        </w:rPr>
        <w:t>// user-defined</w:t>
      </w:r>
    </w:p>
    <w:p w14:paraId="76A66165" w14:textId="77777777" w:rsidR="00695105" w:rsidRPr="00C41881" w:rsidRDefault="00695105" w:rsidP="009B1F9D">
      <w:pPr>
        <w:ind w:left="1440"/>
        <w:jc w:val="both"/>
        <w:rPr>
          <w:i/>
        </w:rPr>
      </w:pPr>
      <w:r w:rsidRPr="00C41881">
        <w:rPr>
          <w:i/>
        </w:rPr>
        <w:t>}</w:t>
      </w:r>
    </w:p>
    <w:p w14:paraId="67F354A7" w14:textId="77777777" w:rsidR="00695105" w:rsidRPr="00566C2F" w:rsidRDefault="00695105" w:rsidP="009B1F9D">
      <w:pPr>
        <w:jc w:val="both"/>
      </w:pPr>
      <w:r w:rsidRPr="00566C2F">
        <w:tab/>
        <w:t>Ví dụ:</w:t>
      </w:r>
    </w:p>
    <w:p w14:paraId="7D037955" w14:textId="77777777" w:rsidR="00695105" w:rsidRPr="00566C2F" w:rsidRDefault="00695105" w:rsidP="009B1F9D">
      <w:pPr>
        <w:ind w:left="1440"/>
        <w:jc w:val="both"/>
      </w:pPr>
      <w:r w:rsidRPr="00566C2F">
        <w:t>if (0==denominator) {</w:t>
      </w:r>
    </w:p>
    <w:p w14:paraId="0952BCF3" w14:textId="77777777" w:rsidR="00695105" w:rsidRPr="00566C2F" w:rsidRDefault="00695105" w:rsidP="009B1F9D">
      <w:pPr>
        <w:ind w:left="1440"/>
        <w:jc w:val="both"/>
      </w:pPr>
      <w:r w:rsidRPr="00566C2F">
        <w:t>throw new Exception();</w:t>
      </w:r>
    </w:p>
    <w:p w14:paraId="46276E8C" w14:textId="77777777" w:rsidR="00695105" w:rsidRPr="00566C2F" w:rsidRDefault="00695105" w:rsidP="009B1F9D">
      <w:pPr>
        <w:ind w:left="1440"/>
        <w:jc w:val="both"/>
      </w:pPr>
      <w:r w:rsidRPr="00566C2F">
        <w:t>} else res = nominator / denominator;</w:t>
      </w:r>
    </w:p>
    <w:p w14:paraId="71C8DA81" w14:textId="7067D098" w:rsidR="00695105" w:rsidRPr="00566C2F" w:rsidRDefault="00695105" w:rsidP="009B1F9D">
      <w:pPr>
        <w:jc w:val="both"/>
      </w:pPr>
      <w:r w:rsidRPr="00566C2F">
        <w:t xml:space="preserve">Giả sử phương thức </w:t>
      </w:r>
      <w:r w:rsidRPr="00566C2F">
        <w:rPr>
          <w:i/>
        </w:rPr>
        <w:t>x()</w:t>
      </w:r>
      <w:r w:rsidRPr="00566C2F">
        <w:t xml:space="preserve"> gọi phương thức </w:t>
      </w:r>
      <w:r w:rsidRPr="00566C2F">
        <w:rPr>
          <w:i/>
        </w:rPr>
        <w:t>y()</w:t>
      </w:r>
      <w:r w:rsidRPr="00566C2F">
        <w:t xml:space="preserve">. Phương thức </w:t>
      </w:r>
      <w:r w:rsidRPr="00566C2F">
        <w:rPr>
          <w:i/>
        </w:rPr>
        <w:t>y()</w:t>
      </w:r>
      <w:r w:rsidRPr="00566C2F">
        <w:t xml:space="preserve"> chặn một ngoại lệ không được xử lý. Phương thức gọi </w:t>
      </w:r>
      <w:r w:rsidRPr="00566C2F">
        <w:rPr>
          <w:i/>
        </w:rPr>
        <w:t>x()</w:t>
      </w:r>
      <w:r w:rsidRPr="00566C2F">
        <w:t xml:space="preserve"> nên khai báo việc chặn cùng một ngoại lệ với phương thức được gọi </w:t>
      </w:r>
      <w:r w:rsidRPr="00566C2F">
        <w:rPr>
          <w:i/>
        </w:rPr>
        <w:t>y()</w:t>
      </w:r>
      <w:r w:rsidRPr="00566C2F">
        <w:t xml:space="preserve">. Ta nên khai báo khối </w:t>
      </w:r>
      <w:r w:rsidRPr="00566C2F">
        <w:rPr>
          <w:i/>
        </w:rPr>
        <w:t>try catch</w:t>
      </w:r>
      <w:r w:rsidRPr="00566C2F">
        <w:t xml:space="preserve"> trong phương thức </w:t>
      </w:r>
      <w:r w:rsidRPr="00566C2F">
        <w:rPr>
          <w:i/>
        </w:rPr>
        <w:t>x()</w:t>
      </w:r>
      <w:r w:rsidRPr="00566C2F">
        <w:t xml:space="preserve"> để đảm bảo rằng ngoại lệ không được truyền cho các phương thức mà gọi phương thức này.</w:t>
      </w:r>
    </w:p>
    <w:p w14:paraId="41738B69" w14:textId="77777777" w:rsidR="00695105" w:rsidRPr="00566C2F" w:rsidRDefault="00695105" w:rsidP="009B1F9D">
      <w:pPr>
        <w:jc w:val="both"/>
      </w:pPr>
      <w:r w:rsidRPr="00566C2F">
        <w:t>Phương thức được định nghĩa lại tại lớp dẫn xuất có thể không ném ngoại lệ. Nếu ném ngoại lệ, chỉ có thể ném ngoại lệ giống tại phương thức của lớp cơ sở hoặc ngoại lệ là lớp dẫn xuất của ngoại lệ được ném tại phương thức của lớp cơ sở.</w:t>
      </w:r>
    </w:p>
    <w:p w14:paraId="08B8216D" w14:textId="77777777" w:rsidR="00695105" w:rsidRPr="00566C2F" w:rsidRDefault="00695105" w:rsidP="009B1F9D">
      <w:pPr>
        <w:jc w:val="both"/>
      </w:pPr>
      <w:r w:rsidRPr="00566C2F">
        <w:t>Ví dụ:</w:t>
      </w:r>
    </w:p>
    <w:p w14:paraId="1AE703C1" w14:textId="77777777" w:rsidR="00695105" w:rsidRPr="00566C2F" w:rsidRDefault="00695105" w:rsidP="009B1F9D">
      <w:pPr>
        <w:ind w:left="720"/>
        <w:jc w:val="both"/>
        <w:rPr>
          <w:i/>
        </w:rPr>
      </w:pPr>
      <w:r w:rsidRPr="00566C2F">
        <w:rPr>
          <w:i/>
        </w:rPr>
        <w:t>class A {public void methodA() throws RuntimeException {}</w:t>
      </w:r>
    </w:p>
    <w:p w14:paraId="2B87BC96" w14:textId="77777777" w:rsidR="00695105" w:rsidRPr="00566C2F" w:rsidRDefault="00695105" w:rsidP="009B1F9D">
      <w:pPr>
        <w:ind w:left="720"/>
        <w:jc w:val="both"/>
        <w:rPr>
          <w:i/>
        </w:rPr>
      </w:pPr>
      <w:r w:rsidRPr="00566C2F">
        <w:rPr>
          <w:i/>
        </w:rPr>
        <w:t>}</w:t>
      </w:r>
    </w:p>
    <w:p w14:paraId="115A862F" w14:textId="77777777" w:rsidR="00695105" w:rsidRPr="00566C2F" w:rsidRDefault="00695105" w:rsidP="009B1F9D">
      <w:pPr>
        <w:ind w:left="720"/>
        <w:jc w:val="both"/>
        <w:rPr>
          <w:i/>
        </w:rPr>
      </w:pPr>
      <w:r w:rsidRPr="00566C2F">
        <w:rPr>
          <w:i/>
        </w:rPr>
        <w:t>class B extends A {</w:t>
      </w:r>
    </w:p>
    <w:p w14:paraId="58DA7BAF" w14:textId="77777777" w:rsidR="00695105" w:rsidRPr="00566C2F" w:rsidRDefault="00695105" w:rsidP="009B1F9D">
      <w:pPr>
        <w:ind w:left="720"/>
        <w:jc w:val="both"/>
        <w:rPr>
          <w:i/>
        </w:rPr>
      </w:pPr>
      <w:r w:rsidRPr="00566C2F">
        <w:rPr>
          <w:i/>
        </w:rPr>
        <w:t>public void methodA() throws ArithmeticException {}</w:t>
      </w:r>
    </w:p>
    <w:p w14:paraId="50C7D4C5" w14:textId="77777777" w:rsidR="00695105" w:rsidRPr="00566C2F" w:rsidRDefault="00695105" w:rsidP="009B1F9D">
      <w:pPr>
        <w:ind w:left="720"/>
        <w:jc w:val="both"/>
        <w:rPr>
          <w:i/>
        </w:rPr>
      </w:pPr>
      <w:r w:rsidRPr="00566C2F">
        <w:rPr>
          <w:i/>
        </w:rPr>
        <w:t>}</w:t>
      </w:r>
    </w:p>
    <w:p w14:paraId="1D3A6E7F" w14:textId="77777777" w:rsidR="00695105" w:rsidRPr="00566C2F" w:rsidRDefault="00695105" w:rsidP="009B1F9D">
      <w:pPr>
        <w:ind w:left="720"/>
        <w:jc w:val="both"/>
        <w:rPr>
          <w:i/>
        </w:rPr>
      </w:pPr>
      <w:r w:rsidRPr="00566C2F">
        <w:rPr>
          <w:i/>
        </w:rPr>
        <w:t>class C extends A {</w:t>
      </w:r>
    </w:p>
    <w:p w14:paraId="65ADCB50" w14:textId="77777777" w:rsidR="00695105" w:rsidRPr="00566C2F" w:rsidRDefault="00695105" w:rsidP="009B1F9D">
      <w:pPr>
        <w:ind w:left="720"/>
        <w:jc w:val="both"/>
        <w:rPr>
          <w:i/>
        </w:rPr>
      </w:pPr>
      <w:r w:rsidRPr="00566C2F">
        <w:rPr>
          <w:i/>
        </w:rPr>
        <w:t>public void methodA() throws Exception { }</w:t>
      </w:r>
    </w:p>
    <w:p w14:paraId="575D9959" w14:textId="77777777" w:rsidR="00695105" w:rsidRPr="00566C2F" w:rsidRDefault="00695105" w:rsidP="009B1F9D">
      <w:pPr>
        <w:ind w:left="720"/>
        <w:jc w:val="both"/>
        <w:rPr>
          <w:i/>
        </w:rPr>
      </w:pPr>
      <w:r w:rsidRPr="00566C2F">
        <w:rPr>
          <w:i/>
        </w:rPr>
        <w:lastRenderedPageBreak/>
        <w:t>}</w:t>
      </w:r>
    </w:p>
    <w:p w14:paraId="3CD0CAA4" w14:textId="77777777" w:rsidR="00695105" w:rsidRPr="00566C2F" w:rsidRDefault="00695105" w:rsidP="009B1F9D">
      <w:pPr>
        <w:ind w:left="720"/>
        <w:jc w:val="both"/>
        <w:rPr>
          <w:i/>
        </w:rPr>
      </w:pPr>
      <w:r w:rsidRPr="00566C2F">
        <w:rPr>
          <w:i/>
        </w:rPr>
        <w:t>class D extends A {</w:t>
      </w:r>
    </w:p>
    <w:p w14:paraId="30FAD137" w14:textId="77777777" w:rsidR="00695105" w:rsidRPr="00566C2F" w:rsidRDefault="00695105" w:rsidP="009B1F9D">
      <w:pPr>
        <w:ind w:left="720"/>
        <w:jc w:val="both"/>
        <w:rPr>
          <w:i/>
        </w:rPr>
      </w:pPr>
      <w:r w:rsidRPr="00566C2F">
        <w:rPr>
          <w:i/>
        </w:rPr>
        <w:t>public void methodA() { }</w:t>
      </w:r>
    </w:p>
    <w:p w14:paraId="21390A71" w14:textId="77777777" w:rsidR="00695105" w:rsidRPr="00566C2F" w:rsidRDefault="00695105" w:rsidP="009B1F9D">
      <w:pPr>
        <w:ind w:left="720"/>
        <w:jc w:val="both"/>
        <w:rPr>
          <w:i/>
        </w:rPr>
      </w:pPr>
      <w:r w:rsidRPr="00566C2F">
        <w:rPr>
          <w:i/>
        </w:rPr>
        <w:t>}</w:t>
      </w:r>
    </w:p>
    <w:p w14:paraId="24525443" w14:textId="77777777" w:rsidR="00695105" w:rsidRPr="00566C2F" w:rsidRDefault="00695105" w:rsidP="009B1F9D">
      <w:pPr>
        <w:ind w:left="720"/>
        <w:jc w:val="both"/>
        <w:rPr>
          <w:i/>
        </w:rPr>
      </w:pPr>
      <w:r w:rsidRPr="00566C2F">
        <w:rPr>
          <w:i/>
        </w:rPr>
        <w:t>A a = new B();</w:t>
      </w:r>
    </w:p>
    <w:p w14:paraId="0577658F" w14:textId="77777777" w:rsidR="00695105" w:rsidRPr="00566C2F" w:rsidRDefault="00695105" w:rsidP="009B1F9D">
      <w:pPr>
        <w:ind w:left="720"/>
        <w:jc w:val="both"/>
        <w:rPr>
          <w:i/>
        </w:rPr>
      </w:pPr>
      <w:r w:rsidRPr="00566C2F">
        <w:rPr>
          <w:i/>
        </w:rPr>
        <w:t>try { a.methodA();}</w:t>
      </w:r>
    </w:p>
    <w:p w14:paraId="507FE2E9" w14:textId="77777777" w:rsidR="00695105" w:rsidRPr="00566C2F" w:rsidRDefault="00695105" w:rsidP="009B1F9D">
      <w:pPr>
        <w:ind w:left="720"/>
        <w:jc w:val="both"/>
        <w:rPr>
          <w:i/>
        </w:rPr>
      </w:pPr>
      <w:r w:rsidRPr="00566C2F">
        <w:rPr>
          <w:i/>
        </w:rPr>
        <w:t>catch (RuntimeException e) { ...}</w:t>
      </w:r>
    </w:p>
    <w:p w14:paraId="5530D4D1" w14:textId="705E3245" w:rsidR="00695105" w:rsidRPr="00566C2F" w:rsidRDefault="00695105" w:rsidP="009B1F9D">
      <w:pPr>
        <w:jc w:val="both"/>
      </w:pPr>
      <w:r w:rsidRPr="00566C2F">
        <w:t>Ném lại ngoại lệ: Sau khi bắt ngoại lệ, nếu thấy cần thiết chúng ta có thể ném lại chính ngoại lệ vừa bắt được để cho chương trình mức trên tiếp tục xử lý.</w:t>
      </w:r>
    </w:p>
    <w:p w14:paraId="4D613D67" w14:textId="2176D2C6" w:rsidR="00695105" w:rsidRPr="00566C2F" w:rsidRDefault="00695105" w:rsidP="009B1F9D">
      <w:pPr>
        <w:jc w:val="both"/>
        <w:rPr>
          <w:i/>
        </w:rPr>
      </w:pPr>
      <w:r w:rsidRPr="00566C2F">
        <w:tab/>
      </w:r>
      <w:r w:rsidRPr="00566C2F">
        <w:rPr>
          <w:i/>
        </w:rPr>
        <w:t>try {...}</w:t>
      </w:r>
    </w:p>
    <w:p w14:paraId="267D6C57" w14:textId="77777777" w:rsidR="00695105" w:rsidRPr="00566C2F" w:rsidRDefault="00695105" w:rsidP="009B1F9D">
      <w:pPr>
        <w:ind w:left="720"/>
        <w:jc w:val="both"/>
        <w:rPr>
          <w:i/>
        </w:rPr>
      </w:pPr>
      <w:r w:rsidRPr="00566C2F">
        <w:rPr>
          <w:i/>
        </w:rPr>
        <w:t>catch (Exception e) {</w:t>
      </w:r>
    </w:p>
    <w:p w14:paraId="34B209DE" w14:textId="77777777" w:rsidR="00695105" w:rsidRPr="00566C2F" w:rsidRDefault="00695105" w:rsidP="009B1F9D">
      <w:pPr>
        <w:ind w:left="720"/>
        <w:jc w:val="both"/>
        <w:rPr>
          <w:i/>
        </w:rPr>
      </w:pPr>
      <w:r w:rsidRPr="00566C2F">
        <w:rPr>
          <w:i/>
        </w:rPr>
        <w:t>System.out.println(e.getMessage());</w:t>
      </w:r>
    </w:p>
    <w:p w14:paraId="2D314F55" w14:textId="77777777" w:rsidR="00695105" w:rsidRPr="00566C2F" w:rsidRDefault="00695105" w:rsidP="009B1F9D">
      <w:pPr>
        <w:ind w:left="720"/>
        <w:jc w:val="both"/>
        <w:rPr>
          <w:i/>
        </w:rPr>
      </w:pPr>
      <w:r w:rsidRPr="00566C2F">
        <w:rPr>
          <w:i/>
        </w:rPr>
        <w:t>throw e;}</w:t>
      </w:r>
    </w:p>
    <w:p w14:paraId="57BD46DF" w14:textId="77777777" w:rsidR="00695105" w:rsidRPr="00566C2F" w:rsidRDefault="00695105" w:rsidP="00B37DA6">
      <w:pPr>
        <w:pStyle w:val="Heading3"/>
        <w:ind w:firstLine="0"/>
      </w:pPr>
      <w:bookmarkStart w:id="67" w:name="_Toc111103980"/>
      <w:r w:rsidRPr="00566C2F">
        <w:t>3.4.4. Mệnh đề throws</w:t>
      </w:r>
      <w:bookmarkEnd w:id="67"/>
    </w:p>
    <w:p w14:paraId="1354AE6F" w14:textId="68BB7654" w:rsidR="00695105" w:rsidRPr="00566C2F" w:rsidRDefault="00695105" w:rsidP="009B1F9D">
      <w:pPr>
        <w:jc w:val="both"/>
      </w:pPr>
      <w:r w:rsidRPr="00566C2F">
        <w:t>Khi thiết kế các hàm thành phần, chúng ta có thể sử dụng mệnh đề throws để tạm thời cho qua ngoại lệ mà thực hiện một số công việc cần thiết khác. Chúng ta ném ngoại lệ khỏi phương thức khi:</w:t>
      </w:r>
    </w:p>
    <w:p w14:paraId="32B48E80" w14:textId="77777777" w:rsidR="00695105" w:rsidRPr="00566C2F" w:rsidRDefault="00695105" w:rsidP="009B1F9D">
      <w:pPr>
        <w:ind w:left="1440"/>
        <w:jc w:val="both"/>
      </w:pPr>
      <w:r w:rsidRPr="00566C2F">
        <w:t>- Không nhất thiết phải xử lý ngoại lệ trong phương thức</w:t>
      </w:r>
    </w:p>
    <w:p w14:paraId="53CB847D" w14:textId="77777777" w:rsidR="00695105" w:rsidRPr="00566C2F" w:rsidRDefault="00695105" w:rsidP="009B1F9D">
      <w:pPr>
        <w:ind w:left="1440"/>
        <w:jc w:val="both"/>
      </w:pPr>
      <w:r w:rsidRPr="00566C2F">
        <w:t>- Không đủ thông tin để xử lý</w:t>
      </w:r>
    </w:p>
    <w:p w14:paraId="41A68DE5" w14:textId="77777777" w:rsidR="00695105" w:rsidRPr="00566C2F" w:rsidRDefault="00695105" w:rsidP="009B1F9D">
      <w:pPr>
        <w:ind w:left="1440"/>
        <w:jc w:val="both"/>
      </w:pPr>
      <w:r w:rsidRPr="00566C2F">
        <w:t>- Không đủ thẩm quyền</w:t>
      </w:r>
    </w:p>
    <w:p w14:paraId="2D9E65E8" w14:textId="77777777" w:rsidR="00695105" w:rsidRPr="00566C2F" w:rsidRDefault="00695105" w:rsidP="009B1F9D">
      <w:pPr>
        <w:jc w:val="both"/>
      </w:pPr>
      <w:r w:rsidRPr="00566C2F">
        <w:t xml:space="preserve">Định nghĩa hàm với mệnh đề </w:t>
      </w:r>
      <w:r w:rsidRPr="00566C2F">
        <w:rPr>
          <w:i/>
        </w:rPr>
        <w:t>throws</w:t>
      </w:r>
      <w:r w:rsidRPr="00566C2F">
        <w:t xml:space="preserve"> có dạng:</w:t>
      </w:r>
    </w:p>
    <w:p w14:paraId="30B83559" w14:textId="77777777" w:rsidR="00695105" w:rsidRPr="00566C2F" w:rsidRDefault="00695105" w:rsidP="009B1F9D">
      <w:pPr>
        <w:jc w:val="both"/>
      </w:pPr>
      <w:r w:rsidRPr="00566C2F">
        <w:tab/>
      </w:r>
      <w:r w:rsidRPr="00566C2F">
        <w:tab/>
        <w:t>&lt;Thuộc tính của hàm&gt; &lt;tên hàm&gt;(&lt;Danh sách các tham biến&gt;) throws &lt;Danh sách các kiểu ngoại lệ&gt; { /* ... */}</w:t>
      </w:r>
    </w:p>
    <w:p w14:paraId="1D7744D4" w14:textId="6A42114F" w:rsidR="00695105" w:rsidRPr="00566C2F" w:rsidRDefault="00695105" w:rsidP="006401B0">
      <w:pPr>
        <w:jc w:val="both"/>
      </w:pPr>
      <w:r w:rsidRPr="00566C2F">
        <w:t xml:space="preserve">Trong đó </w:t>
      </w:r>
      <w:r w:rsidRPr="00566C2F">
        <w:rPr>
          <w:i/>
        </w:rPr>
        <w:t>&lt;Danh sách các kiểu ngoại lệ&gt;</w:t>
      </w:r>
      <w:r w:rsidRPr="00566C2F">
        <w:t xml:space="preserve"> là các lớp xử lý ngoại lệ được kế thừa</w:t>
      </w:r>
      <w:r w:rsidR="006401B0">
        <w:t xml:space="preserve"> </w:t>
      </w:r>
      <w:r w:rsidRPr="00566C2F">
        <w:t>từ lớp Exception và được phân tách bởi dấu ‘,’.</w:t>
      </w:r>
    </w:p>
    <w:p w14:paraId="03983975" w14:textId="77777777" w:rsidR="00695105" w:rsidRPr="00566C2F" w:rsidRDefault="00695105" w:rsidP="009B1F9D">
      <w:pPr>
        <w:jc w:val="both"/>
      </w:pPr>
      <w:r w:rsidRPr="00566C2F">
        <w:tab/>
      </w:r>
      <w:r w:rsidRPr="00566C2F">
        <w:rPr>
          <w:b/>
        </w:rPr>
        <w:t xml:space="preserve">Ném ngoại lệ từ main() </w:t>
      </w:r>
    </w:p>
    <w:p w14:paraId="01E0F913" w14:textId="77777777" w:rsidR="00695105" w:rsidRPr="00566C2F" w:rsidRDefault="00695105" w:rsidP="009B1F9D">
      <w:pPr>
        <w:ind w:left="720"/>
        <w:jc w:val="both"/>
      </w:pPr>
      <w:r w:rsidRPr="00566C2F">
        <w:t>– Nếu không có phương thức nào bắt ngoại lệ, ngoại lệ sẽ được truyền lên phương thức main() và được cần được xử lý tại đây.</w:t>
      </w:r>
    </w:p>
    <w:p w14:paraId="2EC010E4" w14:textId="77777777" w:rsidR="00695105" w:rsidRPr="00566C2F" w:rsidRDefault="00695105" w:rsidP="009B1F9D">
      <w:pPr>
        <w:ind w:left="720"/>
        <w:jc w:val="both"/>
      </w:pPr>
      <w:r w:rsidRPr="00566C2F">
        <w:t>– Nếu vẫn không muốn xử lý ngoại lệ, chúng ta có thể để ngoại lệ truyền lên mức điều khiển của máy ảo bằng cách khai báo main() ném ngoại lệ</w:t>
      </w:r>
    </w:p>
    <w:p w14:paraId="1954BD25" w14:textId="77777777" w:rsidR="00695105" w:rsidRPr="00566C2F" w:rsidRDefault="00695105" w:rsidP="009B1F9D">
      <w:pPr>
        <w:ind w:left="720"/>
        <w:jc w:val="both"/>
      </w:pPr>
      <w:r w:rsidRPr="00566C2F">
        <w:lastRenderedPageBreak/>
        <w:t>– chương trình sẽ bị dừng và hệ thống sẽ in thông tin về ngoại lệ trên Console (printStackTrace())</w:t>
      </w:r>
    </w:p>
    <w:p w14:paraId="62E8F567" w14:textId="77777777" w:rsidR="00695105" w:rsidRPr="00566C2F" w:rsidRDefault="00695105" w:rsidP="00B37DA6">
      <w:pPr>
        <w:pStyle w:val="Heading3"/>
        <w:ind w:firstLine="0"/>
      </w:pPr>
      <w:bookmarkStart w:id="68" w:name="_Toc111103981"/>
      <w:r w:rsidRPr="00566C2F">
        <w:t>3.4.5. Tự định nghĩa ngoại lệ</w:t>
      </w:r>
      <w:bookmarkEnd w:id="68"/>
    </w:p>
    <w:p w14:paraId="1E1B5CC4" w14:textId="77777777" w:rsidR="00695105" w:rsidRPr="00566C2F" w:rsidRDefault="00695105" w:rsidP="009B1F9D">
      <w:pPr>
        <w:jc w:val="both"/>
      </w:pPr>
      <w:r w:rsidRPr="00566C2F">
        <w:t>Chúng ta có thể tạo lớp ngoại lệ để phục vụ các mục đích riêng</w:t>
      </w:r>
    </w:p>
    <w:p w14:paraId="1AC297B5" w14:textId="77777777" w:rsidR="00695105" w:rsidRPr="00566C2F" w:rsidRDefault="00695105" w:rsidP="009B1F9D">
      <w:pPr>
        <w:ind w:left="720"/>
        <w:jc w:val="both"/>
      </w:pPr>
      <w:r w:rsidRPr="00566C2F">
        <w:t>• Lớp ngoại lệ mới phải kế thừa từ lớp Exception hoặc lớp dẫn xuất của lớp này.</w:t>
      </w:r>
    </w:p>
    <w:p w14:paraId="3642BFB0" w14:textId="77777777" w:rsidR="00695105" w:rsidRPr="00566C2F" w:rsidRDefault="00695105" w:rsidP="009B1F9D">
      <w:pPr>
        <w:ind w:left="720"/>
        <w:jc w:val="both"/>
      </w:pPr>
      <w:r w:rsidRPr="00566C2F">
        <w:t>• Có thể cung cấp hai constructor</w:t>
      </w:r>
    </w:p>
    <w:p w14:paraId="39C0A0F9" w14:textId="77777777" w:rsidR="00695105" w:rsidRPr="00566C2F" w:rsidRDefault="00695105" w:rsidP="009B1F9D">
      <w:pPr>
        <w:ind w:left="720"/>
        <w:jc w:val="both"/>
      </w:pPr>
      <w:r w:rsidRPr="00566C2F">
        <w:t>• constructor nhận một tham số String và truyền tham số này cho ph</w:t>
      </w:r>
      <w:r w:rsidR="007A0605" w:rsidRPr="00566C2F">
        <w:t>ư</w:t>
      </w:r>
      <w:r w:rsidRPr="00566C2F">
        <w:t>ơng thức khởi tạo của lớp cơ sở.</w:t>
      </w:r>
    </w:p>
    <w:p w14:paraId="2DEC48B9" w14:textId="77777777" w:rsidR="00695105" w:rsidRPr="00566C2F" w:rsidRDefault="00695105" w:rsidP="009B1F9D">
      <w:pPr>
        <w:jc w:val="both"/>
      </w:pPr>
      <w:r w:rsidRPr="00566C2F">
        <w:tab/>
        <w:t>Ví dụ:</w:t>
      </w:r>
    </w:p>
    <w:p w14:paraId="5CAEB9FF" w14:textId="77777777" w:rsidR="00695105" w:rsidRPr="00566C2F" w:rsidRDefault="00695105" w:rsidP="009B1F9D">
      <w:pPr>
        <w:ind w:left="1440"/>
        <w:jc w:val="both"/>
        <w:rPr>
          <w:i/>
        </w:rPr>
      </w:pPr>
      <w:r w:rsidRPr="00566C2F">
        <w:rPr>
          <w:i/>
        </w:rPr>
        <w:t>class SimpleException extends Exception { }</w:t>
      </w:r>
    </w:p>
    <w:p w14:paraId="36224ED8" w14:textId="77777777" w:rsidR="00695105" w:rsidRPr="00566C2F" w:rsidRDefault="00695105" w:rsidP="009B1F9D">
      <w:pPr>
        <w:ind w:left="1440"/>
        <w:jc w:val="both"/>
        <w:rPr>
          <w:i/>
        </w:rPr>
      </w:pPr>
      <w:r w:rsidRPr="00566C2F">
        <w:rPr>
          <w:i/>
        </w:rPr>
        <w:t>class MyException extends Exception {</w:t>
      </w:r>
    </w:p>
    <w:p w14:paraId="5D377AD3" w14:textId="77777777" w:rsidR="00695105" w:rsidRPr="00566C2F" w:rsidRDefault="00695105" w:rsidP="009B1F9D">
      <w:pPr>
        <w:ind w:left="1440"/>
        <w:jc w:val="both"/>
        <w:rPr>
          <w:i/>
        </w:rPr>
      </w:pPr>
      <w:r w:rsidRPr="00566C2F">
        <w:rPr>
          <w:i/>
        </w:rPr>
        <w:t>public MyException() {}</w:t>
      </w:r>
    </w:p>
    <w:p w14:paraId="346FDFFF" w14:textId="77777777" w:rsidR="00695105" w:rsidRPr="00566C2F" w:rsidRDefault="00695105" w:rsidP="009B1F9D">
      <w:pPr>
        <w:ind w:left="1440"/>
        <w:jc w:val="both"/>
        <w:rPr>
          <w:i/>
        </w:rPr>
      </w:pPr>
      <w:r w:rsidRPr="00566C2F">
        <w:rPr>
          <w:i/>
        </w:rPr>
        <w:t>public MyException(String msg) {</w:t>
      </w:r>
    </w:p>
    <w:p w14:paraId="42F11054" w14:textId="77777777" w:rsidR="00695105" w:rsidRPr="00566C2F" w:rsidRDefault="00695105" w:rsidP="009B1F9D">
      <w:pPr>
        <w:ind w:left="1440"/>
        <w:jc w:val="both"/>
        <w:rPr>
          <w:i/>
        </w:rPr>
      </w:pPr>
      <w:r w:rsidRPr="00566C2F">
        <w:rPr>
          <w:i/>
        </w:rPr>
        <w:t>super(msg);}</w:t>
      </w:r>
    </w:p>
    <w:p w14:paraId="350C466D" w14:textId="77777777" w:rsidR="00695105" w:rsidRPr="00566C2F" w:rsidRDefault="00695105" w:rsidP="009B1F9D">
      <w:pPr>
        <w:ind w:left="1440"/>
        <w:jc w:val="both"/>
        <w:rPr>
          <w:i/>
        </w:rPr>
      </w:pPr>
      <w:r w:rsidRPr="00566C2F">
        <w:rPr>
          <w:i/>
        </w:rPr>
        <w:t>}</w:t>
      </w:r>
    </w:p>
    <w:p w14:paraId="32F68A42" w14:textId="77777777" w:rsidR="00695105" w:rsidRPr="00566C2F" w:rsidRDefault="00695105" w:rsidP="009B1F9D">
      <w:pPr>
        <w:jc w:val="both"/>
      </w:pPr>
      <w:r w:rsidRPr="00566C2F">
        <w:tab/>
        <w:t>Minh họa ngoại lệ đ</w:t>
      </w:r>
      <w:r w:rsidR="007A0605" w:rsidRPr="00566C2F">
        <w:t>ư</w:t>
      </w:r>
      <w:r w:rsidRPr="00566C2F">
        <w:t>ợc định nghĩa bởi ng</w:t>
      </w:r>
      <w:r w:rsidR="007A0605" w:rsidRPr="00566C2F">
        <w:t>ư</w:t>
      </w:r>
      <w:r w:rsidRPr="00566C2F">
        <w:t xml:space="preserve">ời dùng </w:t>
      </w:r>
      <w:r w:rsidRPr="00566C2F">
        <w:rPr>
          <w:i/>
        </w:rPr>
        <w:t>ArraySizeException</w:t>
      </w:r>
      <w:r w:rsidRPr="00566C2F">
        <w:t>:</w:t>
      </w:r>
    </w:p>
    <w:p w14:paraId="3722C478" w14:textId="77777777" w:rsidR="00695105" w:rsidRPr="00566C2F" w:rsidRDefault="00695105" w:rsidP="009B1F9D">
      <w:pPr>
        <w:ind w:left="1440"/>
        <w:jc w:val="both"/>
        <w:rPr>
          <w:i/>
        </w:rPr>
      </w:pPr>
      <w:r w:rsidRPr="00566C2F">
        <w:rPr>
          <w:i/>
        </w:rPr>
        <w:t xml:space="preserve">class </w:t>
      </w:r>
      <w:r w:rsidRPr="00566C2F">
        <w:rPr>
          <w:b/>
          <w:i/>
        </w:rPr>
        <w:t>ArraySizeException</w:t>
      </w:r>
      <w:r w:rsidRPr="00566C2F">
        <w:rPr>
          <w:i/>
        </w:rPr>
        <w:t xml:space="preserve"> extends NegativeArraySizeException</w:t>
      </w:r>
    </w:p>
    <w:p w14:paraId="4BD7F5CD" w14:textId="77777777" w:rsidR="00695105" w:rsidRPr="00566C2F" w:rsidRDefault="00695105" w:rsidP="009B1F9D">
      <w:pPr>
        <w:ind w:left="1440"/>
        <w:jc w:val="both"/>
        <w:rPr>
          <w:i/>
        </w:rPr>
      </w:pPr>
      <w:r w:rsidRPr="00566C2F">
        <w:rPr>
          <w:i/>
        </w:rPr>
        <w:t>{ ArraySizeException() // constructor</w:t>
      </w:r>
    </w:p>
    <w:p w14:paraId="36FD9AE1" w14:textId="77777777" w:rsidR="00695105" w:rsidRPr="00566C2F" w:rsidRDefault="00695105" w:rsidP="009B1F9D">
      <w:pPr>
        <w:ind w:left="1440"/>
        <w:jc w:val="both"/>
        <w:rPr>
          <w:i/>
        </w:rPr>
      </w:pPr>
      <w:r w:rsidRPr="00566C2F">
        <w:rPr>
          <w:i/>
        </w:rPr>
        <w:t>{ super(“You have passed an illegal array size”);</w:t>
      </w:r>
    </w:p>
    <w:p w14:paraId="3A2B88AC" w14:textId="77777777" w:rsidR="00695105" w:rsidRPr="00566C2F" w:rsidRDefault="00695105" w:rsidP="009B1F9D">
      <w:pPr>
        <w:ind w:left="1440"/>
        <w:jc w:val="both"/>
        <w:rPr>
          <w:i/>
        </w:rPr>
      </w:pPr>
      <w:r w:rsidRPr="00566C2F">
        <w:rPr>
          <w:i/>
        </w:rPr>
        <w:t>}</w:t>
      </w:r>
    </w:p>
    <w:p w14:paraId="33270DA5" w14:textId="77777777" w:rsidR="00695105" w:rsidRPr="00566C2F" w:rsidRDefault="00695105" w:rsidP="009B1F9D">
      <w:pPr>
        <w:ind w:left="1440"/>
        <w:jc w:val="both"/>
        <w:rPr>
          <w:i/>
        </w:rPr>
      </w:pPr>
      <w:r w:rsidRPr="00566C2F">
        <w:rPr>
          <w:i/>
        </w:rPr>
        <w:t>}</w:t>
      </w:r>
    </w:p>
    <w:p w14:paraId="7C4340A4" w14:textId="77777777" w:rsidR="00695105" w:rsidRPr="00566C2F" w:rsidRDefault="00695105" w:rsidP="009B1F9D">
      <w:pPr>
        <w:ind w:left="1440"/>
        <w:jc w:val="both"/>
        <w:rPr>
          <w:i/>
        </w:rPr>
      </w:pPr>
      <w:r w:rsidRPr="00566C2F">
        <w:rPr>
          <w:i/>
        </w:rPr>
        <w:t xml:space="preserve">class </w:t>
      </w:r>
      <w:r w:rsidRPr="00566C2F">
        <w:rPr>
          <w:b/>
          <w:i/>
        </w:rPr>
        <w:t>ThrowDemo</w:t>
      </w:r>
    </w:p>
    <w:p w14:paraId="3B13BB48" w14:textId="77777777" w:rsidR="00695105" w:rsidRPr="00566C2F" w:rsidRDefault="00695105" w:rsidP="009B1F9D">
      <w:pPr>
        <w:ind w:left="1440"/>
        <w:jc w:val="both"/>
        <w:rPr>
          <w:i/>
        </w:rPr>
      </w:pPr>
      <w:r w:rsidRPr="00566C2F">
        <w:rPr>
          <w:i/>
        </w:rPr>
        <w:t>{ int size, array[];</w:t>
      </w:r>
    </w:p>
    <w:p w14:paraId="7F047B9D" w14:textId="77777777" w:rsidR="00695105" w:rsidRPr="00566C2F" w:rsidRDefault="00695105" w:rsidP="009B1F9D">
      <w:pPr>
        <w:ind w:left="1440"/>
        <w:jc w:val="both"/>
        <w:rPr>
          <w:i/>
        </w:rPr>
      </w:pPr>
      <w:r w:rsidRPr="00566C2F">
        <w:rPr>
          <w:i/>
        </w:rPr>
        <w:t>ThrowDemo(int s)</w:t>
      </w:r>
    </w:p>
    <w:p w14:paraId="6A073AA8" w14:textId="77777777" w:rsidR="00695105" w:rsidRPr="00566C2F" w:rsidRDefault="00695105" w:rsidP="009B1F9D">
      <w:pPr>
        <w:ind w:left="1440"/>
        <w:jc w:val="both"/>
        <w:rPr>
          <w:i/>
        </w:rPr>
      </w:pPr>
      <w:r w:rsidRPr="00566C2F">
        <w:rPr>
          <w:i/>
        </w:rPr>
        <w:t>{ size=s;</w:t>
      </w:r>
    </w:p>
    <w:p w14:paraId="32622C5A" w14:textId="77777777" w:rsidR="00695105" w:rsidRPr="00566C2F" w:rsidRDefault="00695105" w:rsidP="009B1F9D">
      <w:pPr>
        <w:ind w:left="1440"/>
        <w:jc w:val="both"/>
        <w:rPr>
          <w:i/>
        </w:rPr>
      </w:pPr>
      <w:r w:rsidRPr="00566C2F">
        <w:rPr>
          <w:i/>
        </w:rPr>
        <w:t>try { checkSize(); }</w:t>
      </w:r>
    </w:p>
    <w:p w14:paraId="7B4C530E" w14:textId="77777777" w:rsidR="00695105" w:rsidRPr="00566C2F" w:rsidRDefault="00695105" w:rsidP="009B1F9D">
      <w:pPr>
        <w:ind w:left="1440"/>
        <w:jc w:val="both"/>
        <w:rPr>
          <w:i/>
        </w:rPr>
      </w:pPr>
      <w:r w:rsidRPr="00566C2F">
        <w:rPr>
          <w:i/>
        </w:rPr>
        <w:t>catch(ArraySizeException e){ System.out.println(e);}</w:t>
      </w:r>
    </w:p>
    <w:p w14:paraId="3A1B4289" w14:textId="77777777" w:rsidR="00695105" w:rsidRPr="00566C2F" w:rsidRDefault="00695105" w:rsidP="009B1F9D">
      <w:pPr>
        <w:ind w:left="1440"/>
        <w:jc w:val="both"/>
        <w:rPr>
          <w:i/>
        </w:rPr>
      </w:pPr>
      <w:r w:rsidRPr="00566C2F">
        <w:rPr>
          <w:i/>
        </w:rPr>
        <w:t>}</w:t>
      </w:r>
    </w:p>
    <w:p w14:paraId="42D464C0" w14:textId="77777777" w:rsidR="00695105" w:rsidRPr="00566C2F" w:rsidRDefault="00695105" w:rsidP="009B1F9D">
      <w:pPr>
        <w:ind w:left="1440"/>
        <w:jc w:val="both"/>
        <w:rPr>
          <w:i/>
        </w:rPr>
      </w:pPr>
      <w:r w:rsidRPr="00566C2F">
        <w:rPr>
          <w:i/>
        </w:rPr>
        <w:t>void checkSize() throws ArraySizeException</w:t>
      </w:r>
    </w:p>
    <w:p w14:paraId="6929F190" w14:textId="77777777" w:rsidR="00695105" w:rsidRPr="00566C2F" w:rsidRDefault="00695105" w:rsidP="009B1F9D">
      <w:pPr>
        <w:ind w:left="1440"/>
        <w:jc w:val="both"/>
        <w:rPr>
          <w:i/>
        </w:rPr>
      </w:pPr>
      <w:r w:rsidRPr="00566C2F">
        <w:rPr>
          <w:i/>
        </w:rPr>
        <w:t>{ if (size &lt; 0)</w:t>
      </w:r>
    </w:p>
    <w:p w14:paraId="09251D06" w14:textId="77777777" w:rsidR="00695105" w:rsidRPr="00566C2F" w:rsidRDefault="00695105" w:rsidP="009B1F9D">
      <w:pPr>
        <w:ind w:left="1440"/>
        <w:jc w:val="both"/>
        <w:rPr>
          <w:i/>
        </w:rPr>
      </w:pPr>
      <w:r w:rsidRPr="00566C2F">
        <w:rPr>
          <w:i/>
        </w:rPr>
        <w:lastRenderedPageBreak/>
        <w:t>throw new ArraySizeException();</w:t>
      </w:r>
    </w:p>
    <w:p w14:paraId="6FD71E62" w14:textId="77777777" w:rsidR="00695105" w:rsidRPr="00566C2F" w:rsidRDefault="00695105" w:rsidP="009B1F9D">
      <w:pPr>
        <w:ind w:left="1440"/>
        <w:jc w:val="both"/>
        <w:rPr>
          <w:i/>
        </w:rPr>
      </w:pPr>
      <w:r w:rsidRPr="00566C2F">
        <w:rPr>
          <w:i/>
        </w:rPr>
        <w:t>else</w:t>
      </w:r>
    </w:p>
    <w:p w14:paraId="2AB58014" w14:textId="77777777" w:rsidR="00695105" w:rsidRPr="00566C2F" w:rsidRDefault="00695105" w:rsidP="009B1F9D">
      <w:pPr>
        <w:ind w:left="1440"/>
        <w:jc w:val="both"/>
        <w:rPr>
          <w:i/>
        </w:rPr>
      </w:pPr>
      <w:r w:rsidRPr="00566C2F">
        <w:rPr>
          <w:i/>
        </w:rPr>
        <w:t>System.out.println(“The array size is ok.”);</w:t>
      </w:r>
    </w:p>
    <w:p w14:paraId="0FFF3717" w14:textId="77777777" w:rsidR="00695105" w:rsidRPr="00566C2F" w:rsidRDefault="00695105" w:rsidP="009B1F9D">
      <w:pPr>
        <w:ind w:left="1440"/>
        <w:jc w:val="both"/>
        <w:rPr>
          <w:i/>
        </w:rPr>
      </w:pPr>
      <w:r w:rsidRPr="00566C2F">
        <w:rPr>
          <w:i/>
        </w:rPr>
        <w:t>array = new int[3];</w:t>
      </w:r>
    </w:p>
    <w:p w14:paraId="4CF12D32" w14:textId="77777777" w:rsidR="00695105" w:rsidRPr="00566C2F" w:rsidRDefault="00695105" w:rsidP="009B1F9D">
      <w:pPr>
        <w:ind w:left="1440"/>
        <w:jc w:val="both"/>
        <w:rPr>
          <w:i/>
        </w:rPr>
      </w:pPr>
      <w:r w:rsidRPr="00566C2F">
        <w:rPr>
          <w:i/>
        </w:rPr>
        <w:t>for (int i=0; i&lt;3; i++) array[i] = i+1;</w:t>
      </w:r>
    </w:p>
    <w:p w14:paraId="5B5FA7B6" w14:textId="77777777" w:rsidR="00695105" w:rsidRPr="00566C2F" w:rsidRDefault="00695105" w:rsidP="009B1F9D">
      <w:pPr>
        <w:ind w:left="1440"/>
        <w:jc w:val="both"/>
        <w:rPr>
          <w:i/>
        </w:rPr>
      </w:pPr>
      <w:r w:rsidRPr="00566C2F">
        <w:rPr>
          <w:i/>
        </w:rPr>
        <w:t>}</w:t>
      </w:r>
    </w:p>
    <w:p w14:paraId="7FB1D511" w14:textId="77777777" w:rsidR="00695105" w:rsidRPr="00566C2F" w:rsidRDefault="00695105" w:rsidP="009B1F9D">
      <w:pPr>
        <w:ind w:left="1440"/>
        <w:jc w:val="both"/>
        <w:rPr>
          <w:i/>
        </w:rPr>
      </w:pPr>
      <w:r w:rsidRPr="00566C2F">
        <w:rPr>
          <w:i/>
        </w:rPr>
        <w:t>public static void main(String arg[])</w:t>
      </w:r>
    </w:p>
    <w:p w14:paraId="6447F937" w14:textId="77777777" w:rsidR="00695105" w:rsidRPr="00566C2F" w:rsidRDefault="00695105" w:rsidP="009B1F9D">
      <w:pPr>
        <w:ind w:left="1440"/>
        <w:jc w:val="both"/>
        <w:rPr>
          <w:i/>
        </w:rPr>
      </w:pPr>
      <w:r w:rsidRPr="00566C2F">
        <w:rPr>
          <w:i/>
        </w:rPr>
        <w:t>{ new ThrowDemo(Integer.parseInt(arg[0])); }</w:t>
      </w:r>
    </w:p>
    <w:p w14:paraId="38309F8D" w14:textId="77777777" w:rsidR="00695105" w:rsidRPr="00566C2F" w:rsidRDefault="00695105" w:rsidP="009B1F9D">
      <w:pPr>
        <w:ind w:left="1440"/>
        <w:jc w:val="both"/>
        <w:rPr>
          <w:i/>
        </w:rPr>
      </w:pPr>
      <w:r w:rsidRPr="00566C2F">
        <w:rPr>
          <w:i/>
        </w:rPr>
        <w:t>}</w:t>
      </w:r>
    </w:p>
    <w:p w14:paraId="3C65C5A1" w14:textId="77777777" w:rsidR="00695105" w:rsidRPr="00566C2F" w:rsidRDefault="00695105" w:rsidP="009B1F9D">
      <w:pPr>
        <w:jc w:val="both"/>
      </w:pPr>
      <w:r w:rsidRPr="00566C2F">
        <w:t>Lớp đ</w:t>
      </w:r>
      <w:r w:rsidR="007A0605" w:rsidRPr="00566C2F">
        <w:t>ư</w:t>
      </w:r>
      <w:r w:rsidRPr="00566C2F">
        <w:t>ợc định nghĩa bởi ng</w:t>
      </w:r>
      <w:r w:rsidR="007A0605" w:rsidRPr="00566C2F">
        <w:t>ư</w:t>
      </w:r>
      <w:r w:rsidRPr="00566C2F">
        <w:t xml:space="preserve">ời dùng </w:t>
      </w:r>
      <w:r w:rsidRPr="00566C2F">
        <w:rPr>
          <w:i/>
        </w:rPr>
        <w:t>ArraySizeException</w:t>
      </w:r>
      <w:r w:rsidRPr="00566C2F">
        <w:t xml:space="preserve"> là lớp con của lớp </w:t>
      </w:r>
      <w:r w:rsidRPr="00566C2F">
        <w:rPr>
          <w:i/>
        </w:rPr>
        <w:t>NegativeArraySizeException</w:t>
      </w:r>
      <w:r w:rsidRPr="00566C2F">
        <w:t>. Khi một đối t</w:t>
      </w:r>
      <w:r w:rsidR="007A0605" w:rsidRPr="00566C2F">
        <w:t>ư</w:t>
      </w:r>
      <w:r w:rsidRPr="00566C2F">
        <w:t>ợng đ</w:t>
      </w:r>
      <w:r w:rsidR="007A0605" w:rsidRPr="00566C2F">
        <w:t>ư</w:t>
      </w:r>
      <w:r w:rsidRPr="00566C2F">
        <w:t>ợc tạo từ lớp này, thông báo về</w:t>
      </w:r>
      <w:r w:rsidR="004F3C35" w:rsidRPr="00566C2F">
        <w:t xml:space="preserve"> </w:t>
      </w:r>
      <w:r w:rsidRPr="00566C2F">
        <w:t>ngoại lệ đ</w:t>
      </w:r>
      <w:r w:rsidR="007A0605" w:rsidRPr="00566C2F">
        <w:t>ư</w:t>
      </w:r>
      <w:r w:rsidRPr="00566C2F">
        <w:t>ợc in ra. Ph</w:t>
      </w:r>
      <w:r w:rsidR="007A0605" w:rsidRPr="00566C2F">
        <w:t>ư</w:t>
      </w:r>
      <w:r w:rsidRPr="00566C2F">
        <w:t xml:space="preserve">ơng thức </w:t>
      </w:r>
      <w:r w:rsidRPr="00566C2F">
        <w:rPr>
          <w:i/>
        </w:rPr>
        <w:t>checkSize()</w:t>
      </w:r>
      <w:r w:rsidRPr="00566C2F">
        <w:t xml:space="preserve"> đ</w:t>
      </w:r>
      <w:r w:rsidR="007A0605" w:rsidRPr="00566C2F">
        <w:t>ư</w:t>
      </w:r>
      <w:r w:rsidRPr="00566C2F">
        <w:t>ợc gọi để chặn ngoại lệ</w:t>
      </w:r>
      <w:r w:rsidR="004F3C35" w:rsidRPr="00566C2F">
        <w:t xml:space="preserve"> </w:t>
      </w:r>
      <w:r w:rsidRPr="00566C2F">
        <w:rPr>
          <w:i/>
        </w:rPr>
        <w:t>ArraySizeException</w:t>
      </w:r>
      <w:r w:rsidRPr="00566C2F">
        <w:t xml:space="preserve"> mà đ</w:t>
      </w:r>
      <w:r w:rsidR="007A0605" w:rsidRPr="00566C2F">
        <w:t>ư</w:t>
      </w:r>
      <w:r w:rsidRPr="00566C2F">
        <w:t xml:space="preserve">ợc chỉ ra bởi mệnh đề </w:t>
      </w:r>
      <w:r w:rsidRPr="00566C2F">
        <w:rPr>
          <w:i/>
        </w:rPr>
        <w:t>throws</w:t>
      </w:r>
      <w:r w:rsidRPr="00566C2F">
        <w:t>. Kích th</w:t>
      </w:r>
      <w:r w:rsidR="007A0605" w:rsidRPr="00566C2F">
        <w:t>ư</w:t>
      </w:r>
      <w:r w:rsidRPr="00566C2F">
        <w:t>ớc của mảng</w:t>
      </w:r>
      <w:r w:rsidR="004F3C35" w:rsidRPr="00566C2F">
        <w:t xml:space="preserve"> </w:t>
      </w:r>
      <w:r w:rsidRPr="00566C2F">
        <w:t>đ</w:t>
      </w:r>
      <w:r w:rsidR="007A0605" w:rsidRPr="00566C2F">
        <w:t>ư</w:t>
      </w:r>
      <w:r w:rsidRPr="00566C2F">
        <w:t>ợc kiểm tra trong cấu trúc if. Nếu kích th</w:t>
      </w:r>
      <w:r w:rsidR="007A0605" w:rsidRPr="00566C2F">
        <w:t>ư</w:t>
      </w:r>
      <w:r w:rsidRPr="00566C2F">
        <w:t>ớc là số âm thì đối t</w:t>
      </w:r>
      <w:r w:rsidR="007A0605" w:rsidRPr="00566C2F">
        <w:t>ư</w:t>
      </w:r>
      <w:r w:rsidRPr="00566C2F">
        <w:t>ợng của lớp</w:t>
      </w:r>
      <w:r w:rsidR="004F3C35" w:rsidRPr="00566C2F">
        <w:t xml:space="preserve"> </w:t>
      </w:r>
      <w:r w:rsidRPr="00566C2F">
        <w:rPr>
          <w:i/>
        </w:rPr>
        <w:t>ArraySizeException</w:t>
      </w:r>
      <w:r w:rsidRPr="00566C2F">
        <w:t xml:space="preserve"> đ</w:t>
      </w:r>
      <w:r w:rsidR="007A0605" w:rsidRPr="00566C2F">
        <w:t>ư</w:t>
      </w:r>
      <w:r w:rsidRPr="00566C2F">
        <w:t>ợc tạo. Ph</w:t>
      </w:r>
      <w:r w:rsidR="007A0605" w:rsidRPr="00566C2F">
        <w:t>ư</w:t>
      </w:r>
      <w:r w:rsidRPr="00566C2F">
        <w:t xml:space="preserve">ơng thức </w:t>
      </w:r>
      <w:r w:rsidRPr="00566C2F">
        <w:rPr>
          <w:i/>
        </w:rPr>
        <w:t>call()</w:t>
      </w:r>
      <w:r w:rsidRPr="00566C2F">
        <w:t xml:space="preserve"> đ</w:t>
      </w:r>
      <w:r w:rsidR="007A0605" w:rsidRPr="00566C2F">
        <w:t>ư</w:t>
      </w:r>
      <w:r w:rsidRPr="00566C2F">
        <w:t xml:space="preserve">ợc bao quanh trong khối </w:t>
      </w:r>
      <w:r w:rsidRPr="00566C2F">
        <w:rPr>
          <w:i/>
        </w:rPr>
        <w:t>trycatch</w:t>
      </w:r>
      <w:r w:rsidRPr="00566C2F">
        <w:t>, là nơi mà giá trị của đối t</w:t>
      </w:r>
      <w:r w:rsidR="007A0605" w:rsidRPr="00566C2F">
        <w:t>ư</w:t>
      </w:r>
      <w:r w:rsidRPr="00566C2F">
        <w:t>ợng đ</w:t>
      </w:r>
      <w:r w:rsidR="007A0605" w:rsidRPr="00566C2F">
        <w:t>ư</w:t>
      </w:r>
      <w:r w:rsidRPr="00566C2F">
        <w:t>ợc in ra. Ph</w:t>
      </w:r>
      <w:r w:rsidR="007A0605" w:rsidRPr="00566C2F">
        <w:t>ư</w:t>
      </w:r>
      <w:r w:rsidRPr="00566C2F">
        <w:t xml:space="preserve">ơng thức </w:t>
      </w:r>
      <w:r w:rsidRPr="00566C2F">
        <w:rPr>
          <w:i/>
        </w:rPr>
        <w:t>call()</w:t>
      </w:r>
      <w:r w:rsidRPr="00566C2F">
        <w:t xml:space="preserve"> cần đ</w:t>
      </w:r>
      <w:r w:rsidR="007A0605" w:rsidRPr="00566C2F">
        <w:t>ư</w:t>
      </w:r>
      <w:r w:rsidRPr="00566C2F">
        <w:t>ợc bao</w:t>
      </w:r>
      <w:r w:rsidR="004F3C35" w:rsidRPr="00566C2F">
        <w:t xml:space="preserve"> </w:t>
      </w:r>
      <w:r w:rsidRPr="00566C2F">
        <w:t xml:space="preserve">trong khối </w:t>
      </w:r>
      <w:r w:rsidRPr="00566C2F">
        <w:rPr>
          <w:i/>
        </w:rPr>
        <w:t>try</w:t>
      </w:r>
      <w:r w:rsidRPr="00566C2F">
        <w:t xml:space="preserve">, để cho khối </w:t>
      </w:r>
      <w:r w:rsidRPr="00566C2F">
        <w:rPr>
          <w:i/>
        </w:rPr>
        <w:t>catch</w:t>
      </w:r>
      <w:r w:rsidR="004F3C35" w:rsidRPr="00566C2F">
        <w:t xml:space="preserve"> </w:t>
      </w:r>
      <w:r w:rsidRPr="00566C2F">
        <w:t>t</w:t>
      </w:r>
      <w:r w:rsidR="007A0605" w:rsidRPr="00566C2F">
        <w:t>ư</w:t>
      </w:r>
      <w:r w:rsidRPr="00566C2F">
        <w:t>ơng ứng có thể in ra giá trị.</w:t>
      </w:r>
    </w:p>
    <w:p w14:paraId="275B906D" w14:textId="77777777" w:rsidR="004F3C35" w:rsidRPr="00566C2F" w:rsidRDefault="004F3C35" w:rsidP="009B1F9D">
      <w:pPr>
        <w:jc w:val="both"/>
      </w:pPr>
      <w:r w:rsidRPr="00566C2F">
        <w:t>Kết xuất của ch</w:t>
      </w:r>
      <w:r w:rsidR="007A0605" w:rsidRPr="00566C2F">
        <w:t>ư</w:t>
      </w:r>
      <w:r w:rsidRPr="00566C2F">
        <w:t>ơng trình:</w:t>
      </w:r>
    </w:p>
    <w:p w14:paraId="7EC05E64" w14:textId="77777777" w:rsidR="004F3C35" w:rsidRPr="00566C2F" w:rsidRDefault="004F3C35" w:rsidP="009B1F9D">
      <w:pPr>
        <w:jc w:val="both"/>
      </w:pPr>
      <w:r w:rsidRPr="00566C2F">
        <w:rPr>
          <w:noProof/>
        </w:rPr>
        <w:drawing>
          <wp:inline distT="0" distB="0" distL="0" distR="0" wp14:anchorId="19EE7D9B" wp14:editId="6D556192">
            <wp:extent cx="5067300" cy="1590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1590675"/>
                    </a:xfrm>
                    <a:prstGeom prst="rect">
                      <a:avLst/>
                    </a:prstGeom>
                  </pic:spPr>
                </pic:pic>
              </a:graphicData>
            </a:graphic>
          </wp:inline>
        </w:drawing>
      </w:r>
    </w:p>
    <w:p w14:paraId="34F21665" w14:textId="77777777" w:rsidR="004F3C35" w:rsidRPr="00566C2F" w:rsidRDefault="004F3C35" w:rsidP="00B37DA6">
      <w:pPr>
        <w:pStyle w:val="Heading3"/>
        <w:ind w:firstLine="0"/>
      </w:pPr>
      <w:bookmarkStart w:id="69" w:name="_Toc111103982"/>
      <w:r w:rsidRPr="00566C2F">
        <w:t>3.4.6. Lần vết ngoại lệ StackTrace</w:t>
      </w:r>
      <w:bookmarkEnd w:id="69"/>
    </w:p>
    <w:p w14:paraId="4651E21B" w14:textId="77777777" w:rsidR="004F3C35" w:rsidRPr="00566C2F" w:rsidRDefault="004F3C35" w:rsidP="009B1F9D">
      <w:pPr>
        <w:jc w:val="both"/>
      </w:pPr>
      <w:r w:rsidRPr="00566C2F">
        <w:t>Có thể sử dụng ph</w:t>
      </w:r>
      <w:r w:rsidR="007A0605" w:rsidRPr="00566C2F">
        <w:t>ư</w:t>
      </w:r>
      <w:r w:rsidRPr="00566C2F">
        <w:t xml:space="preserve">ơng thức </w:t>
      </w:r>
      <w:r w:rsidRPr="00566C2F">
        <w:rPr>
          <w:i/>
        </w:rPr>
        <w:t>printStackTrace()</w:t>
      </w:r>
      <w:r w:rsidRPr="00566C2F">
        <w:t xml:space="preserve"> để lần vết vị trí phát sinh ngoại lệ debug ch</w:t>
      </w:r>
      <w:r w:rsidR="007A0605" w:rsidRPr="00566C2F">
        <w:t>ư</w:t>
      </w:r>
      <w:r w:rsidRPr="00566C2F">
        <w:t>ơng trình</w:t>
      </w:r>
    </w:p>
    <w:p w14:paraId="4E5BEF3D" w14:textId="77777777" w:rsidR="004F3C35" w:rsidRPr="00566C2F" w:rsidRDefault="004F3C35" w:rsidP="009B1F9D">
      <w:pPr>
        <w:ind w:left="720"/>
        <w:jc w:val="both"/>
        <w:rPr>
          <w:i/>
        </w:rPr>
      </w:pPr>
      <w:r w:rsidRPr="00566C2F">
        <w:rPr>
          <w:i/>
        </w:rPr>
        <w:t>public class Test4 {</w:t>
      </w:r>
    </w:p>
    <w:p w14:paraId="37F5D14D" w14:textId="77777777" w:rsidR="004F3C35" w:rsidRPr="00566C2F" w:rsidRDefault="004F3C35" w:rsidP="009B1F9D">
      <w:pPr>
        <w:ind w:left="720"/>
        <w:jc w:val="both"/>
        <w:rPr>
          <w:i/>
        </w:rPr>
      </w:pPr>
      <w:r w:rsidRPr="00566C2F">
        <w:rPr>
          <w:i/>
        </w:rPr>
        <w:t>void methodA() throws Exception {</w:t>
      </w:r>
    </w:p>
    <w:p w14:paraId="6C6B3E27" w14:textId="77777777" w:rsidR="004F3C35" w:rsidRPr="00566C2F" w:rsidRDefault="004F3C35" w:rsidP="009B1F9D">
      <w:pPr>
        <w:ind w:left="720"/>
        <w:jc w:val="both"/>
        <w:rPr>
          <w:i/>
        </w:rPr>
      </w:pPr>
      <w:r w:rsidRPr="00566C2F">
        <w:rPr>
          <w:i/>
        </w:rPr>
        <w:t>methodB();</w:t>
      </w:r>
    </w:p>
    <w:p w14:paraId="693C4D6F" w14:textId="77777777" w:rsidR="004F3C35" w:rsidRPr="00566C2F" w:rsidRDefault="004F3C35" w:rsidP="009B1F9D">
      <w:pPr>
        <w:ind w:left="720"/>
        <w:jc w:val="both"/>
        <w:rPr>
          <w:i/>
        </w:rPr>
      </w:pPr>
      <w:r w:rsidRPr="00566C2F">
        <w:rPr>
          <w:i/>
        </w:rPr>
        <w:t>throw new Exception();</w:t>
      </w:r>
    </w:p>
    <w:p w14:paraId="4973917C" w14:textId="77777777" w:rsidR="004F3C35" w:rsidRPr="00566C2F" w:rsidRDefault="004F3C35" w:rsidP="009B1F9D">
      <w:pPr>
        <w:ind w:left="720"/>
        <w:jc w:val="both"/>
        <w:rPr>
          <w:i/>
        </w:rPr>
      </w:pPr>
      <w:r w:rsidRPr="00566C2F">
        <w:rPr>
          <w:i/>
        </w:rPr>
        <w:lastRenderedPageBreak/>
        <w:t>}</w:t>
      </w:r>
    </w:p>
    <w:p w14:paraId="71A12D0B" w14:textId="77777777" w:rsidR="004F3C35" w:rsidRPr="00566C2F" w:rsidRDefault="004F3C35" w:rsidP="009B1F9D">
      <w:pPr>
        <w:ind w:left="720"/>
        <w:jc w:val="both"/>
        <w:rPr>
          <w:i/>
        </w:rPr>
      </w:pPr>
      <w:r w:rsidRPr="00566C2F">
        <w:rPr>
          <w:i/>
        </w:rPr>
        <w:t>void methodB() throws Exception {</w:t>
      </w:r>
    </w:p>
    <w:p w14:paraId="4F49E785" w14:textId="77777777" w:rsidR="004F3C35" w:rsidRPr="00566C2F" w:rsidRDefault="004F3C35" w:rsidP="009B1F9D">
      <w:pPr>
        <w:ind w:left="720"/>
        <w:jc w:val="both"/>
        <w:rPr>
          <w:i/>
        </w:rPr>
      </w:pPr>
      <w:r w:rsidRPr="00566C2F">
        <w:rPr>
          <w:i/>
        </w:rPr>
        <w:t>methodC();</w:t>
      </w:r>
    </w:p>
    <w:p w14:paraId="6143C224" w14:textId="77777777" w:rsidR="004F3C35" w:rsidRPr="00566C2F" w:rsidRDefault="004F3C35" w:rsidP="009B1F9D">
      <w:pPr>
        <w:ind w:left="720"/>
        <w:jc w:val="both"/>
        <w:rPr>
          <w:i/>
        </w:rPr>
      </w:pPr>
      <w:r w:rsidRPr="00566C2F">
        <w:rPr>
          <w:i/>
        </w:rPr>
        <w:t>throw new Exception();}</w:t>
      </w:r>
    </w:p>
    <w:p w14:paraId="7F7BBD56" w14:textId="77777777" w:rsidR="004F3C35" w:rsidRPr="00566C2F" w:rsidRDefault="004F3C35" w:rsidP="009B1F9D">
      <w:pPr>
        <w:ind w:left="720"/>
        <w:jc w:val="both"/>
        <w:rPr>
          <w:i/>
        </w:rPr>
      </w:pPr>
      <w:r w:rsidRPr="00566C2F">
        <w:rPr>
          <w:i/>
        </w:rPr>
        <w:t>void methodC() throws Exception {</w:t>
      </w:r>
    </w:p>
    <w:p w14:paraId="491B796A" w14:textId="77777777" w:rsidR="004F3C35" w:rsidRPr="00566C2F" w:rsidRDefault="004F3C35" w:rsidP="009B1F9D">
      <w:pPr>
        <w:ind w:left="720"/>
        <w:jc w:val="both"/>
        <w:rPr>
          <w:i/>
        </w:rPr>
      </w:pPr>
      <w:r w:rsidRPr="00566C2F">
        <w:rPr>
          <w:i/>
        </w:rPr>
        <w:t>throw new Exception();}</w:t>
      </w:r>
    </w:p>
    <w:p w14:paraId="3E0DA403" w14:textId="77777777" w:rsidR="004F3C35" w:rsidRPr="00566C2F" w:rsidRDefault="004F3C35" w:rsidP="009B1F9D">
      <w:pPr>
        <w:ind w:left="720"/>
        <w:jc w:val="both"/>
        <w:rPr>
          <w:i/>
        </w:rPr>
      </w:pPr>
      <w:r w:rsidRPr="00566C2F">
        <w:rPr>
          <w:i/>
        </w:rPr>
        <w:t>public static void main(String[] args) {</w:t>
      </w:r>
    </w:p>
    <w:p w14:paraId="2C59CC07" w14:textId="77777777" w:rsidR="004F3C35" w:rsidRPr="00566C2F" w:rsidRDefault="004F3C35" w:rsidP="009B1F9D">
      <w:pPr>
        <w:ind w:left="720"/>
        <w:jc w:val="both"/>
        <w:rPr>
          <w:i/>
        </w:rPr>
      </w:pPr>
      <w:r w:rsidRPr="00566C2F">
        <w:rPr>
          <w:i/>
        </w:rPr>
        <w:t>Test4 t = new Test4();</w:t>
      </w:r>
    </w:p>
    <w:p w14:paraId="0BF4E038" w14:textId="77777777" w:rsidR="004F3C35" w:rsidRPr="00566C2F" w:rsidRDefault="004F3C35" w:rsidP="009B1F9D">
      <w:pPr>
        <w:ind w:left="720"/>
        <w:jc w:val="both"/>
        <w:rPr>
          <w:i/>
        </w:rPr>
      </w:pPr>
      <w:r w:rsidRPr="00566C2F">
        <w:rPr>
          <w:i/>
        </w:rPr>
        <w:t>try { t.methodA(); }</w:t>
      </w:r>
    </w:p>
    <w:p w14:paraId="4C4A763F" w14:textId="77777777" w:rsidR="004F3C35" w:rsidRPr="00566C2F" w:rsidRDefault="004F3C35" w:rsidP="009B1F9D">
      <w:pPr>
        <w:ind w:left="720"/>
        <w:jc w:val="both"/>
        <w:rPr>
          <w:i/>
        </w:rPr>
      </w:pPr>
      <w:r w:rsidRPr="00566C2F">
        <w:rPr>
          <w:i/>
        </w:rPr>
        <w:t>catch(Exception e) {</w:t>
      </w:r>
    </w:p>
    <w:p w14:paraId="5FA727AD" w14:textId="77777777" w:rsidR="004F3C35" w:rsidRPr="00566C2F" w:rsidRDefault="004F3C35" w:rsidP="009B1F9D">
      <w:pPr>
        <w:ind w:left="720"/>
        <w:jc w:val="both"/>
        <w:rPr>
          <w:i/>
        </w:rPr>
      </w:pPr>
      <w:r w:rsidRPr="00566C2F">
        <w:rPr>
          <w:i/>
        </w:rPr>
        <w:t>e.printStackTrace();}</w:t>
      </w:r>
    </w:p>
    <w:p w14:paraId="2AA9FB0E" w14:textId="4D1EDA17" w:rsidR="00DB4877" w:rsidRDefault="004F3C35" w:rsidP="009B1F9D">
      <w:pPr>
        <w:ind w:left="720"/>
        <w:jc w:val="both"/>
        <w:rPr>
          <w:i/>
        </w:rPr>
      </w:pPr>
      <w:r w:rsidRPr="00566C2F">
        <w:rPr>
          <w:i/>
        </w:rPr>
        <w:t>} }</w:t>
      </w:r>
    </w:p>
    <w:p w14:paraId="56396CE9" w14:textId="77777777" w:rsidR="00EE503B" w:rsidRPr="00566C2F" w:rsidRDefault="00EE503B" w:rsidP="00EE503B">
      <w:pPr>
        <w:pStyle w:val="Heading2"/>
        <w:spacing w:before="0"/>
        <w:rPr>
          <w:rFonts w:cs="Times New Roman"/>
          <w:color w:val="auto"/>
        </w:rPr>
      </w:pPr>
      <w:bookmarkStart w:id="70" w:name="_Toc111103983"/>
      <w:r w:rsidRPr="00566C2F">
        <w:rPr>
          <w:color w:val="auto"/>
        </w:rPr>
        <w:t>Bài tập cuối chương</w:t>
      </w:r>
      <w:bookmarkEnd w:id="70"/>
    </w:p>
    <w:p w14:paraId="5DAA6EBD" w14:textId="24238892" w:rsidR="00361844" w:rsidRDefault="00EE503B" w:rsidP="00361844">
      <w:r>
        <w:t>3.</w:t>
      </w:r>
      <w:r w:rsidR="00361844">
        <w:t>9</w:t>
      </w:r>
      <w:r>
        <w:t>.</w:t>
      </w:r>
      <w:r w:rsidR="00361844">
        <w:t xml:space="preserve"> Kết quả in ra của đoạn mã bên dưới là gì? Chọn một câu trả lời</w:t>
      </w:r>
    </w:p>
    <w:p w14:paraId="0749E72A" w14:textId="32B79538" w:rsidR="00361844" w:rsidRPr="00902A96" w:rsidRDefault="00361844" w:rsidP="00393FA3">
      <w:pPr>
        <w:ind w:left="720"/>
        <w:rPr>
          <w:i/>
        </w:rPr>
      </w:pPr>
      <w:r w:rsidRPr="00902A96">
        <w:rPr>
          <w:i/>
        </w:rPr>
        <w:t>public class Test {</w:t>
      </w:r>
    </w:p>
    <w:p w14:paraId="6579D5C7" w14:textId="47E452F8" w:rsidR="00361844" w:rsidRPr="00902A96" w:rsidRDefault="00361844" w:rsidP="00393FA3">
      <w:pPr>
        <w:ind w:left="720"/>
        <w:rPr>
          <w:i/>
        </w:rPr>
      </w:pPr>
      <w:r w:rsidRPr="00902A96">
        <w:rPr>
          <w:i/>
        </w:rPr>
        <w:t xml:space="preserve">  public static int switchIt(int x)</w:t>
      </w:r>
    </w:p>
    <w:p w14:paraId="5931A0F4" w14:textId="1D4FD4D4" w:rsidR="00361844" w:rsidRPr="00902A96" w:rsidRDefault="00361844" w:rsidP="00393FA3">
      <w:pPr>
        <w:ind w:left="720"/>
        <w:rPr>
          <w:i/>
        </w:rPr>
      </w:pPr>
      <w:r w:rsidRPr="00902A96">
        <w:rPr>
          <w:i/>
        </w:rPr>
        <w:t xml:space="preserve">  {</w:t>
      </w:r>
    </w:p>
    <w:p w14:paraId="5E721082" w14:textId="1AA48F9A" w:rsidR="00361844" w:rsidRPr="00902A96" w:rsidRDefault="00361844" w:rsidP="00393FA3">
      <w:pPr>
        <w:ind w:left="720"/>
        <w:rPr>
          <w:i/>
        </w:rPr>
      </w:pPr>
      <w:r w:rsidRPr="00902A96">
        <w:rPr>
          <w:i/>
        </w:rPr>
        <w:t xml:space="preserve">    int j = 1;</w:t>
      </w:r>
    </w:p>
    <w:p w14:paraId="10BC43FD" w14:textId="3625BE78" w:rsidR="00361844" w:rsidRPr="00902A96" w:rsidRDefault="00361844" w:rsidP="00393FA3">
      <w:pPr>
        <w:ind w:left="720"/>
        <w:rPr>
          <w:i/>
        </w:rPr>
      </w:pPr>
      <w:r w:rsidRPr="00902A96">
        <w:rPr>
          <w:i/>
        </w:rPr>
        <w:t xml:space="preserve">    switch (x) {</w:t>
      </w:r>
    </w:p>
    <w:p w14:paraId="2188F30A" w14:textId="77777777" w:rsidR="00361844" w:rsidRPr="00902A96" w:rsidRDefault="00361844" w:rsidP="00393FA3">
      <w:pPr>
        <w:ind w:left="720"/>
        <w:rPr>
          <w:i/>
        </w:rPr>
      </w:pPr>
      <w:r w:rsidRPr="00902A96">
        <w:rPr>
          <w:i/>
        </w:rPr>
        <w:t xml:space="preserve">    case 1:</w:t>
      </w:r>
    </w:p>
    <w:p w14:paraId="4AB31392" w14:textId="6108CBEC" w:rsidR="00361844" w:rsidRPr="00902A96" w:rsidRDefault="00361844" w:rsidP="00393FA3">
      <w:pPr>
        <w:ind w:left="720"/>
        <w:rPr>
          <w:i/>
        </w:rPr>
      </w:pPr>
      <w:r w:rsidRPr="00902A96">
        <w:rPr>
          <w:i/>
        </w:rPr>
        <w:t xml:space="preserve">      j++;</w:t>
      </w:r>
    </w:p>
    <w:p w14:paraId="5302B5E2" w14:textId="77777777" w:rsidR="00361844" w:rsidRPr="00902A96" w:rsidRDefault="00361844" w:rsidP="00393FA3">
      <w:pPr>
        <w:ind w:left="720"/>
        <w:rPr>
          <w:i/>
        </w:rPr>
      </w:pPr>
      <w:r w:rsidRPr="00902A96">
        <w:rPr>
          <w:i/>
        </w:rPr>
        <w:t xml:space="preserve">    case 2:</w:t>
      </w:r>
    </w:p>
    <w:p w14:paraId="23B83458" w14:textId="2983FDC5" w:rsidR="00361844" w:rsidRPr="00902A96" w:rsidRDefault="00361844" w:rsidP="00393FA3">
      <w:pPr>
        <w:ind w:left="720"/>
        <w:rPr>
          <w:i/>
        </w:rPr>
      </w:pPr>
      <w:r w:rsidRPr="00902A96">
        <w:rPr>
          <w:i/>
        </w:rPr>
        <w:t xml:space="preserve">      j++;</w:t>
      </w:r>
    </w:p>
    <w:p w14:paraId="6CBCD322" w14:textId="77777777" w:rsidR="00361844" w:rsidRPr="00902A96" w:rsidRDefault="00361844" w:rsidP="00393FA3">
      <w:pPr>
        <w:ind w:left="720"/>
        <w:rPr>
          <w:i/>
        </w:rPr>
      </w:pPr>
      <w:r w:rsidRPr="00902A96">
        <w:rPr>
          <w:i/>
        </w:rPr>
        <w:t xml:space="preserve">    case 3:</w:t>
      </w:r>
    </w:p>
    <w:p w14:paraId="5042D679" w14:textId="47AB2AA9" w:rsidR="00361844" w:rsidRPr="00902A96" w:rsidRDefault="00361844" w:rsidP="00393FA3">
      <w:pPr>
        <w:ind w:left="720"/>
        <w:rPr>
          <w:i/>
        </w:rPr>
      </w:pPr>
      <w:r w:rsidRPr="00902A96">
        <w:rPr>
          <w:i/>
        </w:rPr>
        <w:t xml:space="preserve">      j++;</w:t>
      </w:r>
    </w:p>
    <w:p w14:paraId="2F2AD033" w14:textId="77777777" w:rsidR="00361844" w:rsidRPr="00902A96" w:rsidRDefault="00361844" w:rsidP="00393FA3">
      <w:pPr>
        <w:ind w:left="720"/>
        <w:rPr>
          <w:i/>
        </w:rPr>
      </w:pPr>
      <w:r w:rsidRPr="00902A96">
        <w:rPr>
          <w:i/>
        </w:rPr>
        <w:t xml:space="preserve">    case 4:</w:t>
      </w:r>
    </w:p>
    <w:p w14:paraId="50FDB75A" w14:textId="0C9062CD" w:rsidR="00361844" w:rsidRPr="00902A96" w:rsidRDefault="00361844" w:rsidP="00393FA3">
      <w:pPr>
        <w:ind w:left="720"/>
        <w:rPr>
          <w:i/>
        </w:rPr>
      </w:pPr>
      <w:r w:rsidRPr="00902A96">
        <w:rPr>
          <w:i/>
        </w:rPr>
        <w:t xml:space="preserve">      j++;</w:t>
      </w:r>
    </w:p>
    <w:p w14:paraId="306FE937" w14:textId="77777777" w:rsidR="00361844" w:rsidRPr="00902A96" w:rsidRDefault="00361844" w:rsidP="00393FA3">
      <w:pPr>
        <w:ind w:left="720"/>
        <w:rPr>
          <w:i/>
        </w:rPr>
      </w:pPr>
      <w:r w:rsidRPr="00902A96">
        <w:rPr>
          <w:i/>
        </w:rPr>
        <w:t xml:space="preserve">    default:</w:t>
      </w:r>
    </w:p>
    <w:p w14:paraId="0C73EBE5" w14:textId="1A2AF7F0" w:rsidR="00361844" w:rsidRPr="00902A96" w:rsidRDefault="00361844" w:rsidP="00393FA3">
      <w:pPr>
        <w:ind w:left="720"/>
        <w:rPr>
          <w:i/>
        </w:rPr>
      </w:pPr>
      <w:r w:rsidRPr="00902A96">
        <w:rPr>
          <w:i/>
        </w:rPr>
        <w:t xml:space="preserve">      j++;</w:t>
      </w:r>
    </w:p>
    <w:p w14:paraId="25165726" w14:textId="7D768521" w:rsidR="00361844" w:rsidRPr="00902A96" w:rsidRDefault="00361844" w:rsidP="00393FA3">
      <w:pPr>
        <w:ind w:left="720"/>
        <w:rPr>
          <w:i/>
        </w:rPr>
      </w:pPr>
      <w:r w:rsidRPr="00902A96">
        <w:rPr>
          <w:i/>
        </w:rPr>
        <w:t xml:space="preserve">    }</w:t>
      </w:r>
    </w:p>
    <w:p w14:paraId="36C7FF6F" w14:textId="46DE461D" w:rsidR="00361844" w:rsidRPr="00902A96" w:rsidRDefault="00361844" w:rsidP="00393FA3">
      <w:pPr>
        <w:ind w:left="720"/>
        <w:rPr>
          <w:i/>
        </w:rPr>
      </w:pPr>
      <w:r w:rsidRPr="00902A96">
        <w:rPr>
          <w:i/>
        </w:rPr>
        <w:t xml:space="preserve">    return j + x;</w:t>
      </w:r>
    </w:p>
    <w:p w14:paraId="3F75CBB3" w14:textId="58349B94" w:rsidR="00361844" w:rsidRPr="00902A96" w:rsidRDefault="00361844" w:rsidP="00393FA3">
      <w:pPr>
        <w:ind w:left="720"/>
        <w:rPr>
          <w:i/>
        </w:rPr>
      </w:pPr>
      <w:r w:rsidRPr="00902A96">
        <w:rPr>
          <w:i/>
        </w:rPr>
        <w:lastRenderedPageBreak/>
        <w:t xml:space="preserve">  }</w:t>
      </w:r>
    </w:p>
    <w:p w14:paraId="1A1F24F9" w14:textId="75415CD2" w:rsidR="00361844" w:rsidRPr="00902A96" w:rsidRDefault="00361844" w:rsidP="00393FA3">
      <w:pPr>
        <w:ind w:left="720"/>
        <w:rPr>
          <w:i/>
        </w:rPr>
      </w:pPr>
      <w:r w:rsidRPr="00902A96">
        <w:rPr>
          <w:i/>
        </w:rPr>
        <w:t xml:space="preserve">  public static void main(String[] args) {</w:t>
      </w:r>
    </w:p>
    <w:p w14:paraId="44C0DE67" w14:textId="6792DF3F" w:rsidR="00361844" w:rsidRPr="00902A96" w:rsidRDefault="00361844" w:rsidP="00393FA3">
      <w:pPr>
        <w:ind w:left="720"/>
        <w:rPr>
          <w:i/>
        </w:rPr>
      </w:pPr>
      <w:r w:rsidRPr="00902A96">
        <w:rPr>
          <w:i/>
        </w:rPr>
        <w:t xml:space="preserve">    System.out.println("value = " + switchIt(4));</w:t>
      </w:r>
    </w:p>
    <w:p w14:paraId="270939DA" w14:textId="088B5094" w:rsidR="00361844" w:rsidRPr="00902A96" w:rsidRDefault="00361844" w:rsidP="00393FA3">
      <w:pPr>
        <w:ind w:left="720"/>
        <w:rPr>
          <w:i/>
        </w:rPr>
      </w:pPr>
      <w:r w:rsidRPr="00902A96">
        <w:rPr>
          <w:i/>
        </w:rPr>
        <w:t xml:space="preserve">  }</w:t>
      </w:r>
    </w:p>
    <w:p w14:paraId="6D492A8C" w14:textId="26749193" w:rsidR="00361844" w:rsidRPr="00902A96" w:rsidRDefault="00361844" w:rsidP="00393FA3">
      <w:pPr>
        <w:ind w:left="720"/>
        <w:rPr>
          <w:i/>
        </w:rPr>
      </w:pPr>
      <w:r w:rsidRPr="00902A96">
        <w:rPr>
          <w:i/>
        </w:rPr>
        <w:t>}</w:t>
      </w:r>
    </w:p>
    <w:p w14:paraId="464F89D2" w14:textId="0F4B4548" w:rsidR="00361844" w:rsidRDefault="00361844" w:rsidP="00361844">
      <w:pPr>
        <w:ind w:left="720"/>
      </w:pPr>
      <w:r>
        <w:t>A. value = 3</w:t>
      </w:r>
    </w:p>
    <w:p w14:paraId="1DD2AEB2" w14:textId="0783B5D3" w:rsidR="00361844" w:rsidRDefault="00361844" w:rsidP="00361844">
      <w:pPr>
        <w:ind w:left="720"/>
      </w:pPr>
      <w:r>
        <w:t>B. value = 4</w:t>
      </w:r>
    </w:p>
    <w:p w14:paraId="5CC5F1A1" w14:textId="6E438D08" w:rsidR="00361844" w:rsidRDefault="00361844" w:rsidP="00361844">
      <w:pPr>
        <w:ind w:left="720"/>
      </w:pPr>
      <w:r>
        <w:t>C.  value = 5</w:t>
      </w:r>
    </w:p>
    <w:p w14:paraId="2F16A98B" w14:textId="77777777" w:rsidR="00361844" w:rsidRDefault="00361844" w:rsidP="00361844">
      <w:pPr>
        <w:ind w:left="720"/>
      </w:pPr>
      <w:r>
        <w:t xml:space="preserve">D. value = 7 </w:t>
      </w:r>
    </w:p>
    <w:p w14:paraId="5B312698" w14:textId="63F49CF4" w:rsidR="00361844" w:rsidRDefault="00361844" w:rsidP="00361844">
      <w:r>
        <w:t>3.10. Đâu là khai báo đúng về lớp Cat?</w:t>
      </w:r>
    </w:p>
    <w:p w14:paraId="719F5FB1" w14:textId="424C3FFE" w:rsidR="00361844" w:rsidRDefault="00361844" w:rsidP="00361844">
      <w:pPr>
        <w:ind w:left="720"/>
      </w:pPr>
      <w:r>
        <w:t xml:space="preserve">A. Class Cat{} </w:t>
      </w:r>
    </w:p>
    <w:p w14:paraId="7DF2CC46" w14:textId="662DD1E0" w:rsidR="00361844" w:rsidRDefault="00361844" w:rsidP="00361844">
      <w:pPr>
        <w:ind w:left="720"/>
      </w:pPr>
      <w:r>
        <w:t xml:space="preserve">B.  class public Cat(){} </w:t>
      </w:r>
    </w:p>
    <w:p w14:paraId="7F0EEF25" w14:textId="5E83F757" w:rsidR="00361844" w:rsidRDefault="00361844" w:rsidP="00361844">
      <w:pPr>
        <w:ind w:left="720"/>
      </w:pPr>
      <w:r>
        <w:t>C. class Cat{}</w:t>
      </w:r>
    </w:p>
    <w:p w14:paraId="181DE060" w14:textId="77777777" w:rsidR="00361844" w:rsidRDefault="00361844" w:rsidP="00361844">
      <w:pPr>
        <w:ind w:left="720"/>
      </w:pPr>
      <w:r>
        <w:t xml:space="preserve">D. public Cat class{}  </w:t>
      </w:r>
    </w:p>
    <w:p w14:paraId="455C7DAE" w14:textId="01F89C05" w:rsidR="00361844" w:rsidRDefault="00361844" w:rsidP="00361844">
      <w:r w:rsidRPr="00361844">
        <w:t>3.</w:t>
      </w:r>
      <w:r>
        <w:t>11</w:t>
      </w:r>
      <w:r w:rsidRPr="00361844">
        <w:t>.</w:t>
      </w:r>
      <w:r>
        <w:t xml:space="preserve"> Giá trị của x sau khi thực hiện lệnh trên sẽ cho kết quả gì?</w:t>
      </w:r>
    </w:p>
    <w:p w14:paraId="40F75A82" w14:textId="6032014A" w:rsidR="00361844" w:rsidRDefault="00361844" w:rsidP="00361844">
      <w:r>
        <w:t>Khi thực hiện lệnh:</w:t>
      </w:r>
    </w:p>
    <w:p w14:paraId="04D52E3A" w14:textId="79684C5F" w:rsidR="00361844" w:rsidRPr="00902A96" w:rsidRDefault="00361844" w:rsidP="00361844">
      <w:pPr>
        <w:rPr>
          <w:i/>
        </w:rPr>
      </w:pPr>
      <w:r w:rsidRPr="00902A96">
        <w:rPr>
          <w:i/>
        </w:rPr>
        <w:t>A a = new A();</w:t>
      </w:r>
    </w:p>
    <w:p w14:paraId="1F49FC35" w14:textId="3146C635" w:rsidR="00361844" w:rsidRPr="00902A96" w:rsidRDefault="00361844" w:rsidP="00361844">
      <w:pPr>
        <w:rPr>
          <w:i/>
        </w:rPr>
      </w:pPr>
      <w:r w:rsidRPr="00902A96">
        <w:rPr>
          <w:i/>
        </w:rPr>
        <w:t>a.calTotal(a);</w:t>
      </w:r>
    </w:p>
    <w:p w14:paraId="3673CF7D" w14:textId="032EB61A" w:rsidR="00361844" w:rsidRPr="00902A96" w:rsidRDefault="00361844" w:rsidP="00361844">
      <w:pPr>
        <w:rPr>
          <w:i/>
        </w:rPr>
      </w:pPr>
      <w:r w:rsidRPr="00902A96">
        <w:rPr>
          <w:i/>
        </w:rPr>
        <w:t>class A {</w:t>
      </w:r>
    </w:p>
    <w:p w14:paraId="53C4FB15" w14:textId="320CA491" w:rsidR="00361844" w:rsidRPr="00902A96" w:rsidRDefault="00361844" w:rsidP="00361844">
      <w:pPr>
        <w:rPr>
          <w:i/>
        </w:rPr>
      </w:pPr>
      <w:r w:rsidRPr="00902A96">
        <w:rPr>
          <w:i/>
        </w:rPr>
        <w:t xml:space="preserve">  int x = 10;</w:t>
      </w:r>
    </w:p>
    <w:p w14:paraId="47CC02C0" w14:textId="2A120D18" w:rsidR="00361844" w:rsidRPr="00902A96" w:rsidRDefault="00361844" w:rsidP="00361844">
      <w:pPr>
        <w:rPr>
          <w:i/>
        </w:rPr>
      </w:pPr>
      <w:r w:rsidRPr="00902A96">
        <w:rPr>
          <w:i/>
        </w:rPr>
        <w:t xml:space="preserve">  public void calTotal(A a) {</w:t>
      </w:r>
    </w:p>
    <w:p w14:paraId="1EFA24C2" w14:textId="118D27F7" w:rsidR="00361844" w:rsidRPr="00902A96" w:rsidRDefault="00361844" w:rsidP="00361844">
      <w:pPr>
        <w:rPr>
          <w:i/>
        </w:rPr>
      </w:pPr>
      <w:r w:rsidRPr="00902A96">
        <w:rPr>
          <w:i/>
        </w:rPr>
        <w:t xml:space="preserve">    a.x = 12;</w:t>
      </w:r>
    </w:p>
    <w:p w14:paraId="091D25BA" w14:textId="6F42E4D3" w:rsidR="00361844" w:rsidRPr="00902A96" w:rsidRDefault="00361844" w:rsidP="00361844">
      <w:pPr>
        <w:rPr>
          <w:i/>
        </w:rPr>
      </w:pPr>
      <w:r w:rsidRPr="00902A96">
        <w:rPr>
          <w:i/>
        </w:rPr>
        <w:t xml:space="preserve">    System.out.println(a.x);</w:t>
      </w:r>
    </w:p>
    <w:p w14:paraId="480478AF" w14:textId="74517865" w:rsidR="00361844" w:rsidRPr="00902A96" w:rsidRDefault="00361844" w:rsidP="00361844">
      <w:pPr>
        <w:rPr>
          <w:i/>
        </w:rPr>
      </w:pPr>
      <w:r w:rsidRPr="00902A96">
        <w:rPr>
          <w:i/>
        </w:rPr>
        <w:t xml:space="preserve">  }</w:t>
      </w:r>
    </w:p>
    <w:p w14:paraId="0544BDC8" w14:textId="08FD0BC4" w:rsidR="00361844" w:rsidRPr="00902A96" w:rsidRDefault="00361844" w:rsidP="00361844">
      <w:pPr>
        <w:rPr>
          <w:i/>
        </w:rPr>
      </w:pPr>
      <w:r w:rsidRPr="00902A96">
        <w:rPr>
          <w:i/>
        </w:rPr>
        <w:t>}</w:t>
      </w:r>
    </w:p>
    <w:p w14:paraId="11206059" w14:textId="4B33258A" w:rsidR="00361844" w:rsidRDefault="00361844" w:rsidP="00361844">
      <w:pPr>
        <w:ind w:left="720"/>
      </w:pPr>
      <w:r>
        <w:t>A. 10</w:t>
      </w:r>
    </w:p>
    <w:p w14:paraId="6753CF45" w14:textId="2A98B980" w:rsidR="00361844" w:rsidRDefault="00361844" w:rsidP="00361844">
      <w:pPr>
        <w:ind w:left="720"/>
      </w:pPr>
      <w:r>
        <w:t>B. 12</w:t>
      </w:r>
    </w:p>
    <w:p w14:paraId="3EFEE448" w14:textId="6DD8C1E4" w:rsidR="00361844" w:rsidRDefault="00361844" w:rsidP="00361844">
      <w:pPr>
        <w:ind w:left="720"/>
      </w:pPr>
      <w:r>
        <w:t>C. 22</w:t>
      </w:r>
    </w:p>
    <w:p w14:paraId="60235223" w14:textId="53887260" w:rsidR="00DB4877" w:rsidRPr="00361844" w:rsidRDefault="00361844" w:rsidP="00361844">
      <w:pPr>
        <w:ind w:left="720"/>
      </w:pPr>
      <w:r>
        <w:t>D. 44</w:t>
      </w:r>
      <w:r w:rsidRPr="00361844">
        <w:t xml:space="preserve"> </w:t>
      </w:r>
      <w:r w:rsidR="00DB4877" w:rsidRPr="00361844">
        <w:br w:type="page"/>
      </w:r>
    </w:p>
    <w:p w14:paraId="56110E71" w14:textId="77777777" w:rsidR="007A0605" w:rsidRPr="00566C2F" w:rsidRDefault="007A0605" w:rsidP="00A122A5">
      <w:pPr>
        <w:pStyle w:val="Heading1"/>
        <w:rPr>
          <w:color w:val="auto"/>
        </w:rPr>
      </w:pPr>
      <w:bookmarkStart w:id="71" w:name="_Toc111103984"/>
      <w:r w:rsidRPr="00566C2F">
        <w:rPr>
          <w:color w:val="auto"/>
        </w:rPr>
        <w:lastRenderedPageBreak/>
        <w:t>Chương IV: LỚP VÀ CÁC THÀNH PHẦN CỦA LỚP ĐỐI TƯỢNG</w:t>
      </w:r>
      <w:bookmarkEnd w:id="71"/>
    </w:p>
    <w:p w14:paraId="6763F464" w14:textId="77777777" w:rsidR="007A0605" w:rsidRPr="00566C2F" w:rsidRDefault="007A0605" w:rsidP="009B1F9D">
      <w:pPr>
        <w:pStyle w:val="Heading3"/>
      </w:pPr>
      <w:bookmarkStart w:id="72" w:name="_Toc111103985"/>
      <w:r w:rsidRPr="00566C2F">
        <w:t>Nội dung chính của chương</w:t>
      </w:r>
      <w:bookmarkEnd w:id="72"/>
    </w:p>
    <w:p w14:paraId="00A39D63" w14:textId="77777777" w:rsidR="007A0605" w:rsidRPr="00566C2F" w:rsidRDefault="007A0605" w:rsidP="009B1F9D">
      <w:pPr>
        <w:jc w:val="both"/>
        <w:rPr>
          <w:rFonts w:cs="Times New Roman"/>
          <w:szCs w:val="26"/>
        </w:rPr>
      </w:pPr>
      <w:r w:rsidRPr="00566C2F">
        <w:rPr>
          <w:rFonts w:cs="Times New Roman"/>
          <w:szCs w:val="26"/>
        </w:rPr>
        <w:t>- Cấu trúc lớp và  khai báo các thành phần của lớp</w:t>
      </w:r>
    </w:p>
    <w:p w14:paraId="1FD99883" w14:textId="77777777" w:rsidR="007A0605" w:rsidRPr="00566C2F" w:rsidRDefault="007A0605" w:rsidP="009B1F9D">
      <w:pPr>
        <w:jc w:val="both"/>
        <w:rPr>
          <w:rFonts w:cs="Times New Roman"/>
          <w:szCs w:val="26"/>
        </w:rPr>
      </w:pPr>
      <w:r w:rsidRPr="00566C2F">
        <w:rPr>
          <w:rFonts w:cs="Times New Roman"/>
          <w:szCs w:val="26"/>
        </w:rPr>
        <w:t>- Định nghĩa hàm thành phần và cơ chế nạp chồng, viết đè trong Java</w:t>
      </w:r>
    </w:p>
    <w:p w14:paraId="79BCA03F" w14:textId="77777777" w:rsidR="007A0605" w:rsidRPr="00566C2F" w:rsidRDefault="007A0605" w:rsidP="009B1F9D">
      <w:pPr>
        <w:jc w:val="both"/>
        <w:rPr>
          <w:rFonts w:cs="Times New Roman"/>
          <w:szCs w:val="26"/>
        </w:rPr>
      </w:pPr>
      <w:r w:rsidRPr="00566C2F">
        <w:rPr>
          <w:rFonts w:cs="Times New Roman"/>
          <w:szCs w:val="26"/>
        </w:rPr>
        <w:t>- Các thuộc tính kiểm soát truy cập</w:t>
      </w:r>
      <w:r w:rsidR="004E3724" w:rsidRPr="00566C2F">
        <w:rPr>
          <w:rFonts w:cs="Times New Roman"/>
          <w:szCs w:val="26"/>
        </w:rPr>
        <w:t xml:space="preserve"> và kế thừa các thành phần của lớp</w:t>
      </w:r>
    </w:p>
    <w:p w14:paraId="545C813E" w14:textId="77777777" w:rsidR="007A0605" w:rsidRPr="00566C2F" w:rsidRDefault="007A0605" w:rsidP="009B1F9D">
      <w:pPr>
        <w:pStyle w:val="Heading3"/>
      </w:pPr>
      <w:bookmarkStart w:id="73" w:name="_Toc111103986"/>
      <w:r w:rsidRPr="00566C2F">
        <w:t>Mục tiêu cần đạt được của chương</w:t>
      </w:r>
      <w:bookmarkEnd w:id="73"/>
    </w:p>
    <w:p w14:paraId="7BD6FC6A" w14:textId="77777777" w:rsidR="007A0605" w:rsidRPr="00566C2F" w:rsidRDefault="007A0605" w:rsidP="009B1F9D">
      <w:pPr>
        <w:jc w:val="both"/>
        <w:rPr>
          <w:rFonts w:cs="Times New Roman"/>
          <w:szCs w:val="26"/>
        </w:rPr>
      </w:pPr>
      <w:r w:rsidRPr="00566C2F">
        <w:rPr>
          <w:rFonts w:cs="Times New Roman"/>
          <w:szCs w:val="26"/>
        </w:rPr>
        <w:t>Giúp sinh viên sẽ nắm được cấu trúc, các thành phần của lớp đối tượng trong ngôn ngữ java, hiểu được phương pháp lập trình hướng đối tượng và thiết kế chương trình bằng việc sử dụng các lớp và đối tượng.</w:t>
      </w:r>
    </w:p>
    <w:p w14:paraId="019E66FF" w14:textId="77777777" w:rsidR="00BD15C3" w:rsidRPr="00566C2F" w:rsidRDefault="00BD15C3" w:rsidP="009B1F9D">
      <w:pPr>
        <w:jc w:val="both"/>
        <w:rPr>
          <w:rFonts w:cs="Times New Roman"/>
          <w:szCs w:val="26"/>
        </w:rPr>
      </w:pPr>
    </w:p>
    <w:p w14:paraId="34E1FB1C" w14:textId="77777777" w:rsidR="007A0605" w:rsidRPr="00566C2F" w:rsidRDefault="00BD15C3" w:rsidP="009B1F9D">
      <w:pPr>
        <w:pStyle w:val="Heading2"/>
        <w:spacing w:before="0"/>
        <w:rPr>
          <w:color w:val="auto"/>
        </w:rPr>
      </w:pPr>
      <w:bookmarkStart w:id="74" w:name="_Toc111103987"/>
      <w:r w:rsidRPr="00566C2F">
        <w:rPr>
          <w:color w:val="auto"/>
        </w:rPr>
        <w:t xml:space="preserve">Bài 6: </w:t>
      </w:r>
      <w:r w:rsidR="00982BD4" w:rsidRPr="00566C2F">
        <w:rPr>
          <w:color w:val="auto"/>
        </w:rPr>
        <w:t>L</w:t>
      </w:r>
      <w:r w:rsidRPr="00566C2F">
        <w:rPr>
          <w:color w:val="auto"/>
        </w:rPr>
        <w:t>ớp đối tượng</w:t>
      </w:r>
      <w:r w:rsidR="004D698F" w:rsidRPr="00566C2F">
        <w:rPr>
          <w:color w:val="auto"/>
        </w:rPr>
        <w:t xml:space="preserve"> (Số tiết: 03 tiết)</w:t>
      </w:r>
      <w:bookmarkEnd w:id="74"/>
    </w:p>
    <w:p w14:paraId="5C6B3D09" w14:textId="77777777" w:rsidR="00BD15C3" w:rsidRPr="00566C2F" w:rsidRDefault="00BD15C3" w:rsidP="009B1F9D">
      <w:pPr>
        <w:pStyle w:val="Heading2"/>
        <w:spacing w:before="0"/>
        <w:rPr>
          <w:color w:val="auto"/>
        </w:rPr>
      </w:pPr>
      <w:bookmarkStart w:id="75" w:name="_Toc111103988"/>
      <w:r w:rsidRPr="00566C2F">
        <w:rPr>
          <w:color w:val="auto"/>
        </w:rPr>
        <w:t>4.1. Cấu trúc lớp và  khai báo các thành phần của lớp</w:t>
      </w:r>
      <w:bookmarkEnd w:id="75"/>
    </w:p>
    <w:p w14:paraId="19115BC6" w14:textId="77777777" w:rsidR="00BD15C3" w:rsidRPr="00566C2F" w:rsidRDefault="00982BD4" w:rsidP="00B37DA6">
      <w:pPr>
        <w:pStyle w:val="Heading3"/>
        <w:ind w:firstLine="0"/>
      </w:pPr>
      <w:bookmarkStart w:id="76" w:name="_Toc111103989"/>
      <w:r w:rsidRPr="00566C2F">
        <w:t>4.1.1. Định nghĩa lớp</w:t>
      </w:r>
      <w:bookmarkEnd w:id="76"/>
    </w:p>
    <w:p w14:paraId="49FA8076" w14:textId="77777777" w:rsidR="00982BD4" w:rsidRPr="00566C2F" w:rsidRDefault="00982BD4" w:rsidP="009B1F9D">
      <w:pPr>
        <w:jc w:val="both"/>
      </w:pPr>
      <w:r w:rsidRPr="00566C2F">
        <w:t>Lớp là mô hình khái quát đặc tính của một họ thực thể vật lý hoặc trừu t</w:t>
      </w:r>
      <w:r w:rsidR="00387089" w:rsidRPr="00566C2F">
        <w:t>ư</w:t>
      </w:r>
      <w:r w:rsidRPr="00566C2F">
        <w:t>ợng trong ch</w:t>
      </w:r>
      <w:r w:rsidR="00387089" w:rsidRPr="00566C2F">
        <w:t>ư</w:t>
      </w:r>
      <w:r w:rsidRPr="00566C2F">
        <w:t>ơng trình.</w:t>
      </w:r>
    </w:p>
    <w:p w14:paraId="2A1F1E4A" w14:textId="77777777" w:rsidR="00982BD4" w:rsidRPr="00566C2F" w:rsidRDefault="00982BD4" w:rsidP="009B1F9D">
      <w:pPr>
        <w:jc w:val="both"/>
      </w:pPr>
      <w:r w:rsidRPr="00566C2F">
        <w:t>Định nghĩa lớp là đặc tả một kiểu dữ liệu mới và mô tả cách cài đặt kiểu dữ liệu đó.</w:t>
      </w:r>
    </w:p>
    <w:p w14:paraId="06D9B42F" w14:textId="77777777" w:rsidR="00982BD4" w:rsidRPr="00566C2F" w:rsidRDefault="00982BD4" w:rsidP="009B1F9D">
      <w:pPr>
        <w:jc w:val="both"/>
      </w:pPr>
      <w:r w:rsidRPr="00566C2F">
        <w:t>Mỗi đối t</w:t>
      </w:r>
      <w:r w:rsidR="00387089" w:rsidRPr="00566C2F">
        <w:t>ư</w:t>
      </w:r>
      <w:r w:rsidRPr="00566C2F">
        <w:t>ợng là một thể hiện của lớp.</w:t>
      </w:r>
    </w:p>
    <w:p w14:paraId="68E2247F" w14:textId="77777777" w:rsidR="00982BD4" w:rsidRPr="00566C2F" w:rsidRDefault="00982BD4" w:rsidP="009B1F9D">
      <w:pPr>
        <w:jc w:val="both"/>
      </w:pPr>
      <w:r w:rsidRPr="00566C2F">
        <w:rPr>
          <w:b/>
        </w:rPr>
        <w:t>* Cú pháp định nghĩa lớp</w:t>
      </w:r>
      <w:r w:rsidRPr="00566C2F">
        <w:t xml:space="preserve"> </w:t>
      </w:r>
    </w:p>
    <w:p w14:paraId="469F0988" w14:textId="77777777" w:rsidR="00982BD4" w:rsidRPr="006401B0" w:rsidRDefault="00982BD4" w:rsidP="009B1F9D">
      <w:pPr>
        <w:ind w:left="720"/>
        <w:jc w:val="both"/>
        <w:rPr>
          <w:i/>
        </w:rPr>
      </w:pPr>
      <w:r w:rsidRPr="006401B0">
        <w:rPr>
          <w:i/>
        </w:rPr>
        <w:t xml:space="preserve">[&lt;Phạm vi hoặc </w:t>
      </w:r>
      <w:r w:rsidR="004E3724" w:rsidRPr="006401B0">
        <w:rPr>
          <w:i/>
        </w:rPr>
        <w:t xml:space="preserve">thuộc tính </w:t>
      </w:r>
      <w:r w:rsidRPr="006401B0">
        <w:rPr>
          <w:i/>
        </w:rPr>
        <w:t>kiểm soát truy nhập&gt;] class &lt;Tên lớp&gt; [extends &lt;Tên lớp cha&gt;] [implements &lt;Tên giao diện&gt;]</w:t>
      </w:r>
    </w:p>
    <w:p w14:paraId="5E3D87BD" w14:textId="77777777" w:rsidR="00982BD4" w:rsidRPr="006401B0" w:rsidRDefault="00982BD4" w:rsidP="009B1F9D">
      <w:pPr>
        <w:ind w:left="720"/>
        <w:jc w:val="both"/>
        <w:rPr>
          <w:i/>
        </w:rPr>
      </w:pPr>
      <w:r w:rsidRPr="006401B0">
        <w:rPr>
          <w:i/>
        </w:rPr>
        <w:t>{ &lt;Các thành phần của lớp&gt; }</w:t>
      </w:r>
    </w:p>
    <w:p w14:paraId="798D359F" w14:textId="77777777" w:rsidR="00982BD4" w:rsidRPr="00566C2F" w:rsidRDefault="00982BD4" w:rsidP="009B1F9D">
      <w:pPr>
        <w:jc w:val="both"/>
        <w:rPr>
          <w:b/>
        </w:rPr>
      </w:pPr>
      <w:r w:rsidRPr="00566C2F">
        <w:tab/>
      </w:r>
      <w:r w:rsidRPr="00566C2F">
        <w:rPr>
          <w:b/>
        </w:rPr>
        <w:t>* Giải thích:</w:t>
      </w:r>
    </w:p>
    <w:p w14:paraId="394F1E68" w14:textId="77777777" w:rsidR="00982BD4" w:rsidRPr="00566C2F" w:rsidRDefault="00982BD4" w:rsidP="009B1F9D">
      <w:pPr>
        <w:ind w:left="1080"/>
        <w:jc w:val="both"/>
      </w:pPr>
      <w:r w:rsidRPr="00566C2F">
        <w:rPr>
          <w:i/>
        </w:rPr>
        <w:t>Phạm vi</w:t>
      </w:r>
      <w:r w:rsidRPr="00566C2F">
        <w:t>: Xác định phạm vi hoặc kiểm soát truy nhập:</w:t>
      </w:r>
    </w:p>
    <w:p w14:paraId="2B4E492F" w14:textId="77777777" w:rsidR="00982BD4" w:rsidRPr="00566C2F" w:rsidRDefault="00982BD4" w:rsidP="009B1F9D">
      <w:pPr>
        <w:pStyle w:val="ListParagraph"/>
        <w:numPr>
          <w:ilvl w:val="2"/>
          <w:numId w:val="24"/>
        </w:numPr>
        <w:jc w:val="both"/>
      </w:pPr>
      <w:r w:rsidRPr="00566C2F">
        <w:rPr>
          <w:i/>
        </w:rPr>
        <w:t>absstract</w:t>
      </w:r>
      <w:r w:rsidRPr="00566C2F">
        <w:t>: Không thể tạo ra một đối t</w:t>
      </w:r>
      <w:r w:rsidR="00387089" w:rsidRPr="00566C2F">
        <w:t>ư</w:t>
      </w:r>
      <w:r w:rsidRPr="00566C2F">
        <w:t>ợng cụ thể của lớp, lớp loại này là khung cơ sở nhất để dẫn xuất ra các lớp con cháu.</w:t>
      </w:r>
    </w:p>
    <w:p w14:paraId="755A5BE6" w14:textId="39B93C09" w:rsidR="00982BD4" w:rsidRPr="00566C2F" w:rsidRDefault="00982BD4" w:rsidP="009B1F9D">
      <w:pPr>
        <w:pStyle w:val="ListParagraph"/>
        <w:numPr>
          <w:ilvl w:val="2"/>
          <w:numId w:val="24"/>
        </w:numPr>
        <w:jc w:val="both"/>
      </w:pPr>
      <w:r w:rsidRPr="00566C2F">
        <w:rPr>
          <w:i/>
        </w:rPr>
        <w:t>public</w:t>
      </w:r>
      <w:r w:rsidRPr="00566C2F">
        <w:t xml:space="preserve">: (công </w:t>
      </w:r>
      <w:r w:rsidR="004E3724" w:rsidRPr="00566C2F">
        <w:t>khai</w:t>
      </w:r>
      <w:r w:rsidRPr="00566C2F">
        <w:t>) Cho phép sử dụng mọi nơi trong hệ thống.</w:t>
      </w:r>
    </w:p>
    <w:p w14:paraId="26847FDE" w14:textId="77777777" w:rsidR="00982BD4" w:rsidRPr="00566C2F" w:rsidRDefault="00982BD4" w:rsidP="009B1F9D">
      <w:pPr>
        <w:pStyle w:val="ListParagraph"/>
        <w:numPr>
          <w:ilvl w:val="2"/>
          <w:numId w:val="24"/>
        </w:numPr>
        <w:jc w:val="both"/>
      </w:pPr>
      <w:r w:rsidRPr="00566C2F">
        <w:rPr>
          <w:i/>
        </w:rPr>
        <w:t>protected</w:t>
      </w:r>
      <w:r w:rsidRPr="00566C2F">
        <w:t xml:space="preserve">: </w:t>
      </w:r>
      <w:r w:rsidR="00D8209B" w:rsidRPr="00566C2F">
        <w:t>cho phép truy cập trong gói và trong các lớp thuộc gói khác nhưng được kế thừa</w:t>
      </w:r>
      <w:r w:rsidRPr="00566C2F">
        <w:t>.</w:t>
      </w:r>
    </w:p>
    <w:p w14:paraId="442A1E1F" w14:textId="77777777" w:rsidR="00982BD4" w:rsidRPr="00566C2F" w:rsidRDefault="00982BD4" w:rsidP="009B1F9D">
      <w:pPr>
        <w:pStyle w:val="ListParagraph"/>
        <w:numPr>
          <w:ilvl w:val="2"/>
          <w:numId w:val="24"/>
        </w:numPr>
        <w:jc w:val="both"/>
      </w:pPr>
      <w:r w:rsidRPr="00566C2F">
        <w:rPr>
          <w:i/>
        </w:rPr>
        <w:t>private</w:t>
      </w:r>
      <w:r w:rsidRPr="00566C2F">
        <w:t xml:space="preserve">: </w:t>
      </w:r>
      <w:r w:rsidR="004E3724" w:rsidRPr="00566C2F">
        <w:t>chỉ được sử dụng</w:t>
      </w:r>
      <w:r w:rsidR="00D8209B" w:rsidRPr="00566C2F">
        <w:t xml:space="preserve"> bên trong lớp</w:t>
      </w:r>
      <w:r w:rsidR="004E3724" w:rsidRPr="00566C2F">
        <w:t>, không cho phép truy cập và kế thừa đối với các lớp khác ở trong cùng gói và khác gói</w:t>
      </w:r>
      <w:r w:rsidRPr="00566C2F">
        <w:t>.</w:t>
      </w:r>
    </w:p>
    <w:p w14:paraId="1ED26720" w14:textId="5FF0AD72" w:rsidR="00982BD4" w:rsidRPr="00566C2F" w:rsidRDefault="00982BD4" w:rsidP="009B1F9D">
      <w:pPr>
        <w:pStyle w:val="ListParagraph"/>
        <w:numPr>
          <w:ilvl w:val="2"/>
          <w:numId w:val="24"/>
        </w:numPr>
        <w:jc w:val="both"/>
      </w:pPr>
      <w:r w:rsidRPr="00566C2F">
        <w:rPr>
          <w:i/>
        </w:rPr>
        <w:lastRenderedPageBreak/>
        <w:t>final</w:t>
      </w:r>
      <w:r w:rsidRPr="00566C2F">
        <w:t>: (</w:t>
      </w:r>
      <w:r w:rsidR="004E3724" w:rsidRPr="00566C2F">
        <w:t>hằng</w:t>
      </w:r>
      <w:r w:rsidRPr="00566C2F">
        <w:t xml:space="preserve">) </w:t>
      </w:r>
      <w:r w:rsidR="004E3724" w:rsidRPr="00566C2F">
        <w:t>nếu nó đứng trước khai báo lớp thì nó không được sử dụng để kế thừa cho các lớp con, nếu nó đứng trước khai báo biến thì nó là “hằng” (chỉ được gán giá trị một lần duy nhất), nếu nó đứng trước các phương thức thì nó sẽ không được phép viết đè ở các lớp con.</w:t>
      </w:r>
    </w:p>
    <w:p w14:paraId="08CB04A1" w14:textId="77777777" w:rsidR="00982BD4" w:rsidRPr="00566C2F" w:rsidRDefault="00982BD4" w:rsidP="009B1F9D">
      <w:pPr>
        <w:pStyle w:val="ListParagraph"/>
        <w:numPr>
          <w:ilvl w:val="2"/>
          <w:numId w:val="24"/>
        </w:numPr>
        <w:jc w:val="both"/>
      </w:pPr>
      <w:r w:rsidRPr="00566C2F">
        <w:t>Nếu không khai báo</w:t>
      </w:r>
      <w:r w:rsidR="004E3724" w:rsidRPr="00566C2F">
        <w:t xml:space="preserve"> ( public, protected, private) thì gọi là các thành phần “mặc định”, khi đó </w:t>
      </w:r>
      <w:r w:rsidRPr="00566C2F">
        <w:t xml:space="preserve"> phạm vi là truy cập</w:t>
      </w:r>
      <w:r w:rsidR="004E3724" w:rsidRPr="00566C2F">
        <w:t xml:space="preserve"> và kế thừa là</w:t>
      </w:r>
      <w:r w:rsidRPr="00566C2F">
        <w:t xml:space="preserve"> trong gói chứa lớp đó.</w:t>
      </w:r>
    </w:p>
    <w:p w14:paraId="6F7D4B55" w14:textId="2F3AE1A8" w:rsidR="00982BD4" w:rsidRPr="00566C2F" w:rsidRDefault="00982BD4" w:rsidP="009B1F9D">
      <w:pPr>
        <w:ind w:left="1080"/>
        <w:jc w:val="both"/>
      </w:pPr>
      <w:r w:rsidRPr="00566C2F">
        <w:rPr>
          <w:i/>
        </w:rPr>
        <w:t>tên_lớp_cha</w:t>
      </w:r>
      <w:r w:rsidRPr="00566C2F">
        <w:t xml:space="preserve">: Tên lớp </w:t>
      </w:r>
      <w:r w:rsidR="0053256D" w:rsidRPr="00566C2F">
        <w:t xml:space="preserve">cha </w:t>
      </w:r>
      <w:r w:rsidRPr="00566C2F">
        <w:t>đ</w:t>
      </w:r>
      <w:r w:rsidR="00387089" w:rsidRPr="00566C2F">
        <w:t>ư</w:t>
      </w:r>
      <w:r w:rsidRPr="00566C2F">
        <w:t>ợc kế thừa</w:t>
      </w:r>
    </w:p>
    <w:p w14:paraId="34BFFA95" w14:textId="77777777" w:rsidR="00982BD4" w:rsidRPr="00566C2F" w:rsidRDefault="00982BD4" w:rsidP="009B1F9D">
      <w:pPr>
        <w:ind w:left="1080"/>
        <w:jc w:val="both"/>
      </w:pPr>
      <w:r w:rsidRPr="00566C2F">
        <w:rPr>
          <w:i/>
        </w:rPr>
        <w:t>DS_tên_các_giao_diện</w:t>
      </w:r>
      <w:r w:rsidRPr="00566C2F">
        <w:t>: Tên các giao diện (đ</w:t>
      </w:r>
      <w:r w:rsidR="00387089" w:rsidRPr="00566C2F">
        <w:t>ư</w:t>
      </w:r>
      <w:r w:rsidRPr="00566C2F">
        <w:t>ợc viết phân cách nhau bới dấu</w:t>
      </w:r>
      <w:r w:rsidR="00387089" w:rsidRPr="00566C2F">
        <w:t xml:space="preserve"> “,”</w:t>
      </w:r>
      <w:r w:rsidRPr="00566C2F">
        <w:t>) đ</w:t>
      </w:r>
      <w:r w:rsidR="00387089" w:rsidRPr="00566C2F">
        <w:t>ư</w:t>
      </w:r>
      <w:r w:rsidRPr="00566C2F">
        <w:t>ợc phép sử dụng các ph</w:t>
      </w:r>
      <w:r w:rsidR="00387089" w:rsidRPr="00566C2F">
        <w:t>ư</w:t>
      </w:r>
      <w:r w:rsidRPr="00566C2F">
        <w:t>ơng thức và các hằng.</w:t>
      </w:r>
    </w:p>
    <w:p w14:paraId="43FD05F6" w14:textId="77777777" w:rsidR="00982BD4" w:rsidRPr="00566C2F" w:rsidRDefault="00982BD4" w:rsidP="009B1F9D">
      <w:pPr>
        <w:ind w:left="1080"/>
        <w:jc w:val="both"/>
      </w:pPr>
      <w:r w:rsidRPr="00566C2F">
        <w:rPr>
          <w:i/>
        </w:rPr>
        <w:t>class, extends, implements</w:t>
      </w:r>
      <w:r w:rsidRPr="00566C2F">
        <w:t xml:space="preserve"> là các từ khoá.</w:t>
      </w:r>
    </w:p>
    <w:p w14:paraId="5CDA946B" w14:textId="77777777" w:rsidR="00387089" w:rsidRPr="00566C2F" w:rsidRDefault="00982BD4" w:rsidP="009B1F9D">
      <w:pPr>
        <w:ind w:left="720" w:firstLine="360"/>
        <w:jc w:val="both"/>
      </w:pPr>
      <w:r w:rsidRPr="00566C2F">
        <w:t>Những phần trong cặp [ và ] là tùy chọn</w:t>
      </w:r>
      <w:r w:rsidR="0053256D" w:rsidRPr="00566C2F">
        <w:t>( có thể có hoặc có thể không)</w:t>
      </w:r>
      <w:r w:rsidRPr="00566C2F">
        <w:t>.</w:t>
      </w:r>
    </w:p>
    <w:p w14:paraId="487CB5D8" w14:textId="77777777" w:rsidR="00387089" w:rsidRPr="00566C2F" w:rsidRDefault="0053256D" w:rsidP="009B1F9D">
      <w:pPr>
        <w:jc w:val="both"/>
      </w:pPr>
      <w:r w:rsidRPr="00566C2F">
        <w:t>&lt;</w:t>
      </w:r>
      <w:r w:rsidR="00387089" w:rsidRPr="00566C2F">
        <w:t>Các thành phần của lớp</w:t>
      </w:r>
      <w:r w:rsidRPr="00566C2F">
        <w:t>&gt; bao</w:t>
      </w:r>
      <w:r w:rsidR="00387089" w:rsidRPr="00566C2F">
        <w:t xml:space="preserve"> gồm:</w:t>
      </w:r>
    </w:p>
    <w:p w14:paraId="73590BAA" w14:textId="77777777" w:rsidR="00387089" w:rsidRPr="00566C2F" w:rsidRDefault="00387089" w:rsidP="009B1F9D">
      <w:pPr>
        <w:pStyle w:val="ListParagraph"/>
        <w:numPr>
          <w:ilvl w:val="0"/>
          <w:numId w:val="25"/>
        </w:numPr>
        <w:jc w:val="both"/>
      </w:pPr>
      <w:r w:rsidRPr="00566C2F">
        <w:t>Các biến</w:t>
      </w:r>
      <w:r w:rsidR="0053256D" w:rsidRPr="00566C2F">
        <w:t xml:space="preserve"> dữ liệu</w:t>
      </w:r>
      <w:r w:rsidRPr="00566C2F">
        <w:t xml:space="preserve"> thành phần</w:t>
      </w:r>
      <w:r w:rsidR="00362428" w:rsidRPr="00566C2F">
        <w:t>(attributes)</w:t>
      </w:r>
      <w:r w:rsidRPr="00566C2F">
        <w:t xml:space="preserve"> : Xác định các thuộc tính</w:t>
      </w:r>
      <w:r w:rsidR="0053256D" w:rsidRPr="00566C2F">
        <w:t xml:space="preserve"> </w:t>
      </w:r>
      <w:r w:rsidRPr="00566C2F">
        <w:t>(dữ liệu) của</w:t>
      </w:r>
      <w:r w:rsidR="0053256D" w:rsidRPr="00566C2F">
        <w:t xml:space="preserve"> lớp, thông thường</w:t>
      </w:r>
      <w:r w:rsidRPr="00566C2F">
        <w:t xml:space="preserve"> </w:t>
      </w:r>
      <w:r w:rsidR="0053256D" w:rsidRPr="00566C2F">
        <w:t xml:space="preserve">dùng để mô tả </w:t>
      </w:r>
      <w:r w:rsidRPr="00566C2F">
        <w:t>các</w:t>
      </w:r>
      <w:r w:rsidR="0053256D" w:rsidRPr="00566C2F">
        <w:t xml:space="preserve"> đặc tính của</w:t>
      </w:r>
      <w:r w:rsidRPr="00566C2F">
        <w:t xml:space="preserve"> đối tượng thuộc lớp đó</w:t>
      </w:r>
    </w:p>
    <w:p w14:paraId="3A215DB0" w14:textId="00EFAB73" w:rsidR="00387089" w:rsidRPr="00566C2F" w:rsidRDefault="00387089" w:rsidP="009B1F9D">
      <w:pPr>
        <w:pStyle w:val="ListParagraph"/>
        <w:numPr>
          <w:ilvl w:val="0"/>
          <w:numId w:val="25"/>
        </w:numPr>
        <w:jc w:val="both"/>
      </w:pPr>
      <w:r w:rsidRPr="00566C2F">
        <w:t>Các toán tử tạo lập</w:t>
      </w:r>
      <w:r w:rsidR="00362428" w:rsidRPr="00566C2F">
        <w:t>(constructor)</w:t>
      </w:r>
      <w:r w:rsidRPr="00566C2F">
        <w:t xml:space="preserve">: Xác định cách </w:t>
      </w:r>
      <w:r w:rsidR="0053256D" w:rsidRPr="00566C2F">
        <w:t>khởi tạo</w:t>
      </w:r>
      <w:r w:rsidRPr="00566C2F">
        <w:t xml:space="preserve"> một đối tượng thuộc lớp</w:t>
      </w:r>
    </w:p>
    <w:p w14:paraId="2D13F631" w14:textId="77777777" w:rsidR="00387089" w:rsidRPr="00566C2F" w:rsidRDefault="00387089" w:rsidP="009B1F9D">
      <w:pPr>
        <w:pStyle w:val="ListParagraph"/>
        <w:numPr>
          <w:ilvl w:val="0"/>
          <w:numId w:val="25"/>
        </w:numPr>
        <w:jc w:val="both"/>
      </w:pPr>
      <w:r w:rsidRPr="00566C2F">
        <w:t>Các phương thức</w:t>
      </w:r>
      <w:r w:rsidR="00362428" w:rsidRPr="00566C2F">
        <w:t>(method)</w:t>
      </w:r>
      <w:r w:rsidRPr="00566C2F">
        <w:t>: Xác định hành vi của các đối tượng thuộc lớp</w:t>
      </w:r>
      <w:r w:rsidR="00982BD4" w:rsidRPr="00566C2F">
        <w:t xml:space="preserve"> </w:t>
      </w:r>
    </w:p>
    <w:p w14:paraId="71D873B0" w14:textId="77777777" w:rsidR="00387089" w:rsidRPr="00566C2F" w:rsidRDefault="00387089" w:rsidP="00B37DA6">
      <w:pPr>
        <w:pStyle w:val="Heading3"/>
        <w:ind w:firstLine="0"/>
      </w:pPr>
      <w:bookmarkStart w:id="77" w:name="_Toc111103990"/>
      <w:r w:rsidRPr="00566C2F">
        <w:t>4.1.2. Các thuộc tính dữ liệu của lớp</w:t>
      </w:r>
      <w:bookmarkEnd w:id="77"/>
    </w:p>
    <w:p w14:paraId="17DB287E" w14:textId="0590FDD9" w:rsidR="00BE3B15" w:rsidRPr="00566C2F" w:rsidRDefault="00D8209B" w:rsidP="009B1F9D">
      <w:pPr>
        <w:jc w:val="both"/>
      </w:pPr>
      <w:r w:rsidRPr="00566C2F">
        <w:t xml:space="preserve">Thuộc tính dữ liệu của lớp là các biến thành phần có thể thuộc kiểu nguyên thuỷ, kiểu tham chiếu. </w:t>
      </w:r>
    </w:p>
    <w:p w14:paraId="4DAD1F7F" w14:textId="77777777" w:rsidR="00982BD4" w:rsidRPr="00566C2F" w:rsidRDefault="00D8209B" w:rsidP="009B1F9D">
      <w:pPr>
        <w:ind w:left="720"/>
        <w:jc w:val="both"/>
      </w:pPr>
      <w:r w:rsidRPr="00566C2F">
        <w:rPr>
          <w:b/>
        </w:rPr>
        <w:t>* Khai báo:</w:t>
      </w:r>
      <w:r w:rsidRPr="00566C2F">
        <w:t xml:space="preserve"> </w:t>
      </w:r>
    </w:p>
    <w:p w14:paraId="059E2E0C" w14:textId="77777777" w:rsidR="00D8209B" w:rsidRPr="006401B0" w:rsidRDefault="00D8209B" w:rsidP="009B1F9D">
      <w:pPr>
        <w:ind w:left="1440"/>
        <w:jc w:val="both"/>
        <w:rPr>
          <w:i/>
        </w:rPr>
      </w:pPr>
      <w:r w:rsidRPr="006401B0">
        <w:rPr>
          <w:i/>
        </w:rPr>
        <w:t>&lt;Phạm_vi&gt; &lt;Kiểu&gt; &lt;tên_biến&gt;;</w:t>
      </w:r>
    </w:p>
    <w:p w14:paraId="20592CD9" w14:textId="77777777" w:rsidR="00D8209B" w:rsidRPr="006401B0" w:rsidRDefault="00D8209B" w:rsidP="009B1F9D">
      <w:pPr>
        <w:ind w:left="1440"/>
        <w:jc w:val="both"/>
        <w:rPr>
          <w:i/>
        </w:rPr>
      </w:pPr>
      <w:r w:rsidRPr="006401B0">
        <w:rPr>
          <w:i/>
        </w:rPr>
        <w:t>&lt;Phạm_vi&gt; &lt;Kiểu&gt; &lt;tên_biến&gt; = &lt;Giá_trị_khởi_tạo&gt;;</w:t>
      </w:r>
    </w:p>
    <w:p w14:paraId="181A33F0" w14:textId="77777777" w:rsidR="00D8209B" w:rsidRPr="00566C2F" w:rsidRDefault="00D8209B" w:rsidP="009B1F9D">
      <w:pPr>
        <w:jc w:val="both"/>
      </w:pPr>
      <w:r w:rsidRPr="00566C2F">
        <w:tab/>
      </w:r>
      <w:r w:rsidRPr="00566C2F">
        <w:rPr>
          <w:i/>
        </w:rPr>
        <w:t>Phạm vi</w:t>
      </w:r>
      <w:r w:rsidRPr="00566C2F">
        <w:t>: xác định phạm vi truy cập của các đối tượng đến hàm. có thể chọn một trong các phạm vi:</w:t>
      </w:r>
    </w:p>
    <w:p w14:paraId="40472D05" w14:textId="2667219C" w:rsidR="00D8209B" w:rsidRPr="00566C2F" w:rsidRDefault="00D8209B" w:rsidP="009B1F9D">
      <w:pPr>
        <w:ind w:left="1440"/>
        <w:jc w:val="both"/>
      </w:pPr>
      <w:r w:rsidRPr="00566C2F">
        <w:t xml:space="preserve">• </w:t>
      </w:r>
      <w:r w:rsidRPr="001123F5">
        <w:rPr>
          <w:i/>
        </w:rPr>
        <w:t>static</w:t>
      </w:r>
      <w:r w:rsidRPr="00566C2F">
        <w:t xml:space="preserve">: </w:t>
      </w:r>
      <w:r w:rsidR="00F62568" w:rsidRPr="00566C2F">
        <w:t>Khi một thuộc tính được khao báo static thì khi đó thuộc tính đó là “sở hữu” của tất cả các đối tượng của lớp đó chứ không phải nó là của riêng của từng đối tượng thuộc lớp đó.</w:t>
      </w:r>
    </w:p>
    <w:p w14:paraId="0596E074" w14:textId="77777777" w:rsidR="00D8209B" w:rsidRPr="00566C2F" w:rsidRDefault="00D8209B" w:rsidP="009B1F9D">
      <w:pPr>
        <w:ind w:left="1440"/>
        <w:jc w:val="both"/>
      </w:pPr>
      <w:r w:rsidRPr="00566C2F">
        <w:lastRenderedPageBreak/>
        <w:t xml:space="preserve">• </w:t>
      </w:r>
      <w:r w:rsidRPr="001123F5">
        <w:rPr>
          <w:i/>
        </w:rPr>
        <w:t>public</w:t>
      </w:r>
      <w:r w:rsidRPr="00566C2F">
        <w:t>: Có thể truy cập mọi nơi trong hệ thống (các đối tượng khác lớp</w:t>
      </w:r>
    </w:p>
    <w:p w14:paraId="082D6822" w14:textId="77777777" w:rsidR="00D8209B" w:rsidRPr="00566C2F" w:rsidRDefault="00D8209B" w:rsidP="009B1F9D">
      <w:pPr>
        <w:ind w:left="1440"/>
        <w:jc w:val="both"/>
      </w:pPr>
      <w:r w:rsidRPr="00566C2F">
        <w:t>có thể truy cập được)</w:t>
      </w:r>
    </w:p>
    <w:p w14:paraId="51009759" w14:textId="77777777" w:rsidR="00D8209B" w:rsidRPr="00566C2F" w:rsidRDefault="00D8209B" w:rsidP="009B1F9D">
      <w:pPr>
        <w:ind w:left="1440"/>
        <w:jc w:val="both"/>
      </w:pPr>
      <w:r w:rsidRPr="00566C2F">
        <w:t xml:space="preserve">• </w:t>
      </w:r>
      <w:r w:rsidRPr="001123F5">
        <w:rPr>
          <w:i/>
        </w:rPr>
        <w:t>protected</w:t>
      </w:r>
      <w:r w:rsidRPr="00566C2F">
        <w:t>: cho phép truy cập trong gói và trong các lớp thuộc gói khác nhưng được kế thừa.</w:t>
      </w:r>
    </w:p>
    <w:p w14:paraId="1EBB179D" w14:textId="77777777" w:rsidR="00D8209B" w:rsidRPr="00566C2F" w:rsidRDefault="00D8209B" w:rsidP="009B1F9D">
      <w:pPr>
        <w:ind w:left="1440"/>
        <w:jc w:val="both"/>
      </w:pPr>
      <w:r w:rsidRPr="00566C2F">
        <w:t xml:space="preserve">• </w:t>
      </w:r>
      <w:r w:rsidRPr="001123F5">
        <w:rPr>
          <w:i/>
        </w:rPr>
        <w:t>private</w:t>
      </w:r>
      <w:r w:rsidRPr="00566C2F">
        <w:t>: của riêng đối tượng chí bên trong đối tượng.</w:t>
      </w:r>
    </w:p>
    <w:p w14:paraId="0A859331" w14:textId="77777777" w:rsidR="00D8209B" w:rsidRPr="00566C2F" w:rsidRDefault="00D8209B" w:rsidP="009B1F9D">
      <w:pPr>
        <w:ind w:left="1440"/>
        <w:jc w:val="both"/>
      </w:pPr>
      <w:r w:rsidRPr="00566C2F">
        <w:t xml:space="preserve">• </w:t>
      </w:r>
      <w:r w:rsidRPr="001123F5">
        <w:rPr>
          <w:i/>
        </w:rPr>
        <w:t>final</w:t>
      </w:r>
      <w:r w:rsidRPr="00566C2F">
        <w:t xml:space="preserve">: </w:t>
      </w:r>
      <w:r w:rsidR="00362428" w:rsidRPr="00566C2F">
        <w:t>Hằng (chỉ được khở tạo giá trị một lần duy nhất</w:t>
      </w:r>
    </w:p>
    <w:p w14:paraId="416C7845" w14:textId="5D813059" w:rsidR="00D8209B" w:rsidRPr="00566C2F" w:rsidRDefault="00D8209B" w:rsidP="009B1F9D">
      <w:pPr>
        <w:ind w:left="1440"/>
        <w:jc w:val="both"/>
      </w:pPr>
      <w:r w:rsidRPr="00566C2F">
        <w:t xml:space="preserve">• </w:t>
      </w:r>
      <w:r w:rsidRPr="001123F5">
        <w:rPr>
          <w:i/>
        </w:rPr>
        <w:t>volatile</w:t>
      </w:r>
      <w:r w:rsidRPr="00566C2F">
        <w:t xml:space="preserve">: </w:t>
      </w:r>
      <w:r w:rsidR="00F62568" w:rsidRPr="00566C2F">
        <w:t xml:space="preserve">là biến được lưu trữ trên bộ nhớ chính, được dùng với luồng kết hợp với từ khóa synchronized. </w:t>
      </w:r>
    </w:p>
    <w:p w14:paraId="794ED51E" w14:textId="77777777" w:rsidR="0042066F" w:rsidRPr="00566C2F" w:rsidRDefault="0042066F" w:rsidP="009B1F9D">
      <w:pPr>
        <w:pStyle w:val="Heading2"/>
        <w:spacing w:before="0"/>
        <w:rPr>
          <w:color w:val="auto"/>
        </w:rPr>
      </w:pPr>
      <w:bookmarkStart w:id="78" w:name="_Toc111103991"/>
      <w:r w:rsidRPr="00566C2F">
        <w:rPr>
          <w:color w:val="auto"/>
        </w:rPr>
        <w:t>4.2. Định nghĩa hàm thành phần và cơ chế nạp chồng, viết đè trong Java</w:t>
      </w:r>
      <w:bookmarkEnd w:id="78"/>
    </w:p>
    <w:p w14:paraId="6052C8DF" w14:textId="77777777" w:rsidR="00D8209B" w:rsidRPr="00566C2F" w:rsidRDefault="00D8209B" w:rsidP="00B37DA6">
      <w:pPr>
        <w:pStyle w:val="Heading3"/>
        <w:ind w:firstLine="0"/>
      </w:pPr>
      <w:bookmarkStart w:id="79" w:name="_Toc111103992"/>
      <w:r w:rsidRPr="00566C2F">
        <w:t>4.</w:t>
      </w:r>
      <w:r w:rsidR="0042066F" w:rsidRPr="00566C2F">
        <w:t>2</w:t>
      </w:r>
      <w:r w:rsidRPr="00566C2F">
        <w:t>.</w:t>
      </w:r>
      <w:r w:rsidR="0042066F" w:rsidRPr="00566C2F">
        <w:t>1</w:t>
      </w:r>
      <w:r w:rsidRPr="00566C2F">
        <w:t>. Các hàm thành phần của lớp</w:t>
      </w:r>
      <w:bookmarkEnd w:id="79"/>
    </w:p>
    <w:p w14:paraId="62F0FF48" w14:textId="77777777" w:rsidR="00D8209B" w:rsidRPr="00566C2F" w:rsidRDefault="00D8209B" w:rsidP="009B1F9D">
      <w:pPr>
        <w:jc w:val="both"/>
      </w:pPr>
      <w:r w:rsidRPr="00566C2F">
        <w:t>Hành vi của các đối t</w:t>
      </w:r>
      <w:r w:rsidR="00795891" w:rsidRPr="00566C2F">
        <w:t>ư</w:t>
      </w:r>
      <w:r w:rsidRPr="00566C2F">
        <w:t>ợng thuộc một lớp đ</w:t>
      </w:r>
      <w:r w:rsidR="00795891" w:rsidRPr="00566C2F">
        <w:t>ư</w:t>
      </w:r>
      <w:r w:rsidRPr="00566C2F">
        <w:t>ợc xác định bởi các hàm thành phần của lớp đó</w:t>
      </w:r>
      <w:r w:rsidR="00F62568" w:rsidRPr="00566C2F">
        <w:t>, hành vi thể hiện “vai trò” của đối tượng đó trong hệ thống</w:t>
      </w:r>
      <w:r w:rsidRPr="00566C2F">
        <w:t>.</w:t>
      </w:r>
    </w:p>
    <w:p w14:paraId="527E590D" w14:textId="77777777" w:rsidR="00D8209B" w:rsidRPr="00566C2F" w:rsidRDefault="00D8209B" w:rsidP="009B1F9D">
      <w:pPr>
        <w:jc w:val="both"/>
      </w:pPr>
      <w:r w:rsidRPr="00566C2F">
        <w:t>Là các hàm, thủ tục thực hiện các phép xử lý trên các biến thành phần.</w:t>
      </w:r>
    </w:p>
    <w:p w14:paraId="542B3724" w14:textId="77777777" w:rsidR="00D8209B" w:rsidRPr="00566C2F" w:rsidRDefault="00D8209B" w:rsidP="009B1F9D">
      <w:pPr>
        <w:jc w:val="both"/>
      </w:pPr>
      <w:r w:rsidRPr="00566C2F">
        <w:rPr>
          <w:b/>
        </w:rPr>
        <w:t>* Khai báo</w:t>
      </w:r>
      <w:r w:rsidRPr="00566C2F">
        <w:t xml:space="preserve"> </w:t>
      </w:r>
    </w:p>
    <w:p w14:paraId="18EF3DBE" w14:textId="77777777" w:rsidR="00D8209B" w:rsidRPr="001123F5" w:rsidRDefault="00D8209B" w:rsidP="009B1F9D">
      <w:pPr>
        <w:jc w:val="both"/>
        <w:rPr>
          <w:i/>
        </w:rPr>
      </w:pPr>
      <w:r w:rsidRPr="001123F5">
        <w:rPr>
          <w:i/>
        </w:rPr>
        <w:t>&lt;Phạm_vi&gt; &lt;Kiểu_giá_tri&gt; &lt;tên_hàm&gt;(&lt;</w:t>
      </w:r>
      <w:r w:rsidR="00A4008A" w:rsidRPr="001123F5">
        <w:rPr>
          <w:i/>
        </w:rPr>
        <w:t>danh sách</w:t>
      </w:r>
      <w:r w:rsidRPr="001123F5">
        <w:rPr>
          <w:i/>
        </w:rPr>
        <w:t xml:space="preserve"> các tham số hình thức&gt;) &lt;các_mệnh_đề_throws&gt; {//Thân hàm}</w:t>
      </w:r>
    </w:p>
    <w:p w14:paraId="2D205773" w14:textId="77777777" w:rsidR="00D8209B" w:rsidRPr="00566C2F" w:rsidRDefault="00D8209B" w:rsidP="009B1F9D">
      <w:pPr>
        <w:jc w:val="both"/>
        <w:rPr>
          <w:rFonts w:eastAsia="Times New Roman" w:cs="Times New Roman"/>
          <w:i/>
          <w:szCs w:val="26"/>
        </w:rPr>
      </w:pPr>
      <w:r w:rsidRPr="00566C2F">
        <w:rPr>
          <w:rFonts w:eastAsia="Times New Roman" w:cs="Times New Roman"/>
          <w:i/>
          <w:szCs w:val="26"/>
        </w:rPr>
        <w:t xml:space="preserve">Phạm_vi: </w:t>
      </w:r>
    </w:p>
    <w:p w14:paraId="4CC79DCF" w14:textId="77777777" w:rsidR="00D8209B" w:rsidRPr="00566C2F" w:rsidRDefault="00D8209B" w:rsidP="009B1F9D">
      <w:pPr>
        <w:jc w:val="both"/>
      </w:pPr>
      <w:r w:rsidRPr="00566C2F">
        <w:t xml:space="preserve">• </w:t>
      </w:r>
      <w:r w:rsidRPr="001123F5">
        <w:rPr>
          <w:i/>
        </w:rPr>
        <w:t>public</w:t>
      </w:r>
      <w:r w:rsidRPr="00566C2F">
        <w:t>: Cho phép truy cập mọi nơi trong hệ thống</w:t>
      </w:r>
    </w:p>
    <w:p w14:paraId="20FDEF89" w14:textId="4028BC9B" w:rsidR="00D8209B" w:rsidRPr="00566C2F" w:rsidRDefault="00D8209B" w:rsidP="009B1F9D">
      <w:pPr>
        <w:jc w:val="both"/>
      </w:pPr>
      <w:r w:rsidRPr="00566C2F">
        <w:t xml:space="preserve">• </w:t>
      </w:r>
      <w:r w:rsidRPr="001123F5">
        <w:rPr>
          <w:i/>
        </w:rPr>
        <w:t>private</w:t>
      </w:r>
      <w:r w:rsidRPr="00566C2F">
        <w:t>: Chỉ đ</w:t>
      </w:r>
      <w:r w:rsidR="00795891" w:rsidRPr="00566C2F">
        <w:t>ư</w:t>
      </w:r>
      <w:r w:rsidRPr="00566C2F">
        <w:t>ợc truy xuất</w:t>
      </w:r>
      <w:r w:rsidR="00C7389C" w:rsidRPr="00566C2F">
        <w:t xml:space="preserve"> </w:t>
      </w:r>
      <w:r w:rsidR="00F62568" w:rsidRPr="00566C2F">
        <w:t>(gọi)</w:t>
      </w:r>
      <w:r w:rsidRPr="00566C2F">
        <w:t xml:space="preserve"> bên trong lớp chứa nó</w:t>
      </w:r>
    </w:p>
    <w:p w14:paraId="48DB0C5F" w14:textId="1BD5E92B" w:rsidR="00D8209B" w:rsidRPr="00566C2F" w:rsidRDefault="00D8209B" w:rsidP="009B1F9D">
      <w:pPr>
        <w:jc w:val="both"/>
      </w:pPr>
      <w:r w:rsidRPr="00566C2F">
        <w:t>•</w:t>
      </w:r>
      <w:r w:rsidR="001123F5">
        <w:t xml:space="preserve"> </w:t>
      </w:r>
      <w:r w:rsidRPr="001123F5">
        <w:rPr>
          <w:i/>
        </w:rPr>
        <w:t>protected</w:t>
      </w:r>
      <w:r w:rsidRPr="00566C2F">
        <w:t>: lớp đó và lớp con của nó đ</w:t>
      </w:r>
      <w:r w:rsidR="00795891" w:rsidRPr="00566C2F">
        <w:t>ư</w:t>
      </w:r>
      <w:r w:rsidRPr="00566C2F">
        <w:t>ợc truy xuất</w:t>
      </w:r>
    </w:p>
    <w:p w14:paraId="16767BCB" w14:textId="77777777" w:rsidR="00D8209B" w:rsidRPr="00566C2F" w:rsidRDefault="00D8209B" w:rsidP="009B1F9D">
      <w:pPr>
        <w:jc w:val="both"/>
      </w:pPr>
      <w:r w:rsidRPr="00566C2F">
        <w:t xml:space="preserve">• </w:t>
      </w:r>
      <w:r w:rsidRPr="001123F5">
        <w:rPr>
          <w:i/>
        </w:rPr>
        <w:t>final</w:t>
      </w:r>
      <w:r w:rsidRPr="00566C2F">
        <w:t>: Không cho phép nạp chồng và ghi đè</w:t>
      </w:r>
    </w:p>
    <w:p w14:paraId="5A77E812" w14:textId="785ECE71" w:rsidR="00D8209B" w:rsidRPr="00566C2F" w:rsidRDefault="00D8209B" w:rsidP="009B1F9D">
      <w:pPr>
        <w:jc w:val="both"/>
      </w:pPr>
      <w:r w:rsidRPr="00566C2F">
        <w:t xml:space="preserve">• </w:t>
      </w:r>
      <w:r w:rsidRPr="001123F5">
        <w:rPr>
          <w:i/>
        </w:rPr>
        <w:t>static</w:t>
      </w:r>
      <w:r w:rsidRPr="00566C2F">
        <w:t xml:space="preserve">: </w:t>
      </w:r>
      <w:r w:rsidR="00F62568" w:rsidRPr="00566C2F">
        <w:t xml:space="preserve">Nó có ý nghĩa tương tự như với thuộc tính </w:t>
      </w:r>
      <w:r w:rsidR="00F62568" w:rsidRPr="001123F5">
        <w:rPr>
          <w:i/>
        </w:rPr>
        <w:t>static</w:t>
      </w:r>
      <w:r w:rsidR="00F62568" w:rsidRPr="00566C2F">
        <w:t xml:space="preserve">, thông thường chỉ những phương thức chung và không dùng cho một đối tượng cụ thể thì khi đó phương thức đó </w:t>
      </w:r>
      <w:r w:rsidR="00F559D4" w:rsidRPr="00566C2F">
        <w:t>nó mới là phương thức tĩnh</w:t>
      </w:r>
      <w:r w:rsidR="001123F5">
        <w:t xml:space="preserve"> </w:t>
      </w:r>
      <w:r w:rsidR="00F559D4" w:rsidRPr="00566C2F">
        <w:t>(</w:t>
      </w:r>
      <w:r w:rsidR="00F62568" w:rsidRPr="001123F5">
        <w:rPr>
          <w:i/>
        </w:rPr>
        <w:t>static</w:t>
      </w:r>
      <w:r w:rsidR="00F559D4" w:rsidRPr="00566C2F">
        <w:t>)</w:t>
      </w:r>
      <w:r w:rsidR="00F62568" w:rsidRPr="00566C2F">
        <w:t>.</w:t>
      </w:r>
    </w:p>
    <w:p w14:paraId="450EE5C3" w14:textId="2A21E2F8" w:rsidR="00D8209B" w:rsidRPr="00566C2F" w:rsidRDefault="00D8209B" w:rsidP="009B1F9D">
      <w:pPr>
        <w:jc w:val="both"/>
      </w:pPr>
      <w:r w:rsidRPr="00566C2F">
        <w:t xml:space="preserve">• </w:t>
      </w:r>
      <w:r w:rsidRPr="001123F5">
        <w:rPr>
          <w:i/>
        </w:rPr>
        <w:t>abstract</w:t>
      </w:r>
      <w:r w:rsidRPr="00566C2F">
        <w:t>: Ph</w:t>
      </w:r>
      <w:r w:rsidR="00795891" w:rsidRPr="00566C2F">
        <w:t>ư</w:t>
      </w:r>
      <w:r w:rsidRPr="00566C2F">
        <w:t>ơng thức trừu t</w:t>
      </w:r>
      <w:r w:rsidR="00795891" w:rsidRPr="00566C2F">
        <w:t>ư</w:t>
      </w:r>
      <w:r w:rsidRPr="00566C2F">
        <w:t>ợng</w:t>
      </w:r>
      <w:r w:rsidR="00F62568" w:rsidRPr="00566C2F">
        <w:t>(là phương thức “mẫu”, nó chỉ nói lên là nó làm được gì mà không mô tả nó làm như thế nào)</w:t>
      </w:r>
      <w:r w:rsidRPr="00566C2F">
        <w:t xml:space="preserve">, </w:t>
      </w:r>
      <w:r w:rsidR="00F62568" w:rsidRPr="00566C2F">
        <w:t xml:space="preserve">do đó nó </w:t>
      </w:r>
      <w:r w:rsidRPr="00566C2F">
        <w:t>không cài đặ</w:t>
      </w:r>
      <w:r w:rsidR="00F62568" w:rsidRPr="00566C2F">
        <w:t xml:space="preserve"> nội dung</w:t>
      </w:r>
      <w:r w:rsidRPr="00566C2F">
        <w:t xml:space="preserve"> ì ở lớp khai báo nó</w:t>
      </w:r>
    </w:p>
    <w:p w14:paraId="679140E8" w14:textId="77777777" w:rsidR="00D8209B" w:rsidRPr="00566C2F" w:rsidRDefault="00D8209B" w:rsidP="009B1F9D">
      <w:pPr>
        <w:jc w:val="both"/>
      </w:pPr>
      <w:r w:rsidRPr="00566C2F">
        <w:t xml:space="preserve">• </w:t>
      </w:r>
      <w:r w:rsidRPr="001123F5">
        <w:rPr>
          <w:i/>
        </w:rPr>
        <w:t>native</w:t>
      </w:r>
      <w:r w:rsidRPr="00566C2F">
        <w:t>: dùng cho ph</w:t>
      </w:r>
      <w:r w:rsidR="00795891" w:rsidRPr="00566C2F">
        <w:t>ư</w:t>
      </w:r>
      <w:r w:rsidRPr="00566C2F">
        <w:t>ơng thức khi cài đặt phụ thuộc môi tr</w:t>
      </w:r>
      <w:r w:rsidR="00795891" w:rsidRPr="00566C2F">
        <w:t>ư</w:t>
      </w:r>
      <w:r w:rsidRPr="00566C2F">
        <w:t>ờng trong một ngôn ngữ khác, nh</w:t>
      </w:r>
      <w:r w:rsidR="00795891" w:rsidRPr="00566C2F">
        <w:t>ư</w:t>
      </w:r>
      <w:r w:rsidRPr="00566C2F">
        <w:t xml:space="preserve"> C hay hợp ngữ.</w:t>
      </w:r>
    </w:p>
    <w:p w14:paraId="4A73E0AB" w14:textId="1BE9920A" w:rsidR="00D8209B" w:rsidRPr="00566C2F" w:rsidRDefault="00D8209B" w:rsidP="009B1F9D">
      <w:pPr>
        <w:jc w:val="both"/>
      </w:pPr>
      <w:r w:rsidRPr="00566C2F">
        <w:lastRenderedPageBreak/>
        <w:t xml:space="preserve">• </w:t>
      </w:r>
      <w:r w:rsidRPr="001123F5">
        <w:rPr>
          <w:i/>
        </w:rPr>
        <w:t>synchronized</w:t>
      </w:r>
      <w:r w:rsidRPr="00566C2F">
        <w:t>: dùng</w:t>
      </w:r>
      <w:r w:rsidR="00435530" w:rsidRPr="00566C2F">
        <w:t xml:space="preserve"> trong lập trình đa luồng</w:t>
      </w:r>
      <w:r w:rsidRPr="00566C2F">
        <w:t>, nhằm ngăn các tác động của các</w:t>
      </w:r>
      <w:r w:rsidR="00435530" w:rsidRPr="00566C2F">
        <w:t xml:space="preserve"> phương thức khác của các luồng khác</w:t>
      </w:r>
      <w:r w:rsidRPr="00566C2F">
        <w:t xml:space="preserve"> khi ph</w:t>
      </w:r>
      <w:r w:rsidR="00795891" w:rsidRPr="00566C2F">
        <w:t>ư</w:t>
      </w:r>
      <w:r w:rsidRPr="00566C2F">
        <w:t>ơng thức đang đ</w:t>
      </w:r>
      <w:r w:rsidR="00795891" w:rsidRPr="00566C2F">
        <w:t>ư</w:t>
      </w:r>
      <w:r w:rsidRPr="00566C2F">
        <w:t>ợc thực hiện.</w:t>
      </w:r>
    </w:p>
    <w:p w14:paraId="5A7ED889" w14:textId="77777777" w:rsidR="00D8209B" w:rsidRPr="00566C2F" w:rsidRDefault="00D8209B" w:rsidP="009B1F9D">
      <w:pPr>
        <w:jc w:val="both"/>
        <w:rPr>
          <w:lang w:val="fr-FR"/>
        </w:rPr>
      </w:pPr>
      <w:r w:rsidRPr="00566C2F">
        <w:rPr>
          <w:lang w:val="fr-FR"/>
        </w:rPr>
        <w:t xml:space="preserve">• Giá trị mặc định là </w:t>
      </w:r>
      <w:r w:rsidRPr="001123F5">
        <w:rPr>
          <w:i/>
          <w:lang w:val="fr-FR"/>
        </w:rPr>
        <w:t>public</w:t>
      </w:r>
      <w:r w:rsidRPr="00566C2F">
        <w:rPr>
          <w:lang w:val="fr-FR"/>
        </w:rPr>
        <w:t>.</w:t>
      </w:r>
    </w:p>
    <w:p w14:paraId="4F45E67F" w14:textId="77777777" w:rsidR="00941474" w:rsidRPr="00566C2F" w:rsidRDefault="00941474" w:rsidP="009B1F9D">
      <w:pPr>
        <w:jc w:val="both"/>
        <w:rPr>
          <w:lang w:val="fr-FR"/>
        </w:rPr>
      </w:pPr>
      <w:r w:rsidRPr="00566C2F">
        <w:rPr>
          <w:lang w:val="fr-FR"/>
        </w:rPr>
        <w:t xml:space="preserve"> </w:t>
      </w:r>
      <w:r w:rsidRPr="00566C2F">
        <w:rPr>
          <w:i/>
          <w:lang w:val="fr-FR"/>
        </w:rPr>
        <w:t>&lt;Kiểu trả lại&gt;</w:t>
      </w:r>
      <w:r w:rsidRPr="00566C2F">
        <w:rPr>
          <w:lang w:val="fr-FR"/>
        </w:rPr>
        <w:t xml:space="preserve"> có thể là kiểu nguyên thủy, kiểu lớp hoặc không có giá trị trả lại</w:t>
      </w:r>
    </w:p>
    <w:p w14:paraId="47A87119" w14:textId="77777777" w:rsidR="00D8209B" w:rsidRPr="00566C2F" w:rsidRDefault="00941474" w:rsidP="009B1F9D">
      <w:pPr>
        <w:jc w:val="both"/>
        <w:rPr>
          <w:lang w:val="fr-FR"/>
        </w:rPr>
      </w:pPr>
      <w:r w:rsidRPr="00566C2F">
        <w:rPr>
          <w:lang w:val="fr-FR"/>
        </w:rPr>
        <w:t>(</w:t>
      </w:r>
      <w:r w:rsidRPr="001123F5">
        <w:rPr>
          <w:i/>
          <w:lang w:val="fr-FR"/>
        </w:rPr>
        <w:t>kiểu void</w:t>
      </w:r>
      <w:r w:rsidRPr="00566C2F">
        <w:rPr>
          <w:lang w:val="fr-FR"/>
        </w:rPr>
        <w:t>).</w:t>
      </w:r>
    </w:p>
    <w:p w14:paraId="2407B98E" w14:textId="77777777" w:rsidR="003D2877" w:rsidRPr="00566C2F" w:rsidRDefault="003D2877" w:rsidP="009B1F9D">
      <w:pPr>
        <w:jc w:val="both"/>
        <w:rPr>
          <w:lang w:val="fr-FR"/>
        </w:rPr>
      </w:pPr>
      <w:r w:rsidRPr="00566C2F">
        <w:rPr>
          <w:i/>
          <w:lang w:val="fr-FR"/>
        </w:rPr>
        <w:t>&lt;Danh sách tham biến hình thức&gt;</w:t>
      </w:r>
      <w:r w:rsidRPr="00566C2F">
        <w:rPr>
          <w:lang w:val="fr-FR"/>
        </w:rPr>
        <w:t xml:space="preserve"> bao gồm dãy các tham biến (kiểu và tên)</w:t>
      </w:r>
    </w:p>
    <w:p w14:paraId="57663E86" w14:textId="77777777" w:rsidR="003D2877" w:rsidRPr="00566C2F" w:rsidRDefault="003D2877" w:rsidP="009B1F9D">
      <w:pPr>
        <w:jc w:val="both"/>
        <w:rPr>
          <w:lang w:val="fr-FR"/>
        </w:rPr>
      </w:pPr>
      <w:r w:rsidRPr="00566C2F">
        <w:rPr>
          <w:lang w:val="fr-FR"/>
        </w:rPr>
        <w:t>phân cách với nhau bởi dấu phẩy.</w:t>
      </w:r>
    </w:p>
    <w:p w14:paraId="08796E87" w14:textId="77777777" w:rsidR="003D2877" w:rsidRPr="00566C2F" w:rsidRDefault="003D2877" w:rsidP="009B1F9D">
      <w:pPr>
        <w:jc w:val="both"/>
        <w:rPr>
          <w:b/>
          <w:lang w:val="fr-FR"/>
        </w:rPr>
      </w:pPr>
      <w:r w:rsidRPr="00566C2F">
        <w:rPr>
          <w:b/>
          <w:lang w:val="fr-FR"/>
        </w:rPr>
        <w:t xml:space="preserve">* Sử dụng phương thức: </w:t>
      </w:r>
    </w:p>
    <w:p w14:paraId="3591EE56" w14:textId="6A943D1B" w:rsidR="003D2877" w:rsidRPr="00566C2F" w:rsidRDefault="003D2877" w:rsidP="009B1F9D">
      <w:pPr>
        <w:jc w:val="both"/>
        <w:rPr>
          <w:lang w:val="fr-FR"/>
        </w:rPr>
      </w:pPr>
      <w:r w:rsidRPr="00566C2F">
        <w:rPr>
          <w:lang w:val="fr-FR"/>
        </w:rPr>
        <w:t>- Nếu ph</w:t>
      </w:r>
      <w:r w:rsidR="00500760" w:rsidRPr="00566C2F">
        <w:rPr>
          <w:lang w:val="fr-FR"/>
        </w:rPr>
        <w:t>ư</w:t>
      </w:r>
      <w:r w:rsidRPr="00566C2F">
        <w:rPr>
          <w:lang w:val="fr-FR"/>
        </w:rPr>
        <w:t>ơng thức không phải là static thì cần phải tạo ra một đối t</w:t>
      </w:r>
      <w:r w:rsidR="00500760" w:rsidRPr="00566C2F">
        <w:rPr>
          <w:lang w:val="fr-FR"/>
        </w:rPr>
        <w:t>ư</w:t>
      </w:r>
      <w:r w:rsidRPr="00566C2F">
        <w:rPr>
          <w:lang w:val="fr-FR"/>
        </w:rPr>
        <w:t>ợng</w:t>
      </w:r>
      <w:r w:rsidR="00DD56EB" w:rsidRPr="00566C2F">
        <w:rPr>
          <w:lang w:val="fr-FR"/>
        </w:rPr>
        <w:t xml:space="preserve"> cụ thể và gọi phương thức thông qua tên đối tượng như cấu trúc sau: </w:t>
      </w:r>
      <w:r w:rsidRPr="00566C2F">
        <w:rPr>
          <w:lang w:val="fr-FR"/>
        </w:rPr>
        <w:t xml:space="preserve"> </w:t>
      </w:r>
    </w:p>
    <w:p w14:paraId="3A71230C" w14:textId="53F92CD8" w:rsidR="003D2877" w:rsidRPr="00566C2F" w:rsidRDefault="003D2877" w:rsidP="009B1F9D">
      <w:pPr>
        <w:jc w:val="both"/>
        <w:rPr>
          <w:b/>
          <w:lang w:val="fr-FR"/>
        </w:rPr>
      </w:pPr>
      <w:r w:rsidRPr="00566C2F">
        <w:rPr>
          <w:b/>
          <w:lang w:val="fr-FR"/>
        </w:rPr>
        <w:t>&lt;tên đối t</w:t>
      </w:r>
      <w:r w:rsidR="00500760" w:rsidRPr="00566C2F">
        <w:rPr>
          <w:b/>
          <w:lang w:val="fr-FR"/>
        </w:rPr>
        <w:t>ư</w:t>
      </w:r>
      <w:r w:rsidRPr="00566C2F">
        <w:rPr>
          <w:b/>
          <w:lang w:val="fr-FR"/>
        </w:rPr>
        <w:t>ợng&gt;.&lt;tên_hàm&gt;(&lt;</w:t>
      </w:r>
      <w:r w:rsidR="00DD56EB" w:rsidRPr="00566C2F">
        <w:rPr>
          <w:b/>
          <w:lang w:val="fr-FR"/>
        </w:rPr>
        <w:t xml:space="preserve"> danh sách </w:t>
      </w:r>
      <w:r w:rsidRPr="00566C2F">
        <w:rPr>
          <w:b/>
          <w:lang w:val="fr-FR"/>
        </w:rPr>
        <w:t xml:space="preserve">các tham số </w:t>
      </w:r>
      <w:r w:rsidR="00DD56EB" w:rsidRPr="00566C2F">
        <w:rPr>
          <w:b/>
          <w:lang w:val="fr-FR"/>
        </w:rPr>
        <w:t>hiện thời</w:t>
      </w:r>
      <w:r w:rsidRPr="00566C2F">
        <w:rPr>
          <w:b/>
          <w:lang w:val="fr-FR"/>
        </w:rPr>
        <w:t>&gt;)</w:t>
      </w:r>
    </w:p>
    <w:p w14:paraId="215A59FB" w14:textId="77777777" w:rsidR="003D2877" w:rsidRPr="00566C2F" w:rsidRDefault="003D2877" w:rsidP="009B1F9D">
      <w:pPr>
        <w:jc w:val="both"/>
        <w:rPr>
          <w:lang w:val="fr-FR"/>
        </w:rPr>
      </w:pPr>
      <w:r w:rsidRPr="00566C2F">
        <w:rPr>
          <w:lang w:val="fr-FR"/>
        </w:rPr>
        <w:t>Khai báo đối t</w:t>
      </w:r>
      <w:r w:rsidR="00500760" w:rsidRPr="00566C2F">
        <w:rPr>
          <w:lang w:val="fr-FR"/>
        </w:rPr>
        <w:t>ư</w:t>
      </w:r>
      <w:r w:rsidRPr="00566C2F">
        <w:rPr>
          <w:lang w:val="fr-FR"/>
        </w:rPr>
        <w:t>ợng: &lt;tên lớp&gt; &lt;tên đối t</w:t>
      </w:r>
      <w:r w:rsidR="00500760" w:rsidRPr="00566C2F">
        <w:rPr>
          <w:lang w:val="fr-FR"/>
        </w:rPr>
        <w:t>ư</w:t>
      </w:r>
      <w:r w:rsidRPr="00566C2F">
        <w:rPr>
          <w:lang w:val="fr-FR"/>
        </w:rPr>
        <w:t>ợng&gt; ;</w:t>
      </w:r>
    </w:p>
    <w:p w14:paraId="223AA4C3" w14:textId="77777777" w:rsidR="003D2877" w:rsidRPr="00566C2F" w:rsidRDefault="003D2877" w:rsidP="009B1F9D">
      <w:pPr>
        <w:jc w:val="both"/>
        <w:rPr>
          <w:lang w:val="fr-FR"/>
        </w:rPr>
      </w:pPr>
      <w:r w:rsidRPr="00566C2F">
        <w:rPr>
          <w:lang w:val="fr-FR"/>
        </w:rPr>
        <w:t>Khởi tạo giá trị</w:t>
      </w:r>
      <w:r w:rsidR="00A4008A" w:rsidRPr="00566C2F">
        <w:rPr>
          <w:lang w:val="fr-FR"/>
        </w:rPr>
        <w:t xml:space="preserve"> thuộc tính</w:t>
      </w:r>
      <w:r w:rsidRPr="00566C2F">
        <w:rPr>
          <w:lang w:val="fr-FR"/>
        </w:rPr>
        <w:t xml:space="preserve"> cho đối t</w:t>
      </w:r>
      <w:r w:rsidR="00500760" w:rsidRPr="00566C2F">
        <w:rPr>
          <w:lang w:val="fr-FR"/>
        </w:rPr>
        <w:t>ư</w:t>
      </w:r>
      <w:r w:rsidRPr="00566C2F">
        <w:rPr>
          <w:lang w:val="fr-FR"/>
        </w:rPr>
        <w:t xml:space="preserve">ợng </w:t>
      </w:r>
      <w:r w:rsidR="00A4008A" w:rsidRPr="00566C2F">
        <w:rPr>
          <w:lang w:val="fr-FR"/>
        </w:rPr>
        <w:t xml:space="preserve">khi sử dụng hàm tạo lập(constructor) tự định nghĩa </w:t>
      </w:r>
      <w:r w:rsidRPr="00566C2F">
        <w:rPr>
          <w:lang w:val="fr-FR"/>
        </w:rPr>
        <w:t>:</w:t>
      </w:r>
    </w:p>
    <w:p w14:paraId="3ECF979E" w14:textId="77777777" w:rsidR="003D2877" w:rsidRPr="00566C2F" w:rsidRDefault="003D2877" w:rsidP="009B1F9D">
      <w:pPr>
        <w:jc w:val="both"/>
        <w:rPr>
          <w:b/>
          <w:lang w:val="fr-FR"/>
        </w:rPr>
      </w:pPr>
      <w:r w:rsidRPr="00566C2F">
        <w:rPr>
          <w:b/>
          <w:lang w:val="fr-FR"/>
        </w:rPr>
        <w:t>&lt;tên đối t</w:t>
      </w:r>
      <w:r w:rsidR="00500760" w:rsidRPr="00566C2F">
        <w:rPr>
          <w:b/>
          <w:lang w:val="fr-FR"/>
        </w:rPr>
        <w:t>ư</w:t>
      </w:r>
      <w:r w:rsidRPr="00566C2F">
        <w:rPr>
          <w:b/>
          <w:lang w:val="fr-FR"/>
        </w:rPr>
        <w:t>ợng&gt; = new &lt;tên lớp&gt; (&lt;danh sách tham số</w:t>
      </w:r>
      <w:r w:rsidR="00DD56EB" w:rsidRPr="00566C2F">
        <w:rPr>
          <w:b/>
          <w:lang w:val="fr-FR"/>
        </w:rPr>
        <w:t xml:space="preserve"> hiện thời </w:t>
      </w:r>
      <w:r w:rsidRPr="00566C2F">
        <w:rPr>
          <w:b/>
          <w:lang w:val="fr-FR"/>
        </w:rPr>
        <w:t>&gt;) ;</w:t>
      </w:r>
    </w:p>
    <w:p w14:paraId="3CF86CE1" w14:textId="60F4D4B3" w:rsidR="003D2877" w:rsidRPr="00566C2F" w:rsidRDefault="003D2877" w:rsidP="009B1F9D">
      <w:pPr>
        <w:jc w:val="both"/>
        <w:rPr>
          <w:lang w:val="fr-FR"/>
        </w:rPr>
      </w:pPr>
      <w:r w:rsidRPr="00566C2F">
        <w:rPr>
          <w:lang w:val="fr-FR"/>
        </w:rPr>
        <w:t>Khai báo và khởi tạo</w:t>
      </w:r>
      <w:r w:rsidR="00A4008A" w:rsidRPr="00566C2F">
        <w:rPr>
          <w:lang w:val="fr-FR"/>
        </w:rPr>
        <w:t xml:space="preserve"> đối tượng</w:t>
      </w:r>
      <w:r w:rsidRPr="00566C2F">
        <w:rPr>
          <w:lang w:val="fr-FR"/>
        </w:rPr>
        <w:t xml:space="preserve"> gí</w:t>
      </w:r>
      <w:r w:rsidR="00456ABE" w:rsidRPr="00566C2F">
        <w:rPr>
          <w:lang w:val="fr-FR"/>
        </w:rPr>
        <w:t>á</w:t>
      </w:r>
      <w:r w:rsidRPr="00566C2F">
        <w:rPr>
          <w:lang w:val="fr-FR"/>
        </w:rPr>
        <w:t xml:space="preserve"> trị:</w:t>
      </w:r>
    </w:p>
    <w:p w14:paraId="2175BD78" w14:textId="77777777" w:rsidR="003D2877" w:rsidRPr="00287D39" w:rsidRDefault="003D2877" w:rsidP="009B1F9D">
      <w:pPr>
        <w:jc w:val="both"/>
        <w:rPr>
          <w:b/>
          <w:sz w:val="24"/>
          <w:szCs w:val="24"/>
          <w:lang w:val="fr-FR"/>
        </w:rPr>
      </w:pPr>
      <w:r w:rsidRPr="00287D39">
        <w:rPr>
          <w:b/>
          <w:sz w:val="24"/>
          <w:szCs w:val="24"/>
          <w:lang w:val="fr-FR"/>
        </w:rPr>
        <w:t>&lt;tên lớp&gt; &lt;tên đối t</w:t>
      </w:r>
      <w:r w:rsidR="00500760" w:rsidRPr="00287D39">
        <w:rPr>
          <w:b/>
          <w:sz w:val="24"/>
          <w:szCs w:val="24"/>
          <w:lang w:val="fr-FR"/>
        </w:rPr>
        <w:t>ư</w:t>
      </w:r>
      <w:r w:rsidRPr="00287D39">
        <w:rPr>
          <w:b/>
          <w:sz w:val="24"/>
          <w:szCs w:val="24"/>
          <w:lang w:val="fr-FR"/>
        </w:rPr>
        <w:t>ợng&gt; = new &lt;tên lớp&gt; (&lt;danh sách tham số</w:t>
      </w:r>
      <w:r w:rsidR="00DD56EB" w:rsidRPr="00287D39">
        <w:rPr>
          <w:b/>
          <w:sz w:val="24"/>
          <w:szCs w:val="24"/>
          <w:lang w:val="fr-FR"/>
        </w:rPr>
        <w:t xml:space="preserve"> hiện thời </w:t>
      </w:r>
      <w:r w:rsidRPr="00287D39">
        <w:rPr>
          <w:b/>
          <w:sz w:val="24"/>
          <w:szCs w:val="24"/>
          <w:lang w:val="fr-FR"/>
        </w:rPr>
        <w:t>&gt;) ;</w:t>
      </w:r>
    </w:p>
    <w:p w14:paraId="3CF2743E" w14:textId="77777777" w:rsidR="003D2877" w:rsidRPr="00566C2F" w:rsidRDefault="003D2877" w:rsidP="009B1F9D">
      <w:pPr>
        <w:jc w:val="both"/>
        <w:rPr>
          <w:lang w:val="fr-FR"/>
        </w:rPr>
      </w:pPr>
      <w:r w:rsidRPr="00566C2F">
        <w:rPr>
          <w:lang w:val="fr-FR"/>
        </w:rPr>
        <w:tab/>
        <w:t>- Nếu ph</w:t>
      </w:r>
      <w:r w:rsidR="00500760" w:rsidRPr="00566C2F">
        <w:rPr>
          <w:lang w:val="fr-FR"/>
        </w:rPr>
        <w:t>ư</w:t>
      </w:r>
      <w:r w:rsidRPr="00566C2F">
        <w:rPr>
          <w:lang w:val="fr-FR"/>
        </w:rPr>
        <w:t>ơng thức là static thì gọi thông qua tên lớp</w:t>
      </w:r>
      <w:r w:rsidR="00DD56EB" w:rsidRPr="00566C2F">
        <w:rPr>
          <w:lang w:val="fr-FR"/>
        </w:rPr>
        <w:t xml:space="preserve"> hoặc thông qua tên đối tượng (nên gọi các phương thức tĩnh thông qua tên lớp)</w:t>
      </w:r>
    </w:p>
    <w:p w14:paraId="3C624B96" w14:textId="77777777" w:rsidR="003D2877" w:rsidRPr="00566C2F" w:rsidRDefault="003D2877" w:rsidP="009B1F9D">
      <w:pPr>
        <w:jc w:val="both"/>
        <w:rPr>
          <w:b/>
          <w:lang w:val="fr-FR"/>
        </w:rPr>
      </w:pPr>
      <w:r w:rsidRPr="00566C2F">
        <w:rPr>
          <w:b/>
          <w:lang w:val="fr-FR"/>
        </w:rPr>
        <w:t>&lt;tên_lớp&gt;.&lt;tên_hàm_tĩnh&gt; (&lt;</w:t>
      </w:r>
      <w:r w:rsidR="00DD56EB" w:rsidRPr="00566C2F">
        <w:rPr>
          <w:b/>
          <w:lang w:val="fr-FR"/>
        </w:rPr>
        <w:t xml:space="preserve">danh sách tham số hiện thời </w:t>
      </w:r>
      <w:r w:rsidRPr="00566C2F">
        <w:rPr>
          <w:b/>
          <w:lang w:val="fr-FR"/>
        </w:rPr>
        <w:t>&gt;)</w:t>
      </w:r>
    </w:p>
    <w:p w14:paraId="21FA83E6" w14:textId="77777777" w:rsidR="003D2877" w:rsidRPr="00566C2F" w:rsidRDefault="003D2877" w:rsidP="009B1F9D">
      <w:pPr>
        <w:jc w:val="both"/>
        <w:rPr>
          <w:lang w:val="fr-FR"/>
        </w:rPr>
      </w:pPr>
      <w:r w:rsidRPr="00566C2F">
        <w:rPr>
          <w:lang w:val="fr-FR"/>
        </w:rPr>
        <w:t>- Các tham số trong các lời gọi hàm cung cấp cách thức trao đổi thông tin giữa đối t</w:t>
      </w:r>
      <w:r w:rsidR="00500760" w:rsidRPr="00566C2F">
        <w:rPr>
          <w:lang w:val="fr-FR"/>
        </w:rPr>
        <w:t>ư</w:t>
      </w:r>
      <w:r w:rsidRPr="00566C2F">
        <w:rPr>
          <w:lang w:val="fr-FR"/>
        </w:rPr>
        <w:t>ợng gửi và đối t</w:t>
      </w:r>
      <w:r w:rsidR="00500760" w:rsidRPr="00566C2F">
        <w:rPr>
          <w:lang w:val="fr-FR"/>
        </w:rPr>
        <w:t>ư</w:t>
      </w:r>
      <w:r w:rsidRPr="00566C2F">
        <w:rPr>
          <w:lang w:val="fr-FR"/>
        </w:rPr>
        <w:t>ợng nhận thông điệp.</w:t>
      </w:r>
    </w:p>
    <w:p w14:paraId="22A2D032" w14:textId="21DB5919" w:rsidR="003D2877" w:rsidRPr="00566C2F" w:rsidRDefault="003D2877" w:rsidP="009B1F9D">
      <w:pPr>
        <w:pStyle w:val="ListParagraph"/>
        <w:numPr>
          <w:ilvl w:val="0"/>
          <w:numId w:val="26"/>
        </w:numPr>
        <w:jc w:val="both"/>
        <w:rPr>
          <w:lang w:val="fr-FR"/>
        </w:rPr>
      </w:pPr>
      <w:r w:rsidRPr="00566C2F">
        <w:rPr>
          <w:lang w:val="fr-FR"/>
        </w:rPr>
        <w:t>Số các tham biến của danh sách</w:t>
      </w:r>
      <w:r w:rsidR="00DD56EB" w:rsidRPr="00566C2F">
        <w:rPr>
          <w:lang w:val="fr-FR"/>
        </w:rPr>
        <w:t xml:space="preserve"> hiện thời</w:t>
      </w:r>
      <w:r w:rsidRPr="00566C2F">
        <w:rPr>
          <w:lang w:val="fr-FR"/>
        </w:rPr>
        <w:t xml:space="preserve"> phải bằng số các tham biến của danh sách</w:t>
      </w:r>
      <w:r w:rsidR="00DD56EB" w:rsidRPr="00566C2F">
        <w:rPr>
          <w:lang w:val="fr-FR"/>
        </w:rPr>
        <w:t xml:space="preserve"> tham biến hình thức</w:t>
      </w:r>
      <w:r w:rsidR="000D1D28" w:rsidRPr="00566C2F">
        <w:rPr>
          <w:lang w:val="fr-FR"/>
        </w:rPr>
        <w:t>.</w:t>
      </w:r>
    </w:p>
    <w:p w14:paraId="5B19C622" w14:textId="77777777" w:rsidR="003D2877" w:rsidRPr="00566C2F" w:rsidRDefault="003D2877" w:rsidP="009B1F9D">
      <w:pPr>
        <w:pStyle w:val="ListParagraph"/>
        <w:numPr>
          <w:ilvl w:val="0"/>
          <w:numId w:val="26"/>
        </w:numPr>
        <w:jc w:val="both"/>
        <w:rPr>
          <w:lang w:val="fr-FR"/>
        </w:rPr>
      </w:pPr>
      <w:r w:rsidRPr="00566C2F">
        <w:rPr>
          <w:lang w:val="fr-FR"/>
        </w:rPr>
        <w:t>Kiểu của các tham biến hiện thời phải t</w:t>
      </w:r>
      <w:r w:rsidR="00500760" w:rsidRPr="00566C2F">
        <w:rPr>
          <w:lang w:val="fr-FR"/>
        </w:rPr>
        <w:t>ư</w:t>
      </w:r>
      <w:r w:rsidRPr="00566C2F">
        <w:rPr>
          <w:lang w:val="fr-FR"/>
        </w:rPr>
        <w:t>ơng thích với kiểu của tham biến hình thức t</w:t>
      </w:r>
      <w:r w:rsidR="00500760" w:rsidRPr="00566C2F">
        <w:rPr>
          <w:lang w:val="fr-FR"/>
        </w:rPr>
        <w:t>ư</w:t>
      </w:r>
      <w:r w:rsidRPr="00566C2F">
        <w:rPr>
          <w:lang w:val="fr-FR"/>
        </w:rPr>
        <w:t>ơng ứng.</w:t>
      </w:r>
    </w:p>
    <w:p w14:paraId="06D2FA7F" w14:textId="48AE5DC6" w:rsidR="003D2877" w:rsidRPr="00566C2F" w:rsidRDefault="003D2877" w:rsidP="009B1F9D">
      <w:pPr>
        <w:ind w:left="1080" w:firstLine="0"/>
        <w:jc w:val="both"/>
        <w:rPr>
          <w:rFonts w:eastAsia="Times New Roman" w:cs="Times New Roman"/>
          <w:sz w:val="24"/>
          <w:szCs w:val="24"/>
          <w:lang w:val="fr-FR"/>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078"/>
        <w:gridCol w:w="4149"/>
      </w:tblGrid>
      <w:tr w:rsidR="003D790A" w:rsidRPr="00566C2F" w14:paraId="5176DBBA" w14:textId="77777777" w:rsidTr="00A4008A">
        <w:trPr>
          <w:jc w:val="center"/>
        </w:trPr>
        <w:tc>
          <w:tcPr>
            <w:tcW w:w="4078" w:type="dxa"/>
            <w:tcBorders>
              <w:top w:val="single" w:sz="4" w:space="0" w:color="auto"/>
              <w:left w:val="single" w:sz="4" w:space="0" w:color="auto"/>
              <w:bottom w:val="single" w:sz="4" w:space="0" w:color="auto"/>
              <w:right w:val="single" w:sz="4" w:space="0" w:color="auto"/>
            </w:tcBorders>
            <w:vAlign w:val="center"/>
            <w:hideMark/>
          </w:tcPr>
          <w:p w14:paraId="66E07C14" w14:textId="4588ECB3" w:rsidR="003D2877" w:rsidRPr="00566C2F" w:rsidRDefault="003D2877" w:rsidP="009B1F9D">
            <w:pPr>
              <w:jc w:val="both"/>
              <w:rPr>
                <w:rFonts w:eastAsia="Times New Roman" w:cs="Times New Roman"/>
                <w:sz w:val="24"/>
                <w:szCs w:val="24"/>
                <w:lang w:val="fr-FR"/>
              </w:rPr>
            </w:pPr>
            <w:r w:rsidRPr="00566C2F">
              <w:rPr>
                <w:rFonts w:eastAsia="Times New Roman" w:cs="Times New Roman"/>
                <w:szCs w:val="26"/>
                <w:lang w:val="fr-FR"/>
              </w:rPr>
              <w:t xml:space="preserve">Kiểu của tham biến </w:t>
            </w:r>
            <w:r w:rsidR="000D1D28" w:rsidRPr="00566C2F">
              <w:rPr>
                <w:lang w:val="fr-FR"/>
              </w:rPr>
              <w:t>hiện thời</w:t>
            </w:r>
            <w:r w:rsidRPr="00566C2F">
              <w:rPr>
                <w:rFonts w:eastAsia="Times New Roman" w:cs="Times New Roman"/>
                <w:szCs w:val="26"/>
                <w:lang w:val="fr-FR"/>
              </w:rPr>
              <w:t xml:space="preserve"> </w:t>
            </w:r>
          </w:p>
        </w:tc>
        <w:tc>
          <w:tcPr>
            <w:tcW w:w="4149" w:type="dxa"/>
            <w:tcBorders>
              <w:top w:val="single" w:sz="4" w:space="0" w:color="auto"/>
              <w:left w:val="single" w:sz="4" w:space="0" w:color="auto"/>
              <w:bottom w:val="single" w:sz="4" w:space="0" w:color="auto"/>
              <w:right w:val="single" w:sz="4" w:space="0" w:color="auto"/>
            </w:tcBorders>
            <w:vAlign w:val="center"/>
            <w:hideMark/>
          </w:tcPr>
          <w:p w14:paraId="4D04EFF8" w14:textId="77777777" w:rsidR="003D2877" w:rsidRPr="00566C2F" w:rsidRDefault="003D2877" w:rsidP="009B1F9D">
            <w:pPr>
              <w:jc w:val="both"/>
              <w:rPr>
                <w:rFonts w:eastAsia="Times New Roman" w:cs="Times New Roman"/>
                <w:sz w:val="24"/>
                <w:szCs w:val="24"/>
              </w:rPr>
            </w:pPr>
            <w:r w:rsidRPr="00566C2F">
              <w:rPr>
                <w:rFonts w:eastAsia="Times New Roman" w:cs="Times New Roman"/>
                <w:szCs w:val="26"/>
              </w:rPr>
              <w:t>Giá trị đ</w:t>
            </w:r>
            <w:r w:rsidR="00500760" w:rsidRPr="00566C2F">
              <w:rPr>
                <w:rFonts w:eastAsia="Times New Roman" w:cs="Times New Roman"/>
                <w:szCs w:val="26"/>
              </w:rPr>
              <w:t>ư</w:t>
            </w:r>
            <w:r w:rsidRPr="00566C2F">
              <w:rPr>
                <w:rFonts w:eastAsia="Times New Roman" w:cs="Times New Roman"/>
                <w:szCs w:val="26"/>
              </w:rPr>
              <w:t>ợc truyền</w:t>
            </w:r>
          </w:p>
        </w:tc>
      </w:tr>
      <w:tr w:rsidR="003D790A" w:rsidRPr="00566C2F" w14:paraId="737B333E" w14:textId="77777777" w:rsidTr="00A4008A">
        <w:trPr>
          <w:jc w:val="center"/>
        </w:trPr>
        <w:tc>
          <w:tcPr>
            <w:tcW w:w="4078" w:type="dxa"/>
            <w:tcBorders>
              <w:top w:val="single" w:sz="4" w:space="0" w:color="auto"/>
              <w:left w:val="single" w:sz="4" w:space="0" w:color="auto"/>
              <w:bottom w:val="single" w:sz="4" w:space="0" w:color="auto"/>
              <w:right w:val="single" w:sz="4" w:space="0" w:color="auto"/>
            </w:tcBorders>
            <w:vAlign w:val="center"/>
            <w:hideMark/>
          </w:tcPr>
          <w:p w14:paraId="559C7EB7" w14:textId="77777777" w:rsidR="000D1D28" w:rsidRPr="00566C2F" w:rsidRDefault="003D2877" w:rsidP="009B1F9D">
            <w:pPr>
              <w:ind w:firstLine="0"/>
              <w:jc w:val="both"/>
              <w:rPr>
                <w:rFonts w:eastAsia="Times New Roman" w:cs="Times New Roman"/>
                <w:szCs w:val="26"/>
              </w:rPr>
            </w:pPr>
            <w:r w:rsidRPr="00566C2F">
              <w:rPr>
                <w:rFonts w:eastAsia="Times New Roman" w:cs="Times New Roman"/>
                <w:szCs w:val="26"/>
              </w:rPr>
              <w:t>Các kiểu nguyên thủy</w:t>
            </w:r>
            <w:r w:rsidR="000D1D28" w:rsidRPr="00566C2F">
              <w:rPr>
                <w:rFonts w:eastAsia="Times New Roman" w:cs="Times New Roman"/>
                <w:szCs w:val="26"/>
              </w:rPr>
              <w:t xml:space="preserve"> </w:t>
            </w:r>
          </w:p>
          <w:p w14:paraId="373709A0" w14:textId="77777777" w:rsidR="000D1D28" w:rsidRPr="00566C2F" w:rsidRDefault="003D2877" w:rsidP="009B1F9D">
            <w:pPr>
              <w:ind w:firstLine="0"/>
              <w:jc w:val="both"/>
              <w:rPr>
                <w:rFonts w:eastAsia="Times New Roman" w:cs="Times New Roman"/>
                <w:szCs w:val="26"/>
              </w:rPr>
            </w:pPr>
            <w:r w:rsidRPr="00566C2F">
              <w:rPr>
                <w:rFonts w:eastAsia="Times New Roman" w:cs="Times New Roman"/>
                <w:szCs w:val="26"/>
              </w:rPr>
              <w:t>Kiểu lớp (class)</w:t>
            </w:r>
            <w:r w:rsidR="000D1D28" w:rsidRPr="00566C2F">
              <w:rPr>
                <w:rFonts w:eastAsia="Times New Roman" w:cs="Times New Roman"/>
                <w:szCs w:val="26"/>
              </w:rPr>
              <w:t xml:space="preserve"> </w:t>
            </w:r>
          </w:p>
          <w:p w14:paraId="57D85838" w14:textId="6FB61456" w:rsidR="003D2877" w:rsidRPr="00566C2F" w:rsidRDefault="003D2877" w:rsidP="009B1F9D">
            <w:pPr>
              <w:ind w:firstLine="0"/>
              <w:jc w:val="both"/>
              <w:rPr>
                <w:rFonts w:eastAsia="Times New Roman" w:cs="Times New Roman"/>
                <w:szCs w:val="26"/>
              </w:rPr>
            </w:pPr>
            <w:r w:rsidRPr="00566C2F">
              <w:rPr>
                <w:rFonts w:eastAsia="Times New Roman" w:cs="Times New Roman"/>
                <w:szCs w:val="26"/>
              </w:rPr>
              <w:t>Kiểu mảng (array)</w:t>
            </w:r>
          </w:p>
        </w:tc>
        <w:tc>
          <w:tcPr>
            <w:tcW w:w="4149" w:type="dxa"/>
            <w:tcBorders>
              <w:top w:val="single" w:sz="4" w:space="0" w:color="auto"/>
              <w:left w:val="single" w:sz="4" w:space="0" w:color="auto"/>
              <w:bottom w:val="single" w:sz="4" w:space="0" w:color="auto"/>
              <w:right w:val="single" w:sz="4" w:space="0" w:color="auto"/>
            </w:tcBorders>
            <w:vAlign w:val="center"/>
            <w:hideMark/>
          </w:tcPr>
          <w:p w14:paraId="60A25911" w14:textId="77777777" w:rsidR="000D1D28" w:rsidRPr="00566C2F" w:rsidRDefault="003D2877" w:rsidP="009B1F9D">
            <w:pPr>
              <w:ind w:firstLine="0"/>
              <w:jc w:val="both"/>
              <w:rPr>
                <w:rFonts w:eastAsia="Times New Roman" w:cs="Times New Roman"/>
                <w:szCs w:val="26"/>
              </w:rPr>
            </w:pPr>
            <w:r w:rsidRPr="00566C2F">
              <w:rPr>
                <w:rFonts w:eastAsia="Times New Roman" w:cs="Times New Roman"/>
                <w:szCs w:val="26"/>
              </w:rPr>
              <w:t>Giá trị kiểu nguyên thủy</w:t>
            </w:r>
            <w:r w:rsidR="000D1D28" w:rsidRPr="00566C2F">
              <w:rPr>
                <w:rFonts w:eastAsia="Times New Roman" w:cs="Times New Roman"/>
                <w:szCs w:val="26"/>
              </w:rPr>
              <w:t xml:space="preserve"> </w:t>
            </w:r>
          </w:p>
          <w:p w14:paraId="5F2C49A0" w14:textId="77777777" w:rsidR="000D1D28" w:rsidRPr="00566C2F" w:rsidRDefault="003D2877" w:rsidP="009B1F9D">
            <w:pPr>
              <w:ind w:firstLine="0"/>
              <w:jc w:val="both"/>
              <w:rPr>
                <w:rFonts w:eastAsia="Times New Roman" w:cs="Times New Roman"/>
                <w:szCs w:val="26"/>
              </w:rPr>
            </w:pPr>
            <w:r w:rsidRPr="00566C2F">
              <w:rPr>
                <w:rFonts w:eastAsia="Times New Roman" w:cs="Times New Roman"/>
                <w:szCs w:val="26"/>
              </w:rPr>
              <w:t>Giá trị tham chiếu</w:t>
            </w:r>
            <w:r w:rsidR="000D1D28" w:rsidRPr="00566C2F">
              <w:rPr>
                <w:rFonts w:eastAsia="Times New Roman" w:cs="Times New Roman"/>
                <w:szCs w:val="26"/>
              </w:rPr>
              <w:t xml:space="preserve"> </w:t>
            </w:r>
          </w:p>
          <w:p w14:paraId="21BD3A88" w14:textId="4F3FD71D" w:rsidR="003D2877" w:rsidRPr="00566C2F" w:rsidRDefault="003D2877" w:rsidP="009B1F9D">
            <w:pPr>
              <w:ind w:firstLine="0"/>
              <w:jc w:val="both"/>
              <w:rPr>
                <w:rFonts w:eastAsia="Times New Roman" w:cs="Times New Roman"/>
                <w:sz w:val="24"/>
                <w:szCs w:val="24"/>
              </w:rPr>
            </w:pPr>
            <w:r w:rsidRPr="00566C2F">
              <w:rPr>
                <w:rFonts w:eastAsia="Times New Roman" w:cs="Times New Roman"/>
                <w:szCs w:val="26"/>
              </w:rPr>
              <w:t>Giá trị tham chiếu</w:t>
            </w:r>
          </w:p>
        </w:tc>
      </w:tr>
    </w:tbl>
    <w:p w14:paraId="5869C86F" w14:textId="77777777" w:rsidR="003D2877" w:rsidRPr="00566C2F" w:rsidRDefault="003D2877" w:rsidP="009B1F9D">
      <w:pPr>
        <w:jc w:val="both"/>
      </w:pPr>
      <w:r w:rsidRPr="00566C2F">
        <w:lastRenderedPageBreak/>
        <w:t>Ví dụ1: Tệp Demo.java</w:t>
      </w:r>
    </w:p>
    <w:p w14:paraId="6D3B2E5A" w14:textId="77777777" w:rsidR="00484CF4" w:rsidRPr="00566C2F" w:rsidRDefault="00484CF4" w:rsidP="009B1F9D">
      <w:pPr>
        <w:ind w:left="720"/>
        <w:jc w:val="both"/>
        <w:rPr>
          <w:i/>
        </w:rPr>
      </w:pPr>
      <w:r w:rsidRPr="00566C2F">
        <w:rPr>
          <w:i/>
        </w:rPr>
        <w:t>public class Demo {</w:t>
      </w:r>
    </w:p>
    <w:p w14:paraId="126E1F58" w14:textId="77777777" w:rsidR="00484CF4" w:rsidRPr="00566C2F" w:rsidRDefault="00484CF4" w:rsidP="009B1F9D">
      <w:pPr>
        <w:ind w:left="720"/>
        <w:jc w:val="both"/>
        <w:rPr>
          <w:i/>
        </w:rPr>
      </w:pPr>
      <w:r w:rsidRPr="00566C2F">
        <w:rPr>
          <w:i/>
        </w:rPr>
        <w:t xml:space="preserve">    public static void main(String args[]) {</w:t>
      </w:r>
    </w:p>
    <w:p w14:paraId="25B53522" w14:textId="77777777" w:rsidR="00484CF4" w:rsidRPr="00566C2F" w:rsidRDefault="00484CF4" w:rsidP="009B1F9D">
      <w:pPr>
        <w:ind w:left="720"/>
        <w:jc w:val="both"/>
        <w:rPr>
          <w:i/>
        </w:rPr>
      </w:pPr>
      <w:r w:rsidRPr="00566C2F">
        <w:rPr>
          <w:i/>
        </w:rPr>
        <w:t xml:space="preserve">        int i = 5;</w:t>
      </w:r>
    </w:p>
    <w:p w14:paraId="33C41BBD" w14:textId="77777777" w:rsidR="00484CF4" w:rsidRPr="00566C2F" w:rsidRDefault="00484CF4" w:rsidP="009B1F9D">
      <w:pPr>
        <w:ind w:left="720"/>
        <w:jc w:val="both"/>
        <w:rPr>
          <w:i/>
        </w:rPr>
      </w:pPr>
      <w:r w:rsidRPr="00566C2F">
        <w:rPr>
          <w:i/>
        </w:rPr>
        <w:t xml:space="preserve">        if (i =  = 0) {</w:t>
      </w:r>
    </w:p>
    <w:p w14:paraId="0568F8F5" w14:textId="77777777" w:rsidR="00484CF4" w:rsidRPr="00566C2F" w:rsidRDefault="00484CF4" w:rsidP="009B1F9D">
      <w:pPr>
        <w:ind w:left="720"/>
        <w:jc w:val="both"/>
        <w:rPr>
          <w:i/>
        </w:rPr>
      </w:pPr>
      <w:r w:rsidRPr="00566C2F">
        <w:rPr>
          <w:i/>
        </w:rPr>
        <w:t xml:space="preserve">            return;</w:t>
      </w:r>
    </w:p>
    <w:p w14:paraId="27237392" w14:textId="77777777" w:rsidR="00484CF4" w:rsidRPr="00566C2F" w:rsidRDefault="00484CF4" w:rsidP="009B1F9D">
      <w:pPr>
        <w:ind w:left="720"/>
        <w:jc w:val="both"/>
        <w:rPr>
          <w:i/>
        </w:rPr>
      </w:pPr>
      <w:r w:rsidRPr="00566C2F">
        <w:rPr>
          <w:i/>
        </w:rPr>
        <w:t xml:space="preserve">        }</w:t>
      </w:r>
    </w:p>
    <w:p w14:paraId="16157418" w14:textId="77777777" w:rsidR="00484CF4" w:rsidRPr="00566C2F" w:rsidRDefault="00484CF4" w:rsidP="009B1F9D">
      <w:pPr>
        <w:ind w:left="720"/>
        <w:jc w:val="both"/>
        <w:rPr>
          <w:i/>
        </w:rPr>
      </w:pPr>
      <w:r w:rsidRPr="00566C2F">
        <w:rPr>
          <w:i/>
        </w:rPr>
        <w:t xml:space="preserve">        output(checkValue(args.length));</w:t>
      </w:r>
    </w:p>
    <w:p w14:paraId="50137E35" w14:textId="77777777" w:rsidR="00484CF4" w:rsidRPr="00566C2F" w:rsidRDefault="00484CF4" w:rsidP="009B1F9D">
      <w:pPr>
        <w:ind w:left="720"/>
        <w:jc w:val="both"/>
        <w:rPr>
          <w:i/>
        </w:rPr>
      </w:pPr>
      <w:r w:rsidRPr="00566C2F">
        <w:rPr>
          <w:i/>
        </w:rPr>
        <w:t xml:space="preserve">    }</w:t>
      </w:r>
    </w:p>
    <w:p w14:paraId="16DD87A8" w14:textId="77777777" w:rsidR="00484CF4" w:rsidRPr="00566C2F" w:rsidRDefault="00484CF4" w:rsidP="009B1F9D">
      <w:pPr>
        <w:ind w:left="720"/>
        <w:jc w:val="both"/>
        <w:rPr>
          <w:i/>
        </w:rPr>
      </w:pPr>
      <w:r w:rsidRPr="00566C2F">
        <w:rPr>
          <w:i/>
        </w:rPr>
        <w:t xml:space="preserve">    static void output(int value) {</w:t>
      </w:r>
    </w:p>
    <w:p w14:paraId="4BA9E7AF" w14:textId="77777777" w:rsidR="00484CF4" w:rsidRPr="00566C2F" w:rsidRDefault="00484CF4" w:rsidP="009B1F9D">
      <w:pPr>
        <w:ind w:left="720"/>
        <w:jc w:val="both"/>
        <w:rPr>
          <w:i/>
        </w:rPr>
      </w:pPr>
      <w:r w:rsidRPr="00566C2F">
        <w:rPr>
          <w:i/>
        </w:rPr>
        <w:t xml:space="preserve">        System.out.println(value);</w:t>
      </w:r>
    </w:p>
    <w:p w14:paraId="502A127E" w14:textId="77777777" w:rsidR="00484CF4" w:rsidRPr="00566C2F" w:rsidRDefault="00484CF4" w:rsidP="009B1F9D">
      <w:pPr>
        <w:ind w:left="720"/>
        <w:jc w:val="both"/>
        <w:rPr>
          <w:i/>
        </w:rPr>
      </w:pPr>
      <w:r w:rsidRPr="00566C2F">
        <w:rPr>
          <w:i/>
        </w:rPr>
        <w:t xml:space="preserve">    }</w:t>
      </w:r>
    </w:p>
    <w:p w14:paraId="79145784" w14:textId="77777777" w:rsidR="00484CF4" w:rsidRPr="00566C2F" w:rsidRDefault="00484CF4" w:rsidP="009B1F9D">
      <w:pPr>
        <w:ind w:left="720"/>
        <w:jc w:val="both"/>
        <w:rPr>
          <w:i/>
        </w:rPr>
      </w:pPr>
      <w:r w:rsidRPr="00566C2F">
        <w:rPr>
          <w:i/>
        </w:rPr>
        <w:t xml:space="preserve">    static int checkValue(int i) {</w:t>
      </w:r>
    </w:p>
    <w:p w14:paraId="1C6E6ACD" w14:textId="77777777" w:rsidR="00484CF4" w:rsidRPr="00566C2F" w:rsidRDefault="00484CF4" w:rsidP="009B1F9D">
      <w:pPr>
        <w:ind w:left="720"/>
        <w:jc w:val="both"/>
        <w:rPr>
          <w:i/>
        </w:rPr>
      </w:pPr>
      <w:r w:rsidRPr="00566C2F">
        <w:rPr>
          <w:i/>
        </w:rPr>
        <w:t xml:space="preserve">        if (i &gt; 3) {</w:t>
      </w:r>
    </w:p>
    <w:p w14:paraId="5303FA16" w14:textId="77777777" w:rsidR="00484CF4" w:rsidRPr="00566C2F" w:rsidRDefault="00484CF4" w:rsidP="009B1F9D">
      <w:pPr>
        <w:ind w:left="720"/>
        <w:jc w:val="both"/>
        <w:rPr>
          <w:i/>
        </w:rPr>
      </w:pPr>
      <w:r w:rsidRPr="00566C2F">
        <w:rPr>
          <w:i/>
        </w:rPr>
        <w:t xml:space="preserve">            return 1;</w:t>
      </w:r>
    </w:p>
    <w:p w14:paraId="5A9DFFFF" w14:textId="77777777" w:rsidR="00484CF4" w:rsidRPr="00566C2F" w:rsidRDefault="00484CF4" w:rsidP="009B1F9D">
      <w:pPr>
        <w:ind w:left="720"/>
        <w:jc w:val="both"/>
        <w:rPr>
          <w:i/>
        </w:rPr>
      </w:pPr>
      <w:r w:rsidRPr="00566C2F">
        <w:rPr>
          <w:i/>
        </w:rPr>
        <w:t xml:space="preserve">        } else {</w:t>
      </w:r>
    </w:p>
    <w:p w14:paraId="7A72C9F3" w14:textId="77777777" w:rsidR="00484CF4" w:rsidRPr="00566C2F" w:rsidRDefault="00484CF4" w:rsidP="009B1F9D">
      <w:pPr>
        <w:ind w:left="720"/>
        <w:jc w:val="both"/>
        <w:rPr>
          <w:i/>
        </w:rPr>
      </w:pPr>
      <w:r w:rsidRPr="00566C2F">
        <w:rPr>
          <w:i/>
        </w:rPr>
        <w:t xml:space="preserve">            return 2;</w:t>
      </w:r>
    </w:p>
    <w:p w14:paraId="20BA7A32" w14:textId="77777777" w:rsidR="00484CF4" w:rsidRPr="00566C2F" w:rsidRDefault="00484CF4" w:rsidP="009B1F9D">
      <w:pPr>
        <w:ind w:left="720"/>
        <w:jc w:val="both"/>
        <w:rPr>
          <w:i/>
        </w:rPr>
      </w:pPr>
      <w:r w:rsidRPr="00566C2F">
        <w:rPr>
          <w:i/>
        </w:rPr>
        <w:t xml:space="preserve">        }</w:t>
      </w:r>
    </w:p>
    <w:p w14:paraId="2CEEA103" w14:textId="77777777" w:rsidR="00484CF4" w:rsidRPr="00566C2F" w:rsidRDefault="00484CF4" w:rsidP="009B1F9D">
      <w:pPr>
        <w:ind w:left="720"/>
        <w:jc w:val="both"/>
        <w:rPr>
          <w:i/>
        </w:rPr>
      </w:pPr>
      <w:r w:rsidRPr="00566C2F">
        <w:rPr>
          <w:i/>
        </w:rPr>
        <w:t xml:space="preserve">    }</w:t>
      </w:r>
    </w:p>
    <w:p w14:paraId="59A3C98E" w14:textId="77777777" w:rsidR="00484CF4" w:rsidRPr="00566C2F" w:rsidRDefault="00484CF4" w:rsidP="009B1F9D">
      <w:pPr>
        <w:ind w:left="720"/>
        <w:jc w:val="both"/>
        <w:rPr>
          <w:i/>
          <w:lang w:val="vi-VN"/>
        </w:rPr>
      </w:pPr>
      <w:r w:rsidRPr="00566C2F">
        <w:rPr>
          <w:i/>
        </w:rPr>
        <w:t>}</w:t>
      </w:r>
    </w:p>
    <w:p w14:paraId="7B7821C7" w14:textId="5BD63C62" w:rsidR="003D2877" w:rsidRPr="00566C2F" w:rsidRDefault="003D2877" w:rsidP="009B1F9D">
      <w:pPr>
        <w:jc w:val="both"/>
        <w:rPr>
          <w:lang w:val="vi-VN"/>
        </w:rPr>
      </w:pPr>
      <w:r w:rsidRPr="00566C2F">
        <w:rPr>
          <w:lang w:val="vi-VN"/>
        </w:rPr>
        <w:t>Ví dụ2: Tệp Demo2.java</w:t>
      </w:r>
      <w:r w:rsidR="00484CF4" w:rsidRPr="00566C2F">
        <w:rPr>
          <w:lang w:val="vi-VN"/>
        </w:rPr>
        <w:t xml:space="preserve"> </w:t>
      </w:r>
    </w:p>
    <w:p w14:paraId="05499002" w14:textId="44D772F6" w:rsidR="00394841" w:rsidRPr="00566C2F" w:rsidRDefault="00394841" w:rsidP="009B1F9D">
      <w:pPr>
        <w:ind w:left="720"/>
        <w:jc w:val="both"/>
        <w:rPr>
          <w:i/>
        </w:rPr>
      </w:pPr>
      <w:r w:rsidRPr="00566C2F">
        <w:rPr>
          <w:i/>
        </w:rPr>
        <w:t>public class Demo2 {</w:t>
      </w:r>
    </w:p>
    <w:p w14:paraId="722662EE" w14:textId="77777777" w:rsidR="00394841" w:rsidRPr="00566C2F" w:rsidRDefault="00394841" w:rsidP="009B1F9D">
      <w:pPr>
        <w:ind w:left="720"/>
        <w:jc w:val="both"/>
        <w:rPr>
          <w:i/>
        </w:rPr>
      </w:pPr>
      <w:r w:rsidRPr="00566C2F">
        <w:rPr>
          <w:i/>
        </w:rPr>
        <w:t xml:space="preserve">    public static void main(String args[]) {</w:t>
      </w:r>
    </w:p>
    <w:p w14:paraId="45AE4C3B" w14:textId="77777777" w:rsidR="00394841" w:rsidRPr="00566C2F" w:rsidRDefault="00394841" w:rsidP="009B1F9D">
      <w:pPr>
        <w:ind w:left="720"/>
        <w:jc w:val="both"/>
        <w:rPr>
          <w:i/>
        </w:rPr>
      </w:pPr>
      <w:r w:rsidRPr="00566C2F">
        <w:rPr>
          <w:i/>
        </w:rPr>
        <w:t xml:space="preserve">        int i = 5;</w:t>
      </w:r>
    </w:p>
    <w:p w14:paraId="4AAF525E" w14:textId="77777777" w:rsidR="00394841" w:rsidRPr="00566C2F" w:rsidRDefault="00394841" w:rsidP="009B1F9D">
      <w:pPr>
        <w:ind w:left="720"/>
        <w:jc w:val="both"/>
        <w:rPr>
          <w:i/>
        </w:rPr>
      </w:pPr>
      <w:r w:rsidRPr="00566C2F">
        <w:rPr>
          <w:i/>
        </w:rPr>
        <w:t xml:space="preserve">        Demo2 d = new Demo2();</w:t>
      </w:r>
    </w:p>
    <w:p w14:paraId="42F7BF4F" w14:textId="77777777" w:rsidR="00394841" w:rsidRPr="00566C2F" w:rsidRDefault="00394841" w:rsidP="009B1F9D">
      <w:pPr>
        <w:ind w:left="720"/>
        <w:jc w:val="both"/>
        <w:rPr>
          <w:i/>
        </w:rPr>
      </w:pPr>
      <w:r w:rsidRPr="00566C2F">
        <w:rPr>
          <w:i/>
        </w:rPr>
        <w:t xml:space="preserve">        if (i =  = 0) {</w:t>
      </w:r>
    </w:p>
    <w:p w14:paraId="35730767" w14:textId="77777777" w:rsidR="00394841" w:rsidRPr="00566C2F" w:rsidRDefault="00394841" w:rsidP="009B1F9D">
      <w:pPr>
        <w:ind w:left="720"/>
        <w:jc w:val="both"/>
        <w:rPr>
          <w:i/>
        </w:rPr>
      </w:pPr>
      <w:r w:rsidRPr="00566C2F">
        <w:rPr>
          <w:i/>
        </w:rPr>
        <w:t xml:space="preserve">            return;</w:t>
      </w:r>
    </w:p>
    <w:p w14:paraId="18EFBBC2" w14:textId="77777777" w:rsidR="00394841" w:rsidRPr="00566C2F" w:rsidRDefault="00394841" w:rsidP="009B1F9D">
      <w:pPr>
        <w:ind w:left="720"/>
        <w:jc w:val="both"/>
        <w:rPr>
          <w:i/>
        </w:rPr>
      </w:pPr>
      <w:r w:rsidRPr="00566C2F">
        <w:rPr>
          <w:i/>
        </w:rPr>
        <w:t xml:space="preserve">        }</w:t>
      </w:r>
    </w:p>
    <w:p w14:paraId="4002C3F0" w14:textId="77777777" w:rsidR="00394841" w:rsidRPr="00566C2F" w:rsidRDefault="00394841" w:rsidP="009B1F9D">
      <w:pPr>
        <w:ind w:left="720"/>
        <w:jc w:val="both"/>
        <w:rPr>
          <w:i/>
        </w:rPr>
      </w:pPr>
      <w:r w:rsidRPr="00566C2F">
        <w:rPr>
          <w:i/>
        </w:rPr>
        <w:t xml:space="preserve">        output(d.checkValue(args.length));</w:t>
      </w:r>
    </w:p>
    <w:p w14:paraId="049B7E97" w14:textId="09A90885" w:rsidR="00394841" w:rsidRPr="00566C2F" w:rsidRDefault="00394841" w:rsidP="009B1F9D">
      <w:pPr>
        <w:ind w:left="720"/>
        <w:jc w:val="both"/>
        <w:rPr>
          <w:i/>
        </w:rPr>
      </w:pPr>
      <w:r w:rsidRPr="00566C2F">
        <w:rPr>
          <w:i/>
        </w:rPr>
        <w:t xml:space="preserve">    }</w:t>
      </w:r>
    </w:p>
    <w:p w14:paraId="5C540CEB" w14:textId="77777777" w:rsidR="00394841" w:rsidRPr="00566C2F" w:rsidRDefault="00394841" w:rsidP="009B1F9D">
      <w:pPr>
        <w:ind w:left="720"/>
        <w:jc w:val="both"/>
        <w:rPr>
          <w:i/>
        </w:rPr>
      </w:pPr>
      <w:r w:rsidRPr="00566C2F">
        <w:rPr>
          <w:i/>
        </w:rPr>
        <w:t xml:space="preserve">    static void output(int value) {</w:t>
      </w:r>
    </w:p>
    <w:p w14:paraId="1F8077B4" w14:textId="77777777" w:rsidR="00394841" w:rsidRPr="00566C2F" w:rsidRDefault="00394841" w:rsidP="009B1F9D">
      <w:pPr>
        <w:ind w:left="720"/>
        <w:jc w:val="both"/>
        <w:rPr>
          <w:i/>
        </w:rPr>
      </w:pPr>
      <w:r w:rsidRPr="00566C2F">
        <w:rPr>
          <w:i/>
        </w:rPr>
        <w:lastRenderedPageBreak/>
        <w:t xml:space="preserve">        System.out.println(value);</w:t>
      </w:r>
    </w:p>
    <w:p w14:paraId="3A1712F7" w14:textId="18622EC5" w:rsidR="00394841" w:rsidRPr="00566C2F" w:rsidRDefault="00394841" w:rsidP="009B1F9D">
      <w:pPr>
        <w:ind w:left="720"/>
        <w:jc w:val="both"/>
        <w:rPr>
          <w:i/>
        </w:rPr>
      </w:pPr>
      <w:r w:rsidRPr="00566C2F">
        <w:rPr>
          <w:i/>
        </w:rPr>
        <w:t xml:space="preserve">    }</w:t>
      </w:r>
    </w:p>
    <w:p w14:paraId="223F6A0B" w14:textId="77777777" w:rsidR="00394841" w:rsidRPr="00566C2F" w:rsidRDefault="00394841" w:rsidP="009B1F9D">
      <w:pPr>
        <w:ind w:left="720"/>
        <w:jc w:val="both"/>
        <w:rPr>
          <w:i/>
        </w:rPr>
      </w:pPr>
      <w:r w:rsidRPr="00566C2F">
        <w:rPr>
          <w:i/>
        </w:rPr>
        <w:t xml:space="preserve">    public int checkValue(int i) {</w:t>
      </w:r>
    </w:p>
    <w:p w14:paraId="75D3F971" w14:textId="77777777" w:rsidR="00394841" w:rsidRPr="00566C2F" w:rsidRDefault="00394841" w:rsidP="009B1F9D">
      <w:pPr>
        <w:ind w:left="720"/>
        <w:jc w:val="both"/>
        <w:rPr>
          <w:i/>
        </w:rPr>
      </w:pPr>
      <w:r w:rsidRPr="00566C2F">
        <w:rPr>
          <w:i/>
        </w:rPr>
        <w:t xml:space="preserve">        if (i &gt; 3) {</w:t>
      </w:r>
    </w:p>
    <w:p w14:paraId="60154EE6" w14:textId="77777777" w:rsidR="00394841" w:rsidRPr="00566C2F" w:rsidRDefault="00394841" w:rsidP="009B1F9D">
      <w:pPr>
        <w:ind w:left="720"/>
        <w:jc w:val="both"/>
        <w:rPr>
          <w:i/>
        </w:rPr>
      </w:pPr>
      <w:r w:rsidRPr="00566C2F">
        <w:rPr>
          <w:i/>
        </w:rPr>
        <w:t xml:space="preserve">            return 1;</w:t>
      </w:r>
    </w:p>
    <w:p w14:paraId="2C80A84B" w14:textId="77777777" w:rsidR="00394841" w:rsidRPr="00566C2F" w:rsidRDefault="00394841" w:rsidP="009B1F9D">
      <w:pPr>
        <w:ind w:left="720"/>
        <w:jc w:val="both"/>
        <w:rPr>
          <w:i/>
        </w:rPr>
      </w:pPr>
      <w:r w:rsidRPr="00566C2F">
        <w:rPr>
          <w:i/>
        </w:rPr>
        <w:t xml:space="preserve">        } else {</w:t>
      </w:r>
    </w:p>
    <w:p w14:paraId="5EC51DCF" w14:textId="77777777" w:rsidR="00394841" w:rsidRPr="00566C2F" w:rsidRDefault="00394841" w:rsidP="009B1F9D">
      <w:pPr>
        <w:ind w:left="720"/>
        <w:jc w:val="both"/>
        <w:rPr>
          <w:i/>
        </w:rPr>
      </w:pPr>
      <w:r w:rsidRPr="00566C2F">
        <w:rPr>
          <w:i/>
        </w:rPr>
        <w:t xml:space="preserve">            return 2;</w:t>
      </w:r>
    </w:p>
    <w:p w14:paraId="4B1582DD" w14:textId="77777777" w:rsidR="00394841" w:rsidRPr="00566C2F" w:rsidRDefault="00394841" w:rsidP="009B1F9D">
      <w:pPr>
        <w:ind w:left="720"/>
        <w:jc w:val="both"/>
        <w:rPr>
          <w:i/>
        </w:rPr>
      </w:pPr>
      <w:r w:rsidRPr="00566C2F">
        <w:rPr>
          <w:i/>
        </w:rPr>
        <w:t xml:space="preserve">        }</w:t>
      </w:r>
    </w:p>
    <w:p w14:paraId="134A2B02" w14:textId="77777777" w:rsidR="00394841" w:rsidRPr="00566C2F" w:rsidRDefault="00394841" w:rsidP="009B1F9D">
      <w:pPr>
        <w:ind w:left="720"/>
        <w:jc w:val="both"/>
        <w:rPr>
          <w:i/>
        </w:rPr>
      </w:pPr>
      <w:r w:rsidRPr="00566C2F">
        <w:rPr>
          <w:i/>
        </w:rPr>
        <w:t xml:space="preserve">    }</w:t>
      </w:r>
    </w:p>
    <w:p w14:paraId="32F160D2" w14:textId="1F60B396" w:rsidR="003D2877" w:rsidRPr="00566C2F" w:rsidRDefault="00394841" w:rsidP="009B1F9D">
      <w:pPr>
        <w:ind w:left="720"/>
        <w:jc w:val="both"/>
      </w:pPr>
      <w:r w:rsidRPr="00566C2F">
        <w:rPr>
          <w:i/>
        </w:rPr>
        <w:t>}</w:t>
      </w:r>
    </w:p>
    <w:p w14:paraId="711C37D2" w14:textId="10754A08" w:rsidR="004279AE" w:rsidRPr="00566C2F" w:rsidRDefault="003D2877" w:rsidP="009B1F9D">
      <w:pPr>
        <w:jc w:val="both"/>
      </w:pPr>
      <w:r w:rsidRPr="00566C2F">
        <w:rPr>
          <w:b/>
        </w:rPr>
        <w:t>* Ph</w:t>
      </w:r>
      <w:r w:rsidR="00500760" w:rsidRPr="00566C2F">
        <w:rPr>
          <w:b/>
        </w:rPr>
        <w:t>ư</w:t>
      </w:r>
      <w:r w:rsidRPr="00566C2F">
        <w:rPr>
          <w:b/>
        </w:rPr>
        <w:t>ơng thức và thuộc tính static:</w:t>
      </w:r>
      <w:r w:rsidRPr="00566C2F">
        <w:t xml:space="preserve"> Ph</w:t>
      </w:r>
      <w:r w:rsidR="00500760" w:rsidRPr="00566C2F">
        <w:t>ư</w:t>
      </w:r>
      <w:r w:rsidRPr="00566C2F">
        <w:t>ơng thức và thuộc tính độc lập với đối t</w:t>
      </w:r>
      <w:r w:rsidR="00500760" w:rsidRPr="00566C2F">
        <w:t>ư</w:t>
      </w:r>
      <w:r w:rsidRPr="00566C2F">
        <w:t>ợng,</w:t>
      </w:r>
      <w:r w:rsidR="00202105" w:rsidRPr="00566C2F">
        <w:t xml:space="preserve"> </w:t>
      </w:r>
      <w:r w:rsidRPr="00566C2F">
        <w:t xml:space="preserve">có thể sử dụng mà không cần </w:t>
      </w:r>
      <w:r w:rsidR="009463AA" w:rsidRPr="00566C2F">
        <w:rPr>
          <w:lang w:val="vi-VN"/>
        </w:rPr>
        <w:t xml:space="preserve">thông qua </w:t>
      </w:r>
      <w:r w:rsidRPr="00566C2F">
        <w:t>đối t</w:t>
      </w:r>
      <w:r w:rsidR="00500760" w:rsidRPr="00566C2F">
        <w:t>ư</w:t>
      </w:r>
      <w:r w:rsidRPr="00566C2F">
        <w:t>ợng,</w:t>
      </w:r>
      <w:r w:rsidR="00202105" w:rsidRPr="00566C2F">
        <w:t xml:space="preserve"> </w:t>
      </w:r>
      <w:r w:rsidRPr="00566C2F">
        <w:t>Ph</w:t>
      </w:r>
      <w:r w:rsidR="00500760" w:rsidRPr="00566C2F">
        <w:t>ư</w:t>
      </w:r>
      <w:r w:rsidRPr="00566C2F">
        <w:t>ơng thức tĩnh: không sử dụng đ</w:t>
      </w:r>
      <w:r w:rsidR="00500760" w:rsidRPr="00566C2F">
        <w:t>ư</w:t>
      </w:r>
      <w:r w:rsidRPr="00566C2F">
        <w:t>ợc thuộc tính</w:t>
      </w:r>
      <w:r w:rsidR="009463AA" w:rsidRPr="00566C2F">
        <w:rPr>
          <w:lang w:val="vi-VN"/>
        </w:rPr>
        <w:t xml:space="preserve"> và phương thức “</w:t>
      </w:r>
      <w:r w:rsidRPr="00566C2F">
        <w:t>thông th</w:t>
      </w:r>
      <w:r w:rsidR="00500760" w:rsidRPr="00566C2F">
        <w:t>ư</w:t>
      </w:r>
      <w:r w:rsidRPr="00566C2F">
        <w:t>ờng</w:t>
      </w:r>
      <w:r w:rsidR="009463AA" w:rsidRPr="00566C2F">
        <w:rPr>
          <w:lang w:val="vi-VN"/>
        </w:rPr>
        <w:t>”</w:t>
      </w:r>
      <w:r w:rsidRPr="00566C2F">
        <w:t xml:space="preserve"> (non-static)</w:t>
      </w:r>
      <w:r w:rsidR="009463AA" w:rsidRPr="00566C2F">
        <w:rPr>
          <w:lang w:val="vi-VN"/>
        </w:rPr>
        <w:t xml:space="preserve"> mà nó chỉ được gọi đến các phương thức và thuộc tính tĩnh khác</w:t>
      </w:r>
    </w:p>
    <w:p w14:paraId="629663D4" w14:textId="77777777" w:rsidR="004279AE" w:rsidRPr="00566C2F" w:rsidRDefault="004279AE" w:rsidP="00B37DA6">
      <w:pPr>
        <w:pStyle w:val="Heading3"/>
        <w:ind w:firstLine="0"/>
        <w:rPr>
          <w:lang w:val="vi-VN"/>
        </w:rPr>
      </w:pPr>
      <w:bookmarkStart w:id="80" w:name="_Toc111103993"/>
      <w:r w:rsidRPr="00566C2F">
        <w:t>4.</w:t>
      </w:r>
      <w:r w:rsidR="0042066F" w:rsidRPr="00566C2F">
        <w:t>2</w:t>
      </w:r>
      <w:r w:rsidRPr="00566C2F">
        <w:t>.</w:t>
      </w:r>
      <w:r w:rsidR="0042066F" w:rsidRPr="00566C2F">
        <w:t>2</w:t>
      </w:r>
      <w:r w:rsidRPr="00566C2F">
        <w:t xml:space="preserve"> Truyền tham số và gọi phương thức</w:t>
      </w:r>
      <w:r w:rsidR="009463AA" w:rsidRPr="00566C2F">
        <w:rPr>
          <w:lang w:val="vi-VN"/>
        </w:rPr>
        <w:t>(hàm)</w:t>
      </w:r>
      <w:bookmarkEnd w:id="80"/>
    </w:p>
    <w:p w14:paraId="3E80B5A0" w14:textId="77777777" w:rsidR="004279AE" w:rsidRPr="00566C2F" w:rsidRDefault="004279AE" w:rsidP="009B1F9D">
      <w:pPr>
        <w:jc w:val="both"/>
        <w:rPr>
          <w:b/>
          <w:lang w:val="vi-VN"/>
        </w:rPr>
      </w:pPr>
      <w:r w:rsidRPr="00566C2F">
        <w:rPr>
          <w:b/>
          <w:lang w:val="vi-VN"/>
        </w:rPr>
        <w:t>Truyền các giá trị kiểu nguyên thủy</w:t>
      </w:r>
    </w:p>
    <w:p w14:paraId="41A916ED" w14:textId="77777777" w:rsidR="005F2C3B" w:rsidRPr="00566C2F" w:rsidRDefault="005F2C3B" w:rsidP="009B1F9D">
      <w:pPr>
        <w:jc w:val="both"/>
        <w:rPr>
          <w:lang w:val="vi-VN"/>
        </w:rPr>
      </w:pPr>
      <w:r w:rsidRPr="00566C2F">
        <w:rPr>
          <w:lang w:val="vi-VN"/>
        </w:rPr>
        <w:t>Trong Java, khi gọi một phương thức và truyền các giá trị nguyên thủy cho phương thức, được gọi là truyền tham trị. Hiệc thay đổi giá trị chỉ có hiệu lực trong phương thức được gọi, không có hiệu lực bên ngoài phương thức.</w:t>
      </w:r>
    </w:p>
    <w:p w14:paraId="0EE157D2" w14:textId="77777777" w:rsidR="005F2C3B" w:rsidRPr="00566C2F" w:rsidRDefault="005F2C3B" w:rsidP="009B1F9D">
      <w:pPr>
        <w:jc w:val="both"/>
      </w:pPr>
      <w:r w:rsidRPr="00566C2F">
        <w:t>Các tham số có kiểu dữ liệu nguyên thủy là byte, short, int, long, float, double, boolean, char.</w:t>
      </w:r>
    </w:p>
    <w:p w14:paraId="5E6A8AAC" w14:textId="3889ABD7" w:rsidR="00D46173" w:rsidRPr="00566C2F" w:rsidRDefault="004279AE" w:rsidP="009B1F9D">
      <w:pPr>
        <w:jc w:val="both"/>
        <w:rPr>
          <w:rFonts w:eastAsia="Times New Roman" w:cs="Times New Roman"/>
          <w:szCs w:val="26"/>
        </w:rPr>
      </w:pPr>
      <w:r w:rsidRPr="00566C2F">
        <w:t xml:space="preserve">Ví dụ: </w:t>
      </w:r>
      <w:r w:rsidRPr="00566C2F">
        <w:rPr>
          <w:i/>
        </w:rPr>
        <w:t>Truyền các giá trị nguyên thủy</w:t>
      </w:r>
    </w:p>
    <w:p w14:paraId="76523A53" w14:textId="14922A6E"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class KhachHang1 { // Lớp khách hàng </w:t>
      </w:r>
    </w:p>
    <w:p w14:paraId="4B9488B9"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public static void main(String[] arg) {</w:t>
      </w:r>
    </w:p>
    <w:p w14:paraId="1C4E03BE"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HangSX banh = new HangSX(); // Tạo ra một đối tượng </w:t>
      </w:r>
    </w:p>
    <w:p w14:paraId="77F23E07"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int giaBan = 20;</w:t>
      </w:r>
    </w:p>
    <w:p w14:paraId="2342809D"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double tien = banh.tinh(10, giaBan);</w:t>
      </w:r>
    </w:p>
    <w:p w14:paraId="494CDA6E"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System.out.println("Gia ban: " + giaBan);// giaBan không đổi </w:t>
      </w:r>
    </w:p>
    <w:p w14:paraId="24648E2C" w14:textId="77777777" w:rsidR="00D46173" w:rsidRPr="00566C2F" w:rsidRDefault="00D46173" w:rsidP="009B1F9D">
      <w:pPr>
        <w:ind w:left="720"/>
        <w:jc w:val="both"/>
        <w:rPr>
          <w:rFonts w:eastAsia="Times New Roman" w:cs="Times New Roman"/>
          <w:i/>
          <w:szCs w:val="26"/>
          <w:lang w:val="fr-FR"/>
        </w:rPr>
      </w:pPr>
      <w:r w:rsidRPr="00566C2F">
        <w:rPr>
          <w:rFonts w:eastAsia="Times New Roman" w:cs="Times New Roman"/>
          <w:i/>
          <w:szCs w:val="26"/>
        </w:rPr>
        <w:t xml:space="preserve">        </w:t>
      </w:r>
      <w:r w:rsidRPr="00566C2F">
        <w:rPr>
          <w:rFonts w:eastAsia="Times New Roman" w:cs="Times New Roman"/>
          <w:i/>
          <w:szCs w:val="26"/>
          <w:lang w:val="fr-FR"/>
        </w:rPr>
        <w:t>System.out.println("Tien ban duoc : " + tien);</w:t>
      </w:r>
    </w:p>
    <w:p w14:paraId="40AEEA27" w14:textId="77777777" w:rsidR="00D46173" w:rsidRPr="00566C2F" w:rsidRDefault="00D46173" w:rsidP="009B1F9D">
      <w:pPr>
        <w:ind w:left="720"/>
        <w:jc w:val="both"/>
        <w:rPr>
          <w:rFonts w:eastAsia="Times New Roman" w:cs="Times New Roman"/>
          <w:i/>
          <w:szCs w:val="26"/>
          <w:lang w:val="fr-FR"/>
        </w:rPr>
      </w:pPr>
      <w:r w:rsidRPr="00566C2F">
        <w:rPr>
          <w:rFonts w:eastAsia="Times New Roman" w:cs="Times New Roman"/>
          <w:i/>
          <w:szCs w:val="26"/>
          <w:lang w:val="fr-FR"/>
        </w:rPr>
        <w:t xml:space="preserve">    }</w:t>
      </w:r>
    </w:p>
    <w:p w14:paraId="2688C889" w14:textId="1159AE8A" w:rsidR="00753BA5" w:rsidRPr="00566C2F" w:rsidRDefault="00D46173" w:rsidP="009B1F9D">
      <w:pPr>
        <w:ind w:left="720"/>
        <w:jc w:val="both"/>
        <w:rPr>
          <w:rFonts w:eastAsia="Times New Roman" w:cs="Times New Roman"/>
          <w:i/>
          <w:iCs/>
          <w:szCs w:val="26"/>
          <w:lang w:val="fr-FR"/>
        </w:rPr>
      </w:pPr>
      <w:r w:rsidRPr="00566C2F">
        <w:rPr>
          <w:rFonts w:eastAsia="Times New Roman" w:cs="Times New Roman"/>
          <w:i/>
          <w:szCs w:val="26"/>
          <w:lang w:val="fr-FR"/>
        </w:rPr>
        <w:lastRenderedPageBreak/>
        <w:t>}</w:t>
      </w:r>
      <w:r w:rsidR="004279AE" w:rsidRPr="00566C2F">
        <w:rPr>
          <w:rFonts w:eastAsia="Times New Roman" w:cs="Times New Roman"/>
          <w:i/>
          <w:szCs w:val="26"/>
          <w:lang w:val="fr-FR"/>
        </w:rPr>
        <w:br/>
      </w:r>
      <w:r w:rsidR="004279AE" w:rsidRPr="00566C2F">
        <w:rPr>
          <w:rFonts w:eastAsia="Times New Roman" w:cs="Times New Roman"/>
          <w:i/>
          <w:iCs/>
          <w:szCs w:val="26"/>
          <w:lang w:val="fr-FR"/>
        </w:rPr>
        <w:t>// Lớp Hãng sản xuất</w:t>
      </w:r>
      <w:r w:rsidR="00753BA5" w:rsidRPr="00566C2F">
        <w:rPr>
          <w:rFonts w:eastAsia="Times New Roman" w:cs="Times New Roman"/>
          <w:i/>
          <w:iCs/>
          <w:szCs w:val="26"/>
          <w:lang w:val="fr-FR"/>
        </w:rPr>
        <w:t xml:space="preserve"> </w:t>
      </w:r>
    </w:p>
    <w:p w14:paraId="6A95E9DB" w14:textId="03A728A7" w:rsidR="00D46173" w:rsidRPr="00566C2F" w:rsidRDefault="00D46173" w:rsidP="009B1F9D">
      <w:pPr>
        <w:ind w:left="720"/>
        <w:jc w:val="both"/>
        <w:rPr>
          <w:rFonts w:eastAsia="Times New Roman" w:cs="Times New Roman"/>
          <w:i/>
          <w:szCs w:val="26"/>
          <w:lang w:val="fr-FR"/>
        </w:rPr>
      </w:pPr>
      <w:r w:rsidRPr="00566C2F">
        <w:rPr>
          <w:rFonts w:eastAsia="Times New Roman" w:cs="Times New Roman"/>
          <w:i/>
          <w:szCs w:val="26"/>
          <w:lang w:val="fr-FR"/>
        </w:rPr>
        <w:t>class HangSX {</w:t>
      </w:r>
    </w:p>
    <w:p w14:paraId="14396DC6"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lang w:val="fr-FR"/>
        </w:rPr>
        <w:t xml:space="preserve">    </w:t>
      </w:r>
      <w:r w:rsidRPr="00566C2F">
        <w:rPr>
          <w:rFonts w:eastAsia="Times New Roman" w:cs="Times New Roman"/>
          <w:i/>
          <w:szCs w:val="26"/>
        </w:rPr>
        <w:t>double tinh(int num, double gia) {</w:t>
      </w:r>
    </w:p>
    <w:p w14:paraId="7A34F807"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gia = gia / 2;</w:t>
      </w:r>
    </w:p>
    <w:p w14:paraId="5D1C2019"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return num * gia;// Thay đổi gia nhưng không ảnh hưởng tới giaBan, số tiền bị thay đổi theo </w:t>
      </w:r>
    </w:p>
    <w:p w14:paraId="1B084D27"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w:t>
      </w:r>
    </w:p>
    <w:p w14:paraId="7876BA82" w14:textId="77777777" w:rsidR="00287D39" w:rsidRDefault="00D46173" w:rsidP="009B1F9D">
      <w:pPr>
        <w:ind w:left="720"/>
        <w:jc w:val="both"/>
        <w:rPr>
          <w:rFonts w:eastAsia="Times New Roman" w:cs="Times New Roman"/>
          <w:i/>
          <w:szCs w:val="26"/>
        </w:rPr>
      </w:pPr>
      <w:r w:rsidRPr="00566C2F">
        <w:rPr>
          <w:rFonts w:eastAsia="Times New Roman" w:cs="Times New Roman"/>
          <w:i/>
          <w:szCs w:val="26"/>
        </w:rPr>
        <w:t>}</w:t>
      </w:r>
    </w:p>
    <w:p w14:paraId="5A38D02A" w14:textId="3B138F8C" w:rsidR="00753BA5" w:rsidRPr="00566C2F" w:rsidRDefault="00753BA5" w:rsidP="00287D39">
      <w:pPr>
        <w:jc w:val="both"/>
        <w:rPr>
          <w:rFonts w:eastAsia="Times New Roman" w:cs="Times New Roman"/>
          <w:b/>
          <w:szCs w:val="24"/>
        </w:rPr>
      </w:pPr>
      <w:r w:rsidRPr="00566C2F">
        <w:rPr>
          <w:rFonts w:eastAsia="Times New Roman" w:cs="Times New Roman"/>
          <w:b/>
          <w:szCs w:val="24"/>
        </w:rPr>
        <w:t>Truyền các giá trị tham chiếu đối tượng.</w:t>
      </w:r>
    </w:p>
    <w:p w14:paraId="4474264D" w14:textId="77777777" w:rsidR="005F2C3B" w:rsidRPr="00566C2F" w:rsidRDefault="005F2C3B" w:rsidP="009B1F9D">
      <w:pPr>
        <w:jc w:val="both"/>
        <w:rPr>
          <w:rFonts w:eastAsia="Times New Roman" w:cs="Times New Roman"/>
          <w:szCs w:val="26"/>
        </w:rPr>
      </w:pPr>
      <w:r w:rsidRPr="00566C2F">
        <w:rPr>
          <w:rFonts w:eastAsia="Times New Roman" w:cs="Times New Roman"/>
          <w:szCs w:val="26"/>
        </w:rPr>
        <w:t>Trong Java, khi gọi một phương thức và truyền một tham chiếu cho phương thức, được gọi là truyền tham chiếu. Việc thay đổi giá trị của biến tham chiếu bên trong phương thức làm thay đổi giá trị của nó.</w:t>
      </w:r>
    </w:p>
    <w:p w14:paraId="36EE2DC4" w14:textId="77777777" w:rsidR="005F2C3B" w:rsidRPr="00566C2F" w:rsidRDefault="005F2C3B" w:rsidP="009B1F9D">
      <w:pPr>
        <w:jc w:val="both"/>
        <w:rPr>
          <w:rFonts w:eastAsia="Times New Roman" w:cs="Times New Roman"/>
          <w:szCs w:val="26"/>
        </w:rPr>
      </w:pPr>
      <w:r w:rsidRPr="00566C2F">
        <w:rPr>
          <w:rFonts w:eastAsia="Times New Roman" w:cs="Times New Roman"/>
          <w:szCs w:val="26"/>
        </w:rPr>
        <w:t>Trong Java, tất các phương thức có tham số là biến có kiểu là các lớp (class) đều là kiểu tham chiếu</w:t>
      </w:r>
    </w:p>
    <w:p w14:paraId="7A789B09" w14:textId="1ECC7F0A" w:rsidR="00D46173" w:rsidRPr="00566C2F" w:rsidRDefault="00753BA5" w:rsidP="009B1F9D">
      <w:pPr>
        <w:jc w:val="both"/>
        <w:rPr>
          <w:rFonts w:eastAsia="Times New Roman" w:cs="Times New Roman"/>
          <w:szCs w:val="26"/>
        </w:rPr>
      </w:pPr>
      <w:r w:rsidRPr="00566C2F">
        <w:rPr>
          <w:rFonts w:eastAsia="Times New Roman" w:cs="Times New Roman"/>
          <w:szCs w:val="26"/>
        </w:rPr>
        <w:t>//KhachHang2.java</w:t>
      </w:r>
    </w:p>
    <w:p w14:paraId="7CC5D51B" w14:textId="7DAE3D13"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class KhachHang2 { // Lớp khách hàng </w:t>
      </w:r>
    </w:p>
    <w:p w14:paraId="4C8D70AF"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public static void main(String[] arg) {</w:t>
      </w:r>
    </w:p>
    <w:p w14:paraId="6928B76C"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Banh banhMoi = new Banh(); // Tạo ra một đối tượng (1)</w:t>
      </w:r>
    </w:p>
    <w:p w14:paraId="5A119FDF"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System.out.println("Nhoi thit vao banh truoc khi nuong:" + banhMoi.thit);</w:t>
      </w:r>
    </w:p>
    <w:p w14:paraId="712F0E97"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nuong(banhMoi); // (2)</w:t>
      </w:r>
    </w:p>
    <w:p w14:paraId="354FBC3B"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System.out.println("Thit cua banh sau khi nuong:" + banhMoi.thit);</w:t>
      </w:r>
    </w:p>
    <w:p w14:paraId="23BCE51C" w14:textId="17C75101"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w:t>
      </w:r>
    </w:p>
    <w:p w14:paraId="20AE24E3"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public static void nuong(Banh banhNuong) { // (3)</w:t>
      </w:r>
    </w:p>
    <w:p w14:paraId="53C9D767"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banhNuong.thit = “Thit vit</w:t>
      </w:r>
    </w:p>
    <w:p w14:paraId="01597A71"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 // đổi nhân thành thịt vit</w:t>
      </w:r>
    </w:p>
    <w:p w14:paraId="60BAE35E"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banhNuong = null; // (4) </w:t>
      </w:r>
    </w:p>
    <w:p w14:paraId="7CB16E54"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xml:space="preserve">    }</w:t>
      </w:r>
    </w:p>
    <w:p w14:paraId="36968818" w14:textId="547B5380"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w:t>
      </w:r>
    </w:p>
    <w:p w14:paraId="542DF953" w14:textId="1A3F41ED"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class Banh { // Lớp Banh (5)</w:t>
      </w:r>
    </w:p>
    <w:p w14:paraId="03F50A26" w14:textId="07D0CE35"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lastRenderedPageBreak/>
        <w:t xml:space="preserve">    String thit = “Thit ga</w:t>
      </w:r>
    </w:p>
    <w:p w14:paraId="6A93002A" w14:textId="77777777" w:rsidR="00D46173" w:rsidRPr="00566C2F" w:rsidRDefault="00D46173" w:rsidP="009B1F9D">
      <w:pPr>
        <w:ind w:left="720"/>
        <w:jc w:val="both"/>
        <w:rPr>
          <w:rFonts w:eastAsia="Times New Roman" w:cs="Times New Roman"/>
          <w:i/>
          <w:szCs w:val="26"/>
        </w:rPr>
      </w:pPr>
      <w:r w:rsidRPr="00566C2F">
        <w:rPr>
          <w:rFonts w:eastAsia="Times New Roman" w:cs="Times New Roman"/>
          <w:i/>
          <w:szCs w:val="26"/>
        </w:rPr>
        <w:t>”; // Qui định của hãng làm nhân bánh bằng thịt gà</w:t>
      </w:r>
    </w:p>
    <w:p w14:paraId="2660CF48" w14:textId="247A2A1C" w:rsidR="00753BA5" w:rsidRPr="00566C2F" w:rsidRDefault="00D46173" w:rsidP="009B1F9D">
      <w:pPr>
        <w:ind w:left="720"/>
        <w:jc w:val="both"/>
        <w:rPr>
          <w:rFonts w:eastAsia="Times New Roman" w:cs="Times New Roman"/>
          <w:szCs w:val="26"/>
        </w:rPr>
      </w:pPr>
      <w:r w:rsidRPr="00566C2F">
        <w:rPr>
          <w:rFonts w:eastAsia="Times New Roman" w:cs="Times New Roman"/>
          <w:i/>
          <w:szCs w:val="26"/>
        </w:rPr>
        <w:t>}</w:t>
      </w:r>
    </w:p>
    <w:p w14:paraId="6AFCD199" w14:textId="77777777" w:rsidR="00753BA5" w:rsidRPr="00566C2F" w:rsidRDefault="00753BA5" w:rsidP="009B1F9D">
      <w:pPr>
        <w:jc w:val="both"/>
        <w:rPr>
          <w:rFonts w:eastAsia="Times New Roman" w:cs="Times New Roman"/>
          <w:sz w:val="24"/>
          <w:szCs w:val="24"/>
        </w:rPr>
      </w:pPr>
      <w:r w:rsidRPr="00566C2F">
        <w:rPr>
          <w:noProof/>
        </w:rPr>
        <w:drawing>
          <wp:inline distT="0" distB="0" distL="0" distR="0" wp14:anchorId="7F8D1C11" wp14:editId="637AA618">
            <wp:extent cx="5153025" cy="3314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025" cy="3314700"/>
                    </a:xfrm>
                    <a:prstGeom prst="rect">
                      <a:avLst/>
                    </a:prstGeom>
                  </pic:spPr>
                </pic:pic>
              </a:graphicData>
            </a:graphic>
          </wp:inline>
        </w:drawing>
      </w:r>
    </w:p>
    <w:p w14:paraId="0001CFA0" w14:textId="77777777" w:rsidR="00753BA5" w:rsidRPr="00566C2F" w:rsidRDefault="00753BA5" w:rsidP="009B1F9D">
      <w:pPr>
        <w:jc w:val="both"/>
        <w:rPr>
          <w:rFonts w:eastAsia="Times New Roman" w:cs="Times New Roman"/>
          <w:szCs w:val="26"/>
        </w:rPr>
      </w:pPr>
      <w:r w:rsidRPr="00566C2F">
        <w:rPr>
          <w:rFonts w:eastAsia="Times New Roman" w:cs="Times New Roman"/>
          <w:szCs w:val="26"/>
        </w:rPr>
        <w:t>Truyền tham chiếu: đối với đối t</w:t>
      </w:r>
      <w:r w:rsidR="00500760" w:rsidRPr="00566C2F">
        <w:rPr>
          <w:rFonts w:eastAsia="Times New Roman" w:cs="Times New Roman"/>
          <w:szCs w:val="26"/>
        </w:rPr>
        <w:t>ư</w:t>
      </w:r>
      <w:r w:rsidRPr="00566C2F">
        <w:rPr>
          <w:rFonts w:eastAsia="Times New Roman" w:cs="Times New Roman"/>
          <w:szCs w:val="26"/>
        </w:rPr>
        <w:t>ợng thì nội dung của tham chiếu (LValue) đ</w:t>
      </w:r>
      <w:r w:rsidR="00500760" w:rsidRPr="00566C2F">
        <w:rPr>
          <w:rFonts w:eastAsia="Times New Roman" w:cs="Times New Roman"/>
          <w:szCs w:val="26"/>
        </w:rPr>
        <w:t>ư</w:t>
      </w:r>
      <w:r w:rsidRPr="00566C2F">
        <w:rPr>
          <w:rFonts w:eastAsia="Times New Roman" w:cs="Times New Roman"/>
          <w:szCs w:val="26"/>
        </w:rPr>
        <w:t>ợc copy lên stack.</w:t>
      </w:r>
    </w:p>
    <w:p w14:paraId="6086D61C" w14:textId="77777777" w:rsidR="00753BA5" w:rsidRPr="00566C2F" w:rsidRDefault="00753BA5" w:rsidP="009B1F9D">
      <w:pPr>
        <w:jc w:val="both"/>
        <w:rPr>
          <w:rFonts w:eastAsia="Times New Roman" w:cs="Times New Roman"/>
          <w:b/>
          <w:szCs w:val="26"/>
        </w:rPr>
      </w:pPr>
      <w:r w:rsidRPr="00566C2F">
        <w:rPr>
          <w:rFonts w:eastAsia="Times New Roman" w:cs="Times New Roman"/>
          <w:b/>
          <w:szCs w:val="26"/>
        </w:rPr>
        <w:t>Truyền đối số trong dòng lệnh</w:t>
      </w:r>
    </w:p>
    <w:p w14:paraId="2FD0D7BA" w14:textId="77777777" w:rsidR="00753BA5" w:rsidRPr="00566C2F" w:rsidRDefault="00753BA5" w:rsidP="009B1F9D">
      <w:pPr>
        <w:ind w:left="720"/>
        <w:jc w:val="both"/>
        <w:rPr>
          <w:rFonts w:eastAsia="Times New Roman" w:cs="Times New Roman"/>
          <w:i/>
          <w:szCs w:val="26"/>
        </w:rPr>
      </w:pPr>
      <w:r w:rsidRPr="00566C2F">
        <w:rPr>
          <w:rFonts w:eastAsia="Times New Roman" w:cs="Times New Roman"/>
          <w:i/>
          <w:szCs w:val="26"/>
        </w:rPr>
        <w:t>class Pass {</w:t>
      </w:r>
    </w:p>
    <w:p w14:paraId="79F0BCF4" w14:textId="77777777" w:rsidR="00753BA5" w:rsidRPr="00566C2F" w:rsidRDefault="00753BA5" w:rsidP="009B1F9D">
      <w:pPr>
        <w:ind w:left="720"/>
        <w:jc w:val="both"/>
        <w:rPr>
          <w:rFonts w:eastAsia="Times New Roman" w:cs="Times New Roman"/>
          <w:i/>
          <w:szCs w:val="26"/>
        </w:rPr>
      </w:pPr>
      <w:r w:rsidRPr="00566C2F">
        <w:rPr>
          <w:rFonts w:eastAsia="Times New Roman" w:cs="Times New Roman"/>
          <w:i/>
          <w:szCs w:val="26"/>
        </w:rPr>
        <w:t>public static void main(String parameters[]) {</w:t>
      </w:r>
    </w:p>
    <w:p w14:paraId="238DDA4C" w14:textId="77777777" w:rsidR="00753BA5" w:rsidRPr="00566C2F" w:rsidRDefault="00753BA5" w:rsidP="009B1F9D">
      <w:pPr>
        <w:ind w:left="1440"/>
        <w:jc w:val="both"/>
        <w:rPr>
          <w:rFonts w:eastAsia="Times New Roman" w:cs="Times New Roman"/>
          <w:i/>
          <w:szCs w:val="26"/>
        </w:rPr>
      </w:pPr>
      <w:r w:rsidRPr="00566C2F">
        <w:rPr>
          <w:rFonts w:eastAsia="Times New Roman" w:cs="Times New Roman"/>
          <w:i/>
          <w:szCs w:val="26"/>
        </w:rPr>
        <w:t>System.out.println("This is what the main method received");</w:t>
      </w:r>
    </w:p>
    <w:p w14:paraId="13FC609E" w14:textId="77777777" w:rsidR="00753BA5" w:rsidRPr="00566C2F" w:rsidRDefault="00753BA5" w:rsidP="009B1F9D">
      <w:pPr>
        <w:ind w:left="1440"/>
        <w:jc w:val="both"/>
        <w:rPr>
          <w:rFonts w:eastAsia="Times New Roman" w:cs="Times New Roman"/>
          <w:i/>
          <w:szCs w:val="26"/>
        </w:rPr>
      </w:pPr>
      <w:r w:rsidRPr="00566C2F">
        <w:rPr>
          <w:rFonts w:eastAsia="Times New Roman" w:cs="Times New Roman"/>
          <w:i/>
          <w:szCs w:val="26"/>
        </w:rPr>
        <w:t>System.out.println(parameters[0]);</w:t>
      </w:r>
    </w:p>
    <w:p w14:paraId="54133A0E" w14:textId="77777777" w:rsidR="00753BA5" w:rsidRPr="00566C2F" w:rsidRDefault="00753BA5" w:rsidP="009B1F9D">
      <w:pPr>
        <w:ind w:left="2160" w:firstLine="0"/>
        <w:jc w:val="both"/>
        <w:rPr>
          <w:rFonts w:eastAsia="Times New Roman" w:cs="Times New Roman"/>
          <w:i/>
          <w:szCs w:val="26"/>
        </w:rPr>
      </w:pPr>
      <w:r w:rsidRPr="00566C2F">
        <w:rPr>
          <w:rFonts w:eastAsia="Times New Roman" w:cs="Times New Roman"/>
          <w:i/>
          <w:szCs w:val="26"/>
        </w:rPr>
        <w:t>System.out.println(parameters[1]); System.out.println(parameters[2]);</w:t>
      </w:r>
    </w:p>
    <w:p w14:paraId="00A70ED2" w14:textId="77777777" w:rsidR="00753BA5" w:rsidRPr="00566C2F" w:rsidRDefault="00753BA5" w:rsidP="009B1F9D">
      <w:pPr>
        <w:ind w:left="1440"/>
        <w:jc w:val="both"/>
        <w:rPr>
          <w:rFonts w:eastAsia="Times New Roman" w:cs="Times New Roman"/>
          <w:i/>
          <w:szCs w:val="26"/>
        </w:rPr>
      </w:pPr>
      <w:r w:rsidRPr="00566C2F">
        <w:rPr>
          <w:rFonts w:eastAsia="Times New Roman" w:cs="Times New Roman"/>
          <w:i/>
          <w:szCs w:val="26"/>
        </w:rPr>
        <w:t xml:space="preserve">} </w:t>
      </w:r>
    </w:p>
    <w:p w14:paraId="23F038B3" w14:textId="77777777" w:rsidR="00753BA5" w:rsidRPr="00566C2F" w:rsidRDefault="00753BA5" w:rsidP="009B1F9D">
      <w:pPr>
        <w:ind w:left="720"/>
        <w:jc w:val="both"/>
        <w:rPr>
          <w:rFonts w:eastAsia="Times New Roman" w:cs="Times New Roman"/>
          <w:i/>
          <w:szCs w:val="26"/>
        </w:rPr>
      </w:pPr>
      <w:r w:rsidRPr="00566C2F">
        <w:rPr>
          <w:rFonts w:eastAsia="Times New Roman" w:cs="Times New Roman"/>
          <w:i/>
          <w:szCs w:val="26"/>
        </w:rPr>
        <w:t>}</w:t>
      </w:r>
    </w:p>
    <w:p w14:paraId="51BBFD86" w14:textId="77777777" w:rsidR="00753BA5" w:rsidRPr="00566C2F" w:rsidRDefault="00753BA5" w:rsidP="009B1F9D">
      <w:pPr>
        <w:jc w:val="both"/>
        <w:rPr>
          <w:rFonts w:eastAsia="Times New Roman" w:cs="Times New Roman"/>
          <w:szCs w:val="26"/>
        </w:rPr>
      </w:pPr>
      <w:r w:rsidRPr="00566C2F">
        <w:rPr>
          <w:rFonts w:eastAsia="Times New Roman" w:cs="Times New Roman"/>
          <w:szCs w:val="26"/>
        </w:rPr>
        <w:t>Biên dịch ch</w:t>
      </w:r>
      <w:r w:rsidR="00500760" w:rsidRPr="00566C2F">
        <w:rPr>
          <w:rFonts w:eastAsia="Times New Roman" w:cs="Times New Roman"/>
          <w:szCs w:val="26"/>
        </w:rPr>
        <w:t>ư</w:t>
      </w:r>
      <w:r w:rsidRPr="00566C2F">
        <w:rPr>
          <w:rFonts w:eastAsia="Times New Roman" w:cs="Times New Roman"/>
          <w:szCs w:val="26"/>
        </w:rPr>
        <w:t xml:space="preserve">ơng trình: </w:t>
      </w:r>
      <w:r w:rsidRPr="00566C2F">
        <w:rPr>
          <w:rFonts w:eastAsia="Times New Roman" w:cs="Times New Roman"/>
          <w:b/>
          <w:szCs w:val="26"/>
        </w:rPr>
        <w:t>javac PassArgumet.java</w:t>
      </w:r>
    </w:p>
    <w:p w14:paraId="33F9E27F" w14:textId="77777777" w:rsidR="00753BA5" w:rsidRPr="00566C2F" w:rsidRDefault="00753BA5" w:rsidP="009B1F9D">
      <w:pPr>
        <w:jc w:val="both"/>
        <w:rPr>
          <w:rFonts w:eastAsia="Times New Roman" w:cs="Times New Roman"/>
          <w:szCs w:val="26"/>
        </w:rPr>
      </w:pPr>
      <w:r w:rsidRPr="00566C2F">
        <w:rPr>
          <w:rFonts w:eastAsia="Times New Roman" w:cs="Times New Roman"/>
          <w:szCs w:val="26"/>
        </w:rPr>
        <w:t>Thực thi ch</w:t>
      </w:r>
      <w:r w:rsidR="00500760" w:rsidRPr="00566C2F">
        <w:rPr>
          <w:rFonts w:eastAsia="Times New Roman" w:cs="Times New Roman"/>
          <w:szCs w:val="26"/>
        </w:rPr>
        <w:t>ư</w:t>
      </w:r>
      <w:r w:rsidRPr="00566C2F">
        <w:rPr>
          <w:rFonts w:eastAsia="Times New Roman" w:cs="Times New Roman"/>
          <w:szCs w:val="26"/>
        </w:rPr>
        <w:t xml:space="preserve">ơng trình với dòng lệnh: </w:t>
      </w:r>
      <w:r w:rsidRPr="00566C2F">
        <w:rPr>
          <w:rFonts w:eastAsia="Times New Roman" w:cs="Times New Roman"/>
          <w:b/>
          <w:szCs w:val="26"/>
        </w:rPr>
        <w:t>java PassArgument A 123 B1</w:t>
      </w:r>
    </w:p>
    <w:p w14:paraId="1472F802" w14:textId="77777777" w:rsidR="00753BA5" w:rsidRPr="00566C2F" w:rsidRDefault="00753BA5" w:rsidP="009B1F9D">
      <w:pPr>
        <w:jc w:val="both"/>
        <w:rPr>
          <w:rFonts w:eastAsia="Times New Roman" w:cs="Times New Roman"/>
          <w:szCs w:val="26"/>
        </w:rPr>
      </w:pPr>
      <w:r w:rsidRPr="00566C2F">
        <w:rPr>
          <w:rFonts w:eastAsia="Times New Roman" w:cs="Times New Roman"/>
          <w:szCs w:val="26"/>
        </w:rPr>
        <w:t>Sẽ thu đ</w:t>
      </w:r>
      <w:r w:rsidR="00500760" w:rsidRPr="00566C2F">
        <w:rPr>
          <w:rFonts w:eastAsia="Times New Roman" w:cs="Times New Roman"/>
          <w:szCs w:val="26"/>
        </w:rPr>
        <w:t>ư</w:t>
      </w:r>
      <w:r w:rsidRPr="00566C2F">
        <w:rPr>
          <w:rFonts w:eastAsia="Times New Roman" w:cs="Times New Roman"/>
          <w:szCs w:val="26"/>
        </w:rPr>
        <w:t>ợc trên màn hình kết quả:</w:t>
      </w:r>
    </w:p>
    <w:p w14:paraId="19A11E59" w14:textId="77777777" w:rsidR="00753BA5" w:rsidRPr="00566C2F" w:rsidRDefault="00753BA5" w:rsidP="009B1F9D">
      <w:pPr>
        <w:ind w:left="2160"/>
        <w:jc w:val="both"/>
        <w:rPr>
          <w:rFonts w:eastAsia="Times New Roman" w:cs="Times New Roman"/>
          <w:szCs w:val="26"/>
        </w:rPr>
      </w:pPr>
      <w:r w:rsidRPr="00566C2F">
        <w:rPr>
          <w:rFonts w:eastAsia="Times New Roman" w:cs="Times New Roman"/>
          <w:szCs w:val="26"/>
        </w:rPr>
        <w:t>This is what the main method received</w:t>
      </w:r>
    </w:p>
    <w:p w14:paraId="551609F5" w14:textId="77777777" w:rsidR="00753BA5" w:rsidRPr="00566C2F" w:rsidRDefault="00753BA5" w:rsidP="009B1F9D">
      <w:pPr>
        <w:ind w:left="2160"/>
        <w:jc w:val="both"/>
        <w:rPr>
          <w:rFonts w:eastAsia="Times New Roman" w:cs="Times New Roman"/>
          <w:i/>
          <w:szCs w:val="26"/>
        </w:rPr>
      </w:pPr>
      <w:r w:rsidRPr="00566C2F">
        <w:rPr>
          <w:rFonts w:eastAsia="Times New Roman" w:cs="Times New Roman"/>
          <w:i/>
          <w:szCs w:val="26"/>
        </w:rPr>
        <w:t>A</w:t>
      </w:r>
    </w:p>
    <w:p w14:paraId="4988DCBC" w14:textId="77777777" w:rsidR="00753BA5" w:rsidRPr="00566C2F" w:rsidRDefault="00753BA5" w:rsidP="009B1F9D">
      <w:pPr>
        <w:ind w:left="2160"/>
        <w:jc w:val="both"/>
        <w:rPr>
          <w:rFonts w:eastAsia="Times New Roman" w:cs="Times New Roman"/>
          <w:i/>
          <w:szCs w:val="26"/>
        </w:rPr>
      </w:pPr>
      <w:r w:rsidRPr="00566C2F">
        <w:rPr>
          <w:rFonts w:eastAsia="Times New Roman" w:cs="Times New Roman"/>
          <w:i/>
          <w:szCs w:val="26"/>
        </w:rPr>
        <w:lastRenderedPageBreak/>
        <w:t>123</w:t>
      </w:r>
    </w:p>
    <w:p w14:paraId="2289053F" w14:textId="77777777" w:rsidR="00753BA5" w:rsidRPr="00566C2F" w:rsidRDefault="00753BA5" w:rsidP="009B1F9D">
      <w:pPr>
        <w:ind w:left="2160"/>
        <w:jc w:val="both"/>
        <w:rPr>
          <w:rFonts w:eastAsia="Times New Roman" w:cs="Times New Roman"/>
          <w:i/>
          <w:szCs w:val="26"/>
        </w:rPr>
      </w:pPr>
      <w:r w:rsidRPr="00566C2F">
        <w:rPr>
          <w:rFonts w:eastAsia="Times New Roman" w:cs="Times New Roman"/>
          <w:i/>
          <w:szCs w:val="26"/>
        </w:rPr>
        <w:t>B1</w:t>
      </w:r>
    </w:p>
    <w:p w14:paraId="7D9AF968" w14:textId="77777777" w:rsidR="00753BA5" w:rsidRPr="00566C2F" w:rsidRDefault="00753BA5" w:rsidP="009B1F9D">
      <w:pPr>
        <w:jc w:val="both"/>
        <w:rPr>
          <w:rFonts w:eastAsia="Times New Roman" w:cs="Times New Roman"/>
          <w:b/>
          <w:szCs w:val="26"/>
        </w:rPr>
      </w:pPr>
      <w:r w:rsidRPr="00566C2F">
        <w:rPr>
          <w:rFonts w:eastAsia="Times New Roman" w:cs="Times New Roman"/>
          <w:b/>
          <w:szCs w:val="26"/>
        </w:rPr>
        <w:t>Các tham biến final</w:t>
      </w:r>
    </w:p>
    <w:p w14:paraId="3D5EFB79" w14:textId="77777777" w:rsidR="00753BA5" w:rsidRPr="00566C2F" w:rsidRDefault="00753BA5" w:rsidP="009B1F9D">
      <w:pPr>
        <w:jc w:val="both"/>
        <w:rPr>
          <w:rFonts w:eastAsia="Times New Roman" w:cs="Times New Roman"/>
          <w:szCs w:val="26"/>
        </w:rPr>
      </w:pPr>
      <w:r w:rsidRPr="00566C2F">
        <w:rPr>
          <w:rFonts w:eastAsia="Times New Roman" w:cs="Times New Roman"/>
          <w:szCs w:val="26"/>
        </w:rPr>
        <w:t>Tham biến loại này đ</w:t>
      </w:r>
      <w:r w:rsidR="00500760" w:rsidRPr="00566C2F">
        <w:rPr>
          <w:rFonts w:eastAsia="Times New Roman" w:cs="Times New Roman"/>
          <w:szCs w:val="26"/>
        </w:rPr>
        <w:t>ư</w:t>
      </w:r>
      <w:r w:rsidRPr="00566C2F">
        <w:rPr>
          <w:rFonts w:eastAsia="Times New Roman" w:cs="Times New Roman"/>
          <w:szCs w:val="26"/>
        </w:rPr>
        <w:t>ợc gọi là biến cuối “trắng”, nghĩa là nó không đ</w:t>
      </w:r>
      <w:r w:rsidR="00500760" w:rsidRPr="00566C2F">
        <w:rPr>
          <w:rFonts w:eastAsia="Times New Roman" w:cs="Times New Roman"/>
          <w:szCs w:val="26"/>
        </w:rPr>
        <w:t>ư</w:t>
      </w:r>
      <w:r w:rsidRPr="00566C2F">
        <w:rPr>
          <w:rFonts w:eastAsia="Times New Roman" w:cs="Times New Roman"/>
          <w:szCs w:val="26"/>
        </w:rPr>
        <w:t>ợc khởi tạo giá trị (là trắng) cho đến khi nó đ</w:t>
      </w:r>
      <w:r w:rsidR="00500760" w:rsidRPr="00566C2F">
        <w:rPr>
          <w:rFonts w:eastAsia="Times New Roman" w:cs="Times New Roman"/>
          <w:szCs w:val="26"/>
        </w:rPr>
        <w:t>ư</w:t>
      </w:r>
      <w:r w:rsidRPr="00566C2F">
        <w:rPr>
          <w:rFonts w:eastAsia="Times New Roman" w:cs="Times New Roman"/>
          <w:szCs w:val="26"/>
        </w:rPr>
        <w:t>ợc gán một trị nào đó và khi đã đ</w:t>
      </w:r>
      <w:r w:rsidR="00500760" w:rsidRPr="00566C2F">
        <w:rPr>
          <w:rFonts w:eastAsia="Times New Roman" w:cs="Times New Roman"/>
          <w:szCs w:val="26"/>
        </w:rPr>
        <w:t>ư</w:t>
      </w:r>
      <w:r w:rsidRPr="00566C2F">
        <w:rPr>
          <w:rFonts w:eastAsia="Times New Roman" w:cs="Times New Roman"/>
          <w:szCs w:val="26"/>
        </w:rPr>
        <w:t>ợc gán trị thì giá trị đó là cuối cùng, không thay đổi đ</w:t>
      </w:r>
      <w:r w:rsidR="00500760" w:rsidRPr="00566C2F">
        <w:rPr>
          <w:rFonts w:eastAsia="Times New Roman" w:cs="Times New Roman"/>
          <w:szCs w:val="26"/>
        </w:rPr>
        <w:t>ư</w:t>
      </w:r>
      <w:r w:rsidRPr="00566C2F">
        <w:rPr>
          <w:rFonts w:eastAsia="Times New Roman" w:cs="Times New Roman"/>
          <w:szCs w:val="26"/>
        </w:rPr>
        <w:t>ợc.</w:t>
      </w:r>
    </w:p>
    <w:p w14:paraId="7FE231FC" w14:textId="77777777" w:rsidR="00753BA5" w:rsidRPr="00566C2F" w:rsidRDefault="00753BA5" w:rsidP="009B1F9D">
      <w:pPr>
        <w:jc w:val="both"/>
        <w:rPr>
          <w:rFonts w:eastAsia="Times New Roman" w:cs="Times New Roman"/>
          <w:i/>
          <w:szCs w:val="26"/>
        </w:rPr>
      </w:pPr>
      <w:r w:rsidRPr="00566C2F">
        <w:rPr>
          <w:rFonts w:eastAsia="Times New Roman" w:cs="Times New Roman"/>
          <w:szCs w:val="26"/>
        </w:rPr>
        <w:t xml:space="preserve">Ví dụ </w:t>
      </w:r>
      <w:r w:rsidRPr="00566C2F">
        <w:rPr>
          <w:rFonts w:eastAsia="Times New Roman" w:cs="Times New Roman"/>
          <w:i/>
          <w:szCs w:val="26"/>
        </w:rPr>
        <w:t>Sử dụng tham biến final</w:t>
      </w:r>
    </w:p>
    <w:p w14:paraId="4C6E7DF5" w14:textId="14508627" w:rsidR="00857165" w:rsidRPr="00566C2F" w:rsidRDefault="00F9205A" w:rsidP="009B1F9D">
      <w:pPr>
        <w:ind w:left="720"/>
        <w:jc w:val="both"/>
        <w:rPr>
          <w:rFonts w:eastAsia="Times New Roman" w:cs="Times New Roman"/>
          <w:i/>
          <w:szCs w:val="26"/>
        </w:rPr>
      </w:pPr>
      <w:r w:rsidRPr="00566C2F">
        <w:rPr>
          <w:rFonts w:eastAsia="Times New Roman" w:cs="Times New Roman"/>
          <w:szCs w:val="26"/>
        </w:rPr>
        <w:t>//</w:t>
      </w:r>
      <w:r w:rsidRPr="00566C2F">
        <w:rPr>
          <w:rFonts w:eastAsia="Times New Roman" w:cs="Times New Roman"/>
          <w:i/>
          <w:iCs/>
          <w:szCs w:val="26"/>
        </w:rPr>
        <w:t>KhachHang3.java</w:t>
      </w:r>
    </w:p>
    <w:p w14:paraId="32608512" w14:textId="7037498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class KhachHang3 { // Lớp khách hàng</w:t>
      </w:r>
    </w:p>
    <w:p w14:paraId="3BDDC45A"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public static void main(String[] arg) {</w:t>
      </w:r>
    </w:p>
    <w:p w14:paraId="45C28F1B"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HangSX banh = new HangSX(); // Tạo ra 1 đối tượng</w:t>
      </w:r>
    </w:p>
    <w:p w14:paraId="53F8D38D"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int giaBan = 20;</w:t>
      </w:r>
    </w:p>
    <w:p w14:paraId="0BD8B2C6"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double tien = banh.tinh(10, giaBan);</w:t>
      </w:r>
    </w:p>
    <w:p w14:paraId="134F14A6"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System.out.println("Gia ban: " + giaBan);// giaBan không đổi</w:t>
      </w:r>
    </w:p>
    <w:p w14:paraId="5BD7D90E" w14:textId="77777777" w:rsidR="00857165" w:rsidRPr="00566C2F" w:rsidRDefault="00857165" w:rsidP="009B1F9D">
      <w:pPr>
        <w:ind w:left="720"/>
        <w:jc w:val="both"/>
        <w:rPr>
          <w:rFonts w:eastAsia="Times New Roman" w:cs="Times New Roman"/>
          <w:i/>
          <w:szCs w:val="26"/>
          <w:lang w:val="fr-FR"/>
        </w:rPr>
      </w:pPr>
      <w:r w:rsidRPr="00566C2F">
        <w:rPr>
          <w:rFonts w:eastAsia="Times New Roman" w:cs="Times New Roman"/>
          <w:i/>
          <w:szCs w:val="26"/>
        </w:rPr>
        <w:t xml:space="preserve">        </w:t>
      </w:r>
      <w:r w:rsidRPr="00566C2F">
        <w:rPr>
          <w:rFonts w:eastAsia="Times New Roman" w:cs="Times New Roman"/>
          <w:i/>
          <w:szCs w:val="26"/>
          <w:lang w:val="fr-FR"/>
        </w:rPr>
        <w:t>System.out.println("Tien ban duoc : " + tien);</w:t>
      </w:r>
    </w:p>
    <w:p w14:paraId="02AEC322" w14:textId="77777777" w:rsidR="00857165" w:rsidRPr="00566C2F" w:rsidRDefault="00857165" w:rsidP="009B1F9D">
      <w:pPr>
        <w:ind w:left="720"/>
        <w:jc w:val="both"/>
        <w:rPr>
          <w:rFonts w:eastAsia="Times New Roman" w:cs="Times New Roman"/>
          <w:i/>
          <w:szCs w:val="26"/>
          <w:lang w:val="fr-FR"/>
        </w:rPr>
      </w:pPr>
      <w:r w:rsidRPr="00566C2F">
        <w:rPr>
          <w:rFonts w:eastAsia="Times New Roman" w:cs="Times New Roman"/>
          <w:i/>
          <w:szCs w:val="26"/>
          <w:lang w:val="fr-FR"/>
        </w:rPr>
        <w:t xml:space="preserve">    }</w:t>
      </w:r>
    </w:p>
    <w:p w14:paraId="0580A90D" w14:textId="77777777" w:rsidR="00857165" w:rsidRPr="00566C2F" w:rsidRDefault="00857165" w:rsidP="009B1F9D">
      <w:pPr>
        <w:ind w:left="720"/>
        <w:jc w:val="both"/>
        <w:rPr>
          <w:rFonts w:eastAsia="Times New Roman" w:cs="Times New Roman"/>
          <w:i/>
          <w:szCs w:val="26"/>
          <w:lang w:val="fr-FR"/>
        </w:rPr>
      </w:pPr>
      <w:r w:rsidRPr="00566C2F">
        <w:rPr>
          <w:rFonts w:eastAsia="Times New Roman" w:cs="Times New Roman"/>
          <w:i/>
          <w:szCs w:val="26"/>
          <w:lang w:val="fr-FR"/>
        </w:rPr>
        <w:t>}</w:t>
      </w:r>
    </w:p>
    <w:p w14:paraId="010B5540" w14:textId="140CA533" w:rsidR="00857165" w:rsidRPr="00566C2F" w:rsidRDefault="00857165" w:rsidP="009B1F9D">
      <w:pPr>
        <w:ind w:left="720"/>
        <w:jc w:val="both"/>
        <w:rPr>
          <w:rFonts w:eastAsia="Times New Roman" w:cs="Times New Roman"/>
          <w:i/>
          <w:szCs w:val="26"/>
          <w:lang w:val="fr-FR"/>
        </w:rPr>
      </w:pPr>
      <w:r w:rsidRPr="00566C2F">
        <w:rPr>
          <w:rFonts w:eastAsia="Times New Roman" w:cs="Times New Roman"/>
          <w:i/>
          <w:szCs w:val="26"/>
          <w:lang w:val="fr-FR"/>
        </w:rPr>
        <w:t>// Lớp Hãng sản xuất</w:t>
      </w:r>
    </w:p>
    <w:p w14:paraId="5B2AE895" w14:textId="442A5165" w:rsidR="00857165" w:rsidRPr="00566C2F" w:rsidRDefault="00857165" w:rsidP="009B1F9D">
      <w:pPr>
        <w:ind w:left="720"/>
        <w:jc w:val="both"/>
        <w:rPr>
          <w:rFonts w:eastAsia="Times New Roman" w:cs="Times New Roman"/>
          <w:i/>
          <w:szCs w:val="26"/>
          <w:lang w:val="fr-FR"/>
        </w:rPr>
      </w:pPr>
      <w:r w:rsidRPr="00566C2F">
        <w:rPr>
          <w:rFonts w:eastAsia="Times New Roman" w:cs="Times New Roman"/>
          <w:i/>
          <w:szCs w:val="26"/>
          <w:lang w:val="fr-FR"/>
        </w:rPr>
        <w:t>class HangSX {</w:t>
      </w:r>
    </w:p>
    <w:p w14:paraId="18299178"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lang w:val="fr-FR"/>
        </w:rPr>
        <w:t xml:space="preserve">    </w:t>
      </w:r>
      <w:r w:rsidRPr="00566C2F">
        <w:rPr>
          <w:rFonts w:eastAsia="Times New Roman" w:cs="Times New Roman"/>
          <w:i/>
          <w:szCs w:val="26"/>
        </w:rPr>
        <w:t>double tinh(int num, final double gia) { // (1)</w:t>
      </w:r>
    </w:p>
    <w:p w14:paraId="0DBE6D4E"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gia = gia / 2.0; // (2)</w:t>
      </w:r>
    </w:p>
    <w:p w14:paraId="48F543DC" w14:textId="23390F69"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return num * gia;// Thay đổi gia nhưng không ảnh hưởng tới giaBan, số  tiền vẫn bị thay đổi theo</w:t>
      </w:r>
    </w:p>
    <w:p w14:paraId="04392698"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w:t>
      </w:r>
    </w:p>
    <w:p w14:paraId="12FB9035" w14:textId="1F8A3644" w:rsidR="00F9205A" w:rsidRPr="00566C2F" w:rsidRDefault="00857165" w:rsidP="009B1F9D">
      <w:pPr>
        <w:ind w:left="720"/>
        <w:jc w:val="both"/>
        <w:rPr>
          <w:rFonts w:eastAsia="Times New Roman" w:cs="Times New Roman"/>
          <w:szCs w:val="26"/>
        </w:rPr>
      </w:pPr>
      <w:r w:rsidRPr="00566C2F">
        <w:rPr>
          <w:rFonts w:eastAsia="Times New Roman" w:cs="Times New Roman"/>
          <w:i/>
          <w:szCs w:val="26"/>
        </w:rPr>
        <w:t>}</w:t>
      </w:r>
    </w:p>
    <w:p w14:paraId="57D7EF2F" w14:textId="77777777" w:rsidR="0042066F" w:rsidRPr="00566C2F" w:rsidRDefault="0042066F" w:rsidP="00B37DA6">
      <w:pPr>
        <w:pStyle w:val="Heading3"/>
        <w:ind w:firstLine="0"/>
        <w:rPr>
          <w:rFonts w:eastAsia="Times New Roman"/>
        </w:rPr>
      </w:pPr>
      <w:bookmarkStart w:id="81" w:name="_Toc111103994"/>
      <w:r w:rsidRPr="00566C2F">
        <w:rPr>
          <w:rFonts w:eastAsia="Times New Roman"/>
        </w:rPr>
        <w:t>4.2.3. Cơ chế nạp chồng, viết đè trong Java</w:t>
      </w:r>
      <w:bookmarkEnd w:id="81"/>
    </w:p>
    <w:p w14:paraId="11FFC52E" w14:textId="77777777" w:rsidR="00C025B1" w:rsidRPr="00566C2F" w:rsidRDefault="00C025B1" w:rsidP="009B1F9D">
      <w:pPr>
        <w:jc w:val="both"/>
        <w:rPr>
          <w:b/>
        </w:rPr>
      </w:pPr>
      <w:r w:rsidRPr="00566C2F">
        <w:rPr>
          <w:b/>
        </w:rPr>
        <w:t>Nạp chồng</w:t>
      </w:r>
    </w:p>
    <w:p w14:paraId="1C3C26CB" w14:textId="77777777" w:rsidR="00C025B1" w:rsidRPr="00566C2F" w:rsidRDefault="00C025B1" w:rsidP="009B1F9D">
      <w:pPr>
        <w:jc w:val="both"/>
      </w:pPr>
      <w:r w:rsidRPr="00566C2F">
        <w:t>Nạp chồng là cho phép sử dụng cùng tên hàm nh</w:t>
      </w:r>
      <w:r w:rsidR="00CD344C" w:rsidRPr="00566C2F">
        <w:t>ư</w:t>
      </w:r>
      <w:r w:rsidRPr="00566C2F">
        <w:t>ng định nghĩa nhiều nội dung thực hiện khác nhau.</w:t>
      </w:r>
    </w:p>
    <w:p w14:paraId="4AA8EC3F" w14:textId="7EA5DA83" w:rsidR="00C025B1" w:rsidRPr="00566C2F" w:rsidRDefault="00C025B1" w:rsidP="009B1F9D">
      <w:pPr>
        <w:jc w:val="both"/>
      </w:pPr>
      <w:r w:rsidRPr="00566C2F">
        <w:t xml:space="preserve">Các hàm nạp chồng phải khác nhau </w:t>
      </w:r>
      <w:r w:rsidR="001A55AB" w:rsidRPr="00566C2F">
        <w:t xml:space="preserve">về danh sách tham biến </w:t>
      </w:r>
      <w:r w:rsidRPr="00566C2F">
        <w:t>(</w:t>
      </w:r>
      <w:r w:rsidR="001A55AB" w:rsidRPr="00566C2F">
        <w:t xml:space="preserve">khác nhau về kiểu tham biến hoặc số lượng tham biến hay </w:t>
      </w:r>
      <w:r w:rsidRPr="00566C2F">
        <w:t>là có định danh khác nhau)</w:t>
      </w:r>
    </w:p>
    <w:p w14:paraId="4D7C170F" w14:textId="77777777" w:rsidR="00C025B1" w:rsidRPr="00566C2F" w:rsidRDefault="00C025B1" w:rsidP="009B1F9D">
      <w:pPr>
        <w:jc w:val="both"/>
      </w:pPr>
      <w:r w:rsidRPr="00566C2F">
        <w:lastRenderedPageBreak/>
        <w:t>Ví dụ: Xây dựng lớp các hình học, trong đó xây dựng các hàm nạp chồng tính diện tích</w:t>
      </w:r>
    </w:p>
    <w:p w14:paraId="2C8D830D"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public class HinhHoc {</w:t>
      </w:r>
    </w:p>
    <w:p w14:paraId="4BE95314"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static int dienTich(int a) {</w:t>
      </w:r>
    </w:p>
    <w:p w14:paraId="5124F96F"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System.out.println("Dien tich hinh vuong: ");</w:t>
      </w:r>
    </w:p>
    <w:p w14:paraId="128208FE"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return a * a;</w:t>
      </w:r>
    </w:p>
    <w:p w14:paraId="219FC0CE"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w:t>
      </w:r>
    </w:p>
    <w:p w14:paraId="08B47216"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static int dienTich(int a, int b) {</w:t>
      </w:r>
    </w:p>
    <w:p w14:paraId="0D8961E7"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System.out.println("Dien tich chu nhat: ");</w:t>
      </w:r>
    </w:p>
    <w:p w14:paraId="6A7D9F53"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return a * b;</w:t>
      </w:r>
    </w:p>
    <w:p w14:paraId="70562D22"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w:t>
      </w:r>
    </w:p>
    <w:p w14:paraId="350E6677"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static double dienTich(int a, double b) {</w:t>
      </w:r>
    </w:p>
    <w:p w14:paraId="047DB97A"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System.out.println("Dien tich tron: ");</w:t>
      </w:r>
    </w:p>
    <w:p w14:paraId="6641336B"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return a * a * b;</w:t>
      </w:r>
    </w:p>
    <w:p w14:paraId="6E5E6F41"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w:t>
      </w:r>
    </w:p>
    <w:p w14:paraId="37DEF338"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public static void main(String[] arg) {</w:t>
      </w:r>
    </w:p>
    <w:p w14:paraId="7F2586AE"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int a = 3;</w:t>
      </w:r>
    </w:p>
    <w:p w14:paraId="5DACAB28"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int b = 4;</w:t>
      </w:r>
    </w:p>
    <w:p w14:paraId="442F17BD"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double c = 3.14;</w:t>
      </w:r>
    </w:p>
    <w:p w14:paraId="5DAE9150"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System.out.println(" " + dienTich(a));</w:t>
      </w:r>
    </w:p>
    <w:p w14:paraId="0D099A3C"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System.out.println(" " + dienTich(a, c));</w:t>
      </w:r>
    </w:p>
    <w:p w14:paraId="446EA00D"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System.out.println(" " + dienTich(a, b));</w:t>
      </w:r>
    </w:p>
    <w:p w14:paraId="62FEEBA9"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 xml:space="preserve">    }</w:t>
      </w:r>
    </w:p>
    <w:p w14:paraId="68A3A389" w14:textId="77777777" w:rsidR="001A55AB" w:rsidRPr="00566C2F" w:rsidRDefault="001A55AB" w:rsidP="009B1F9D">
      <w:pPr>
        <w:jc w:val="both"/>
        <w:rPr>
          <w:rFonts w:eastAsia="Times New Roman" w:cs="Times New Roman"/>
          <w:i/>
          <w:szCs w:val="26"/>
        </w:rPr>
      </w:pPr>
      <w:r w:rsidRPr="00566C2F">
        <w:rPr>
          <w:rFonts w:eastAsia="Times New Roman" w:cs="Times New Roman"/>
          <w:i/>
          <w:szCs w:val="26"/>
        </w:rPr>
        <w:t>}</w:t>
      </w:r>
    </w:p>
    <w:p w14:paraId="68C5A33F" w14:textId="77777777" w:rsidR="00C025B1" w:rsidRPr="00566C2F" w:rsidRDefault="00C025B1" w:rsidP="009B1F9D">
      <w:pPr>
        <w:jc w:val="both"/>
        <w:rPr>
          <w:rFonts w:eastAsia="Times New Roman" w:cs="Times New Roman"/>
          <w:szCs w:val="26"/>
        </w:rPr>
      </w:pPr>
      <w:r w:rsidRPr="00566C2F">
        <w:rPr>
          <w:rFonts w:eastAsia="Times New Roman" w:cs="Times New Roman"/>
          <w:szCs w:val="26"/>
        </w:rPr>
        <w:t>JDK API đã xây dựng rất nhiều hàm đ</w:t>
      </w:r>
      <w:r w:rsidR="00CD344C" w:rsidRPr="00566C2F">
        <w:rPr>
          <w:rFonts w:eastAsia="Times New Roman" w:cs="Times New Roman"/>
          <w:szCs w:val="26"/>
        </w:rPr>
        <w:t>ư</w:t>
      </w:r>
      <w:r w:rsidRPr="00566C2F">
        <w:rPr>
          <w:rFonts w:eastAsia="Times New Roman" w:cs="Times New Roman"/>
          <w:szCs w:val="26"/>
        </w:rPr>
        <w:t>ợc nạp chồng.</w:t>
      </w:r>
    </w:p>
    <w:p w14:paraId="011497FC" w14:textId="77777777" w:rsidR="00C025B1" w:rsidRPr="00566C2F" w:rsidRDefault="00C025B1" w:rsidP="009B1F9D">
      <w:pPr>
        <w:jc w:val="both"/>
        <w:rPr>
          <w:rFonts w:eastAsia="Times New Roman" w:cs="Times New Roman"/>
          <w:szCs w:val="26"/>
        </w:rPr>
      </w:pPr>
      <w:r w:rsidRPr="00566C2F">
        <w:rPr>
          <w:rFonts w:eastAsia="Times New Roman" w:cs="Times New Roman"/>
          <w:szCs w:val="26"/>
        </w:rPr>
        <w:t>L</w:t>
      </w:r>
      <w:r w:rsidR="00CD344C" w:rsidRPr="00566C2F">
        <w:rPr>
          <w:rFonts w:eastAsia="Times New Roman" w:cs="Times New Roman"/>
          <w:szCs w:val="26"/>
        </w:rPr>
        <w:t>ư</w:t>
      </w:r>
      <w:r w:rsidRPr="00566C2F">
        <w:rPr>
          <w:rFonts w:eastAsia="Times New Roman" w:cs="Times New Roman"/>
          <w:szCs w:val="26"/>
        </w:rPr>
        <w:t>u ý là danh sách tham biến của các hàm nạp chồng phải khác nhau về số l</w:t>
      </w:r>
      <w:r w:rsidR="00CD344C" w:rsidRPr="00566C2F">
        <w:rPr>
          <w:rFonts w:eastAsia="Times New Roman" w:cs="Times New Roman"/>
          <w:szCs w:val="26"/>
        </w:rPr>
        <w:t>ư</w:t>
      </w:r>
      <w:r w:rsidRPr="00566C2F">
        <w:rPr>
          <w:rFonts w:eastAsia="Times New Roman" w:cs="Times New Roman"/>
          <w:szCs w:val="26"/>
        </w:rPr>
        <w:t>ợng hoặc về thứ tự các kiểu của các tham biến.</w:t>
      </w:r>
    </w:p>
    <w:p w14:paraId="0E1747D6"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t>Ví dụ:</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644"/>
        <w:gridCol w:w="4644"/>
      </w:tblGrid>
      <w:tr w:rsidR="003D790A" w:rsidRPr="00566C2F" w14:paraId="78D72649" w14:textId="77777777" w:rsidTr="00802AA6">
        <w:trPr>
          <w:jc w:val="center"/>
        </w:trPr>
        <w:tc>
          <w:tcPr>
            <w:tcW w:w="2500" w:type="pct"/>
            <w:tcBorders>
              <w:top w:val="single" w:sz="4" w:space="0" w:color="auto"/>
              <w:left w:val="single" w:sz="4" w:space="0" w:color="auto"/>
              <w:bottom w:val="single" w:sz="4" w:space="0" w:color="auto"/>
              <w:right w:val="single" w:sz="4" w:space="0" w:color="auto"/>
            </w:tcBorders>
            <w:vAlign w:val="center"/>
            <w:hideMark/>
          </w:tcPr>
          <w:p w14:paraId="2E2B9371" w14:textId="77777777" w:rsidR="00C025B1" w:rsidRPr="00566C2F" w:rsidRDefault="00C025B1" w:rsidP="009B1F9D">
            <w:pPr>
              <w:jc w:val="both"/>
              <w:rPr>
                <w:rFonts w:eastAsia="Times New Roman" w:cs="Times New Roman"/>
                <w:sz w:val="24"/>
                <w:szCs w:val="24"/>
              </w:rPr>
            </w:pPr>
            <w:r w:rsidRPr="00566C2F">
              <w:rPr>
                <w:rFonts w:eastAsia="Times New Roman" w:cs="Times New Roman"/>
                <w:b/>
                <w:bCs/>
                <w:szCs w:val="26"/>
              </w:rPr>
              <w:t xml:space="preserve">Hàm </w:t>
            </w:r>
          </w:p>
        </w:tc>
        <w:tc>
          <w:tcPr>
            <w:tcW w:w="2500" w:type="pct"/>
            <w:tcBorders>
              <w:top w:val="single" w:sz="4" w:space="0" w:color="auto"/>
              <w:left w:val="single" w:sz="4" w:space="0" w:color="auto"/>
              <w:bottom w:val="single" w:sz="4" w:space="0" w:color="auto"/>
              <w:right w:val="single" w:sz="4" w:space="0" w:color="auto"/>
            </w:tcBorders>
            <w:vAlign w:val="center"/>
            <w:hideMark/>
          </w:tcPr>
          <w:p w14:paraId="58C42BF4" w14:textId="77777777" w:rsidR="00C025B1" w:rsidRPr="00566C2F" w:rsidRDefault="00C025B1" w:rsidP="009B1F9D">
            <w:pPr>
              <w:jc w:val="both"/>
              <w:rPr>
                <w:rFonts w:eastAsia="Times New Roman" w:cs="Times New Roman"/>
                <w:sz w:val="24"/>
                <w:szCs w:val="24"/>
              </w:rPr>
            </w:pPr>
            <w:r w:rsidRPr="00566C2F">
              <w:rPr>
                <w:rFonts w:eastAsia="Times New Roman" w:cs="Times New Roman"/>
                <w:b/>
                <w:bCs/>
                <w:szCs w:val="26"/>
              </w:rPr>
              <w:t>Định danh</w:t>
            </w:r>
          </w:p>
        </w:tc>
      </w:tr>
      <w:tr w:rsidR="003D790A" w:rsidRPr="00566C2F" w14:paraId="4324C419" w14:textId="77777777" w:rsidTr="00802AA6">
        <w:trPr>
          <w:jc w:val="center"/>
        </w:trPr>
        <w:tc>
          <w:tcPr>
            <w:tcW w:w="2500" w:type="pct"/>
            <w:tcBorders>
              <w:top w:val="single" w:sz="4" w:space="0" w:color="auto"/>
              <w:left w:val="single" w:sz="4" w:space="0" w:color="auto"/>
              <w:bottom w:val="single" w:sz="4" w:space="0" w:color="auto"/>
              <w:right w:val="single" w:sz="4" w:space="0" w:color="auto"/>
            </w:tcBorders>
            <w:vAlign w:val="center"/>
            <w:hideMark/>
          </w:tcPr>
          <w:p w14:paraId="70E4C397"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t xml:space="preserve">public void methodA(int a, double b){/* ...*/} </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330687A"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t>methodA(int, double)</w:t>
            </w:r>
          </w:p>
        </w:tc>
      </w:tr>
      <w:tr w:rsidR="003D790A" w:rsidRPr="00566C2F" w14:paraId="5D31AF78" w14:textId="77777777" w:rsidTr="00802AA6">
        <w:trPr>
          <w:jc w:val="center"/>
        </w:trPr>
        <w:tc>
          <w:tcPr>
            <w:tcW w:w="2500" w:type="pct"/>
            <w:tcBorders>
              <w:top w:val="single" w:sz="4" w:space="0" w:color="auto"/>
              <w:left w:val="single" w:sz="4" w:space="0" w:color="auto"/>
              <w:bottom w:val="single" w:sz="4" w:space="0" w:color="auto"/>
              <w:right w:val="single" w:sz="4" w:space="0" w:color="auto"/>
            </w:tcBorders>
            <w:vAlign w:val="center"/>
            <w:hideMark/>
          </w:tcPr>
          <w:p w14:paraId="7483BA43"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lastRenderedPageBreak/>
              <w:t xml:space="preserve">public int methodA(int a){return a} </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C8D8B9B"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t>methodA(int)</w:t>
            </w:r>
          </w:p>
        </w:tc>
      </w:tr>
      <w:tr w:rsidR="003D790A" w:rsidRPr="00566C2F" w14:paraId="4061A1E1" w14:textId="77777777" w:rsidTr="00802AA6">
        <w:trPr>
          <w:jc w:val="center"/>
        </w:trPr>
        <w:tc>
          <w:tcPr>
            <w:tcW w:w="2500" w:type="pct"/>
            <w:tcBorders>
              <w:top w:val="single" w:sz="4" w:space="0" w:color="auto"/>
              <w:left w:val="single" w:sz="4" w:space="0" w:color="auto"/>
              <w:bottom w:val="single" w:sz="4" w:space="0" w:color="auto"/>
              <w:right w:val="single" w:sz="4" w:space="0" w:color="auto"/>
            </w:tcBorders>
            <w:vAlign w:val="center"/>
            <w:hideMark/>
          </w:tcPr>
          <w:p w14:paraId="562579AA"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t xml:space="preserve">public int methodA(){return 1} // (3) </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6B95E40"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t>methodA()</w:t>
            </w:r>
          </w:p>
        </w:tc>
      </w:tr>
      <w:tr w:rsidR="003D790A" w:rsidRPr="00566C2F" w14:paraId="3B47AE4A" w14:textId="77777777" w:rsidTr="00802AA6">
        <w:trPr>
          <w:jc w:val="center"/>
        </w:trPr>
        <w:tc>
          <w:tcPr>
            <w:tcW w:w="2500" w:type="pct"/>
            <w:tcBorders>
              <w:top w:val="single" w:sz="4" w:space="0" w:color="auto"/>
              <w:left w:val="single" w:sz="4" w:space="0" w:color="auto"/>
              <w:bottom w:val="single" w:sz="4" w:space="0" w:color="auto"/>
              <w:right w:val="single" w:sz="4" w:space="0" w:color="auto"/>
            </w:tcBorders>
            <w:vAlign w:val="center"/>
            <w:hideMark/>
          </w:tcPr>
          <w:p w14:paraId="7C8C0C7A"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t xml:space="preserve">public long methodA(double a,int b){return a*b} </w:t>
            </w:r>
          </w:p>
        </w:tc>
        <w:tc>
          <w:tcPr>
            <w:tcW w:w="2500" w:type="pct"/>
            <w:tcBorders>
              <w:top w:val="single" w:sz="4" w:space="0" w:color="auto"/>
              <w:left w:val="single" w:sz="4" w:space="0" w:color="auto"/>
              <w:bottom w:val="single" w:sz="4" w:space="0" w:color="auto"/>
              <w:right w:val="single" w:sz="4" w:space="0" w:color="auto"/>
            </w:tcBorders>
            <w:vAlign w:val="center"/>
            <w:hideMark/>
          </w:tcPr>
          <w:p w14:paraId="23C79910"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t>methodA(double, int)</w:t>
            </w:r>
          </w:p>
        </w:tc>
      </w:tr>
      <w:tr w:rsidR="00C025B1" w:rsidRPr="00566C2F" w14:paraId="1DBB730C" w14:textId="77777777" w:rsidTr="00802AA6">
        <w:trPr>
          <w:jc w:val="center"/>
        </w:trPr>
        <w:tc>
          <w:tcPr>
            <w:tcW w:w="2500" w:type="pct"/>
            <w:tcBorders>
              <w:top w:val="single" w:sz="4" w:space="0" w:color="auto"/>
              <w:left w:val="single" w:sz="4" w:space="0" w:color="auto"/>
              <w:bottom w:val="single" w:sz="4" w:space="0" w:color="auto"/>
              <w:right w:val="single" w:sz="4" w:space="0" w:color="auto"/>
            </w:tcBorders>
            <w:vAlign w:val="center"/>
            <w:hideMark/>
          </w:tcPr>
          <w:p w14:paraId="47F61E8E" w14:textId="3E3152D6" w:rsidR="00C025B1" w:rsidRPr="00566C2F" w:rsidRDefault="00C025B1" w:rsidP="009B1F9D">
            <w:pPr>
              <w:jc w:val="both"/>
              <w:rPr>
                <w:rFonts w:eastAsia="Times New Roman" w:cs="Times New Roman"/>
                <w:sz w:val="24"/>
                <w:szCs w:val="24"/>
              </w:rPr>
            </w:pPr>
            <w:r w:rsidRPr="00566C2F">
              <w:rPr>
                <w:rFonts w:eastAsia="Times New Roman" w:cs="Times New Roman"/>
                <w:szCs w:val="26"/>
              </w:rPr>
              <w:t>public long methodA(int a, double b){return a}</w:t>
            </w:r>
            <w:r w:rsidR="00663DB1" w:rsidRPr="00566C2F">
              <w:rPr>
                <w:rFonts w:eastAsia="Times New Roman" w:cs="Times New Roman"/>
                <w:szCs w:val="26"/>
              </w:rPr>
              <w:t xml:space="preserve"> </w:t>
            </w:r>
            <w:r w:rsidRPr="00566C2F">
              <w:rPr>
                <w:rFonts w:eastAsia="Times New Roman" w:cs="Times New Roman"/>
                <w:szCs w:val="26"/>
              </w:rPr>
              <w:t>//</w:t>
            </w:r>
            <w:r w:rsidRPr="00566C2F">
              <w:rPr>
                <w:rFonts w:eastAsia="Times New Roman" w:cs="Times New Roman"/>
                <w:b/>
                <w:bCs/>
                <w:szCs w:val="26"/>
              </w:rPr>
              <w:t>NoOK</w:t>
            </w:r>
          </w:p>
        </w:tc>
        <w:tc>
          <w:tcPr>
            <w:tcW w:w="2500" w:type="pct"/>
            <w:tcBorders>
              <w:top w:val="single" w:sz="4" w:space="0" w:color="auto"/>
              <w:left w:val="single" w:sz="4" w:space="0" w:color="auto"/>
              <w:bottom w:val="single" w:sz="4" w:space="0" w:color="auto"/>
              <w:right w:val="single" w:sz="4" w:space="0" w:color="auto"/>
            </w:tcBorders>
            <w:vAlign w:val="center"/>
            <w:hideMark/>
          </w:tcPr>
          <w:p w14:paraId="47FF06FA" w14:textId="77777777" w:rsidR="00C025B1" w:rsidRPr="00566C2F" w:rsidRDefault="00C025B1" w:rsidP="009B1F9D">
            <w:pPr>
              <w:jc w:val="both"/>
              <w:rPr>
                <w:rFonts w:eastAsia="Times New Roman" w:cs="Times New Roman"/>
                <w:sz w:val="24"/>
                <w:szCs w:val="24"/>
              </w:rPr>
            </w:pPr>
            <w:r w:rsidRPr="00566C2F">
              <w:rPr>
                <w:rFonts w:eastAsia="Times New Roman" w:cs="Times New Roman"/>
                <w:szCs w:val="26"/>
              </w:rPr>
              <w:t>methodA(int, double) không</w:t>
            </w:r>
            <w:r w:rsidRPr="00566C2F">
              <w:rPr>
                <w:rFonts w:eastAsia="Times New Roman" w:cs="Times New Roman"/>
                <w:szCs w:val="26"/>
              </w:rPr>
              <w:br/>
              <w:t>đúng do định danh giống (1‟)</w:t>
            </w:r>
          </w:p>
        </w:tc>
      </w:tr>
    </w:tbl>
    <w:p w14:paraId="3B395F1D" w14:textId="77777777" w:rsidR="00802AA6" w:rsidRPr="00566C2F" w:rsidRDefault="00802AA6" w:rsidP="009B1F9D">
      <w:pPr>
        <w:jc w:val="both"/>
        <w:rPr>
          <w:rFonts w:eastAsia="Times New Roman" w:cs="Times New Roman"/>
          <w:b/>
          <w:bCs/>
          <w:szCs w:val="26"/>
        </w:rPr>
      </w:pPr>
    </w:p>
    <w:p w14:paraId="2302A784" w14:textId="77777777" w:rsidR="00C025B1" w:rsidRPr="00566C2F" w:rsidRDefault="00C025B1" w:rsidP="009B1F9D">
      <w:pPr>
        <w:jc w:val="both"/>
        <w:rPr>
          <w:rFonts w:eastAsia="Times New Roman" w:cs="Times New Roman"/>
          <w:b/>
          <w:bCs/>
          <w:szCs w:val="26"/>
        </w:rPr>
      </w:pPr>
      <w:r w:rsidRPr="00566C2F">
        <w:rPr>
          <w:rFonts w:eastAsia="Times New Roman" w:cs="Times New Roman"/>
          <w:b/>
          <w:bCs/>
          <w:szCs w:val="26"/>
        </w:rPr>
        <w:t>Viết chồng (viết đè)</w:t>
      </w:r>
    </w:p>
    <w:p w14:paraId="37E12D79" w14:textId="77777777" w:rsidR="00802AA6" w:rsidRPr="00566C2F" w:rsidRDefault="00802AA6" w:rsidP="009B1F9D">
      <w:pPr>
        <w:jc w:val="both"/>
        <w:rPr>
          <w:rFonts w:eastAsia="Times New Roman" w:cs="Times New Roman"/>
          <w:szCs w:val="26"/>
        </w:rPr>
      </w:pPr>
      <w:r w:rsidRPr="00566C2F">
        <w:rPr>
          <w:rFonts w:eastAsia="Times New Roman" w:cs="Times New Roman"/>
          <w:szCs w:val="26"/>
        </w:rPr>
        <w:t>Một lớp con có thể viết đè, thay đổi nội dung thực hiện của những hàm thừa kế từ một lớp cha gọi là viết đè các hàm thành phần.</w:t>
      </w:r>
    </w:p>
    <w:p w14:paraId="549A4F7A" w14:textId="77777777" w:rsidR="00802AA6" w:rsidRPr="00566C2F" w:rsidRDefault="00802AA6" w:rsidP="009B1F9D">
      <w:pPr>
        <w:jc w:val="both"/>
        <w:rPr>
          <w:rFonts w:eastAsia="Times New Roman" w:cs="Times New Roman"/>
          <w:szCs w:val="26"/>
        </w:rPr>
      </w:pPr>
      <w:r w:rsidRPr="00566C2F">
        <w:rPr>
          <w:rFonts w:eastAsia="Times New Roman" w:cs="Times New Roman"/>
          <w:szCs w:val="26"/>
        </w:rPr>
        <w:t>Khi những hàm này đ</w:t>
      </w:r>
      <w:r w:rsidR="00CD344C" w:rsidRPr="00566C2F">
        <w:rPr>
          <w:rFonts w:eastAsia="Times New Roman" w:cs="Times New Roman"/>
          <w:szCs w:val="26"/>
        </w:rPr>
        <w:t>ư</w:t>
      </w:r>
      <w:r w:rsidRPr="00566C2F">
        <w:rPr>
          <w:rFonts w:eastAsia="Times New Roman" w:cs="Times New Roman"/>
          <w:szCs w:val="26"/>
        </w:rPr>
        <w:t>ợc gọi để thực thi đối với những đối t</w:t>
      </w:r>
      <w:r w:rsidR="00CD344C" w:rsidRPr="00566C2F">
        <w:rPr>
          <w:rFonts w:eastAsia="Times New Roman" w:cs="Times New Roman"/>
          <w:szCs w:val="26"/>
        </w:rPr>
        <w:t>ư</w:t>
      </w:r>
      <w:r w:rsidRPr="00566C2F">
        <w:rPr>
          <w:rFonts w:eastAsia="Times New Roman" w:cs="Times New Roman"/>
          <w:szCs w:val="26"/>
        </w:rPr>
        <w:t>ợng của lớp con thì nội dung thực hiện đ</w:t>
      </w:r>
      <w:r w:rsidR="00CD344C" w:rsidRPr="00566C2F">
        <w:rPr>
          <w:rFonts w:eastAsia="Times New Roman" w:cs="Times New Roman"/>
          <w:szCs w:val="26"/>
        </w:rPr>
        <w:t>ư</w:t>
      </w:r>
      <w:r w:rsidRPr="00566C2F">
        <w:rPr>
          <w:rFonts w:eastAsia="Times New Roman" w:cs="Times New Roman"/>
          <w:szCs w:val="26"/>
        </w:rPr>
        <w:t>ợc định nghĩa ở lớp con sẽ đ</w:t>
      </w:r>
      <w:r w:rsidR="00CD344C" w:rsidRPr="00566C2F">
        <w:rPr>
          <w:rFonts w:eastAsia="Times New Roman" w:cs="Times New Roman"/>
          <w:szCs w:val="26"/>
        </w:rPr>
        <w:t>ư</w:t>
      </w:r>
      <w:r w:rsidRPr="00566C2F">
        <w:rPr>
          <w:rFonts w:eastAsia="Times New Roman" w:cs="Times New Roman"/>
          <w:szCs w:val="26"/>
        </w:rPr>
        <w:t>ợc thực thi.</w:t>
      </w:r>
    </w:p>
    <w:p w14:paraId="3EE7D0F7" w14:textId="77777777" w:rsidR="00802AA6" w:rsidRPr="00566C2F" w:rsidRDefault="00802AA6" w:rsidP="009B1F9D">
      <w:pPr>
        <w:jc w:val="both"/>
        <w:rPr>
          <w:rFonts w:eastAsia="Times New Roman" w:cs="Times New Roman"/>
          <w:szCs w:val="26"/>
        </w:rPr>
      </w:pPr>
      <w:r w:rsidRPr="00566C2F">
        <w:rPr>
          <w:rFonts w:eastAsia="Times New Roman" w:cs="Times New Roman"/>
          <w:szCs w:val="26"/>
        </w:rPr>
        <w:t>Ví dụ:</w:t>
      </w:r>
    </w:p>
    <w:p w14:paraId="5E485ECF" w14:textId="77777777" w:rsidR="00802AA6" w:rsidRPr="00566C2F" w:rsidRDefault="00802AA6" w:rsidP="009B1F9D">
      <w:pPr>
        <w:ind w:left="720"/>
        <w:jc w:val="both"/>
        <w:rPr>
          <w:rFonts w:eastAsia="Times New Roman" w:cs="Times New Roman"/>
          <w:szCs w:val="26"/>
        </w:rPr>
      </w:pPr>
      <w:r w:rsidRPr="00566C2F">
        <w:rPr>
          <w:rFonts w:eastAsia="Times New Roman" w:cs="Times New Roman"/>
          <w:szCs w:val="26"/>
        </w:rPr>
        <w:t>- Xây dựng lớp Meo có hàm thành phần speak()</w:t>
      </w:r>
    </w:p>
    <w:p w14:paraId="196A0531" w14:textId="77777777" w:rsidR="00802AA6" w:rsidRPr="00566C2F" w:rsidRDefault="00802AA6" w:rsidP="009B1F9D">
      <w:pPr>
        <w:ind w:left="720"/>
        <w:jc w:val="both"/>
        <w:rPr>
          <w:rFonts w:eastAsia="Times New Roman" w:cs="Times New Roman"/>
          <w:szCs w:val="26"/>
        </w:rPr>
      </w:pPr>
      <w:r w:rsidRPr="00566C2F">
        <w:rPr>
          <w:rFonts w:eastAsia="Times New Roman" w:cs="Times New Roman"/>
          <w:szCs w:val="26"/>
        </w:rPr>
        <w:t>- Xây dựng lớp MeoCon kế thừa lớp Meo và viết đè hàm speak()</w:t>
      </w:r>
    </w:p>
    <w:p w14:paraId="1355E20D" w14:textId="77777777" w:rsidR="00802AA6" w:rsidRPr="00566C2F" w:rsidRDefault="00802AA6" w:rsidP="009B1F9D">
      <w:pPr>
        <w:ind w:left="720"/>
        <w:jc w:val="both"/>
        <w:rPr>
          <w:rFonts w:eastAsia="Times New Roman" w:cs="Times New Roman"/>
          <w:szCs w:val="26"/>
        </w:rPr>
      </w:pPr>
      <w:r w:rsidRPr="00566C2F">
        <w:rPr>
          <w:rFonts w:eastAsia="Times New Roman" w:cs="Times New Roman"/>
          <w:szCs w:val="26"/>
        </w:rPr>
        <w:t>- Gọi hàm speak() của lớp MeoCon</w:t>
      </w:r>
    </w:p>
    <w:p w14:paraId="60CDB781" w14:textId="77777777" w:rsidR="00802AA6" w:rsidRPr="00566C2F" w:rsidRDefault="00802AA6" w:rsidP="009B1F9D">
      <w:pPr>
        <w:ind w:left="720"/>
        <w:jc w:val="both"/>
        <w:rPr>
          <w:rFonts w:eastAsia="Times New Roman" w:cs="Times New Roman"/>
          <w:szCs w:val="26"/>
        </w:rPr>
      </w:pPr>
      <w:r w:rsidRPr="00566C2F">
        <w:rPr>
          <w:rFonts w:eastAsia="Times New Roman" w:cs="Times New Roman"/>
          <w:szCs w:val="26"/>
        </w:rPr>
        <w:t>- Gọi hàm speak() của lớp Meo đối với đối t</w:t>
      </w:r>
      <w:r w:rsidR="00CD344C" w:rsidRPr="00566C2F">
        <w:rPr>
          <w:rFonts w:eastAsia="Times New Roman" w:cs="Times New Roman"/>
          <w:szCs w:val="26"/>
        </w:rPr>
        <w:t>ư</w:t>
      </w:r>
      <w:r w:rsidRPr="00566C2F">
        <w:rPr>
          <w:rFonts w:eastAsia="Times New Roman" w:cs="Times New Roman"/>
          <w:szCs w:val="26"/>
        </w:rPr>
        <w:t>ợng thuộc lớp MeoCon</w:t>
      </w:r>
    </w:p>
    <w:tbl>
      <w:tblPr>
        <w:tblW w:w="5000" w:type="pct"/>
        <w:tblLook w:val="04A0" w:firstRow="1" w:lastRow="0" w:firstColumn="1" w:lastColumn="0" w:noHBand="0" w:noVBand="1"/>
      </w:tblPr>
      <w:tblGrid>
        <w:gridCol w:w="9288"/>
      </w:tblGrid>
      <w:tr w:rsidR="003D790A" w:rsidRPr="00566C2F" w14:paraId="2B6B209A" w14:textId="77777777" w:rsidTr="00663DB1">
        <w:tc>
          <w:tcPr>
            <w:tcW w:w="5000" w:type="pct"/>
            <w:vAlign w:val="center"/>
            <w:hideMark/>
          </w:tcPr>
          <w:p w14:paraId="62E552DE"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class Meo{</w:t>
            </w:r>
          </w:p>
          <w:p w14:paraId="46FEAB94"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protected static void speak(){</w:t>
            </w:r>
          </w:p>
          <w:p w14:paraId="06415043"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System.out.print("Meo Meo!"); }</w:t>
            </w:r>
          </w:p>
          <w:p w14:paraId="0D789F3F"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w:t>
            </w:r>
          </w:p>
          <w:p w14:paraId="2E8FF644"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class MeoCon extends Meo{</w:t>
            </w:r>
          </w:p>
          <w:p w14:paraId="1AB781DD"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protected static void speak(){</w:t>
            </w:r>
          </w:p>
          <w:p w14:paraId="566AFC2A"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System.out.print("Miu Miu!"); }</w:t>
            </w:r>
          </w:p>
          <w:p w14:paraId="28D06949"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public static void main(String []arg){</w:t>
            </w:r>
          </w:p>
          <w:p w14:paraId="4DC010F3"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Meo meo=new Meo();</w:t>
            </w:r>
          </w:p>
          <w:p w14:paraId="2E7095AF"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MeoCon meocon=new MeoCon();</w:t>
            </w:r>
          </w:p>
          <w:p w14:paraId="3718854B"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MeoCon.speak();</w:t>
            </w:r>
          </w:p>
          <w:p w14:paraId="38F55755"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System.out.println();</w:t>
            </w:r>
          </w:p>
          <w:p w14:paraId="49873686"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t xml:space="preserve">                meo.speak();</w:t>
            </w:r>
          </w:p>
          <w:p w14:paraId="280A3A69" w14:textId="77777777" w:rsidR="00663DB1" w:rsidRPr="00566C2F" w:rsidRDefault="00802AA6" w:rsidP="009B1F9D">
            <w:pPr>
              <w:ind w:left="720"/>
              <w:jc w:val="both"/>
              <w:rPr>
                <w:rFonts w:eastAsia="Times New Roman" w:cs="Times New Roman"/>
                <w:i/>
                <w:szCs w:val="26"/>
              </w:rPr>
            </w:pPr>
            <w:r w:rsidRPr="00566C2F">
              <w:rPr>
                <w:rFonts w:eastAsia="Times New Roman" w:cs="Times New Roman"/>
                <w:i/>
                <w:szCs w:val="26"/>
              </w:rPr>
              <w:lastRenderedPageBreak/>
              <w:t xml:space="preserve">                System.out.println(); }</w:t>
            </w:r>
          </w:p>
          <w:p w14:paraId="4F05C533" w14:textId="32E576C5" w:rsidR="00802AA6" w:rsidRPr="00566C2F" w:rsidRDefault="00802AA6" w:rsidP="009B1F9D">
            <w:pPr>
              <w:ind w:left="720"/>
              <w:jc w:val="both"/>
              <w:rPr>
                <w:rFonts w:eastAsia="Times New Roman" w:cs="Times New Roman"/>
                <w:sz w:val="24"/>
                <w:szCs w:val="24"/>
              </w:rPr>
            </w:pPr>
            <w:r w:rsidRPr="00566C2F">
              <w:rPr>
                <w:rFonts w:eastAsia="Times New Roman" w:cs="Times New Roman"/>
                <w:i/>
                <w:szCs w:val="26"/>
              </w:rPr>
              <w:t>}</w:t>
            </w:r>
          </w:p>
        </w:tc>
      </w:tr>
    </w:tbl>
    <w:p w14:paraId="47CE7D13" w14:textId="77777777" w:rsidR="00802AA6" w:rsidRPr="00566C2F" w:rsidRDefault="00D2339E" w:rsidP="009B1F9D">
      <w:pPr>
        <w:jc w:val="both"/>
        <w:rPr>
          <w:rFonts w:eastAsia="Times New Roman" w:cs="Times New Roman"/>
          <w:b/>
          <w:szCs w:val="26"/>
        </w:rPr>
      </w:pPr>
      <w:r w:rsidRPr="00566C2F">
        <w:rPr>
          <w:rFonts w:eastAsia="Times New Roman" w:cs="Times New Roman"/>
          <w:b/>
          <w:szCs w:val="26"/>
        </w:rPr>
        <w:lastRenderedPageBreak/>
        <w:t>* Lưu ý:</w:t>
      </w:r>
    </w:p>
    <w:p w14:paraId="57A12688" w14:textId="77777777" w:rsidR="008E090D" w:rsidRPr="00566C2F" w:rsidRDefault="008E090D" w:rsidP="009B1F9D">
      <w:pPr>
        <w:pStyle w:val="ListParagraph"/>
        <w:numPr>
          <w:ilvl w:val="0"/>
          <w:numId w:val="27"/>
        </w:numPr>
        <w:ind w:left="1440"/>
        <w:jc w:val="both"/>
        <w:rPr>
          <w:rFonts w:eastAsia="Times New Roman" w:cs="Times New Roman"/>
          <w:szCs w:val="26"/>
        </w:rPr>
      </w:pPr>
      <w:r w:rsidRPr="00566C2F">
        <w:rPr>
          <w:rFonts w:eastAsia="Times New Roman" w:cs="Times New Roman"/>
          <w:szCs w:val="26"/>
        </w:rPr>
        <w:t>Định nghĩa mới của hàm viết đè phải có cùng định danh (tên gọi và danh sách tham biến) và cùng kiểu trả lại giá trị.</w:t>
      </w:r>
    </w:p>
    <w:p w14:paraId="5C500712" w14:textId="77777777" w:rsidR="008E090D" w:rsidRPr="00566C2F" w:rsidRDefault="008E090D" w:rsidP="009B1F9D">
      <w:pPr>
        <w:pStyle w:val="ListParagraph"/>
        <w:numPr>
          <w:ilvl w:val="0"/>
          <w:numId w:val="27"/>
        </w:numPr>
        <w:ind w:left="1440"/>
        <w:jc w:val="both"/>
        <w:rPr>
          <w:rFonts w:eastAsia="Times New Roman" w:cs="Times New Roman"/>
          <w:szCs w:val="26"/>
        </w:rPr>
      </w:pPr>
      <w:r w:rsidRPr="00566C2F">
        <w:rPr>
          <w:rFonts w:eastAsia="Times New Roman" w:cs="Times New Roman"/>
          <w:szCs w:val="26"/>
        </w:rPr>
        <w:t>Định nghĩa mới của hàm viết đè trong lớp con chỉ có thể xác định tất cả hoặc tập con các lớp ngoại lệ đ</w:t>
      </w:r>
      <w:r w:rsidR="00CD344C" w:rsidRPr="00566C2F">
        <w:rPr>
          <w:rFonts w:eastAsia="Times New Roman" w:cs="Times New Roman"/>
          <w:szCs w:val="26"/>
        </w:rPr>
        <w:t>ư</w:t>
      </w:r>
      <w:r w:rsidRPr="00566C2F">
        <w:rPr>
          <w:rFonts w:eastAsia="Times New Roman" w:cs="Times New Roman"/>
          <w:szCs w:val="26"/>
        </w:rPr>
        <w:t>ợc kể ra trong mệnh đề cho qua ngoại lệ</w:t>
      </w:r>
    </w:p>
    <w:p w14:paraId="052C2B50" w14:textId="77777777" w:rsidR="008E090D" w:rsidRPr="00566C2F" w:rsidRDefault="008E090D" w:rsidP="009B1F9D">
      <w:pPr>
        <w:pStyle w:val="ListParagraph"/>
        <w:numPr>
          <w:ilvl w:val="0"/>
          <w:numId w:val="27"/>
        </w:numPr>
        <w:ind w:left="1440"/>
        <w:jc w:val="both"/>
        <w:rPr>
          <w:rFonts w:eastAsia="Times New Roman" w:cs="Times New Roman"/>
          <w:szCs w:val="26"/>
        </w:rPr>
      </w:pPr>
      <w:r w:rsidRPr="00566C2F">
        <w:rPr>
          <w:rFonts w:eastAsia="Times New Roman" w:cs="Times New Roman"/>
          <w:szCs w:val="26"/>
        </w:rPr>
        <w:t>Các hàm final, static không đ</w:t>
      </w:r>
      <w:r w:rsidR="00CD344C" w:rsidRPr="00566C2F">
        <w:rPr>
          <w:rFonts w:eastAsia="Times New Roman" w:cs="Times New Roman"/>
          <w:szCs w:val="26"/>
        </w:rPr>
        <w:t>ư</w:t>
      </w:r>
      <w:r w:rsidRPr="00566C2F">
        <w:rPr>
          <w:rFonts w:eastAsia="Times New Roman" w:cs="Times New Roman"/>
          <w:szCs w:val="26"/>
        </w:rPr>
        <w:t>ợc phép viết đè.</w:t>
      </w:r>
    </w:p>
    <w:p w14:paraId="0A865383" w14:textId="77777777" w:rsidR="008E090D" w:rsidRPr="00566C2F" w:rsidRDefault="008E090D" w:rsidP="009B1F9D">
      <w:pPr>
        <w:ind w:left="720"/>
        <w:jc w:val="both"/>
        <w:rPr>
          <w:rFonts w:eastAsia="Times New Roman" w:cs="Times New Roman"/>
          <w:szCs w:val="26"/>
        </w:rPr>
      </w:pPr>
      <w:r w:rsidRPr="00566C2F">
        <w:rPr>
          <w:rFonts w:eastAsia="Times New Roman" w:cs="Times New Roman"/>
          <w:szCs w:val="26"/>
        </w:rPr>
        <w:t>Phân biệt rõ hai cơ chế viết đè và nạp chồng là khác nhau trong Java.</w:t>
      </w:r>
    </w:p>
    <w:p w14:paraId="5E3E8BF3" w14:textId="77777777" w:rsidR="008E090D" w:rsidRPr="00566C2F" w:rsidRDefault="008E090D" w:rsidP="009B1F9D">
      <w:pPr>
        <w:pStyle w:val="ListParagraph"/>
        <w:numPr>
          <w:ilvl w:val="0"/>
          <w:numId w:val="28"/>
        </w:numPr>
        <w:ind w:left="1440"/>
        <w:jc w:val="both"/>
        <w:rPr>
          <w:rFonts w:eastAsia="Times New Roman" w:cs="Times New Roman"/>
          <w:szCs w:val="26"/>
        </w:rPr>
      </w:pPr>
      <w:r w:rsidRPr="00566C2F">
        <w:rPr>
          <w:rFonts w:eastAsia="Times New Roman" w:cs="Times New Roman"/>
          <w:szCs w:val="26"/>
        </w:rPr>
        <w:t>Viết đè yêu cầu cùng định danh hàm (cùng tên gọi, cùng danh sách tham số) và cùng kiểu trả lại kết quả đã đ</w:t>
      </w:r>
      <w:r w:rsidR="00CD344C" w:rsidRPr="00566C2F">
        <w:rPr>
          <w:rFonts w:eastAsia="Times New Roman" w:cs="Times New Roman"/>
          <w:szCs w:val="26"/>
        </w:rPr>
        <w:t>ư</w:t>
      </w:r>
      <w:r w:rsidRPr="00566C2F">
        <w:rPr>
          <w:rFonts w:eastAsia="Times New Roman" w:cs="Times New Roman"/>
          <w:szCs w:val="26"/>
        </w:rPr>
        <w:t>ợc định nghĩa tại lớp cha.</w:t>
      </w:r>
    </w:p>
    <w:p w14:paraId="208BCE6F" w14:textId="77777777" w:rsidR="008E090D" w:rsidRPr="00566C2F" w:rsidRDefault="008E090D" w:rsidP="009B1F9D">
      <w:pPr>
        <w:pStyle w:val="ListParagraph"/>
        <w:numPr>
          <w:ilvl w:val="0"/>
          <w:numId w:val="28"/>
        </w:numPr>
        <w:ind w:left="1440"/>
        <w:jc w:val="both"/>
        <w:rPr>
          <w:rFonts w:eastAsia="Times New Roman" w:cs="Times New Roman"/>
          <w:szCs w:val="26"/>
        </w:rPr>
      </w:pPr>
      <w:r w:rsidRPr="00566C2F">
        <w:rPr>
          <w:rFonts w:eastAsia="Times New Roman" w:cs="Times New Roman"/>
          <w:szCs w:val="26"/>
        </w:rPr>
        <w:t>Nạp chồng yêu cầu khác nhau về định danh, nh</w:t>
      </w:r>
      <w:r w:rsidR="00CD344C" w:rsidRPr="00566C2F">
        <w:rPr>
          <w:rFonts w:eastAsia="Times New Roman" w:cs="Times New Roman"/>
          <w:szCs w:val="26"/>
        </w:rPr>
        <w:t>ư</w:t>
      </w:r>
      <w:r w:rsidRPr="00566C2F">
        <w:rPr>
          <w:rFonts w:eastAsia="Times New Roman" w:cs="Times New Roman"/>
          <w:szCs w:val="26"/>
        </w:rPr>
        <w:t>ng giống nhau về tên gọi của hàm, vì thế chúng sẽ khác nhau về số l</w:t>
      </w:r>
      <w:r w:rsidR="00CD344C" w:rsidRPr="00566C2F">
        <w:rPr>
          <w:rFonts w:eastAsia="Times New Roman" w:cs="Times New Roman"/>
          <w:szCs w:val="26"/>
        </w:rPr>
        <w:t>ư</w:t>
      </w:r>
      <w:r w:rsidRPr="00566C2F">
        <w:rPr>
          <w:rFonts w:eastAsia="Times New Roman" w:cs="Times New Roman"/>
          <w:szCs w:val="26"/>
        </w:rPr>
        <w:t>ợng, kiểu, hay thứ tự của các tham biến.</w:t>
      </w:r>
    </w:p>
    <w:p w14:paraId="2E7B340B" w14:textId="77777777" w:rsidR="008E090D" w:rsidRPr="00566C2F" w:rsidRDefault="008E090D" w:rsidP="009B1F9D">
      <w:pPr>
        <w:pStyle w:val="ListParagraph"/>
        <w:numPr>
          <w:ilvl w:val="0"/>
          <w:numId w:val="28"/>
        </w:numPr>
        <w:ind w:left="1440"/>
        <w:jc w:val="both"/>
        <w:rPr>
          <w:rFonts w:eastAsia="Times New Roman" w:cs="Times New Roman"/>
          <w:szCs w:val="26"/>
        </w:rPr>
      </w:pPr>
      <w:r w:rsidRPr="00566C2F">
        <w:rPr>
          <w:rFonts w:eastAsia="Times New Roman" w:cs="Times New Roman"/>
          <w:szCs w:val="26"/>
        </w:rPr>
        <w:t>Hàm có thể nạp chồng ở trong cùng lớp hoặc ở các lớp con cháu.</w:t>
      </w:r>
    </w:p>
    <w:p w14:paraId="47885AEB" w14:textId="77777777" w:rsidR="008E090D" w:rsidRPr="00566C2F" w:rsidRDefault="008E090D" w:rsidP="009B1F9D">
      <w:pPr>
        <w:pStyle w:val="ListParagraph"/>
        <w:numPr>
          <w:ilvl w:val="0"/>
          <w:numId w:val="28"/>
        </w:numPr>
        <w:ind w:left="1440"/>
        <w:jc w:val="both"/>
        <w:rPr>
          <w:rFonts w:eastAsia="Times New Roman" w:cs="Times New Roman"/>
          <w:szCs w:val="26"/>
        </w:rPr>
      </w:pPr>
      <w:r w:rsidRPr="00566C2F">
        <w:rPr>
          <w:rFonts w:eastAsia="Times New Roman" w:cs="Times New Roman"/>
          <w:szCs w:val="26"/>
        </w:rPr>
        <w:t>Từ những lớp con khi muốn gọi tới các hàm ở lớp cha mà bị viết đè thì phải gọi qua toán tử đại diện cho lớp cha, đó là super(). Đối với hàm nạp chồng thì lại không cần nh</w:t>
      </w:r>
      <w:r w:rsidR="00CD344C" w:rsidRPr="00566C2F">
        <w:rPr>
          <w:rFonts w:eastAsia="Times New Roman" w:cs="Times New Roman"/>
          <w:szCs w:val="26"/>
        </w:rPr>
        <w:t>ư</w:t>
      </w:r>
      <w:r w:rsidRPr="00566C2F">
        <w:rPr>
          <w:rFonts w:eastAsia="Times New Roman" w:cs="Times New Roman"/>
          <w:szCs w:val="26"/>
        </w:rPr>
        <w:t xml:space="preserve"> thế. Lời gọi hàm nạp chồng đ</w:t>
      </w:r>
      <w:r w:rsidR="00CD344C" w:rsidRPr="00566C2F">
        <w:rPr>
          <w:rFonts w:eastAsia="Times New Roman" w:cs="Times New Roman"/>
          <w:szCs w:val="26"/>
        </w:rPr>
        <w:t>ư</w:t>
      </w:r>
      <w:r w:rsidRPr="00566C2F">
        <w:rPr>
          <w:rFonts w:eastAsia="Times New Roman" w:cs="Times New Roman"/>
          <w:szCs w:val="26"/>
        </w:rPr>
        <w:t>ợc xác định thông qua danh sách các đối số hiện thời sánh với đối số hình thức để xác định nội dung t</w:t>
      </w:r>
      <w:r w:rsidR="00CD344C" w:rsidRPr="00566C2F">
        <w:rPr>
          <w:rFonts w:eastAsia="Times New Roman" w:cs="Times New Roman"/>
          <w:szCs w:val="26"/>
        </w:rPr>
        <w:t>ư</w:t>
      </w:r>
      <w:r w:rsidRPr="00566C2F">
        <w:rPr>
          <w:rFonts w:eastAsia="Times New Roman" w:cs="Times New Roman"/>
          <w:szCs w:val="26"/>
        </w:rPr>
        <w:t>ơng ứng.</w:t>
      </w:r>
    </w:p>
    <w:p w14:paraId="5514C9CE" w14:textId="77777777" w:rsidR="00C025B1" w:rsidRPr="00566C2F" w:rsidRDefault="008E090D" w:rsidP="00B37DA6">
      <w:pPr>
        <w:pStyle w:val="Heading3"/>
        <w:ind w:firstLine="0"/>
      </w:pPr>
      <w:bookmarkStart w:id="82" w:name="_Toc111103995"/>
      <w:r w:rsidRPr="00566C2F">
        <w:t>4.2.4. Nạp chồng các toán tử tạo lập</w:t>
      </w:r>
      <w:bookmarkEnd w:id="82"/>
    </w:p>
    <w:p w14:paraId="198EB4E9" w14:textId="77777777" w:rsidR="008E090D" w:rsidRPr="00566C2F" w:rsidRDefault="008E090D" w:rsidP="009B1F9D">
      <w:pPr>
        <w:jc w:val="both"/>
      </w:pPr>
      <w:r w:rsidRPr="00566C2F">
        <w:t>Giống nh</w:t>
      </w:r>
      <w:r w:rsidR="00CD344C" w:rsidRPr="00566C2F">
        <w:t>ư</w:t>
      </w:r>
      <w:r w:rsidRPr="00566C2F">
        <w:t xml:space="preserve"> các hàm thành phần, các toán tử tạo lập có thể nạp chồng với nhiều nội dung thực hiện khác nhau.</w:t>
      </w:r>
    </w:p>
    <w:p w14:paraId="12BF16A7" w14:textId="77777777" w:rsidR="008E090D" w:rsidRPr="00566C2F" w:rsidRDefault="008E090D" w:rsidP="009B1F9D">
      <w:pPr>
        <w:jc w:val="both"/>
      </w:pPr>
      <w:r w:rsidRPr="00566C2F">
        <w:t>Khi tạo lập đối t</w:t>
      </w:r>
      <w:r w:rsidR="00CD344C" w:rsidRPr="00566C2F">
        <w:t>ư</w:t>
      </w:r>
      <w:r w:rsidRPr="00566C2F">
        <w:t>ợng sử dụng toán tử tạo lập nào thì toán tử đó đ</w:t>
      </w:r>
      <w:r w:rsidR="00CD344C" w:rsidRPr="00566C2F">
        <w:t>ư</w:t>
      </w:r>
      <w:r w:rsidRPr="00566C2F">
        <w:t>ợc gọi.</w:t>
      </w:r>
    </w:p>
    <w:p w14:paraId="47D4CD80" w14:textId="77777777" w:rsidR="008E090D" w:rsidRPr="00566C2F" w:rsidRDefault="008E090D" w:rsidP="009B1F9D">
      <w:pPr>
        <w:jc w:val="both"/>
      </w:pPr>
      <w:r w:rsidRPr="00566C2F">
        <w:t xml:space="preserve">Ví dụ: </w:t>
      </w:r>
    </w:p>
    <w:p w14:paraId="49DC7041" w14:textId="77777777" w:rsidR="008E090D" w:rsidRPr="00566C2F" w:rsidRDefault="008E090D" w:rsidP="009B1F9D">
      <w:pPr>
        <w:ind w:left="720"/>
        <w:jc w:val="both"/>
        <w:rPr>
          <w:i/>
        </w:rPr>
      </w:pPr>
      <w:r w:rsidRPr="00566C2F">
        <w:rPr>
          <w:i/>
        </w:rPr>
        <w:t>class BongDen{</w:t>
      </w:r>
    </w:p>
    <w:p w14:paraId="28CB55C4" w14:textId="77777777" w:rsidR="008E090D" w:rsidRPr="00566C2F" w:rsidRDefault="008E090D" w:rsidP="009B1F9D">
      <w:pPr>
        <w:ind w:left="720"/>
        <w:jc w:val="both"/>
        <w:rPr>
          <w:i/>
        </w:rPr>
      </w:pPr>
      <w:r w:rsidRPr="00566C2F">
        <w:rPr>
          <w:i/>
        </w:rPr>
        <w:t>// Biến thành phần (1)</w:t>
      </w:r>
    </w:p>
    <w:p w14:paraId="1BA6061D" w14:textId="77777777" w:rsidR="008E090D" w:rsidRPr="00566C2F" w:rsidRDefault="008E090D" w:rsidP="009B1F9D">
      <w:pPr>
        <w:ind w:left="1440"/>
        <w:jc w:val="both"/>
        <w:rPr>
          <w:i/>
        </w:rPr>
      </w:pPr>
      <w:r w:rsidRPr="00566C2F">
        <w:rPr>
          <w:i/>
        </w:rPr>
        <w:t>private int soWatts;</w:t>
      </w:r>
    </w:p>
    <w:p w14:paraId="4B454C11" w14:textId="77777777" w:rsidR="008E090D" w:rsidRPr="00566C2F" w:rsidRDefault="008E090D" w:rsidP="009B1F9D">
      <w:pPr>
        <w:ind w:left="1440"/>
        <w:jc w:val="both"/>
        <w:rPr>
          <w:i/>
        </w:rPr>
      </w:pPr>
      <w:r w:rsidRPr="00566C2F">
        <w:rPr>
          <w:i/>
        </w:rPr>
        <w:t>private boolean batTat;</w:t>
      </w:r>
    </w:p>
    <w:p w14:paraId="3C841798" w14:textId="77777777" w:rsidR="008E090D" w:rsidRPr="00566C2F" w:rsidRDefault="008E090D" w:rsidP="009B1F9D">
      <w:pPr>
        <w:ind w:left="1440"/>
        <w:jc w:val="both"/>
        <w:rPr>
          <w:i/>
        </w:rPr>
      </w:pPr>
      <w:r w:rsidRPr="00566C2F">
        <w:rPr>
          <w:i/>
        </w:rPr>
        <w:t>private String viTri;</w:t>
      </w:r>
    </w:p>
    <w:p w14:paraId="3289FFE1" w14:textId="77777777" w:rsidR="008E090D" w:rsidRPr="00566C2F" w:rsidRDefault="008E090D" w:rsidP="009B1F9D">
      <w:pPr>
        <w:ind w:left="1440"/>
        <w:jc w:val="both"/>
        <w:rPr>
          <w:i/>
        </w:rPr>
      </w:pPr>
      <w:r w:rsidRPr="00566C2F">
        <w:rPr>
          <w:i/>
        </w:rPr>
        <w:t>// Định nghĩa toán tử tạo lập số 1 (2)</w:t>
      </w:r>
    </w:p>
    <w:p w14:paraId="732A3686" w14:textId="77777777" w:rsidR="008E090D" w:rsidRPr="00566C2F" w:rsidRDefault="008E090D" w:rsidP="009B1F9D">
      <w:pPr>
        <w:ind w:left="1440"/>
        <w:jc w:val="both"/>
        <w:rPr>
          <w:i/>
        </w:rPr>
      </w:pPr>
      <w:r w:rsidRPr="00566C2F">
        <w:rPr>
          <w:i/>
        </w:rPr>
        <w:lastRenderedPageBreak/>
        <w:t>BongDen(){</w:t>
      </w:r>
    </w:p>
    <w:p w14:paraId="357AA013" w14:textId="77777777" w:rsidR="008E090D" w:rsidRPr="00566C2F" w:rsidRDefault="008E090D" w:rsidP="009B1F9D">
      <w:pPr>
        <w:ind w:left="2160"/>
        <w:jc w:val="both"/>
        <w:rPr>
          <w:i/>
        </w:rPr>
      </w:pPr>
      <w:r w:rsidRPr="00566C2F">
        <w:rPr>
          <w:i/>
        </w:rPr>
        <w:t>this(40, true);</w:t>
      </w:r>
    </w:p>
    <w:p w14:paraId="3C5BDA3C" w14:textId="77777777" w:rsidR="008E090D" w:rsidRPr="00566C2F" w:rsidRDefault="008E090D" w:rsidP="009B1F9D">
      <w:pPr>
        <w:ind w:left="2160"/>
        <w:jc w:val="both"/>
        <w:rPr>
          <w:i/>
        </w:rPr>
      </w:pPr>
      <w:r w:rsidRPr="00566C2F">
        <w:rPr>
          <w:i/>
        </w:rPr>
        <w:t>System.out.println(“Toán tử số 1”); }</w:t>
      </w:r>
    </w:p>
    <w:p w14:paraId="2AD007C4" w14:textId="77777777" w:rsidR="008E090D" w:rsidRPr="00566C2F" w:rsidRDefault="008E090D" w:rsidP="009B1F9D">
      <w:pPr>
        <w:ind w:left="1440"/>
        <w:jc w:val="both"/>
        <w:rPr>
          <w:i/>
        </w:rPr>
      </w:pPr>
      <w:r w:rsidRPr="00566C2F">
        <w:rPr>
          <w:i/>
        </w:rPr>
        <w:t>// Định nghĩa toán tử tạo lập số 2 (3)</w:t>
      </w:r>
    </w:p>
    <w:p w14:paraId="09C6A720" w14:textId="77777777" w:rsidR="008E090D" w:rsidRPr="00566C2F" w:rsidRDefault="008E090D" w:rsidP="009B1F9D">
      <w:pPr>
        <w:ind w:left="1440"/>
        <w:jc w:val="both"/>
        <w:rPr>
          <w:i/>
        </w:rPr>
      </w:pPr>
      <w:r w:rsidRPr="00566C2F">
        <w:rPr>
          <w:i/>
        </w:rPr>
        <w:t>BongDen(int w, boolean s){</w:t>
      </w:r>
    </w:p>
    <w:p w14:paraId="25061D97" w14:textId="77777777" w:rsidR="008E090D" w:rsidRPr="00566C2F" w:rsidRDefault="008E090D" w:rsidP="009B1F9D">
      <w:pPr>
        <w:ind w:left="2160"/>
        <w:jc w:val="both"/>
        <w:rPr>
          <w:i/>
        </w:rPr>
      </w:pPr>
      <w:r w:rsidRPr="00566C2F">
        <w:rPr>
          <w:i/>
        </w:rPr>
        <w:t>this(w, s, “XX”);</w:t>
      </w:r>
    </w:p>
    <w:p w14:paraId="76A9EEB6" w14:textId="77777777" w:rsidR="008E090D" w:rsidRPr="00566C2F" w:rsidRDefault="008E090D" w:rsidP="009B1F9D">
      <w:pPr>
        <w:ind w:left="2160"/>
        <w:jc w:val="both"/>
        <w:rPr>
          <w:i/>
        </w:rPr>
      </w:pPr>
      <w:r w:rsidRPr="00566C2F">
        <w:rPr>
          <w:i/>
        </w:rPr>
        <w:t>System.out.println(“Toán tử số 2”); }</w:t>
      </w:r>
    </w:p>
    <w:p w14:paraId="7037B98B" w14:textId="77777777" w:rsidR="008E090D" w:rsidRPr="00566C2F" w:rsidRDefault="008E090D" w:rsidP="009B1F9D">
      <w:pPr>
        <w:ind w:left="1440"/>
        <w:jc w:val="both"/>
        <w:rPr>
          <w:i/>
        </w:rPr>
      </w:pPr>
      <w:r w:rsidRPr="00566C2F">
        <w:rPr>
          <w:i/>
        </w:rPr>
        <w:t>//Định nghĩa toán tử tạo lập số 3 (4)</w:t>
      </w:r>
    </w:p>
    <w:p w14:paraId="24D60C66" w14:textId="77777777" w:rsidR="008E090D" w:rsidRPr="00566C2F" w:rsidRDefault="008E090D" w:rsidP="009B1F9D">
      <w:pPr>
        <w:ind w:left="1440"/>
        <w:jc w:val="both"/>
        <w:rPr>
          <w:i/>
        </w:rPr>
      </w:pPr>
      <w:r w:rsidRPr="00566C2F">
        <w:rPr>
          <w:i/>
        </w:rPr>
        <w:t>BongDen(int soWatts, boolean batTat, String viTri){</w:t>
      </w:r>
    </w:p>
    <w:p w14:paraId="42A6651E" w14:textId="77777777" w:rsidR="008E090D" w:rsidRPr="00566C2F" w:rsidRDefault="008E090D" w:rsidP="009B1F9D">
      <w:pPr>
        <w:ind w:left="2160"/>
        <w:jc w:val="both"/>
        <w:rPr>
          <w:i/>
        </w:rPr>
      </w:pPr>
      <w:r w:rsidRPr="00566C2F">
        <w:rPr>
          <w:i/>
        </w:rPr>
        <w:t>this.soWatts = soWatts;</w:t>
      </w:r>
    </w:p>
    <w:p w14:paraId="0482155B" w14:textId="77777777" w:rsidR="008E090D" w:rsidRPr="00566C2F" w:rsidRDefault="008E090D" w:rsidP="009B1F9D">
      <w:pPr>
        <w:ind w:left="2160"/>
        <w:jc w:val="both"/>
        <w:rPr>
          <w:i/>
        </w:rPr>
      </w:pPr>
      <w:r w:rsidRPr="00566C2F">
        <w:rPr>
          <w:i/>
        </w:rPr>
        <w:t>this.batTat = batTat;</w:t>
      </w:r>
    </w:p>
    <w:p w14:paraId="0D79F54A" w14:textId="77777777" w:rsidR="008E090D" w:rsidRPr="00566C2F" w:rsidRDefault="008E090D" w:rsidP="009B1F9D">
      <w:pPr>
        <w:ind w:left="2160"/>
        <w:jc w:val="both"/>
        <w:rPr>
          <w:i/>
        </w:rPr>
      </w:pPr>
      <w:r w:rsidRPr="00566C2F">
        <w:rPr>
          <w:i/>
        </w:rPr>
        <w:t>this.viTri = new String(viTri);</w:t>
      </w:r>
    </w:p>
    <w:p w14:paraId="1AC3D853" w14:textId="77777777" w:rsidR="008E090D" w:rsidRPr="00566C2F" w:rsidRDefault="008E090D" w:rsidP="009B1F9D">
      <w:pPr>
        <w:ind w:left="2160"/>
        <w:jc w:val="both"/>
        <w:rPr>
          <w:i/>
        </w:rPr>
      </w:pPr>
      <w:r w:rsidRPr="00566C2F">
        <w:rPr>
          <w:i/>
        </w:rPr>
        <w:t>System.out.println(“Toán tử số 3”); }</w:t>
      </w:r>
    </w:p>
    <w:p w14:paraId="664EA3B8" w14:textId="77777777" w:rsidR="008E090D" w:rsidRPr="00566C2F" w:rsidRDefault="008E090D" w:rsidP="009B1F9D">
      <w:pPr>
        <w:ind w:left="720"/>
        <w:jc w:val="both"/>
        <w:rPr>
          <w:i/>
        </w:rPr>
      </w:pPr>
      <w:r w:rsidRPr="00566C2F">
        <w:rPr>
          <w:i/>
        </w:rPr>
        <w:t>}</w:t>
      </w:r>
    </w:p>
    <w:p w14:paraId="71EBB331" w14:textId="77777777" w:rsidR="008E090D" w:rsidRPr="00566C2F" w:rsidRDefault="008E090D" w:rsidP="009B1F9D">
      <w:pPr>
        <w:ind w:left="720"/>
        <w:jc w:val="both"/>
        <w:rPr>
          <w:i/>
        </w:rPr>
      </w:pPr>
      <w:r w:rsidRPr="00566C2F">
        <w:rPr>
          <w:i/>
        </w:rPr>
        <w:t>class DenTuyp extends BongDen {</w:t>
      </w:r>
    </w:p>
    <w:p w14:paraId="7A464779" w14:textId="77777777" w:rsidR="008E090D" w:rsidRPr="00566C2F" w:rsidRDefault="008E090D" w:rsidP="009B1F9D">
      <w:pPr>
        <w:ind w:left="1440"/>
        <w:jc w:val="both"/>
        <w:rPr>
          <w:i/>
        </w:rPr>
      </w:pPr>
      <w:r w:rsidRPr="00566C2F">
        <w:rPr>
          <w:i/>
        </w:rPr>
        <w:t>private int doDai;</w:t>
      </w:r>
    </w:p>
    <w:p w14:paraId="7530E3B7" w14:textId="77777777" w:rsidR="008E090D" w:rsidRPr="00566C2F" w:rsidRDefault="008E090D" w:rsidP="009B1F9D">
      <w:pPr>
        <w:ind w:left="1440"/>
        <w:jc w:val="both"/>
        <w:rPr>
          <w:i/>
        </w:rPr>
      </w:pPr>
      <w:r w:rsidRPr="00566C2F">
        <w:rPr>
          <w:i/>
        </w:rPr>
        <w:t>private int mau;</w:t>
      </w:r>
    </w:p>
    <w:p w14:paraId="6F9CDFEF" w14:textId="77777777" w:rsidR="008E090D" w:rsidRPr="00566C2F" w:rsidRDefault="008E090D" w:rsidP="009B1F9D">
      <w:pPr>
        <w:ind w:left="1440"/>
        <w:jc w:val="both"/>
        <w:rPr>
          <w:i/>
        </w:rPr>
      </w:pPr>
      <w:r w:rsidRPr="00566C2F">
        <w:rPr>
          <w:i/>
        </w:rPr>
        <w:t>DenTuyp(int leng, int colo){</w:t>
      </w:r>
    </w:p>
    <w:p w14:paraId="7047C8C9" w14:textId="77777777" w:rsidR="008E090D" w:rsidRPr="00566C2F" w:rsidRDefault="008E090D" w:rsidP="009B1F9D">
      <w:pPr>
        <w:ind w:left="2160"/>
        <w:jc w:val="both"/>
        <w:rPr>
          <w:i/>
        </w:rPr>
      </w:pPr>
      <w:r w:rsidRPr="00566C2F">
        <w:rPr>
          <w:i/>
        </w:rPr>
        <w:t>this(leng,colo,100,true,“Chua biet”);</w:t>
      </w:r>
    </w:p>
    <w:p w14:paraId="0CEEB5B1" w14:textId="77777777" w:rsidR="008E090D" w:rsidRPr="00566C2F" w:rsidRDefault="008E090D" w:rsidP="009B1F9D">
      <w:pPr>
        <w:ind w:left="1440"/>
        <w:jc w:val="both"/>
        <w:rPr>
          <w:i/>
        </w:rPr>
      </w:pPr>
      <w:r w:rsidRPr="00566C2F">
        <w:rPr>
          <w:i/>
        </w:rPr>
        <w:t>}</w:t>
      </w:r>
    </w:p>
    <w:p w14:paraId="3CBD05B7" w14:textId="77777777" w:rsidR="008E090D" w:rsidRPr="00566C2F" w:rsidRDefault="008E090D" w:rsidP="009B1F9D">
      <w:pPr>
        <w:ind w:left="1440"/>
        <w:jc w:val="both"/>
        <w:rPr>
          <w:i/>
        </w:rPr>
      </w:pPr>
      <w:r w:rsidRPr="00566C2F">
        <w:rPr>
          <w:i/>
        </w:rPr>
        <w:t>DenTuyp(int leng, int colo, int soWatt, boolean bt, String noi){</w:t>
      </w:r>
    </w:p>
    <w:p w14:paraId="3A912315" w14:textId="77777777" w:rsidR="008E090D" w:rsidRPr="00566C2F" w:rsidRDefault="008E090D" w:rsidP="009B1F9D">
      <w:pPr>
        <w:ind w:left="2160"/>
        <w:jc w:val="both"/>
        <w:rPr>
          <w:i/>
        </w:rPr>
      </w:pPr>
      <w:r w:rsidRPr="00566C2F">
        <w:rPr>
          <w:i/>
        </w:rPr>
        <w:t>super(soWatt, bt, noi);</w:t>
      </w:r>
    </w:p>
    <w:p w14:paraId="6CFBC228" w14:textId="77777777" w:rsidR="008E090D" w:rsidRPr="00566C2F" w:rsidRDefault="008E090D" w:rsidP="009B1F9D">
      <w:pPr>
        <w:ind w:left="2160"/>
        <w:jc w:val="both"/>
        <w:rPr>
          <w:i/>
        </w:rPr>
      </w:pPr>
      <w:r w:rsidRPr="00566C2F">
        <w:rPr>
          <w:i/>
        </w:rPr>
        <w:t>this.doDai = leng;</w:t>
      </w:r>
    </w:p>
    <w:p w14:paraId="11545718" w14:textId="77777777" w:rsidR="008E090D" w:rsidRPr="00566C2F" w:rsidRDefault="008E090D" w:rsidP="009B1F9D">
      <w:pPr>
        <w:ind w:left="2160"/>
        <w:jc w:val="both"/>
        <w:rPr>
          <w:i/>
        </w:rPr>
      </w:pPr>
      <w:r w:rsidRPr="00566C2F">
        <w:rPr>
          <w:i/>
        </w:rPr>
        <w:t>this.mau = colo;</w:t>
      </w:r>
    </w:p>
    <w:p w14:paraId="6B9DF02F" w14:textId="77777777" w:rsidR="008E090D" w:rsidRPr="00566C2F" w:rsidRDefault="008E090D" w:rsidP="009B1F9D">
      <w:pPr>
        <w:ind w:left="1440"/>
        <w:jc w:val="both"/>
        <w:rPr>
          <w:i/>
        </w:rPr>
      </w:pPr>
      <w:r w:rsidRPr="00566C2F">
        <w:rPr>
          <w:i/>
        </w:rPr>
        <w:t>}</w:t>
      </w:r>
    </w:p>
    <w:p w14:paraId="25142B52" w14:textId="77777777" w:rsidR="008E090D" w:rsidRPr="00566C2F" w:rsidRDefault="008E090D" w:rsidP="009B1F9D">
      <w:pPr>
        <w:ind w:left="720"/>
        <w:jc w:val="both"/>
        <w:rPr>
          <w:i/>
        </w:rPr>
      </w:pPr>
      <w:r w:rsidRPr="00566C2F">
        <w:rPr>
          <w:i/>
        </w:rPr>
        <w:t>}</w:t>
      </w:r>
    </w:p>
    <w:p w14:paraId="11CEA02A" w14:textId="77777777" w:rsidR="008E090D" w:rsidRPr="00566C2F" w:rsidRDefault="008E090D" w:rsidP="009B1F9D">
      <w:pPr>
        <w:ind w:left="720"/>
        <w:jc w:val="both"/>
        <w:rPr>
          <w:i/>
        </w:rPr>
      </w:pPr>
      <w:r w:rsidRPr="00566C2F">
        <w:rPr>
          <w:i/>
        </w:rPr>
        <w:t>public class NhaKho{</w:t>
      </w:r>
    </w:p>
    <w:p w14:paraId="3EE327A7" w14:textId="77777777" w:rsidR="008E090D" w:rsidRPr="00566C2F" w:rsidRDefault="008E090D" w:rsidP="009B1F9D">
      <w:pPr>
        <w:ind w:left="1440"/>
        <w:jc w:val="both"/>
        <w:rPr>
          <w:i/>
        </w:rPr>
      </w:pPr>
      <w:r w:rsidRPr="00566C2F">
        <w:rPr>
          <w:i/>
        </w:rPr>
        <w:t>public static void main(String args[]){</w:t>
      </w:r>
    </w:p>
    <w:p w14:paraId="2B74F495" w14:textId="77777777" w:rsidR="008E090D" w:rsidRPr="00566C2F" w:rsidRDefault="008E090D" w:rsidP="009B1F9D">
      <w:pPr>
        <w:ind w:left="2160"/>
        <w:jc w:val="both"/>
        <w:rPr>
          <w:i/>
        </w:rPr>
      </w:pPr>
      <w:r w:rsidRPr="00566C2F">
        <w:rPr>
          <w:i/>
        </w:rPr>
        <w:t>System.out.println(“Tao ra bong đèn tuyp”);</w:t>
      </w:r>
    </w:p>
    <w:p w14:paraId="40D7B379" w14:textId="77777777" w:rsidR="008E090D" w:rsidRPr="00566C2F" w:rsidRDefault="008E090D" w:rsidP="009B1F9D">
      <w:pPr>
        <w:ind w:left="2160"/>
        <w:jc w:val="both"/>
        <w:rPr>
          <w:i/>
        </w:rPr>
      </w:pPr>
      <w:r w:rsidRPr="00566C2F">
        <w:rPr>
          <w:i/>
        </w:rPr>
        <w:t>DenTuyp d = new DenTuyp(20, 5);</w:t>
      </w:r>
    </w:p>
    <w:p w14:paraId="2E0CFD67" w14:textId="77777777" w:rsidR="008E090D" w:rsidRPr="00566C2F" w:rsidRDefault="008E090D" w:rsidP="009B1F9D">
      <w:pPr>
        <w:ind w:left="1440"/>
        <w:jc w:val="both"/>
        <w:rPr>
          <w:i/>
        </w:rPr>
      </w:pPr>
      <w:r w:rsidRPr="00566C2F">
        <w:rPr>
          <w:i/>
        </w:rPr>
        <w:t>}</w:t>
      </w:r>
    </w:p>
    <w:p w14:paraId="43622718" w14:textId="77777777" w:rsidR="008E090D" w:rsidRPr="00566C2F" w:rsidRDefault="008E090D" w:rsidP="00B37DA6">
      <w:pPr>
        <w:pStyle w:val="Heading3"/>
        <w:ind w:firstLine="0"/>
      </w:pPr>
      <w:bookmarkStart w:id="83" w:name="_Toc111103996"/>
      <w:r w:rsidRPr="00566C2F">
        <w:lastRenderedPageBreak/>
        <w:t>4.2.4. Cơ chế che bóng của các biến</w:t>
      </w:r>
      <w:bookmarkEnd w:id="83"/>
    </w:p>
    <w:p w14:paraId="278292EB" w14:textId="77777777" w:rsidR="008E090D" w:rsidRPr="00566C2F" w:rsidRDefault="008E090D" w:rsidP="009B1F9D">
      <w:pPr>
        <w:jc w:val="both"/>
      </w:pPr>
      <w:r w:rsidRPr="00566C2F">
        <w:t>Về nguyên tắc, một lớp con không đ</w:t>
      </w:r>
      <w:r w:rsidR="00CD344C" w:rsidRPr="00566C2F">
        <w:t>ư</w:t>
      </w:r>
      <w:r w:rsidRPr="00566C2F">
        <w:t>ợc phép viết đè các biến thành phần của lớp cha, nh</w:t>
      </w:r>
      <w:r w:rsidR="00CD344C" w:rsidRPr="00566C2F">
        <w:t>ư</w:t>
      </w:r>
      <w:r w:rsidRPr="00566C2F">
        <w:t>ng có thể che khuất chúng t</w:t>
      </w:r>
      <w:r w:rsidR="00CD344C" w:rsidRPr="00566C2F">
        <w:t>ư</w:t>
      </w:r>
      <w:r w:rsidRPr="00566C2F">
        <w:t>ơng tự nh</w:t>
      </w:r>
      <w:r w:rsidR="00CD344C" w:rsidRPr="00566C2F">
        <w:t>ư</w:t>
      </w:r>
      <w:r w:rsidRPr="00566C2F">
        <w:t xml:space="preserve"> biến cục bộ trong lớp con.</w:t>
      </w:r>
    </w:p>
    <w:p w14:paraId="574B1AFC" w14:textId="77777777" w:rsidR="008E090D" w:rsidRPr="00566C2F" w:rsidRDefault="008E090D" w:rsidP="009B1F9D">
      <w:pPr>
        <w:jc w:val="both"/>
        <w:rPr>
          <w:i/>
        </w:rPr>
      </w:pPr>
      <w:r w:rsidRPr="00566C2F">
        <w:t xml:space="preserve">Ví dụ </w:t>
      </w:r>
      <w:r w:rsidRPr="00566C2F">
        <w:rPr>
          <w:i/>
        </w:rPr>
        <w:t>Viết đè và nạp chồng các hàm thành phần</w:t>
      </w:r>
    </w:p>
    <w:p w14:paraId="775718AD" w14:textId="77777777" w:rsidR="008E090D" w:rsidRPr="00566C2F" w:rsidRDefault="008E090D" w:rsidP="009B1F9D">
      <w:pPr>
        <w:jc w:val="both"/>
        <w:rPr>
          <w:rFonts w:eastAsia="Times New Roman" w:cs="Times New Roman"/>
          <w:i/>
          <w:iCs/>
          <w:szCs w:val="26"/>
          <w:lang w:val="fr-FR"/>
        </w:rPr>
      </w:pPr>
      <w:r w:rsidRPr="00566C2F">
        <w:rPr>
          <w:rFonts w:eastAsia="Times New Roman" w:cs="Times New Roman"/>
          <w:i/>
          <w:iCs/>
          <w:szCs w:val="26"/>
          <w:lang w:val="fr-FR"/>
        </w:rPr>
        <w:t>// KhachHang.java</w:t>
      </w:r>
    </w:p>
    <w:p w14:paraId="4E548738" w14:textId="30657458" w:rsidR="00857165" w:rsidRPr="00566C2F" w:rsidRDefault="00857165" w:rsidP="009B1F9D">
      <w:pPr>
        <w:ind w:left="720"/>
        <w:jc w:val="both"/>
        <w:rPr>
          <w:rFonts w:eastAsia="Times New Roman" w:cs="Times New Roman"/>
          <w:i/>
          <w:szCs w:val="26"/>
          <w:lang w:val="fr-FR"/>
        </w:rPr>
      </w:pPr>
      <w:r w:rsidRPr="00566C2F">
        <w:rPr>
          <w:rFonts w:eastAsia="Times New Roman" w:cs="Times New Roman"/>
          <w:i/>
          <w:szCs w:val="26"/>
          <w:lang w:val="fr-FR"/>
        </w:rPr>
        <w:t>import java.io.*;</w:t>
      </w:r>
    </w:p>
    <w:p w14:paraId="3A0861BF" w14:textId="3F2D318E"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class Den {</w:t>
      </w:r>
    </w:p>
    <w:p w14:paraId="6775F711" w14:textId="5710190E"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protected String loaiHoaDon = “Hoa don nho: ”; // (1)</w:t>
      </w:r>
    </w:p>
    <w:p w14:paraId="33943984"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protected double docHoaDon(int giaDien) throws Exception { // (2)</w:t>
      </w:r>
    </w:p>
    <w:p w14:paraId="436FAF43" w14:textId="789F34C5"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double soGio = 10.0, hoaDonNho = giaDien * soGio;</w:t>
      </w:r>
    </w:p>
    <w:p w14:paraId="2EA372FC"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System.out.println(loaiHoaDon + hoaDonNho);</w:t>
      </w:r>
    </w:p>
    <w:p w14:paraId="4F7EF8A0"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return hoaDonNho;</w:t>
      </w:r>
    </w:p>
    <w:p w14:paraId="5514EC1D"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w:t>
      </w:r>
    </w:p>
    <w:p w14:paraId="524D0097" w14:textId="0EB84EF3"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w:t>
      </w:r>
    </w:p>
    <w:p w14:paraId="30FB0317" w14:textId="4FB96A9C"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class DenTuyp extends Den {</w:t>
      </w:r>
    </w:p>
    <w:p w14:paraId="3D30AE90" w14:textId="5E6C6585"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public String loaiHoaDon =“Hoa don lon:”;// Bị che bóng (3)</w:t>
      </w:r>
    </w:p>
    <w:p w14:paraId="0FA5A49B"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public double docHoaDon(int giaDien) throws Exception { // Viết đè hàm (4)</w:t>
      </w:r>
    </w:p>
    <w:p w14:paraId="60A87D10"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double soGio = 100.0;</w:t>
      </w:r>
    </w:p>
    <w:p w14:paraId="3AD2B5D7"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hoaDonLon = giaDien * soGio;</w:t>
      </w:r>
    </w:p>
    <w:p w14:paraId="4096C994"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System.out.println(loaiHoaDon + hoaDonLon);</w:t>
      </w:r>
    </w:p>
    <w:p w14:paraId="73C00FC0"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return hoaDonLon;</w:t>
      </w:r>
    </w:p>
    <w:p w14:paraId="071F40FC" w14:textId="7F7F8FC8"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w:t>
      </w:r>
    </w:p>
    <w:p w14:paraId="550CBB25"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public double docHoaDon() {</w:t>
      </w:r>
    </w:p>
    <w:p w14:paraId="45C0B9DF" w14:textId="1040B890"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System.out.println(“Khong co hoa don!”);</w:t>
      </w:r>
    </w:p>
    <w:p w14:paraId="0DA769E5"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return 0.0;</w:t>
      </w:r>
    </w:p>
    <w:p w14:paraId="6A962D69"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w:t>
      </w:r>
    </w:p>
    <w:p w14:paraId="59D431AB" w14:textId="1DF53572"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w:t>
      </w:r>
    </w:p>
    <w:p w14:paraId="6DFA30C0" w14:textId="631014AD"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public class KhachHang {</w:t>
      </w:r>
    </w:p>
    <w:p w14:paraId="322D2DA3"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public static void main(String args[]) throws Exception { // (6)</w:t>
      </w:r>
    </w:p>
    <w:p w14:paraId="0A3C91AC"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DenTuyp den1 = new DenTuyp(); // (7)</w:t>
      </w:r>
    </w:p>
    <w:p w14:paraId="50AD2396"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lastRenderedPageBreak/>
        <w:t xml:space="preserve">        Den den2 = den1; // (8)</w:t>
      </w:r>
    </w:p>
    <w:p w14:paraId="1D3B22DC"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Den den3 = new Den(); // (9)</w:t>
      </w:r>
    </w:p>
    <w:p w14:paraId="00B524F2"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Gọi các hàm đã viết đè</w:t>
      </w:r>
    </w:p>
    <w:p w14:paraId="40571548"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den1.docHoaDon(1000); // (10)</w:t>
      </w:r>
    </w:p>
    <w:p w14:paraId="67D83BEE"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den2.docHoaDon(1000); // (11)</w:t>
      </w:r>
    </w:p>
    <w:p w14:paraId="6D7FF76B"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den3.docHoaDon(1000); // (12)</w:t>
      </w:r>
    </w:p>
    <w:p w14:paraId="6143BB88"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Truy nhập tới các biến thành phần đã bị viết đè (bị che bóng)</w:t>
      </w:r>
    </w:p>
    <w:p w14:paraId="7E7E2D64"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System.out.println(den1.loaiHoaDon); // (13)</w:t>
      </w:r>
    </w:p>
    <w:p w14:paraId="49A03F20"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System.out.println(den2.loaiHoaDon); // (14)</w:t>
      </w:r>
    </w:p>
    <w:p w14:paraId="23A29AC0"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System.out.println(den3.loaiHoaDon); // (15)</w:t>
      </w:r>
    </w:p>
    <w:p w14:paraId="30176F59"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Gọi các hàm nạp chồng</w:t>
      </w:r>
    </w:p>
    <w:p w14:paraId="0E177AA2"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den1.docHoaDon();</w:t>
      </w:r>
    </w:p>
    <w:p w14:paraId="35C84F66" w14:textId="77777777" w:rsidR="00857165" w:rsidRPr="00566C2F" w:rsidRDefault="00857165" w:rsidP="009B1F9D">
      <w:pPr>
        <w:ind w:left="720"/>
        <w:jc w:val="both"/>
        <w:rPr>
          <w:rFonts w:eastAsia="Times New Roman" w:cs="Times New Roman"/>
          <w:i/>
          <w:szCs w:val="26"/>
        </w:rPr>
      </w:pPr>
      <w:r w:rsidRPr="00566C2F">
        <w:rPr>
          <w:rFonts w:eastAsia="Times New Roman" w:cs="Times New Roman"/>
          <w:i/>
          <w:szCs w:val="26"/>
        </w:rPr>
        <w:t xml:space="preserve">    }</w:t>
      </w:r>
    </w:p>
    <w:p w14:paraId="3B244D85" w14:textId="609ADEE2" w:rsidR="008E090D" w:rsidRPr="00566C2F" w:rsidRDefault="00857165" w:rsidP="009B1F9D">
      <w:pPr>
        <w:ind w:left="720"/>
        <w:jc w:val="both"/>
        <w:rPr>
          <w:rFonts w:eastAsia="Times New Roman" w:cs="Times New Roman"/>
          <w:i/>
          <w:szCs w:val="26"/>
        </w:rPr>
      </w:pPr>
      <w:r w:rsidRPr="00566C2F">
        <w:rPr>
          <w:rFonts w:eastAsia="Times New Roman" w:cs="Times New Roman"/>
          <w:i/>
          <w:szCs w:val="26"/>
        </w:rPr>
        <w:t>}</w:t>
      </w:r>
    </w:p>
    <w:p w14:paraId="7ABEBD1B" w14:textId="77777777" w:rsidR="00202105" w:rsidRPr="00566C2F" w:rsidRDefault="00202105" w:rsidP="009B1F9D">
      <w:pPr>
        <w:ind w:left="720"/>
        <w:jc w:val="both"/>
        <w:rPr>
          <w:rFonts w:eastAsia="Times New Roman" w:cs="Times New Roman"/>
          <w:szCs w:val="26"/>
        </w:rPr>
      </w:pPr>
      <w:r w:rsidRPr="00566C2F">
        <w:rPr>
          <w:rFonts w:eastAsia="Times New Roman" w:cs="Times New Roman"/>
          <w:szCs w:val="26"/>
        </w:rPr>
        <w:t>Kết quả thực hiện của chương trình KhachHang:</w:t>
      </w:r>
    </w:p>
    <w:p w14:paraId="0269B431" w14:textId="77777777" w:rsidR="00202105" w:rsidRPr="00566C2F" w:rsidRDefault="00202105" w:rsidP="009B1F9D">
      <w:pPr>
        <w:ind w:left="1440"/>
        <w:jc w:val="both"/>
        <w:rPr>
          <w:rFonts w:eastAsia="Times New Roman" w:cs="Times New Roman"/>
          <w:i/>
          <w:szCs w:val="26"/>
        </w:rPr>
      </w:pPr>
      <w:r w:rsidRPr="00566C2F">
        <w:rPr>
          <w:rFonts w:eastAsia="Times New Roman" w:cs="Times New Roman"/>
          <w:i/>
          <w:szCs w:val="26"/>
        </w:rPr>
        <w:t>Hóa đơn lớn: 100000.00</w:t>
      </w:r>
    </w:p>
    <w:p w14:paraId="2C326730" w14:textId="77777777" w:rsidR="00202105" w:rsidRPr="00566C2F" w:rsidRDefault="00202105" w:rsidP="009B1F9D">
      <w:pPr>
        <w:ind w:left="1440"/>
        <w:jc w:val="both"/>
        <w:rPr>
          <w:rFonts w:eastAsia="Times New Roman" w:cs="Times New Roman"/>
          <w:i/>
          <w:szCs w:val="26"/>
        </w:rPr>
      </w:pPr>
      <w:r w:rsidRPr="00566C2F">
        <w:rPr>
          <w:rFonts w:eastAsia="Times New Roman" w:cs="Times New Roman"/>
          <w:i/>
          <w:szCs w:val="26"/>
        </w:rPr>
        <w:t>Hóa đơn lớn: 100000.00</w:t>
      </w:r>
    </w:p>
    <w:p w14:paraId="24AD5670" w14:textId="77777777" w:rsidR="00202105" w:rsidRPr="00566C2F" w:rsidRDefault="00202105" w:rsidP="009B1F9D">
      <w:pPr>
        <w:ind w:left="1440"/>
        <w:jc w:val="both"/>
        <w:rPr>
          <w:rFonts w:eastAsia="Times New Roman" w:cs="Times New Roman"/>
          <w:i/>
          <w:szCs w:val="26"/>
        </w:rPr>
      </w:pPr>
      <w:r w:rsidRPr="00566C2F">
        <w:rPr>
          <w:rFonts w:eastAsia="Times New Roman" w:cs="Times New Roman"/>
          <w:i/>
          <w:szCs w:val="26"/>
        </w:rPr>
        <w:t>Hóa đơn nhỏ: 10000.00</w:t>
      </w:r>
    </w:p>
    <w:p w14:paraId="28D9C16F" w14:textId="77777777" w:rsidR="00202105" w:rsidRPr="00566C2F" w:rsidRDefault="00202105" w:rsidP="009B1F9D">
      <w:pPr>
        <w:ind w:left="1440"/>
        <w:jc w:val="both"/>
        <w:rPr>
          <w:rFonts w:eastAsia="Times New Roman" w:cs="Times New Roman"/>
          <w:i/>
          <w:szCs w:val="26"/>
        </w:rPr>
      </w:pPr>
      <w:r w:rsidRPr="00566C2F">
        <w:rPr>
          <w:rFonts w:eastAsia="Times New Roman" w:cs="Times New Roman"/>
          <w:i/>
          <w:szCs w:val="26"/>
        </w:rPr>
        <w:t>Hóa đơn lớn:</w:t>
      </w:r>
    </w:p>
    <w:p w14:paraId="44DE8263" w14:textId="77777777" w:rsidR="00202105" w:rsidRPr="00566C2F" w:rsidRDefault="00202105" w:rsidP="009B1F9D">
      <w:pPr>
        <w:ind w:left="1440"/>
        <w:jc w:val="both"/>
        <w:rPr>
          <w:rFonts w:eastAsia="Times New Roman" w:cs="Times New Roman"/>
          <w:i/>
          <w:szCs w:val="26"/>
        </w:rPr>
      </w:pPr>
      <w:r w:rsidRPr="00566C2F">
        <w:rPr>
          <w:rFonts w:eastAsia="Times New Roman" w:cs="Times New Roman"/>
          <w:i/>
          <w:szCs w:val="26"/>
        </w:rPr>
        <w:t>Hóa đơn nhỏ:</w:t>
      </w:r>
    </w:p>
    <w:p w14:paraId="273CD93F" w14:textId="77777777" w:rsidR="00202105" w:rsidRPr="00566C2F" w:rsidRDefault="00202105" w:rsidP="009B1F9D">
      <w:pPr>
        <w:ind w:left="1440"/>
        <w:jc w:val="both"/>
        <w:rPr>
          <w:rFonts w:eastAsia="Times New Roman" w:cs="Times New Roman"/>
          <w:i/>
          <w:szCs w:val="26"/>
        </w:rPr>
      </w:pPr>
      <w:r w:rsidRPr="00566C2F">
        <w:rPr>
          <w:rFonts w:eastAsia="Times New Roman" w:cs="Times New Roman"/>
          <w:i/>
          <w:szCs w:val="26"/>
        </w:rPr>
        <w:t>Hóa đơn nhỏ:</w:t>
      </w:r>
    </w:p>
    <w:p w14:paraId="64671216" w14:textId="77777777" w:rsidR="00202105" w:rsidRPr="00566C2F" w:rsidRDefault="00202105" w:rsidP="009B1F9D">
      <w:pPr>
        <w:ind w:left="1440"/>
        <w:jc w:val="both"/>
        <w:rPr>
          <w:rFonts w:eastAsia="Times New Roman" w:cs="Times New Roman"/>
          <w:szCs w:val="26"/>
        </w:rPr>
      </w:pPr>
      <w:r w:rsidRPr="00566C2F">
        <w:rPr>
          <w:rFonts w:eastAsia="Times New Roman" w:cs="Times New Roman"/>
          <w:i/>
          <w:szCs w:val="26"/>
        </w:rPr>
        <w:t>Không có Hóa đơn!</w:t>
      </w:r>
    </w:p>
    <w:p w14:paraId="612DCBC7" w14:textId="77777777" w:rsidR="008E090D" w:rsidRPr="00566C2F" w:rsidRDefault="00202105" w:rsidP="009B1F9D">
      <w:pPr>
        <w:pStyle w:val="Heading2"/>
        <w:spacing w:before="0"/>
        <w:rPr>
          <w:rFonts w:eastAsia="Times New Roman"/>
          <w:color w:val="auto"/>
        </w:rPr>
      </w:pPr>
      <w:bookmarkStart w:id="84" w:name="_Toc111103997"/>
      <w:r w:rsidRPr="00566C2F">
        <w:rPr>
          <w:rFonts w:eastAsia="Times New Roman"/>
          <w:color w:val="auto"/>
        </w:rPr>
        <w:t>4.3. Các thuộc tính kiểm soát truy nhập các thành phần của lớp</w:t>
      </w:r>
      <w:bookmarkEnd w:id="84"/>
    </w:p>
    <w:p w14:paraId="34EF7FD0" w14:textId="77777777" w:rsidR="00202105" w:rsidRPr="00566C2F" w:rsidRDefault="00202105" w:rsidP="009B1F9D">
      <w:pPr>
        <w:jc w:val="both"/>
        <w:rPr>
          <w:lang w:val="fr-FR"/>
        </w:rPr>
      </w:pPr>
      <w:r w:rsidRPr="00566C2F">
        <w:t xml:space="preserve">Khi xây dựng một lớp ta có thể hạn chế sự truy cập đến các thành viên của lớp, từ một đối tượng khác. </w:t>
      </w:r>
      <w:r w:rsidRPr="00566C2F">
        <w:rPr>
          <w:lang w:val="fr-FR"/>
        </w:rPr>
        <w:t>Ta tóm tắt qua bảng sau: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71"/>
        <w:gridCol w:w="1559"/>
        <w:gridCol w:w="1560"/>
        <w:gridCol w:w="1754"/>
        <w:gridCol w:w="1459"/>
        <w:gridCol w:w="1459"/>
      </w:tblGrid>
      <w:tr w:rsidR="003D790A" w:rsidRPr="00566C2F" w14:paraId="038FA3B7" w14:textId="77777777" w:rsidTr="005E0B48">
        <w:tc>
          <w:tcPr>
            <w:tcW w:w="1271" w:type="dxa"/>
            <w:tcBorders>
              <w:top w:val="single" w:sz="4" w:space="0" w:color="auto"/>
              <w:left w:val="single" w:sz="4" w:space="0" w:color="auto"/>
              <w:bottom w:val="single" w:sz="4" w:space="0" w:color="auto"/>
              <w:right w:val="single" w:sz="4" w:space="0" w:color="auto"/>
            </w:tcBorders>
            <w:vAlign w:val="center"/>
            <w:hideMark/>
          </w:tcPr>
          <w:p w14:paraId="63072554" w14:textId="77777777"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t>Từ khoá</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42FEE65" w14:textId="3192521B"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t>Truy cập</w:t>
            </w:r>
            <w:r w:rsidRPr="00566C2F">
              <w:rPr>
                <w:rFonts w:eastAsia="Times New Roman" w:cs="Times New Roman"/>
                <w:szCs w:val="26"/>
              </w:rPr>
              <w:br/>
              <w:t>trong</w:t>
            </w:r>
            <w:r w:rsidR="005E0B48" w:rsidRPr="00566C2F">
              <w:rPr>
                <w:rFonts w:eastAsia="Times New Roman" w:cs="Times New Roman"/>
                <w:szCs w:val="26"/>
              </w:rPr>
              <w:t xml:space="preserve"> </w:t>
            </w:r>
            <w:r w:rsidRPr="00566C2F">
              <w:rPr>
                <w:rFonts w:eastAsia="Times New Roman" w:cs="Times New Roman"/>
                <w:szCs w:val="26"/>
              </w:rPr>
              <w:t>chính</w:t>
            </w:r>
            <w:r w:rsidR="005E0B48" w:rsidRPr="00566C2F">
              <w:rPr>
                <w:rFonts w:eastAsia="Times New Roman" w:cs="Times New Roman"/>
                <w:szCs w:val="26"/>
              </w:rPr>
              <w:t xml:space="preserve"> </w:t>
            </w:r>
            <w:r w:rsidRPr="00566C2F">
              <w:rPr>
                <w:rFonts w:eastAsia="Times New Roman" w:cs="Times New Roman"/>
                <w:szCs w:val="26"/>
              </w:rPr>
              <w:t>lớp đó</w:t>
            </w:r>
          </w:p>
        </w:tc>
        <w:tc>
          <w:tcPr>
            <w:tcW w:w="1560" w:type="dxa"/>
            <w:tcBorders>
              <w:top w:val="single" w:sz="4" w:space="0" w:color="auto"/>
              <w:left w:val="single" w:sz="4" w:space="0" w:color="auto"/>
              <w:bottom w:val="single" w:sz="4" w:space="0" w:color="auto"/>
              <w:right w:val="single" w:sz="4" w:space="0" w:color="auto"/>
            </w:tcBorders>
            <w:vAlign w:val="center"/>
            <w:hideMark/>
          </w:tcPr>
          <w:p w14:paraId="60197F99" w14:textId="77777777" w:rsidR="005E0B48" w:rsidRPr="00566C2F" w:rsidRDefault="00202105" w:rsidP="009B1F9D">
            <w:pPr>
              <w:ind w:firstLine="0"/>
              <w:jc w:val="both"/>
              <w:rPr>
                <w:rFonts w:eastAsia="Times New Roman" w:cs="Times New Roman"/>
                <w:szCs w:val="26"/>
              </w:rPr>
            </w:pPr>
            <w:r w:rsidRPr="00566C2F">
              <w:rPr>
                <w:rFonts w:eastAsia="Times New Roman" w:cs="Times New Roman"/>
                <w:szCs w:val="26"/>
              </w:rPr>
              <w:t>Truy cập</w:t>
            </w:r>
            <w:r w:rsidR="005E0B48" w:rsidRPr="00566C2F">
              <w:rPr>
                <w:rFonts w:eastAsia="Times New Roman" w:cs="Times New Roman"/>
                <w:szCs w:val="26"/>
              </w:rPr>
              <w:t xml:space="preserve"> </w:t>
            </w:r>
          </w:p>
          <w:p w14:paraId="5DD95B3A" w14:textId="0E023697"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t>trong lớp</w:t>
            </w:r>
            <w:r w:rsidR="005E0B48" w:rsidRPr="00566C2F">
              <w:rPr>
                <w:rFonts w:eastAsia="Times New Roman" w:cs="Times New Roman"/>
                <w:szCs w:val="26"/>
              </w:rPr>
              <w:t xml:space="preserve"> </w:t>
            </w:r>
            <w:r w:rsidRPr="00566C2F">
              <w:rPr>
                <w:rFonts w:eastAsia="Times New Roman" w:cs="Times New Roman"/>
                <w:szCs w:val="26"/>
              </w:rPr>
              <w:t>con</w:t>
            </w:r>
            <w:r w:rsidR="005E0B48" w:rsidRPr="00566C2F">
              <w:rPr>
                <w:rFonts w:eastAsia="Times New Roman" w:cs="Times New Roman"/>
                <w:szCs w:val="26"/>
              </w:rPr>
              <w:t xml:space="preserve"> </w:t>
            </w:r>
            <w:r w:rsidRPr="00566C2F">
              <w:rPr>
                <w:rFonts w:eastAsia="Times New Roman" w:cs="Times New Roman"/>
                <w:szCs w:val="26"/>
              </w:rPr>
              <w:t>cùng</w:t>
            </w:r>
            <w:r w:rsidR="005E0B48" w:rsidRPr="00566C2F">
              <w:rPr>
                <w:rFonts w:eastAsia="Times New Roman" w:cs="Times New Roman"/>
                <w:szCs w:val="26"/>
              </w:rPr>
              <w:t xml:space="preserve"> </w:t>
            </w:r>
            <w:r w:rsidRPr="00566C2F">
              <w:rPr>
                <w:rFonts w:eastAsia="Times New Roman" w:cs="Times New Roman"/>
                <w:szCs w:val="26"/>
              </w:rPr>
              <w:t>gói</w:t>
            </w:r>
          </w:p>
        </w:tc>
        <w:tc>
          <w:tcPr>
            <w:tcW w:w="1754" w:type="dxa"/>
            <w:tcBorders>
              <w:top w:val="single" w:sz="4" w:space="0" w:color="auto"/>
              <w:left w:val="single" w:sz="4" w:space="0" w:color="auto"/>
              <w:bottom w:val="single" w:sz="4" w:space="0" w:color="auto"/>
              <w:right w:val="single" w:sz="4" w:space="0" w:color="auto"/>
            </w:tcBorders>
            <w:vAlign w:val="center"/>
            <w:hideMark/>
          </w:tcPr>
          <w:p w14:paraId="768DA54C" w14:textId="06EA2075"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t>Truy cập</w:t>
            </w:r>
            <w:r w:rsidR="005E0B48" w:rsidRPr="00566C2F">
              <w:rPr>
                <w:rFonts w:eastAsia="Times New Roman" w:cs="Times New Roman"/>
                <w:szCs w:val="26"/>
              </w:rPr>
              <w:t xml:space="preserve"> </w:t>
            </w:r>
            <w:r w:rsidRPr="00566C2F">
              <w:rPr>
                <w:rFonts w:eastAsia="Times New Roman" w:cs="Times New Roman"/>
                <w:szCs w:val="26"/>
              </w:rPr>
              <w:t>trong lớp</w:t>
            </w:r>
            <w:r w:rsidR="005E0B48" w:rsidRPr="00566C2F">
              <w:rPr>
                <w:rFonts w:eastAsia="Times New Roman" w:cs="Times New Roman"/>
                <w:szCs w:val="26"/>
              </w:rPr>
              <w:t xml:space="preserve"> </w:t>
            </w:r>
            <w:r w:rsidRPr="00566C2F">
              <w:rPr>
                <w:rFonts w:eastAsia="Times New Roman" w:cs="Times New Roman"/>
                <w:szCs w:val="26"/>
              </w:rPr>
              <w:t>con khác</w:t>
            </w:r>
            <w:r w:rsidR="005E0B48" w:rsidRPr="00566C2F">
              <w:rPr>
                <w:rFonts w:eastAsia="Times New Roman" w:cs="Times New Roman"/>
                <w:szCs w:val="26"/>
              </w:rPr>
              <w:t xml:space="preserve"> </w:t>
            </w:r>
            <w:r w:rsidRPr="00566C2F">
              <w:rPr>
                <w:rFonts w:eastAsia="Times New Roman" w:cs="Times New Roman"/>
                <w:szCs w:val="26"/>
              </w:rPr>
              <w:t>gói</w:t>
            </w:r>
          </w:p>
        </w:tc>
        <w:tc>
          <w:tcPr>
            <w:tcW w:w="1459" w:type="dxa"/>
            <w:tcBorders>
              <w:top w:val="single" w:sz="4" w:space="0" w:color="auto"/>
              <w:left w:val="single" w:sz="4" w:space="0" w:color="auto"/>
              <w:bottom w:val="single" w:sz="4" w:space="0" w:color="auto"/>
              <w:right w:val="single" w:sz="4" w:space="0" w:color="auto"/>
            </w:tcBorders>
            <w:vAlign w:val="center"/>
            <w:hideMark/>
          </w:tcPr>
          <w:p w14:paraId="330B3DA9" w14:textId="5F2615A2"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t>Truy cập</w:t>
            </w:r>
            <w:r w:rsidR="005E0B48" w:rsidRPr="00566C2F">
              <w:rPr>
                <w:rFonts w:eastAsia="Times New Roman" w:cs="Times New Roman"/>
                <w:szCs w:val="26"/>
              </w:rPr>
              <w:t xml:space="preserve"> </w:t>
            </w:r>
            <w:r w:rsidRPr="00566C2F">
              <w:rPr>
                <w:rFonts w:eastAsia="Times New Roman" w:cs="Times New Roman"/>
                <w:szCs w:val="26"/>
              </w:rPr>
              <w:t>trong lớp</w:t>
            </w:r>
            <w:r w:rsidR="005E0B48" w:rsidRPr="00566C2F">
              <w:rPr>
                <w:rFonts w:eastAsia="Times New Roman" w:cs="Times New Roman"/>
                <w:szCs w:val="26"/>
              </w:rPr>
              <w:t xml:space="preserve"> </w:t>
            </w:r>
            <w:r w:rsidRPr="00566C2F">
              <w:rPr>
                <w:rFonts w:eastAsia="Times New Roman" w:cs="Times New Roman"/>
                <w:szCs w:val="26"/>
              </w:rPr>
              <w:t>khác cùng</w:t>
            </w:r>
            <w:r w:rsidR="005E0B48" w:rsidRPr="00566C2F">
              <w:rPr>
                <w:rFonts w:eastAsia="Times New Roman" w:cs="Times New Roman"/>
                <w:szCs w:val="26"/>
              </w:rPr>
              <w:t xml:space="preserve"> </w:t>
            </w:r>
            <w:r w:rsidRPr="00566C2F">
              <w:rPr>
                <w:rFonts w:eastAsia="Times New Roman" w:cs="Times New Roman"/>
                <w:szCs w:val="26"/>
              </w:rPr>
              <w:t>gói</w:t>
            </w:r>
          </w:p>
        </w:tc>
        <w:tc>
          <w:tcPr>
            <w:tcW w:w="1459" w:type="dxa"/>
            <w:tcBorders>
              <w:top w:val="single" w:sz="4" w:space="0" w:color="auto"/>
              <w:left w:val="single" w:sz="4" w:space="0" w:color="auto"/>
              <w:bottom w:val="single" w:sz="4" w:space="0" w:color="auto"/>
              <w:right w:val="single" w:sz="4" w:space="0" w:color="auto"/>
            </w:tcBorders>
            <w:vAlign w:val="center"/>
            <w:hideMark/>
          </w:tcPr>
          <w:p w14:paraId="51494958" w14:textId="77777777"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t>Truy cập</w:t>
            </w:r>
            <w:r w:rsidRPr="00566C2F">
              <w:rPr>
                <w:rFonts w:eastAsia="Times New Roman" w:cs="Times New Roman"/>
                <w:szCs w:val="26"/>
              </w:rPr>
              <w:br/>
              <w:t>trong lớp</w:t>
            </w:r>
            <w:r w:rsidRPr="00566C2F">
              <w:rPr>
                <w:rFonts w:eastAsia="Times New Roman" w:cs="Times New Roman"/>
                <w:szCs w:val="26"/>
              </w:rPr>
              <w:br/>
              <w:t>khác khác</w:t>
            </w:r>
            <w:r w:rsidRPr="00566C2F">
              <w:rPr>
                <w:rFonts w:eastAsia="Times New Roman" w:cs="Times New Roman"/>
                <w:szCs w:val="26"/>
              </w:rPr>
              <w:br/>
              <w:t>gói</w:t>
            </w:r>
          </w:p>
        </w:tc>
      </w:tr>
      <w:tr w:rsidR="003D790A" w:rsidRPr="00566C2F" w14:paraId="4E5E3AEE" w14:textId="77777777" w:rsidTr="005E0B48">
        <w:tc>
          <w:tcPr>
            <w:tcW w:w="1271" w:type="dxa"/>
            <w:tcBorders>
              <w:top w:val="single" w:sz="4" w:space="0" w:color="auto"/>
              <w:left w:val="single" w:sz="4" w:space="0" w:color="auto"/>
              <w:bottom w:val="single" w:sz="4" w:space="0" w:color="auto"/>
              <w:right w:val="single" w:sz="4" w:space="0" w:color="auto"/>
            </w:tcBorders>
            <w:vAlign w:val="center"/>
            <w:hideMark/>
          </w:tcPr>
          <w:p w14:paraId="388868CA" w14:textId="77777777"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t xml:space="preserve">private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428E7E5"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0552638"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 </w:t>
            </w:r>
          </w:p>
        </w:tc>
        <w:tc>
          <w:tcPr>
            <w:tcW w:w="1754" w:type="dxa"/>
            <w:tcBorders>
              <w:top w:val="single" w:sz="4" w:space="0" w:color="auto"/>
              <w:left w:val="single" w:sz="4" w:space="0" w:color="auto"/>
              <w:bottom w:val="single" w:sz="4" w:space="0" w:color="auto"/>
              <w:right w:val="single" w:sz="4" w:space="0" w:color="auto"/>
            </w:tcBorders>
            <w:vAlign w:val="center"/>
            <w:hideMark/>
          </w:tcPr>
          <w:p w14:paraId="2DA7E6A5"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 </w:t>
            </w:r>
          </w:p>
        </w:tc>
        <w:tc>
          <w:tcPr>
            <w:tcW w:w="1459" w:type="dxa"/>
            <w:tcBorders>
              <w:top w:val="single" w:sz="4" w:space="0" w:color="auto"/>
              <w:left w:val="single" w:sz="4" w:space="0" w:color="auto"/>
              <w:bottom w:val="single" w:sz="4" w:space="0" w:color="auto"/>
              <w:right w:val="single" w:sz="4" w:space="0" w:color="auto"/>
            </w:tcBorders>
            <w:vAlign w:val="center"/>
            <w:hideMark/>
          </w:tcPr>
          <w:p w14:paraId="1D48198A"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 </w:t>
            </w:r>
          </w:p>
        </w:tc>
        <w:tc>
          <w:tcPr>
            <w:tcW w:w="1459" w:type="dxa"/>
            <w:tcBorders>
              <w:top w:val="single" w:sz="4" w:space="0" w:color="auto"/>
              <w:left w:val="single" w:sz="4" w:space="0" w:color="auto"/>
              <w:bottom w:val="single" w:sz="4" w:space="0" w:color="auto"/>
              <w:right w:val="single" w:sz="4" w:space="0" w:color="auto"/>
            </w:tcBorders>
            <w:vAlign w:val="center"/>
            <w:hideMark/>
          </w:tcPr>
          <w:p w14:paraId="7208958D"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w:t>
            </w:r>
          </w:p>
        </w:tc>
      </w:tr>
      <w:tr w:rsidR="003D790A" w:rsidRPr="00566C2F" w14:paraId="3612EF7D" w14:textId="77777777" w:rsidTr="005E0B48">
        <w:tc>
          <w:tcPr>
            <w:tcW w:w="1271" w:type="dxa"/>
            <w:tcBorders>
              <w:top w:val="single" w:sz="4" w:space="0" w:color="auto"/>
              <w:left w:val="single" w:sz="4" w:space="0" w:color="auto"/>
              <w:bottom w:val="single" w:sz="4" w:space="0" w:color="auto"/>
              <w:right w:val="single" w:sz="4" w:space="0" w:color="auto"/>
            </w:tcBorders>
            <w:vAlign w:val="center"/>
            <w:hideMark/>
          </w:tcPr>
          <w:p w14:paraId="1007AE48" w14:textId="77777777"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t xml:space="preserve">protected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1B5B043"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560" w:type="dxa"/>
            <w:tcBorders>
              <w:top w:val="single" w:sz="4" w:space="0" w:color="auto"/>
              <w:left w:val="single" w:sz="4" w:space="0" w:color="auto"/>
              <w:bottom w:val="single" w:sz="4" w:space="0" w:color="auto"/>
              <w:right w:val="single" w:sz="4" w:space="0" w:color="auto"/>
            </w:tcBorders>
            <w:vAlign w:val="center"/>
            <w:hideMark/>
          </w:tcPr>
          <w:p w14:paraId="0237C559"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754" w:type="dxa"/>
            <w:tcBorders>
              <w:top w:val="single" w:sz="4" w:space="0" w:color="auto"/>
              <w:left w:val="single" w:sz="4" w:space="0" w:color="auto"/>
              <w:bottom w:val="single" w:sz="4" w:space="0" w:color="auto"/>
              <w:right w:val="single" w:sz="4" w:space="0" w:color="auto"/>
            </w:tcBorders>
            <w:vAlign w:val="center"/>
            <w:hideMark/>
          </w:tcPr>
          <w:p w14:paraId="309A93FE"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459" w:type="dxa"/>
            <w:tcBorders>
              <w:top w:val="single" w:sz="4" w:space="0" w:color="auto"/>
              <w:left w:val="single" w:sz="4" w:space="0" w:color="auto"/>
              <w:bottom w:val="single" w:sz="4" w:space="0" w:color="auto"/>
              <w:right w:val="single" w:sz="4" w:space="0" w:color="auto"/>
            </w:tcBorders>
            <w:vAlign w:val="center"/>
            <w:hideMark/>
          </w:tcPr>
          <w:p w14:paraId="352C34A5"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459" w:type="dxa"/>
            <w:tcBorders>
              <w:top w:val="single" w:sz="4" w:space="0" w:color="auto"/>
              <w:left w:val="single" w:sz="4" w:space="0" w:color="auto"/>
              <w:bottom w:val="single" w:sz="4" w:space="0" w:color="auto"/>
              <w:right w:val="single" w:sz="4" w:space="0" w:color="auto"/>
            </w:tcBorders>
            <w:vAlign w:val="center"/>
            <w:hideMark/>
          </w:tcPr>
          <w:p w14:paraId="7BEC5F5A"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w:t>
            </w:r>
          </w:p>
        </w:tc>
      </w:tr>
      <w:tr w:rsidR="003D790A" w:rsidRPr="00566C2F" w14:paraId="390E371D" w14:textId="77777777" w:rsidTr="005E0B48">
        <w:tc>
          <w:tcPr>
            <w:tcW w:w="1271" w:type="dxa"/>
            <w:tcBorders>
              <w:top w:val="single" w:sz="4" w:space="0" w:color="auto"/>
              <w:left w:val="single" w:sz="4" w:space="0" w:color="auto"/>
              <w:bottom w:val="single" w:sz="4" w:space="0" w:color="auto"/>
              <w:right w:val="single" w:sz="4" w:space="0" w:color="auto"/>
            </w:tcBorders>
            <w:vAlign w:val="center"/>
            <w:hideMark/>
          </w:tcPr>
          <w:p w14:paraId="0F7A688D" w14:textId="77777777"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lastRenderedPageBreak/>
              <w:t xml:space="preserve">public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609B067"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CC14EB0"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754" w:type="dxa"/>
            <w:tcBorders>
              <w:top w:val="single" w:sz="4" w:space="0" w:color="auto"/>
              <w:left w:val="single" w:sz="4" w:space="0" w:color="auto"/>
              <w:bottom w:val="single" w:sz="4" w:space="0" w:color="auto"/>
              <w:right w:val="single" w:sz="4" w:space="0" w:color="auto"/>
            </w:tcBorders>
            <w:vAlign w:val="center"/>
            <w:hideMark/>
          </w:tcPr>
          <w:p w14:paraId="3EF485A9"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459" w:type="dxa"/>
            <w:tcBorders>
              <w:top w:val="single" w:sz="4" w:space="0" w:color="auto"/>
              <w:left w:val="single" w:sz="4" w:space="0" w:color="auto"/>
              <w:bottom w:val="single" w:sz="4" w:space="0" w:color="auto"/>
              <w:right w:val="single" w:sz="4" w:space="0" w:color="auto"/>
            </w:tcBorders>
            <w:vAlign w:val="center"/>
            <w:hideMark/>
          </w:tcPr>
          <w:p w14:paraId="45B8886C"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459" w:type="dxa"/>
            <w:tcBorders>
              <w:top w:val="single" w:sz="4" w:space="0" w:color="auto"/>
              <w:left w:val="single" w:sz="4" w:space="0" w:color="auto"/>
              <w:bottom w:val="single" w:sz="4" w:space="0" w:color="auto"/>
              <w:right w:val="single" w:sz="4" w:space="0" w:color="auto"/>
            </w:tcBorders>
            <w:vAlign w:val="center"/>
            <w:hideMark/>
          </w:tcPr>
          <w:p w14:paraId="535683E1"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X</w:t>
            </w:r>
          </w:p>
        </w:tc>
      </w:tr>
      <w:tr w:rsidR="003D790A" w:rsidRPr="00566C2F" w14:paraId="4D210FFF" w14:textId="77777777" w:rsidTr="005E0B48">
        <w:tc>
          <w:tcPr>
            <w:tcW w:w="1271" w:type="dxa"/>
            <w:tcBorders>
              <w:top w:val="single" w:sz="4" w:space="0" w:color="auto"/>
              <w:left w:val="single" w:sz="4" w:space="0" w:color="auto"/>
              <w:bottom w:val="single" w:sz="4" w:space="0" w:color="auto"/>
              <w:right w:val="single" w:sz="4" w:space="0" w:color="auto"/>
            </w:tcBorders>
            <w:vAlign w:val="center"/>
            <w:hideMark/>
          </w:tcPr>
          <w:p w14:paraId="71652E58" w14:textId="77777777" w:rsidR="00202105" w:rsidRPr="00566C2F" w:rsidRDefault="00202105" w:rsidP="009B1F9D">
            <w:pPr>
              <w:ind w:firstLine="0"/>
              <w:jc w:val="both"/>
              <w:rPr>
                <w:rFonts w:eastAsia="Times New Roman" w:cs="Times New Roman"/>
                <w:sz w:val="24"/>
                <w:szCs w:val="24"/>
              </w:rPr>
            </w:pPr>
            <w:r w:rsidRPr="00566C2F">
              <w:rPr>
                <w:rFonts w:eastAsia="Times New Roman" w:cs="Times New Roman"/>
                <w:szCs w:val="26"/>
              </w:rPr>
              <w:t xml:space="preserve">default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AFEBDD"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560" w:type="dxa"/>
            <w:tcBorders>
              <w:top w:val="single" w:sz="4" w:space="0" w:color="auto"/>
              <w:left w:val="single" w:sz="4" w:space="0" w:color="auto"/>
              <w:bottom w:val="single" w:sz="4" w:space="0" w:color="auto"/>
              <w:right w:val="single" w:sz="4" w:space="0" w:color="auto"/>
            </w:tcBorders>
            <w:vAlign w:val="center"/>
            <w:hideMark/>
          </w:tcPr>
          <w:p w14:paraId="64F86DE7"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X </w:t>
            </w:r>
          </w:p>
        </w:tc>
        <w:tc>
          <w:tcPr>
            <w:tcW w:w="1754" w:type="dxa"/>
            <w:tcBorders>
              <w:top w:val="single" w:sz="4" w:space="0" w:color="auto"/>
              <w:left w:val="single" w:sz="4" w:space="0" w:color="auto"/>
              <w:bottom w:val="single" w:sz="4" w:space="0" w:color="auto"/>
              <w:right w:val="single" w:sz="4" w:space="0" w:color="auto"/>
            </w:tcBorders>
            <w:vAlign w:val="center"/>
            <w:hideMark/>
          </w:tcPr>
          <w:p w14:paraId="299D10FC"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 xml:space="preserve">- </w:t>
            </w:r>
          </w:p>
        </w:tc>
        <w:tc>
          <w:tcPr>
            <w:tcW w:w="1459" w:type="dxa"/>
            <w:tcBorders>
              <w:top w:val="single" w:sz="4" w:space="0" w:color="auto"/>
              <w:left w:val="single" w:sz="4" w:space="0" w:color="auto"/>
              <w:bottom w:val="single" w:sz="4" w:space="0" w:color="auto"/>
              <w:right w:val="single" w:sz="4" w:space="0" w:color="auto"/>
            </w:tcBorders>
            <w:vAlign w:val="center"/>
            <w:hideMark/>
          </w:tcPr>
          <w:p w14:paraId="09A153C4" w14:textId="77777777" w:rsidR="00202105" w:rsidRPr="00566C2F" w:rsidRDefault="00202105" w:rsidP="009B1F9D">
            <w:pPr>
              <w:jc w:val="both"/>
              <w:rPr>
                <w:rFonts w:eastAsia="Times New Roman" w:cs="Times New Roman"/>
                <w:sz w:val="24"/>
                <w:szCs w:val="24"/>
              </w:rPr>
            </w:pPr>
            <w:r w:rsidRPr="00566C2F">
              <w:rPr>
                <w:rFonts w:eastAsia="Times New Roman" w:cs="Times New Roman"/>
                <w:szCs w:val="26"/>
              </w:rPr>
              <w:t>X</w:t>
            </w:r>
          </w:p>
        </w:tc>
        <w:tc>
          <w:tcPr>
            <w:tcW w:w="0" w:type="auto"/>
            <w:vAlign w:val="center"/>
            <w:hideMark/>
          </w:tcPr>
          <w:p w14:paraId="0D172CDF" w14:textId="77777777" w:rsidR="00202105" w:rsidRPr="00566C2F" w:rsidRDefault="00202105" w:rsidP="009B1F9D">
            <w:pPr>
              <w:jc w:val="both"/>
              <w:rPr>
                <w:rFonts w:eastAsia="Times New Roman" w:cs="Times New Roman"/>
                <w:sz w:val="20"/>
                <w:szCs w:val="20"/>
              </w:rPr>
            </w:pPr>
            <w:r w:rsidRPr="00566C2F">
              <w:rPr>
                <w:rFonts w:eastAsia="Times New Roman" w:cs="Times New Roman"/>
                <w:szCs w:val="26"/>
              </w:rPr>
              <w:t>-</w:t>
            </w:r>
          </w:p>
        </w:tc>
      </w:tr>
    </w:tbl>
    <w:p w14:paraId="3B21B953" w14:textId="7A9A14A3" w:rsidR="00202105" w:rsidRPr="00566C2F" w:rsidRDefault="00202105" w:rsidP="009B1F9D">
      <w:pPr>
        <w:jc w:val="both"/>
      </w:pPr>
      <w:r w:rsidRPr="00566C2F">
        <w:t>Trong bảng trên thì X thể hiện cho sự truy cập hợp lệ còn – thể hiện không thể truy cập</w:t>
      </w:r>
      <w:r w:rsidR="005E0B48" w:rsidRPr="00566C2F">
        <w:t xml:space="preserve"> </w:t>
      </w:r>
      <w:r w:rsidRPr="00566C2F">
        <w:t>vào thành phần này.</w:t>
      </w:r>
    </w:p>
    <w:p w14:paraId="17CF8BA8" w14:textId="77777777" w:rsidR="00202105" w:rsidRPr="00566C2F" w:rsidRDefault="00202105" w:rsidP="009B1F9D">
      <w:pPr>
        <w:jc w:val="both"/>
      </w:pPr>
      <w:r w:rsidRPr="00566C2F">
        <w:rPr>
          <w:b/>
        </w:rPr>
        <w:t>*Ví dụ:</w:t>
      </w:r>
      <w:r w:rsidRPr="00566C2F">
        <w:t xml:space="preserve"> Các thành phần private</w:t>
      </w:r>
    </w:p>
    <w:p w14:paraId="102D7218" w14:textId="77777777" w:rsidR="00202105" w:rsidRPr="00566C2F" w:rsidRDefault="00202105" w:rsidP="009B1F9D">
      <w:pPr>
        <w:jc w:val="both"/>
      </w:pPr>
      <w:r w:rsidRPr="00566C2F">
        <w:t>Các thành viên private chỉ có thể sử dụng bên trong lớp, ta không thể truy cập các thành viên private từ bên ngoài lớp này.</w:t>
      </w:r>
    </w:p>
    <w:p w14:paraId="49638C2E" w14:textId="506EA6FF" w:rsidR="00857165" w:rsidRPr="00566C2F" w:rsidRDefault="00857165" w:rsidP="009B1F9D">
      <w:pPr>
        <w:ind w:left="720"/>
        <w:jc w:val="both"/>
        <w:rPr>
          <w:i/>
        </w:rPr>
      </w:pPr>
      <w:r w:rsidRPr="00566C2F">
        <w:rPr>
          <w:i/>
        </w:rPr>
        <w:t>class Alpha {</w:t>
      </w:r>
    </w:p>
    <w:p w14:paraId="6F7D169C" w14:textId="40097435" w:rsidR="00857165" w:rsidRPr="00566C2F" w:rsidRDefault="00857165" w:rsidP="009B1F9D">
      <w:pPr>
        <w:ind w:left="720"/>
        <w:jc w:val="both"/>
        <w:rPr>
          <w:i/>
        </w:rPr>
      </w:pPr>
      <w:r w:rsidRPr="00566C2F">
        <w:rPr>
          <w:i/>
        </w:rPr>
        <w:t xml:space="preserve">    private int iamprivate;</w:t>
      </w:r>
    </w:p>
    <w:p w14:paraId="2CD95390" w14:textId="77777777" w:rsidR="00857165" w:rsidRPr="00566C2F" w:rsidRDefault="00857165" w:rsidP="009B1F9D">
      <w:pPr>
        <w:ind w:left="720"/>
        <w:jc w:val="both"/>
        <w:rPr>
          <w:i/>
        </w:rPr>
      </w:pPr>
      <w:r w:rsidRPr="00566C2F">
        <w:rPr>
          <w:i/>
        </w:rPr>
        <w:t xml:space="preserve">    private void privateMethod() {</w:t>
      </w:r>
    </w:p>
    <w:p w14:paraId="28677C94" w14:textId="77777777" w:rsidR="00857165" w:rsidRPr="00566C2F" w:rsidRDefault="00857165" w:rsidP="009B1F9D">
      <w:pPr>
        <w:ind w:left="720"/>
        <w:jc w:val="both"/>
        <w:rPr>
          <w:i/>
        </w:rPr>
      </w:pPr>
      <w:r w:rsidRPr="00566C2F">
        <w:rPr>
          <w:i/>
        </w:rPr>
        <w:t xml:space="preserve">        System.out.println("privateMethod");</w:t>
      </w:r>
    </w:p>
    <w:p w14:paraId="2522F543" w14:textId="77777777" w:rsidR="00857165" w:rsidRPr="00566C2F" w:rsidRDefault="00857165" w:rsidP="009B1F9D">
      <w:pPr>
        <w:ind w:left="720"/>
        <w:jc w:val="both"/>
        <w:rPr>
          <w:i/>
        </w:rPr>
      </w:pPr>
      <w:r w:rsidRPr="00566C2F">
        <w:rPr>
          <w:i/>
        </w:rPr>
        <w:t xml:space="preserve">    }</w:t>
      </w:r>
    </w:p>
    <w:p w14:paraId="1617DADB" w14:textId="45BBDA7D" w:rsidR="00857165" w:rsidRPr="00566C2F" w:rsidRDefault="00857165" w:rsidP="009B1F9D">
      <w:pPr>
        <w:ind w:left="720"/>
        <w:jc w:val="both"/>
        <w:rPr>
          <w:i/>
        </w:rPr>
      </w:pPr>
      <w:r w:rsidRPr="00566C2F">
        <w:rPr>
          <w:i/>
        </w:rPr>
        <w:t>}</w:t>
      </w:r>
    </w:p>
    <w:p w14:paraId="5B45F4CC" w14:textId="52B9C0F4" w:rsidR="00857165" w:rsidRPr="00566C2F" w:rsidRDefault="00857165" w:rsidP="009B1F9D">
      <w:pPr>
        <w:ind w:left="720"/>
        <w:jc w:val="both"/>
        <w:rPr>
          <w:i/>
        </w:rPr>
      </w:pPr>
      <w:r w:rsidRPr="00566C2F">
        <w:rPr>
          <w:i/>
        </w:rPr>
        <w:t>class Beta {</w:t>
      </w:r>
    </w:p>
    <w:p w14:paraId="25CD1665" w14:textId="77777777" w:rsidR="00857165" w:rsidRPr="00566C2F" w:rsidRDefault="00857165" w:rsidP="009B1F9D">
      <w:pPr>
        <w:ind w:left="720"/>
        <w:jc w:val="both"/>
        <w:rPr>
          <w:i/>
        </w:rPr>
      </w:pPr>
      <w:r w:rsidRPr="00566C2F">
        <w:rPr>
          <w:i/>
        </w:rPr>
        <w:t xml:space="preserve">    void accessMethod() {</w:t>
      </w:r>
    </w:p>
    <w:p w14:paraId="47E0E3D4" w14:textId="77777777" w:rsidR="00857165" w:rsidRPr="00566C2F" w:rsidRDefault="00857165" w:rsidP="009B1F9D">
      <w:pPr>
        <w:ind w:left="720"/>
        <w:jc w:val="both"/>
        <w:rPr>
          <w:i/>
        </w:rPr>
      </w:pPr>
      <w:r w:rsidRPr="00566C2F">
        <w:rPr>
          <w:i/>
        </w:rPr>
        <w:t xml:space="preserve">        Alpha a = new Alpha();</w:t>
      </w:r>
    </w:p>
    <w:p w14:paraId="19910C44" w14:textId="77777777" w:rsidR="00857165" w:rsidRPr="00566C2F" w:rsidRDefault="00857165" w:rsidP="009B1F9D">
      <w:pPr>
        <w:ind w:left="720"/>
        <w:jc w:val="both"/>
        <w:rPr>
          <w:i/>
        </w:rPr>
      </w:pPr>
      <w:r w:rsidRPr="00566C2F">
        <w:rPr>
          <w:i/>
        </w:rPr>
        <w:t xml:space="preserve">        a.iamprivate = 10;// không hợp lệ</w:t>
      </w:r>
    </w:p>
    <w:p w14:paraId="6C9054C8" w14:textId="77777777" w:rsidR="00857165" w:rsidRPr="00566C2F" w:rsidRDefault="00857165" w:rsidP="009B1F9D">
      <w:pPr>
        <w:ind w:left="720"/>
        <w:jc w:val="both"/>
        <w:rPr>
          <w:i/>
        </w:rPr>
      </w:pPr>
      <w:r w:rsidRPr="00566C2F">
        <w:rPr>
          <w:i/>
        </w:rPr>
        <w:t xml:space="preserve">        a.privateMethod();// không hợp lệ }</w:t>
      </w:r>
    </w:p>
    <w:p w14:paraId="32D992A6" w14:textId="781172D1" w:rsidR="00202105" w:rsidRPr="00566C2F" w:rsidRDefault="00857165" w:rsidP="009B1F9D">
      <w:pPr>
        <w:ind w:left="720"/>
        <w:jc w:val="both"/>
        <w:rPr>
          <w:i/>
        </w:rPr>
      </w:pPr>
      <w:r w:rsidRPr="00566C2F">
        <w:rPr>
          <w:i/>
        </w:rPr>
        <w:t xml:space="preserve">    }</w:t>
      </w:r>
    </w:p>
    <w:p w14:paraId="5FDBBC93" w14:textId="77777777" w:rsidR="00202105" w:rsidRPr="00566C2F" w:rsidRDefault="00202105" w:rsidP="009B1F9D">
      <w:pPr>
        <w:jc w:val="both"/>
      </w:pPr>
      <w:r w:rsidRPr="00566C2F">
        <w:t>* Ví dụ: Các thành phần public</w:t>
      </w:r>
    </w:p>
    <w:p w14:paraId="0BDE3E2E" w14:textId="77777777" w:rsidR="00202105" w:rsidRPr="00566C2F" w:rsidRDefault="00202105" w:rsidP="009B1F9D">
      <w:pPr>
        <w:jc w:val="both"/>
      </w:pPr>
      <w:r w:rsidRPr="00566C2F">
        <w:t>Các thành viên public có thể truy cập từ bất cứ đâu, ta se xem ví dụ sau:</w:t>
      </w:r>
    </w:p>
    <w:p w14:paraId="37FF697C" w14:textId="0D9ABB21" w:rsidR="00857165" w:rsidRPr="00566C2F" w:rsidRDefault="00857165" w:rsidP="009B1F9D">
      <w:pPr>
        <w:ind w:left="720"/>
        <w:jc w:val="both"/>
        <w:rPr>
          <w:i/>
        </w:rPr>
      </w:pPr>
      <w:r w:rsidRPr="00566C2F">
        <w:rPr>
          <w:i/>
        </w:rPr>
        <w:t>Package</w:t>
      </w:r>
      <w:r w:rsidR="00542D4C" w:rsidRPr="00566C2F">
        <w:rPr>
          <w:i/>
        </w:rPr>
        <w:t xml:space="preserve"> </w:t>
      </w:r>
      <w:r w:rsidRPr="00566C2F">
        <w:rPr>
          <w:i/>
        </w:rPr>
        <w:t>Greek;</w:t>
      </w:r>
    </w:p>
    <w:p w14:paraId="7CEB54EE" w14:textId="0409894E" w:rsidR="00857165" w:rsidRPr="00566C2F" w:rsidRDefault="00857165" w:rsidP="009B1F9D">
      <w:pPr>
        <w:ind w:left="720"/>
        <w:jc w:val="both"/>
        <w:rPr>
          <w:i/>
        </w:rPr>
      </w:pPr>
      <w:r w:rsidRPr="00566C2F">
        <w:rPr>
          <w:i/>
        </w:rPr>
        <w:t>public class Alpha {</w:t>
      </w:r>
    </w:p>
    <w:p w14:paraId="316ED1CD" w14:textId="7CE51E2B" w:rsidR="00857165" w:rsidRPr="00566C2F" w:rsidRDefault="00857165" w:rsidP="009B1F9D">
      <w:pPr>
        <w:ind w:left="720"/>
        <w:jc w:val="both"/>
        <w:rPr>
          <w:i/>
        </w:rPr>
      </w:pPr>
      <w:r w:rsidRPr="00566C2F">
        <w:rPr>
          <w:i/>
        </w:rPr>
        <w:t xml:space="preserve">    public int iampublic;</w:t>
      </w:r>
    </w:p>
    <w:p w14:paraId="03737414" w14:textId="77777777" w:rsidR="00857165" w:rsidRPr="00566C2F" w:rsidRDefault="00857165" w:rsidP="009B1F9D">
      <w:pPr>
        <w:ind w:left="720"/>
        <w:jc w:val="both"/>
        <w:rPr>
          <w:i/>
        </w:rPr>
      </w:pPr>
      <w:r w:rsidRPr="00566C2F">
        <w:rPr>
          <w:i/>
        </w:rPr>
        <w:t xml:space="preserve">    public void publicMethod() {</w:t>
      </w:r>
    </w:p>
    <w:p w14:paraId="7F38C521" w14:textId="77777777" w:rsidR="00857165" w:rsidRPr="00566C2F" w:rsidRDefault="00857165" w:rsidP="009B1F9D">
      <w:pPr>
        <w:ind w:left="720"/>
        <w:jc w:val="both"/>
        <w:rPr>
          <w:i/>
        </w:rPr>
      </w:pPr>
      <w:r w:rsidRPr="00566C2F">
        <w:rPr>
          <w:i/>
        </w:rPr>
        <w:t xml:space="preserve">        System.out.println("publicMethod");</w:t>
      </w:r>
    </w:p>
    <w:p w14:paraId="3FEF8716" w14:textId="77777777" w:rsidR="00857165" w:rsidRPr="00566C2F" w:rsidRDefault="00857165" w:rsidP="009B1F9D">
      <w:pPr>
        <w:ind w:left="720"/>
        <w:jc w:val="both"/>
        <w:rPr>
          <w:i/>
        </w:rPr>
      </w:pPr>
      <w:r w:rsidRPr="00566C2F">
        <w:rPr>
          <w:i/>
        </w:rPr>
        <w:t xml:space="preserve">    }</w:t>
      </w:r>
    </w:p>
    <w:p w14:paraId="631E39D2" w14:textId="77777777" w:rsidR="00857165" w:rsidRPr="00566C2F" w:rsidRDefault="00857165" w:rsidP="009B1F9D">
      <w:pPr>
        <w:ind w:left="720"/>
        <w:jc w:val="both"/>
        <w:rPr>
          <w:i/>
        </w:rPr>
      </w:pPr>
      <w:r w:rsidRPr="00566C2F">
        <w:rPr>
          <w:i/>
        </w:rPr>
        <w:t>}</w:t>
      </w:r>
    </w:p>
    <w:p w14:paraId="3B82C7FE" w14:textId="7CC35798" w:rsidR="00857165" w:rsidRPr="00566C2F" w:rsidRDefault="00857165" w:rsidP="009B1F9D">
      <w:pPr>
        <w:ind w:left="720"/>
        <w:jc w:val="both"/>
        <w:rPr>
          <w:i/>
        </w:rPr>
      </w:pPr>
      <w:r w:rsidRPr="00566C2F">
        <w:rPr>
          <w:i/>
        </w:rPr>
        <w:t>package Roman;</w:t>
      </w:r>
    </w:p>
    <w:p w14:paraId="233F3018" w14:textId="77777777" w:rsidR="00857165" w:rsidRPr="00566C2F" w:rsidRDefault="00857165" w:rsidP="009B1F9D">
      <w:pPr>
        <w:ind w:left="720"/>
        <w:jc w:val="both"/>
        <w:rPr>
          <w:i/>
        </w:rPr>
      </w:pPr>
      <w:r w:rsidRPr="00566C2F">
        <w:rPr>
          <w:i/>
        </w:rPr>
        <w:t>import Greek.*;</w:t>
      </w:r>
    </w:p>
    <w:p w14:paraId="01E0F2F9" w14:textId="6D046BB6" w:rsidR="00857165" w:rsidRPr="00566C2F" w:rsidRDefault="00857165" w:rsidP="009B1F9D">
      <w:pPr>
        <w:ind w:left="720"/>
        <w:jc w:val="both"/>
        <w:rPr>
          <w:i/>
        </w:rPr>
      </w:pPr>
      <w:r w:rsidRPr="00566C2F">
        <w:rPr>
          <w:i/>
        </w:rPr>
        <w:t>class Beta {</w:t>
      </w:r>
    </w:p>
    <w:p w14:paraId="2DD5EF95" w14:textId="77777777" w:rsidR="00857165" w:rsidRPr="00566C2F" w:rsidRDefault="00857165" w:rsidP="009B1F9D">
      <w:pPr>
        <w:ind w:left="720"/>
        <w:jc w:val="both"/>
        <w:rPr>
          <w:i/>
        </w:rPr>
      </w:pPr>
      <w:r w:rsidRPr="00566C2F">
        <w:rPr>
          <w:i/>
        </w:rPr>
        <w:lastRenderedPageBreak/>
        <w:t xml:space="preserve">    void accessMethod() {</w:t>
      </w:r>
    </w:p>
    <w:p w14:paraId="0354F8A8" w14:textId="77777777" w:rsidR="00857165" w:rsidRPr="00566C2F" w:rsidRDefault="00857165" w:rsidP="009B1F9D">
      <w:pPr>
        <w:ind w:left="720"/>
        <w:jc w:val="both"/>
        <w:rPr>
          <w:i/>
        </w:rPr>
      </w:pPr>
      <w:r w:rsidRPr="00566C2F">
        <w:rPr>
          <w:i/>
        </w:rPr>
        <w:t xml:space="preserve">        Alpha a = new Alpha();</w:t>
      </w:r>
    </w:p>
    <w:p w14:paraId="6DD4011F" w14:textId="77777777" w:rsidR="00857165" w:rsidRPr="00566C2F" w:rsidRDefault="00857165" w:rsidP="009B1F9D">
      <w:pPr>
        <w:ind w:left="720"/>
        <w:jc w:val="both"/>
        <w:rPr>
          <w:i/>
        </w:rPr>
      </w:pPr>
      <w:r w:rsidRPr="00566C2F">
        <w:rPr>
          <w:i/>
        </w:rPr>
        <w:t xml:space="preserve">        a.iampublic = 10;// hợp lệ</w:t>
      </w:r>
    </w:p>
    <w:p w14:paraId="793BF606" w14:textId="77777777" w:rsidR="00857165" w:rsidRPr="00566C2F" w:rsidRDefault="00857165" w:rsidP="009B1F9D">
      <w:pPr>
        <w:ind w:left="720"/>
        <w:jc w:val="both"/>
        <w:rPr>
          <w:i/>
        </w:rPr>
      </w:pPr>
      <w:r w:rsidRPr="00566C2F">
        <w:rPr>
          <w:i/>
        </w:rPr>
        <w:t xml:space="preserve">        a.publicMethod();// hợp lệ</w:t>
      </w:r>
    </w:p>
    <w:p w14:paraId="0C5A4D60" w14:textId="77777777" w:rsidR="00857165" w:rsidRPr="00566C2F" w:rsidRDefault="00857165" w:rsidP="009B1F9D">
      <w:pPr>
        <w:ind w:left="720"/>
        <w:jc w:val="both"/>
        <w:rPr>
          <w:i/>
        </w:rPr>
      </w:pPr>
      <w:r w:rsidRPr="00566C2F">
        <w:rPr>
          <w:i/>
        </w:rPr>
        <w:t xml:space="preserve">    }</w:t>
      </w:r>
    </w:p>
    <w:p w14:paraId="7C56F488" w14:textId="7F5725D3" w:rsidR="00202105" w:rsidRPr="00566C2F" w:rsidRDefault="00857165" w:rsidP="009B1F9D">
      <w:pPr>
        <w:ind w:left="720"/>
        <w:jc w:val="both"/>
        <w:rPr>
          <w:i/>
        </w:rPr>
      </w:pPr>
      <w:r w:rsidRPr="00566C2F">
        <w:rPr>
          <w:i/>
        </w:rPr>
        <w:t>}</w:t>
      </w:r>
    </w:p>
    <w:p w14:paraId="2EF00011" w14:textId="77777777" w:rsidR="00202105" w:rsidRPr="00566C2F" w:rsidRDefault="00202105" w:rsidP="009B1F9D">
      <w:pPr>
        <w:jc w:val="both"/>
      </w:pPr>
      <w:r w:rsidRPr="00566C2F">
        <w:t>*Ví dụ các thành phần có mức truy xuất gói:</w:t>
      </w:r>
    </w:p>
    <w:p w14:paraId="483F4CFD" w14:textId="77777777" w:rsidR="00202105" w:rsidRPr="00566C2F" w:rsidRDefault="00202105" w:rsidP="009B1F9D">
      <w:pPr>
        <w:jc w:val="both"/>
      </w:pPr>
      <w:r w:rsidRPr="00566C2F">
        <w:t>Khi ta khai báo các thành viên mà không sử dụng một trong các từ public, private, protected thì java mặc định thành viên đó có mức truy cập gói.</w:t>
      </w:r>
    </w:p>
    <w:p w14:paraId="3F796452" w14:textId="77777777" w:rsidR="00202105" w:rsidRPr="00566C2F" w:rsidRDefault="00202105" w:rsidP="009B1F9D">
      <w:pPr>
        <w:jc w:val="both"/>
      </w:pPr>
      <w:r w:rsidRPr="00566C2F">
        <w:t>Ví dụ:</w:t>
      </w:r>
    </w:p>
    <w:p w14:paraId="5D37FE43" w14:textId="60FAC703" w:rsidR="00542D4C" w:rsidRPr="00566C2F" w:rsidRDefault="00542D4C" w:rsidP="009B1F9D">
      <w:pPr>
        <w:ind w:left="720"/>
        <w:jc w:val="both"/>
        <w:rPr>
          <w:i/>
        </w:rPr>
      </w:pPr>
      <w:r w:rsidRPr="00566C2F">
        <w:rPr>
          <w:i/>
        </w:rPr>
        <w:t>package Greek;</w:t>
      </w:r>
    </w:p>
    <w:p w14:paraId="6639A485" w14:textId="0FB1A1AC" w:rsidR="00542D4C" w:rsidRPr="00566C2F" w:rsidRDefault="00542D4C" w:rsidP="009B1F9D">
      <w:pPr>
        <w:ind w:left="720"/>
        <w:jc w:val="both"/>
        <w:rPr>
          <w:i/>
        </w:rPr>
      </w:pPr>
      <w:r w:rsidRPr="00566C2F">
        <w:rPr>
          <w:i/>
        </w:rPr>
        <w:t>class Alpha {</w:t>
      </w:r>
    </w:p>
    <w:p w14:paraId="063F9FD0" w14:textId="2C940652" w:rsidR="00542D4C" w:rsidRPr="00566C2F" w:rsidRDefault="00542D4C" w:rsidP="009B1F9D">
      <w:pPr>
        <w:ind w:left="720"/>
        <w:jc w:val="both"/>
        <w:rPr>
          <w:i/>
        </w:rPr>
      </w:pPr>
      <w:r w:rsidRPr="00566C2F">
        <w:rPr>
          <w:i/>
        </w:rPr>
        <w:t xml:space="preserve">    int iampackage;</w:t>
      </w:r>
    </w:p>
    <w:p w14:paraId="51E29B38" w14:textId="77777777" w:rsidR="00542D4C" w:rsidRPr="00566C2F" w:rsidRDefault="00542D4C" w:rsidP="009B1F9D">
      <w:pPr>
        <w:ind w:left="720"/>
        <w:jc w:val="both"/>
        <w:rPr>
          <w:i/>
        </w:rPr>
      </w:pPr>
      <w:r w:rsidRPr="00566C2F">
        <w:rPr>
          <w:i/>
        </w:rPr>
        <w:t xml:space="preserve">    void packageMethod() {</w:t>
      </w:r>
    </w:p>
    <w:p w14:paraId="7D699712" w14:textId="77777777" w:rsidR="00542D4C" w:rsidRPr="00566C2F" w:rsidRDefault="00542D4C" w:rsidP="009B1F9D">
      <w:pPr>
        <w:ind w:left="720"/>
        <w:jc w:val="both"/>
        <w:rPr>
          <w:i/>
        </w:rPr>
      </w:pPr>
      <w:r w:rsidRPr="00566C2F">
        <w:rPr>
          <w:i/>
        </w:rPr>
        <w:t xml:space="preserve">        System.out.println("packageMethod");</w:t>
      </w:r>
    </w:p>
    <w:p w14:paraId="56D584AD" w14:textId="77777777" w:rsidR="00542D4C" w:rsidRPr="00566C2F" w:rsidRDefault="00542D4C" w:rsidP="009B1F9D">
      <w:pPr>
        <w:ind w:left="720"/>
        <w:jc w:val="both"/>
        <w:rPr>
          <w:i/>
        </w:rPr>
      </w:pPr>
      <w:r w:rsidRPr="00566C2F">
        <w:rPr>
          <w:i/>
        </w:rPr>
        <w:t xml:space="preserve">    }</w:t>
      </w:r>
    </w:p>
    <w:p w14:paraId="682A5B8E" w14:textId="7141DD9B" w:rsidR="00542D4C" w:rsidRPr="00566C2F" w:rsidRDefault="00542D4C" w:rsidP="009B1F9D">
      <w:pPr>
        <w:ind w:left="720"/>
        <w:jc w:val="both"/>
        <w:rPr>
          <w:i/>
        </w:rPr>
      </w:pPr>
      <w:r w:rsidRPr="00566C2F">
        <w:rPr>
          <w:i/>
        </w:rPr>
        <w:t>}</w:t>
      </w:r>
    </w:p>
    <w:p w14:paraId="3C074D93" w14:textId="77777777" w:rsidR="00542D4C" w:rsidRPr="00566C2F" w:rsidRDefault="00542D4C" w:rsidP="009B1F9D">
      <w:pPr>
        <w:ind w:left="720"/>
        <w:jc w:val="both"/>
        <w:rPr>
          <w:i/>
        </w:rPr>
      </w:pPr>
      <w:r w:rsidRPr="00566C2F">
        <w:rPr>
          <w:i/>
        </w:rPr>
        <w:t>package Greek;</w:t>
      </w:r>
    </w:p>
    <w:p w14:paraId="198BF2ED" w14:textId="06DF77FA" w:rsidR="00542D4C" w:rsidRPr="00566C2F" w:rsidRDefault="00542D4C" w:rsidP="009B1F9D">
      <w:pPr>
        <w:ind w:left="720"/>
        <w:jc w:val="both"/>
        <w:rPr>
          <w:i/>
        </w:rPr>
      </w:pPr>
      <w:r w:rsidRPr="00566C2F">
        <w:rPr>
          <w:i/>
        </w:rPr>
        <w:t>class Beta {</w:t>
      </w:r>
    </w:p>
    <w:p w14:paraId="28F334C2" w14:textId="77777777" w:rsidR="00542D4C" w:rsidRPr="00566C2F" w:rsidRDefault="00542D4C" w:rsidP="009B1F9D">
      <w:pPr>
        <w:ind w:left="720"/>
        <w:jc w:val="both"/>
        <w:rPr>
          <w:i/>
        </w:rPr>
      </w:pPr>
      <w:r w:rsidRPr="00566C2F">
        <w:rPr>
          <w:i/>
        </w:rPr>
        <w:t xml:space="preserve">    void accessMethod() {</w:t>
      </w:r>
    </w:p>
    <w:p w14:paraId="153BB4F8" w14:textId="77777777" w:rsidR="00542D4C" w:rsidRPr="00566C2F" w:rsidRDefault="00542D4C" w:rsidP="009B1F9D">
      <w:pPr>
        <w:ind w:left="720"/>
        <w:jc w:val="both"/>
        <w:rPr>
          <w:i/>
        </w:rPr>
      </w:pPr>
      <w:r w:rsidRPr="00566C2F">
        <w:rPr>
          <w:i/>
        </w:rPr>
        <w:t xml:space="preserve">        Alpha a = new Alpha();</w:t>
      </w:r>
    </w:p>
    <w:p w14:paraId="2E9A544E" w14:textId="77777777" w:rsidR="00542D4C" w:rsidRPr="00566C2F" w:rsidRDefault="00542D4C" w:rsidP="009B1F9D">
      <w:pPr>
        <w:ind w:left="720"/>
        <w:jc w:val="both"/>
        <w:rPr>
          <w:i/>
        </w:rPr>
      </w:pPr>
      <w:r w:rsidRPr="00566C2F">
        <w:rPr>
          <w:i/>
        </w:rPr>
        <w:t xml:space="preserve">        a.iampackage = 10;// hợp lệ</w:t>
      </w:r>
    </w:p>
    <w:p w14:paraId="71A0EF60" w14:textId="77777777" w:rsidR="00542D4C" w:rsidRPr="00566C2F" w:rsidRDefault="00542D4C" w:rsidP="009B1F9D">
      <w:pPr>
        <w:ind w:left="720"/>
        <w:jc w:val="both"/>
        <w:rPr>
          <w:i/>
        </w:rPr>
      </w:pPr>
      <w:r w:rsidRPr="00566C2F">
        <w:rPr>
          <w:i/>
        </w:rPr>
        <w:t xml:space="preserve">        a.packageMethod();// hợp lệ</w:t>
      </w:r>
    </w:p>
    <w:p w14:paraId="460C3B2C" w14:textId="77777777" w:rsidR="00542D4C" w:rsidRPr="00566C2F" w:rsidRDefault="00542D4C" w:rsidP="009B1F9D">
      <w:pPr>
        <w:ind w:left="720"/>
        <w:jc w:val="both"/>
        <w:rPr>
          <w:i/>
        </w:rPr>
      </w:pPr>
      <w:r w:rsidRPr="00566C2F">
        <w:rPr>
          <w:i/>
        </w:rPr>
        <w:t xml:space="preserve">    }</w:t>
      </w:r>
    </w:p>
    <w:p w14:paraId="6802531F" w14:textId="62C53F05" w:rsidR="00202105" w:rsidRDefault="00542D4C" w:rsidP="009B1F9D">
      <w:pPr>
        <w:ind w:left="720"/>
        <w:jc w:val="both"/>
        <w:rPr>
          <w:i/>
        </w:rPr>
      </w:pPr>
      <w:r w:rsidRPr="00566C2F">
        <w:rPr>
          <w:i/>
        </w:rPr>
        <w:t>}</w:t>
      </w:r>
    </w:p>
    <w:p w14:paraId="25A0577E" w14:textId="77777777" w:rsidR="00361844" w:rsidRPr="00566C2F" w:rsidRDefault="00361844" w:rsidP="00361844">
      <w:pPr>
        <w:pStyle w:val="Heading2"/>
        <w:spacing w:before="0"/>
        <w:rPr>
          <w:rFonts w:cs="Times New Roman"/>
          <w:color w:val="auto"/>
        </w:rPr>
      </w:pPr>
      <w:bookmarkStart w:id="85" w:name="_Toc111103998"/>
      <w:r w:rsidRPr="00566C2F">
        <w:rPr>
          <w:color w:val="auto"/>
        </w:rPr>
        <w:t>Bài tập cuối chương</w:t>
      </w:r>
      <w:bookmarkEnd w:id="85"/>
    </w:p>
    <w:p w14:paraId="47FFCA57" w14:textId="4FB4D3EB" w:rsidR="00361844" w:rsidRDefault="00361844" w:rsidP="00361844">
      <w:pPr>
        <w:ind w:left="720"/>
        <w:jc w:val="both"/>
      </w:pPr>
      <w:r>
        <w:t>4.1. Đâu KHÔNG phải là cách thức để khởi tạo giá trị cho thuộc tính name có kiểu chuỗi của lớp Cat?</w:t>
      </w:r>
    </w:p>
    <w:p w14:paraId="18E4C6AB" w14:textId="2227A664" w:rsidR="00361844" w:rsidRDefault="00361844" w:rsidP="00902A96">
      <w:pPr>
        <w:ind w:left="1440"/>
        <w:jc w:val="both"/>
      </w:pPr>
      <w:r>
        <w:t xml:space="preserve">A. class Cat {String name = "noname";} </w:t>
      </w:r>
    </w:p>
    <w:p w14:paraId="06179461" w14:textId="04982ED6" w:rsidR="00361844" w:rsidRDefault="00361844" w:rsidP="00902A96">
      <w:pPr>
        <w:ind w:left="1440"/>
        <w:jc w:val="both"/>
      </w:pPr>
      <w:r>
        <w:t>B. public class Cat{     String name;     public Cat(){name = "noname";} }</w:t>
      </w:r>
    </w:p>
    <w:p w14:paraId="3B42994F" w14:textId="64628389" w:rsidR="00361844" w:rsidRDefault="00361844" w:rsidP="00902A96">
      <w:pPr>
        <w:ind w:left="1440"/>
        <w:jc w:val="both"/>
      </w:pPr>
      <w:r>
        <w:lastRenderedPageBreak/>
        <w:t>C. public class Cat{     String name;     public Cat(String x){name = x;} }</w:t>
      </w:r>
    </w:p>
    <w:p w14:paraId="050033EF" w14:textId="325D05A6" w:rsidR="00361844" w:rsidRDefault="00361844" w:rsidP="00902A96">
      <w:pPr>
        <w:ind w:left="1440"/>
        <w:jc w:val="both"/>
      </w:pPr>
      <w:r>
        <w:t>D. public class Cat{     String name;     public Cat(){         String name = "noname";     } }</w:t>
      </w:r>
    </w:p>
    <w:p w14:paraId="0E2B3C81" w14:textId="57D61BBF" w:rsidR="00361844" w:rsidRDefault="00361844" w:rsidP="00361844">
      <w:pPr>
        <w:ind w:left="720"/>
        <w:jc w:val="both"/>
      </w:pPr>
      <w:r>
        <w:t>4.2. Đâu là khai báo đúng về lớp Cat?</w:t>
      </w:r>
    </w:p>
    <w:p w14:paraId="4914D57B" w14:textId="51F26A8A" w:rsidR="00361844" w:rsidRDefault="00361844" w:rsidP="00902A96">
      <w:pPr>
        <w:ind w:left="1440"/>
        <w:jc w:val="both"/>
      </w:pPr>
      <w:r>
        <w:t>A. Class Cat{}</w:t>
      </w:r>
    </w:p>
    <w:p w14:paraId="079ED646" w14:textId="5762F738" w:rsidR="00361844" w:rsidRDefault="00361844" w:rsidP="00902A96">
      <w:pPr>
        <w:ind w:left="1440"/>
        <w:jc w:val="both"/>
      </w:pPr>
      <w:r>
        <w:t xml:space="preserve">B. class public Cat(){} </w:t>
      </w:r>
    </w:p>
    <w:p w14:paraId="3B3359FE" w14:textId="13837E68" w:rsidR="00361844" w:rsidRDefault="00361844" w:rsidP="00902A96">
      <w:pPr>
        <w:ind w:left="1440"/>
        <w:jc w:val="both"/>
      </w:pPr>
      <w:r>
        <w:t xml:space="preserve">C. class Cat{} </w:t>
      </w:r>
    </w:p>
    <w:p w14:paraId="35AE73D8" w14:textId="36951C5F" w:rsidR="00361844" w:rsidRDefault="00361844" w:rsidP="00902A96">
      <w:pPr>
        <w:ind w:left="1440"/>
        <w:jc w:val="both"/>
      </w:pPr>
      <w:r>
        <w:t>D. public Cat class{}</w:t>
      </w:r>
    </w:p>
    <w:p w14:paraId="75554EFA" w14:textId="03B312C3" w:rsidR="00361844" w:rsidRDefault="00361844" w:rsidP="00361844">
      <w:pPr>
        <w:ind w:left="720"/>
        <w:jc w:val="both"/>
      </w:pPr>
      <w:r>
        <w:t>4.3. Thứ tự các từ khóa public và static khi khai bao như thế nào?</w:t>
      </w:r>
    </w:p>
    <w:p w14:paraId="7A89000B" w14:textId="3A67684F" w:rsidR="00361844" w:rsidRDefault="00361844" w:rsidP="00902A96">
      <w:pPr>
        <w:ind w:left="1440"/>
        <w:jc w:val="both"/>
      </w:pPr>
      <w:r>
        <w:t>A.  public đứng trước static</w:t>
      </w:r>
    </w:p>
    <w:p w14:paraId="4CB98F85" w14:textId="65ED71ED" w:rsidR="00361844" w:rsidRDefault="00361844" w:rsidP="00902A96">
      <w:pPr>
        <w:ind w:left="1440"/>
        <w:jc w:val="both"/>
      </w:pPr>
      <w:r>
        <w:t>B. static đứng trước public</w:t>
      </w:r>
    </w:p>
    <w:p w14:paraId="3C630042" w14:textId="505F1D56" w:rsidR="00361844" w:rsidRDefault="00361844" w:rsidP="00902A96">
      <w:pPr>
        <w:ind w:left="1440"/>
        <w:jc w:val="both"/>
      </w:pPr>
      <w:r>
        <w:t>C. Thứ tự bất kỳ nhưng thông thường public đứng trước</w:t>
      </w:r>
    </w:p>
    <w:p w14:paraId="3D0DA6AA" w14:textId="1A872D35" w:rsidR="00361844" w:rsidRDefault="00361844" w:rsidP="00902A96">
      <w:pPr>
        <w:ind w:left="1440"/>
        <w:jc w:val="both"/>
      </w:pPr>
      <w:r>
        <w:t>D. Tất cả đều sai.</w:t>
      </w:r>
    </w:p>
    <w:p w14:paraId="5C3C7E73" w14:textId="425BD009" w:rsidR="00902A96" w:rsidRDefault="00902A96" w:rsidP="00902A96">
      <w:pPr>
        <w:ind w:left="720"/>
        <w:jc w:val="both"/>
      </w:pPr>
      <w:r>
        <w:t>4.4. Đoạn mã sau có lỗi biên dịch gì?</w:t>
      </w:r>
    </w:p>
    <w:p w14:paraId="03CBE188" w14:textId="5748C3DB" w:rsidR="00902A96" w:rsidRPr="00902A96" w:rsidRDefault="00902A96" w:rsidP="00902A96">
      <w:pPr>
        <w:ind w:left="720"/>
        <w:jc w:val="both"/>
        <w:rPr>
          <w:i/>
        </w:rPr>
      </w:pPr>
      <w:r w:rsidRPr="00902A96">
        <w:rPr>
          <w:i/>
        </w:rPr>
        <w:t>class Person {</w:t>
      </w:r>
    </w:p>
    <w:p w14:paraId="3BE0595B" w14:textId="1D8E998E" w:rsidR="00902A96" w:rsidRPr="00902A96" w:rsidRDefault="00902A96" w:rsidP="00902A96">
      <w:pPr>
        <w:ind w:left="720"/>
        <w:jc w:val="both"/>
        <w:rPr>
          <w:i/>
        </w:rPr>
      </w:pPr>
      <w:r w:rsidRPr="00902A96">
        <w:rPr>
          <w:i/>
        </w:rPr>
        <w:t xml:space="preserve">  protected String name;</w:t>
      </w:r>
    </w:p>
    <w:p w14:paraId="6C81A833" w14:textId="02A58CC5" w:rsidR="00902A96" w:rsidRPr="00902A96" w:rsidRDefault="00902A96" w:rsidP="00902A96">
      <w:pPr>
        <w:ind w:left="720"/>
        <w:jc w:val="both"/>
        <w:rPr>
          <w:i/>
        </w:rPr>
      </w:pPr>
      <w:r w:rsidRPr="00902A96">
        <w:rPr>
          <w:i/>
        </w:rPr>
        <w:t xml:space="preserve">  public int age;</w:t>
      </w:r>
    </w:p>
    <w:p w14:paraId="445F790F" w14:textId="24160D2D" w:rsidR="00902A96" w:rsidRPr="00902A96" w:rsidRDefault="00902A96" w:rsidP="00902A96">
      <w:pPr>
        <w:ind w:left="720"/>
        <w:jc w:val="both"/>
        <w:rPr>
          <w:i/>
        </w:rPr>
      </w:pPr>
      <w:r w:rsidRPr="00902A96">
        <w:rPr>
          <w:i/>
        </w:rPr>
        <w:t>};</w:t>
      </w:r>
    </w:p>
    <w:p w14:paraId="1E2DAEB9" w14:textId="7D04463F" w:rsidR="00902A96" w:rsidRPr="00902A96" w:rsidRDefault="00902A96" w:rsidP="00902A96">
      <w:pPr>
        <w:ind w:left="720"/>
        <w:jc w:val="both"/>
        <w:rPr>
          <w:i/>
        </w:rPr>
      </w:pPr>
      <w:r w:rsidRPr="00902A96">
        <w:rPr>
          <w:i/>
        </w:rPr>
        <w:t>public class Main {</w:t>
      </w:r>
    </w:p>
    <w:p w14:paraId="389629B3" w14:textId="2807D9FF" w:rsidR="00902A96" w:rsidRPr="00902A96" w:rsidRDefault="00902A96" w:rsidP="00902A96">
      <w:pPr>
        <w:ind w:left="720"/>
        <w:jc w:val="both"/>
        <w:rPr>
          <w:i/>
        </w:rPr>
      </w:pPr>
      <w:r w:rsidRPr="00902A96">
        <w:rPr>
          <w:i/>
        </w:rPr>
        <w:t xml:space="preserve">  public static void main(String[] args) {</w:t>
      </w:r>
    </w:p>
    <w:p w14:paraId="3DE8DC35" w14:textId="5042CFE5" w:rsidR="00902A96" w:rsidRPr="00902A96" w:rsidRDefault="00902A96" w:rsidP="00902A96">
      <w:pPr>
        <w:ind w:left="720"/>
        <w:jc w:val="both"/>
        <w:rPr>
          <w:i/>
        </w:rPr>
      </w:pPr>
      <w:r w:rsidRPr="00902A96">
        <w:rPr>
          <w:i/>
        </w:rPr>
        <w:t xml:space="preserve">    Person p = new Person();</w:t>
      </w:r>
    </w:p>
    <w:p w14:paraId="32799FF6" w14:textId="2E2E703D" w:rsidR="00902A96" w:rsidRPr="00902A96" w:rsidRDefault="00902A96" w:rsidP="00902A96">
      <w:pPr>
        <w:ind w:left="720"/>
        <w:jc w:val="both"/>
        <w:rPr>
          <w:i/>
        </w:rPr>
      </w:pPr>
      <w:r w:rsidRPr="00902A96">
        <w:rPr>
          <w:i/>
        </w:rPr>
        <w:t xml:space="preserve">    p.name = "Tom";</w:t>
      </w:r>
    </w:p>
    <w:p w14:paraId="672CB795" w14:textId="4694AB27" w:rsidR="00902A96" w:rsidRPr="00902A96" w:rsidRDefault="00902A96" w:rsidP="00902A96">
      <w:pPr>
        <w:ind w:left="720"/>
        <w:jc w:val="both"/>
        <w:rPr>
          <w:i/>
        </w:rPr>
      </w:pPr>
      <w:r w:rsidRPr="00902A96">
        <w:rPr>
          <w:i/>
        </w:rPr>
        <w:t xml:space="preserve">  }</w:t>
      </w:r>
    </w:p>
    <w:p w14:paraId="2433766D" w14:textId="77777777" w:rsidR="00902A96" w:rsidRDefault="00902A96" w:rsidP="00902A96">
      <w:pPr>
        <w:ind w:left="720"/>
        <w:jc w:val="both"/>
        <w:rPr>
          <w:i/>
        </w:rPr>
      </w:pPr>
      <w:r w:rsidRPr="00902A96">
        <w:rPr>
          <w:i/>
        </w:rPr>
        <w:t>}</w:t>
      </w:r>
    </w:p>
    <w:p w14:paraId="09AB111C" w14:textId="25B460CA" w:rsidR="00902A96" w:rsidRPr="00902A96" w:rsidRDefault="00902A96" w:rsidP="00902A96">
      <w:pPr>
        <w:ind w:left="1440"/>
        <w:jc w:val="both"/>
      </w:pPr>
      <w:r w:rsidRPr="00902A96">
        <w:t xml:space="preserve">A. Không có lỗi biên dịch. </w:t>
      </w:r>
    </w:p>
    <w:p w14:paraId="2E1F6218" w14:textId="4138B4A9" w:rsidR="00902A96" w:rsidRPr="00902A96" w:rsidRDefault="00902A96" w:rsidP="00902A96">
      <w:pPr>
        <w:ind w:left="1440"/>
        <w:jc w:val="both"/>
      </w:pPr>
      <w:r w:rsidRPr="00902A96">
        <w:t xml:space="preserve">B. name has protected access. </w:t>
      </w:r>
    </w:p>
    <w:p w14:paraId="769708A3" w14:textId="0275AC2E" w:rsidR="00902A96" w:rsidRPr="00902A96" w:rsidRDefault="00902A96" w:rsidP="00902A96">
      <w:pPr>
        <w:ind w:left="1440"/>
        <w:jc w:val="both"/>
      </w:pPr>
      <w:r w:rsidRPr="00902A96">
        <w:t>C. age has protected access.</w:t>
      </w:r>
    </w:p>
    <w:p w14:paraId="78FD6B52" w14:textId="77777777" w:rsidR="00902A96" w:rsidRDefault="00902A96" w:rsidP="00902A96">
      <w:pPr>
        <w:ind w:left="1440"/>
        <w:jc w:val="both"/>
      </w:pPr>
      <w:r w:rsidRPr="00902A96">
        <w:t>D. name has public access.</w:t>
      </w:r>
    </w:p>
    <w:p w14:paraId="51A301C5" w14:textId="77777777" w:rsidR="00902A96" w:rsidRDefault="00902A96" w:rsidP="00902A96">
      <w:pPr>
        <w:ind w:left="1440" w:firstLine="0"/>
        <w:jc w:val="both"/>
      </w:pPr>
      <w:r>
        <w:t xml:space="preserve">4.5. </w:t>
      </w:r>
      <w:r w:rsidRPr="00902A96">
        <w:t>Đối tượng trong phần mềm là gì?</w:t>
      </w:r>
    </w:p>
    <w:p w14:paraId="2DA1E520" w14:textId="77777777" w:rsidR="00902A96" w:rsidRDefault="00902A96" w:rsidP="00902A96">
      <w:pPr>
        <w:ind w:left="1440"/>
        <w:jc w:val="both"/>
      </w:pPr>
      <w:r>
        <w:lastRenderedPageBreak/>
        <w:t>A</w:t>
      </w:r>
      <w:r w:rsidRPr="00902A96">
        <w:t>. Là một bó phần mềm gồm các hành vi và trạng thái có liên quan với nhau.</w:t>
      </w:r>
    </w:p>
    <w:p w14:paraId="3C48E74C" w14:textId="77777777" w:rsidR="00902A96" w:rsidRDefault="00902A96" w:rsidP="00902A96">
      <w:pPr>
        <w:ind w:left="1440"/>
        <w:jc w:val="both"/>
      </w:pPr>
      <w:r>
        <w:t>B</w:t>
      </w:r>
      <w:r w:rsidRPr="00902A96">
        <w:t>. Là vật thể xác định của thế giới thực.</w:t>
      </w:r>
    </w:p>
    <w:p w14:paraId="11028254" w14:textId="77777777" w:rsidR="00902A96" w:rsidRDefault="00902A96" w:rsidP="00902A96">
      <w:pPr>
        <w:ind w:left="1440"/>
        <w:jc w:val="both"/>
      </w:pPr>
      <w:r>
        <w:t>C</w:t>
      </w:r>
      <w:r w:rsidRPr="00902A96">
        <w:t>. Là vật thể gồm hành vi và trạng thái.</w:t>
      </w:r>
    </w:p>
    <w:p w14:paraId="004E1D78" w14:textId="77777777" w:rsidR="00902A96" w:rsidRDefault="00902A96" w:rsidP="00902A96">
      <w:pPr>
        <w:ind w:left="720"/>
        <w:jc w:val="both"/>
      </w:pPr>
      <w:r w:rsidRPr="00902A96">
        <w:t>4.6.</w:t>
      </w:r>
      <w:r>
        <w:t xml:space="preserve"> </w:t>
      </w:r>
      <w:r w:rsidRPr="00902A96">
        <w:t>Khai báo lớp nào dưới đây là đúng?</w:t>
      </w:r>
    </w:p>
    <w:p w14:paraId="0EC8E023" w14:textId="77777777" w:rsidR="00902A96" w:rsidRDefault="00902A96" w:rsidP="00902A96">
      <w:pPr>
        <w:ind w:left="1440"/>
        <w:jc w:val="both"/>
      </w:pPr>
      <w:r>
        <w:t>A</w:t>
      </w:r>
      <w:r w:rsidRPr="00902A96">
        <w:t>. public class default {}</w:t>
      </w:r>
    </w:p>
    <w:p w14:paraId="48CA4F39" w14:textId="77777777" w:rsidR="00902A96" w:rsidRDefault="00902A96" w:rsidP="00902A96">
      <w:pPr>
        <w:ind w:left="1440"/>
        <w:jc w:val="both"/>
      </w:pPr>
      <w:r>
        <w:t>B</w:t>
      </w:r>
      <w:r w:rsidRPr="00902A96">
        <w:t>. protected inner class engine {}</w:t>
      </w:r>
    </w:p>
    <w:p w14:paraId="15AD27F9" w14:textId="77777777" w:rsidR="00902A96" w:rsidRDefault="00902A96" w:rsidP="00902A96">
      <w:pPr>
        <w:ind w:left="1440"/>
        <w:jc w:val="both"/>
      </w:pPr>
      <w:r>
        <w:t>C</w:t>
      </w:r>
      <w:r w:rsidRPr="00902A96">
        <w:t>. final class outer {}</w:t>
      </w:r>
    </w:p>
    <w:p w14:paraId="7F1E8393" w14:textId="77777777" w:rsidR="00902A96" w:rsidRDefault="00902A96" w:rsidP="00902A96">
      <w:pPr>
        <w:ind w:left="1440"/>
        <w:jc w:val="both"/>
      </w:pPr>
      <w:r>
        <w:t>D</w:t>
      </w:r>
      <w:r w:rsidRPr="00902A96">
        <w:t xml:space="preserve">. Tất cả đều sai </w:t>
      </w:r>
    </w:p>
    <w:p w14:paraId="184270B4" w14:textId="57D5F46C" w:rsidR="00902A96" w:rsidRDefault="00902A96" w:rsidP="00902A96">
      <w:pPr>
        <w:ind w:left="1440" w:firstLine="0"/>
        <w:jc w:val="both"/>
      </w:pPr>
      <w:r>
        <w:t>4.7. Phạm vi truy cập của một đối tượng khi được khai bao protected là gì?</w:t>
      </w:r>
    </w:p>
    <w:p w14:paraId="58DA6B10" w14:textId="3FB5D9AC" w:rsidR="00902A96" w:rsidRDefault="00902A96" w:rsidP="00902A96">
      <w:pPr>
        <w:ind w:left="1440"/>
        <w:jc w:val="both"/>
      </w:pPr>
      <w:r>
        <w:t>A. Có thể được truy cập từ bất kỳ vị trí nào trong chương trình.</w:t>
      </w:r>
    </w:p>
    <w:p w14:paraId="470C8156" w14:textId="62EBF6AA" w:rsidR="00902A96" w:rsidRDefault="00902A96" w:rsidP="00902A96">
      <w:pPr>
        <w:ind w:left="1440"/>
        <w:jc w:val="both"/>
      </w:pPr>
      <w:r>
        <w:t>B. Có thể được truy cập từ các lớp trong cùng package.</w:t>
      </w:r>
    </w:p>
    <w:p w14:paraId="43308CF7" w14:textId="77E266EE" w:rsidR="00902A96" w:rsidRDefault="00902A96" w:rsidP="00902A96">
      <w:pPr>
        <w:ind w:left="1440"/>
        <w:jc w:val="both"/>
      </w:pPr>
      <w:r>
        <w:t>C. Có thể được truy cập từ các lớp trong cùng package và lớp con nằm trong package khác.</w:t>
      </w:r>
    </w:p>
    <w:p w14:paraId="11CD49CA" w14:textId="77777777" w:rsidR="00902A96" w:rsidRDefault="00902A96" w:rsidP="00902A96">
      <w:pPr>
        <w:ind w:left="1440"/>
        <w:jc w:val="both"/>
      </w:pPr>
      <w:r>
        <w:t>D. Chỉ có thể truy cập từ các phương thức khác trong class đó.</w:t>
      </w:r>
    </w:p>
    <w:p w14:paraId="5249516A" w14:textId="21625532" w:rsidR="00902A96" w:rsidRDefault="00902A96" w:rsidP="00902A96">
      <w:pPr>
        <w:ind w:left="1440" w:firstLine="0"/>
        <w:jc w:val="both"/>
      </w:pPr>
      <w:r>
        <w:t>4.8. Phạm vi truy cập của một đối tượng khi được khai báo public là gì?</w:t>
      </w:r>
    </w:p>
    <w:p w14:paraId="399CD259" w14:textId="2E54859C" w:rsidR="00902A96" w:rsidRDefault="00902A96" w:rsidP="00902A96">
      <w:pPr>
        <w:ind w:left="1440"/>
        <w:jc w:val="both"/>
      </w:pPr>
      <w:r>
        <w:t>A. Có thể được truy cập từ bất kỳ vị trí nào trong chương trình.</w:t>
      </w:r>
    </w:p>
    <w:p w14:paraId="17885858" w14:textId="55FD9A18" w:rsidR="00902A96" w:rsidRDefault="00902A96" w:rsidP="00902A96">
      <w:pPr>
        <w:ind w:left="1440"/>
        <w:jc w:val="both"/>
      </w:pPr>
      <w:r>
        <w:t>B. Có thể được truy cập từ các lớp trong cùng package.</w:t>
      </w:r>
    </w:p>
    <w:p w14:paraId="04D99CF4" w14:textId="064A8E74" w:rsidR="00902A96" w:rsidRDefault="00902A96" w:rsidP="00902A96">
      <w:pPr>
        <w:ind w:left="1440"/>
        <w:jc w:val="both"/>
      </w:pPr>
      <w:r>
        <w:t>C. Có thể được truy cập từ các lớp trong cùng package và lớp con nằm trong package khác.</w:t>
      </w:r>
    </w:p>
    <w:p w14:paraId="3C3BC0C7" w14:textId="2B66EF98" w:rsidR="004D698F" w:rsidRPr="00902A96" w:rsidRDefault="00902A96" w:rsidP="00902A96">
      <w:pPr>
        <w:ind w:left="1440"/>
        <w:jc w:val="both"/>
      </w:pPr>
      <w:r>
        <w:t>D. Chỉ có thể truy cập từ các phương thức khác trong class đó.</w:t>
      </w:r>
      <w:r w:rsidR="004D698F" w:rsidRPr="00902A96">
        <w:br w:type="page"/>
      </w:r>
    </w:p>
    <w:p w14:paraId="69A0DC4D" w14:textId="77777777" w:rsidR="00902A96" w:rsidRPr="00902A96" w:rsidRDefault="00902A96" w:rsidP="00902A96">
      <w:pPr>
        <w:ind w:left="720"/>
        <w:jc w:val="both"/>
        <w:rPr>
          <w:rFonts w:eastAsiaTheme="majorEastAsia" w:cstheme="majorBidi"/>
          <w:b/>
          <w:i/>
          <w:szCs w:val="26"/>
        </w:rPr>
      </w:pPr>
    </w:p>
    <w:p w14:paraId="5B5F5713" w14:textId="77777777" w:rsidR="004D698F" w:rsidRPr="00566C2F" w:rsidRDefault="004D698F" w:rsidP="009B1F9D">
      <w:pPr>
        <w:pStyle w:val="Heading2"/>
        <w:spacing w:before="0"/>
        <w:rPr>
          <w:color w:val="auto"/>
        </w:rPr>
      </w:pPr>
      <w:bookmarkStart w:id="86" w:name="_Toc111103999"/>
      <w:r w:rsidRPr="00566C2F">
        <w:rPr>
          <w:color w:val="auto"/>
        </w:rPr>
        <w:t>Bài 7: Lớp và các thành phần của lớp đối tượng (tiếp theo) (Số tiết: 03 tiết)</w:t>
      </w:r>
      <w:bookmarkEnd w:id="86"/>
    </w:p>
    <w:p w14:paraId="739C6A5C" w14:textId="77777777" w:rsidR="004D698F" w:rsidRPr="00566C2F" w:rsidRDefault="002168E6" w:rsidP="009B1F9D">
      <w:pPr>
        <w:pStyle w:val="Heading2"/>
        <w:spacing w:before="0"/>
        <w:rPr>
          <w:color w:val="auto"/>
        </w:rPr>
      </w:pPr>
      <w:bookmarkStart w:id="87" w:name="_Toc111104000"/>
      <w:r w:rsidRPr="00566C2F">
        <w:rPr>
          <w:color w:val="auto"/>
        </w:rPr>
        <w:t>4.4. Toán tử tạo lập đối tượng</w:t>
      </w:r>
      <w:bookmarkEnd w:id="87"/>
    </w:p>
    <w:p w14:paraId="52A9524B" w14:textId="77777777" w:rsidR="008C7C3E" w:rsidRPr="00566C2F" w:rsidRDefault="008C7C3E" w:rsidP="009B1F9D">
      <w:pPr>
        <w:jc w:val="both"/>
      </w:pPr>
      <w:r w:rsidRPr="00566C2F">
        <w:t>Đối tượng(Object) là một thể hiện của một lớp(Class). Lớp là một mẫu hoặc thiết kế từ đó các đối tượng được tạo ra. Vì vậy, đối tượng là các thể hiện của một lớp.</w:t>
      </w:r>
    </w:p>
    <w:p w14:paraId="44C6DF49" w14:textId="769D7371" w:rsidR="007C0C0F" w:rsidRPr="00566C2F" w:rsidRDefault="007C0C0F" w:rsidP="009B1F9D">
      <w:pPr>
        <w:jc w:val="both"/>
      </w:pPr>
      <w:r w:rsidRPr="00566C2F">
        <w:t xml:space="preserve">Toán tử tạo lập đối tượng được sử dụng để tạo ra thể hiện của lớp, nghĩa là đặt các giá trị khởi tạo cho đối tượng khi một đối tượng được tạo ra bằng toán tử </w:t>
      </w:r>
      <w:r w:rsidRPr="00566C2F">
        <w:rPr>
          <w:i/>
        </w:rPr>
        <w:t>new</w:t>
      </w:r>
    </w:p>
    <w:p w14:paraId="1C70DDC5" w14:textId="77777777" w:rsidR="007C0C0F" w:rsidRPr="00566C2F" w:rsidRDefault="007C0C0F" w:rsidP="009B1F9D">
      <w:pPr>
        <w:jc w:val="both"/>
      </w:pPr>
      <w:r w:rsidRPr="00566C2F">
        <w:t>Có 2 kiểu của constructor:</w:t>
      </w:r>
    </w:p>
    <w:p w14:paraId="30F897C6" w14:textId="77777777" w:rsidR="007C0C0F" w:rsidRPr="00566C2F" w:rsidRDefault="007C0C0F" w:rsidP="00DD1F47">
      <w:pPr>
        <w:pStyle w:val="ListParagraph"/>
        <w:numPr>
          <w:ilvl w:val="0"/>
          <w:numId w:val="50"/>
        </w:numPr>
        <w:jc w:val="both"/>
      </w:pPr>
      <w:r w:rsidRPr="00566C2F">
        <w:t>Constructor mặc định (không có tham số truyền vào – default constructors).</w:t>
      </w:r>
    </w:p>
    <w:p w14:paraId="4BE34C2A" w14:textId="77777777" w:rsidR="007C0C0F" w:rsidRPr="00566C2F" w:rsidRDefault="007C0C0F" w:rsidP="00DD1F47">
      <w:pPr>
        <w:pStyle w:val="ListParagraph"/>
        <w:numPr>
          <w:ilvl w:val="0"/>
          <w:numId w:val="50"/>
        </w:numPr>
        <w:jc w:val="both"/>
      </w:pPr>
      <w:r w:rsidRPr="00566C2F">
        <w:t>Constructor tham số (parameterized constructors), ta có thể tự định nghĩa toán tử tạo lập cho một lớp đối tượng.</w:t>
      </w:r>
    </w:p>
    <w:p w14:paraId="69EDBACD" w14:textId="77777777" w:rsidR="002168E6" w:rsidRPr="00566C2F" w:rsidRDefault="002168E6" w:rsidP="00B37DA6">
      <w:pPr>
        <w:pStyle w:val="Heading3"/>
        <w:ind w:firstLine="0"/>
      </w:pPr>
      <w:bookmarkStart w:id="88" w:name="_Toc111104001"/>
      <w:r w:rsidRPr="00566C2F">
        <w:t>4.4.1. Khai báo toán tử tạo lập</w:t>
      </w:r>
      <w:bookmarkEnd w:id="88"/>
    </w:p>
    <w:p w14:paraId="6024389E" w14:textId="77777777" w:rsidR="002168E6" w:rsidRPr="00566C2F" w:rsidRDefault="002168E6" w:rsidP="009B1F9D">
      <w:pPr>
        <w:jc w:val="both"/>
      </w:pPr>
      <w:r w:rsidRPr="00566C2F">
        <w:t>* Khai báo:</w:t>
      </w:r>
    </w:p>
    <w:p w14:paraId="689CDFAF" w14:textId="77777777" w:rsidR="002168E6" w:rsidRPr="00566C2F" w:rsidRDefault="002168E6" w:rsidP="009B1F9D">
      <w:pPr>
        <w:jc w:val="both"/>
        <w:rPr>
          <w:b/>
        </w:rPr>
      </w:pPr>
      <w:r w:rsidRPr="00566C2F">
        <w:rPr>
          <w:b/>
        </w:rPr>
        <w:t>[phạm vi] &lt;tênlớp&gt;( &lt;danh sách các tham biến&gt;) { //Phần thân}</w:t>
      </w:r>
    </w:p>
    <w:p w14:paraId="653E380E" w14:textId="77777777" w:rsidR="00F9205A" w:rsidRPr="00566C2F" w:rsidRDefault="002168E6" w:rsidP="009B1F9D">
      <w:pPr>
        <w:jc w:val="both"/>
        <w:rPr>
          <w:rFonts w:eastAsia="Times New Roman" w:cs="Times New Roman"/>
          <w:szCs w:val="26"/>
        </w:rPr>
      </w:pPr>
      <w:r w:rsidRPr="00566C2F">
        <w:rPr>
          <w:rFonts w:eastAsia="Times New Roman" w:cs="Times New Roman"/>
          <w:szCs w:val="26"/>
        </w:rPr>
        <w:t>Phạm_vi có thể là: public, protected, private</w:t>
      </w:r>
    </w:p>
    <w:p w14:paraId="1EF9581D" w14:textId="77777777" w:rsidR="002168E6" w:rsidRPr="00566C2F" w:rsidRDefault="002168E6" w:rsidP="009B1F9D">
      <w:pPr>
        <w:jc w:val="both"/>
        <w:rPr>
          <w:rFonts w:eastAsia="Times New Roman" w:cs="Times New Roman"/>
          <w:szCs w:val="26"/>
        </w:rPr>
      </w:pPr>
      <w:r w:rsidRPr="00566C2F">
        <w:rPr>
          <w:rFonts w:eastAsia="Times New Roman" w:cs="Times New Roman"/>
          <w:szCs w:val="26"/>
        </w:rPr>
        <w:t>Phần thân là các lệnh khởi tạo giá trị các thuộc tính của đối t</w:t>
      </w:r>
      <w:r w:rsidR="00CD344C" w:rsidRPr="00566C2F">
        <w:rPr>
          <w:rFonts w:eastAsia="Times New Roman" w:cs="Times New Roman"/>
          <w:szCs w:val="26"/>
        </w:rPr>
        <w:t>ư</w:t>
      </w:r>
      <w:r w:rsidRPr="00566C2F">
        <w:rPr>
          <w:rFonts w:eastAsia="Times New Roman" w:cs="Times New Roman"/>
          <w:szCs w:val="26"/>
        </w:rPr>
        <w:t>ợng, là thành phần tuỳ chọn.</w:t>
      </w:r>
    </w:p>
    <w:p w14:paraId="5EB62102" w14:textId="77777777" w:rsidR="002168E6" w:rsidRPr="00566C2F" w:rsidRDefault="002168E6" w:rsidP="009B1F9D">
      <w:pPr>
        <w:jc w:val="both"/>
        <w:rPr>
          <w:rFonts w:eastAsia="Times New Roman" w:cs="Times New Roman"/>
          <w:szCs w:val="26"/>
        </w:rPr>
      </w:pPr>
      <w:r w:rsidRPr="00566C2F">
        <w:rPr>
          <w:rFonts w:eastAsia="Times New Roman" w:cs="Times New Roman"/>
          <w:szCs w:val="26"/>
        </w:rPr>
        <w:t>Danh sách các tham số : tuỳ chọn</w:t>
      </w:r>
    </w:p>
    <w:p w14:paraId="0C1D26B7" w14:textId="77777777" w:rsidR="002168E6" w:rsidRPr="00566C2F" w:rsidRDefault="002168E6" w:rsidP="009B1F9D">
      <w:pPr>
        <w:jc w:val="both"/>
        <w:rPr>
          <w:rFonts w:eastAsia="Times New Roman" w:cs="Times New Roman"/>
          <w:szCs w:val="26"/>
        </w:rPr>
      </w:pPr>
      <w:r w:rsidRPr="00566C2F">
        <w:rPr>
          <w:rFonts w:eastAsia="Times New Roman" w:cs="Times New Roman"/>
          <w:szCs w:val="26"/>
        </w:rPr>
        <w:t>* Phân loại:</w:t>
      </w:r>
    </w:p>
    <w:p w14:paraId="5562FDEA" w14:textId="77777777" w:rsidR="002168E6" w:rsidRPr="00566C2F" w:rsidRDefault="002168E6" w:rsidP="009B1F9D">
      <w:pPr>
        <w:pStyle w:val="ListParagraph"/>
        <w:numPr>
          <w:ilvl w:val="0"/>
          <w:numId w:val="29"/>
        </w:numPr>
        <w:jc w:val="both"/>
        <w:rPr>
          <w:rFonts w:eastAsia="Times New Roman" w:cs="Times New Roman"/>
          <w:szCs w:val="26"/>
        </w:rPr>
      </w:pPr>
      <w:r w:rsidRPr="00566C2F">
        <w:rPr>
          <w:rFonts w:eastAsia="Times New Roman" w:cs="Times New Roman"/>
          <w:szCs w:val="26"/>
        </w:rPr>
        <w:t>Toán tử tạo lập mặc định không t</w:t>
      </w:r>
      <w:r w:rsidR="00CD344C" w:rsidRPr="00566C2F">
        <w:rPr>
          <w:rFonts w:eastAsia="Times New Roman" w:cs="Times New Roman"/>
          <w:szCs w:val="26"/>
        </w:rPr>
        <w:t>ư</w:t>
      </w:r>
      <w:r w:rsidRPr="00566C2F">
        <w:rPr>
          <w:rFonts w:eastAsia="Times New Roman" w:cs="Times New Roman"/>
          <w:szCs w:val="26"/>
        </w:rPr>
        <w:t xml:space="preserve">ờng minh: </w:t>
      </w:r>
      <w:r w:rsidRPr="00566C2F">
        <w:rPr>
          <w:rFonts w:eastAsia="Times New Roman" w:cs="Times New Roman"/>
          <w:b/>
          <w:szCs w:val="26"/>
        </w:rPr>
        <w:t>Tên_Lớp() {}</w:t>
      </w:r>
    </w:p>
    <w:p w14:paraId="51B3E621" w14:textId="77777777" w:rsidR="002168E6" w:rsidRPr="00566C2F" w:rsidRDefault="002168E6" w:rsidP="009B1F9D">
      <w:pPr>
        <w:ind w:left="720"/>
        <w:jc w:val="both"/>
        <w:rPr>
          <w:rFonts w:eastAsia="Times New Roman" w:cs="Times New Roman"/>
          <w:szCs w:val="26"/>
        </w:rPr>
      </w:pPr>
      <w:r w:rsidRPr="00566C2F">
        <w:rPr>
          <w:rFonts w:eastAsia="Times New Roman" w:cs="Times New Roman"/>
          <w:szCs w:val="26"/>
        </w:rPr>
        <w:t>Khi định nghĩa một lớp mà không xây dựng toán tử tạo lập nào thì hệ thống sẽ cung cập toán tử tạo lập mặc định không t</w:t>
      </w:r>
      <w:r w:rsidR="00CD344C" w:rsidRPr="00566C2F">
        <w:rPr>
          <w:rFonts w:eastAsia="Times New Roman" w:cs="Times New Roman"/>
          <w:szCs w:val="26"/>
        </w:rPr>
        <w:t>ư</w:t>
      </w:r>
      <w:r w:rsidRPr="00566C2F">
        <w:rPr>
          <w:rFonts w:eastAsia="Times New Roman" w:cs="Times New Roman"/>
          <w:szCs w:val="26"/>
        </w:rPr>
        <w:t>ờng minh.</w:t>
      </w:r>
    </w:p>
    <w:p w14:paraId="7D905DF2" w14:textId="77777777" w:rsidR="002168E6" w:rsidRPr="00566C2F" w:rsidRDefault="002168E6" w:rsidP="009B1F9D">
      <w:pPr>
        <w:pStyle w:val="ListParagraph"/>
        <w:numPr>
          <w:ilvl w:val="0"/>
          <w:numId w:val="29"/>
        </w:numPr>
        <w:jc w:val="both"/>
        <w:rPr>
          <w:rFonts w:eastAsia="Times New Roman" w:cs="Times New Roman"/>
          <w:szCs w:val="26"/>
        </w:rPr>
      </w:pPr>
      <w:r w:rsidRPr="00566C2F">
        <w:rPr>
          <w:rFonts w:eastAsia="Times New Roman" w:cs="Times New Roman"/>
          <w:szCs w:val="26"/>
        </w:rPr>
        <w:t>Toán tử tạo lập mặc định t</w:t>
      </w:r>
      <w:r w:rsidR="00CD344C" w:rsidRPr="00566C2F">
        <w:rPr>
          <w:rFonts w:eastAsia="Times New Roman" w:cs="Times New Roman"/>
          <w:szCs w:val="26"/>
        </w:rPr>
        <w:t>ư</w:t>
      </w:r>
      <w:r w:rsidRPr="00566C2F">
        <w:rPr>
          <w:rFonts w:eastAsia="Times New Roman" w:cs="Times New Roman"/>
          <w:szCs w:val="26"/>
        </w:rPr>
        <w:t>ờng minh:</w:t>
      </w:r>
    </w:p>
    <w:p w14:paraId="26710494" w14:textId="77777777" w:rsidR="002168E6" w:rsidRPr="00566C2F" w:rsidRDefault="002168E6" w:rsidP="009B1F9D">
      <w:pPr>
        <w:ind w:left="1440"/>
        <w:jc w:val="both"/>
        <w:rPr>
          <w:rFonts w:eastAsia="Times New Roman" w:cs="Times New Roman"/>
          <w:szCs w:val="26"/>
        </w:rPr>
      </w:pPr>
      <w:r w:rsidRPr="00566C2F">
        <w:rPr>
          <w:rFonts w:eastAsia="Times New Roman" w:cs="Times New Roman"/>
          <w:szCs w:val="26"/>
        </w:rPr>
        <w:t>TênLớp(</w:t>
      </w:r>
      <w:r w:rsidR="007C0C0F" w:rsidRPr="00566C2F">
        <w:rPr>
          <w:rFonts w:eastAsia="Times New Roman" w:cs="Times New Roman"/>
          <w:szCs w:val="26"/>
        </w:rPr>
        <w:t>&lt;danh sách tham biến hình thức&gt;</w:t>
      </w:r>
      <w:r w:rsidRPr="00566C2F">
        <w:rPr>
          <w:rFonts w:eastAsia="Times New Roman" w:cs="Times New Roman"/>
          <w:szCs w:val="26"/>
        </w:rPr>
        <w:t>) {</w:t>
      </w:r>
    </w:p>
    <w:p w14:paraId="58C95863" w14:textId="77777777" w:rsidR="002168E6" w:rsidRPr="00566C2F" w:rsidRDefault="002168E6" w:rsidP="009B1F9D">
      <w:pPr>
        <w:ind w:left="1440"/>
        <w:jc w:val="both"/>
        <w:rPr>
          <w:rFonts w:eastAsia="Times New Roman" w:cs="Times New Roman"/>
          <w:szCs w:val="26"/>
        </w:rPr>
      </w:pPr>
      <w:r w:rsidRPr="00566C2F">
        <w:rPr>
          <w:rFonts w:eastAsia="Times New Roman" w:cs="Times New Roman"/>
          <w:szCs w:val="26"/>
        </w:rPr>
        <w:t>tên thuộc tính= giá trị;</w:t>
      </w:r>
    </w:p>
    <w:p w14:paraId="3F50B7C4" w14:textId="77777777" w:rsidR="002168E6" w:rsidRPr="00566C2F" w:rsidRDefault="002168E6" w:rsidP="009B1F9D">
      <w:pPr>
        <w:ind w:left="1440"/>
        <w:jc w:val="both"/>
        <w:rPr>
          <w:rFonts w:eastAsia="Times New Roman" w:cs="Times New Roman"/>
          <w:szCs w:val="26"/>
        </w:rPr>
      </w:pPr>
      <w:r w:rsidRPr="00566C2F">
        <w:rPr>
          <w:rFonts w:eastAsia="Times New Roman" w:cs="Times New Roman"/>
          <w:szCs w:val="26"/>
        </w:rPr>
        <w:t>...... }</w:t>
      </w:r>
    </w:p>
    <w:p w14:paraId="16A69FF7" w14:textId="77777777" w:rsidR="002168E6" w:rsidRPr="00566C2F" w:rsidRDefault="002168E6" w:rsidP="009B1F9D">
      <w:pPr>
        <w:ind w:left="720"/>
        <w:jc w:val="both"/>
        <w:rPr>
          <w:rFonts w:eastAsia="Times New Roman" w:cs="Times New Roman"/>
          <w:szCs w:val="26"/>
        </w:rPr>
      </w:pPr>
      <w:r w:rsidRPr="00566C2F">
        <w:rPr>
          <w:rFonts w:eastAsia="Times New Roman" w:cs="Times New Roman"/>
          <w:szCs w:val="26"/>
        </w:rPr>
        <w:t>Giá trị của các biến thành phần đ</w:t>
      </w:r>
      <w:r w:rsidR="00CD344C" w:rsidRPr="00566C2F">
        <w:rPr>
          <w:rFonts w:eastAsia="Times New Roman" w:cs="Times New Roman"/>
          <w:szCs w:val="26"/>
        </w:rPr>
        <w:t>ư</w:t>
      </w:r>
      <w:r w:rsidRPr="00566C2F">
        <w:rPr>
          <w:rFonts w:eastAsia="Times New Roman" w:cs="Times New Roman"/>
          <w:szCs w:val="26"/>
        </w:rPr>
        <w:t>ợc khởi tạo không mặc định bằng các phép gán trong thân của toán tử</w:t>
      </w:r>
      <w:r w:rsidR="007C0C0F" w:rsidRPr="00566C2F">
        <w:rPr>
          <w:rFonts w:eastAsia="Times New Roman" w:cs="Times New Roman"/>
          <w:szCs w:val="26"/>
        </w:rPr>
        <w:t xml:space="preserve"> bằng các giá trị được truyền vào</w:t>
      </w:r>
      <w:r w:rsidRPr="00566C2F">
        <w:rPr>
          <w:rFonts w:eastAsia="Times New Roman" w:cs="Times New Roman"/>
          <w:szCs w:val="26"/>
        </w:rPr>
        <w:t>.</w:t>
      </w:r>
    </w:p>
    <w:p w14:paraId="79446178" w14:textId="77777777" w:rsidR="002168E6" w:rsidRPr="00566C2F" w:rsidRDefault="002168E6" w:rsidP="009B1F9D">
      <w:pPr>
        <w:pStyle w:val="ListParagraph"/>
        <w:ind w:left="1080" w:firstLine="360"/>
        <w:jc w:val="both"/>
        <w:rPr>
          <w:rFonts w:eastAsia="Times New Roman" w:cs="Times New Roman"/>
          <w:szCs w:val="26"/>
        </w:rPr>
      </w:pPr>
      <w:r w:rsidRPr="00566C2F">
        <w:rPr>
          <w:rFonts w:eastAsia="Times New Roman" w:cs="Times New Roman"/>
          <w:szCs w:val="26"/>
        </w:rPr>
        <w:t>Ví dụ: Minh hoạ một ph</w:t>
      </w:r>
      <w:r w:rsidR="00CD344C" w:rsidRPr="00566C2F">
        <w:rPr>
          <w:rFonts w:eastAsia="Times New Roman" w:cs="Times New Roman"/>
          <w:szCs w:val="26"/>
        </w:rPr>
        <w:t>ư</w:t>
      </w:r>
      <w:r w:rsidRPr="00566C2F">
        <w:rPr>
          <w:rFonts w:eastAsia="Times New Roman" w:cs="Times New Roman"/>
          <w:szCs w:val="26"/>
        </w:rPr>
        <w:t>ơng thức khởi tạo của lớp Person bằng cách gán giá trị cho các thuộc tính tên và tuổi.</w:t>
      </w:r>
    </w:p>
    <w:p w14:paraId="4F5C41C9" w14:textId="77777777" w:rsidR="002168E6" w:rsidRPr="00566C2F" w:rsidRDefault="002168E6" w:rsidP="009B1F9D">
      <w:pPr>
        <w:ind w:left="720"/>
        <w:jc w:val="both"/>
        <w:rPr>
          <w:rFonts w:eastAsia="Times New Roman" w:cs="Times New Roman"/>
          <w:i/>
          <w:szCs w:val="26"/>
        </w:rPr>
      </w:pPr>
      <w:r w:rsidRPr="00566C2F">
        <w:rPr>
          <w:rFonts w:eastAsia="Times New Roman" w:cs="Times New Roman"/>
          <w:i/>
          <w:szCs w:val="26"/>
        </w:rPr>
        <w:lastRenderedPageBreak/>
        <w:t xml:space="preserve">class Person { </w:t>
      </w:r>
    </w:p>
    <w:p w14:paraId="2154AC57"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public String name;</w:t>
      </w:r>
    </w:p>
    <w:p w14:paraId="486443CC"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public int age;</w:t>
      </w:r>
    </w:p>
    <w:p w14:paraId="4989B9CF"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 Phương thức tạo lập mặc định không tường minh</w:t>
      </w:r>
    </w:p>
    <w:p w14:paraId="43AA05BA"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//public Person(){}</w:t>
      </w:r>
    </w:p>
    <w:p w14:paraId="6CAA8E01"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 Phương thức tạo lập mặc định tường minh</w:t>
      </w:r>
    </w:p>
    <w:p w14:paraId="6616A99B"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public Person(){</w:t>
      </w:r>
    </w:p>
    <w:p w14:paraId="0E759938" w14:textId="77777777" w:rsidR="002168E6" w:rsidRPr="00566C2F" w:rsidRDefault="002168E6" w:rsidP="009B1F9D">
      <w:pPr>
        <w:ind w:left="2160"/>
        <w:jc w:val="both"/>
        <w:rPr>
          <w:rFonts w:eastAsia="Times New Roman" w:cs="Times New Roman"/>
          <w:i/>
          <w:szCs w:val="26"/>
        </w:rPr>
      </w:pPr>
      <w:r w:rsidRPr="00566C2F">
        <w:rPr>
          <w:rFonts w:eastAsia="Times New Roman" w:cs="Times New Roman"/>
          <w:i/>
          <w:szCs w:val="26"/>
        </w:rPr>
        <w:t>name = “”;</w:t>
      </w:r>
    </w:p>
    <w:p w14:paraId="5083C120" w14:textId="77777777" w:rsidR="002168E6" w:rsidRPr="00566C2F" w:rsidRDefault="002168E6" w:rsidP="009B1F9D">
      <w:pPr>
        <w:ind w:left="2160"/>
        <w:jc w:val="both"/>
        <w:rPr>
          <w:rFonts w:eastAsia="Times New Roman" w:cs="Times New Roman"/>
          <w:i/>
          <w:szCs w:val="26"/>
        </w:rPr>
      </w:pPr>
      <w:r w:rsidRPr="00566C2F">
        <w:rPr>
          <w:rFonts w:eastAsia="Times New Roman" w:cs="Times New Roman"/>
          <w:i/>
          <w:szCs w:val="26"/>
        </w:rPr>
        <w:t>age = 16;</w:t>
      </w:r>
    </w:p>
    <w:p w14:paraId="6994C2E9"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w:t>
      </w:r>
    </w:p>
    <w:p w14:paraId="0B066021"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 Phương thức tạo lập không mặc định</w:t>
      </w:r>
    </w:p>
    <w:p w14:paraId="0EA292A8"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public Person(String name1, int age1){</w:t>
      </w:r>
    </w:p>
    <w:p w14:paraId="0DE0E125" w14:textId="77777777" w:rsidR="002168E6" w:rsidRPr="00566C2F" w:rsidRDefault="002168E6" w:rsidP="009B1F9D">
      <w:pPr>
        <w:ind w:left="2160"/>
        <w:jc w:val="both"/>
        <w:rPr>
          <w:rFonts w:eastAsia="Times New Roman" w:cs="Times New Roman"/>
          <w:i/>
          <w:szCs w:val="26"/>
        </w:rPr>
      </w:pPr>
      <w:r w:rsidRPr="00566C2F">
        <w:rPr>
          <w:rFonts w:eastAsia="Times New Roman" w:cs="Times New Roman"/>
          <w:i/>
          <w:szCs w:val="26"/>
        </w:rPr>
        <w:t>name = name1;</w:t>
      </w:r>
    </w:p>
    <w:p w14:paraId="0729FF11" w14:textId="77777777" w:rsidR="002168E6" w:rsidRPr="00566C2F" w:rsidRDefault="002168E6" w:rsidP="009B1F9D">
      <w:pPr>
        <w:ind w:left="2160"/>
        <w:jc w:val="both"/>
        <w:rPr>
          <w:rFonts w:eastAsia="Times New Roman" w:cs="Times New Roman"/>
          <w:i/>
          <w:szCs w:val="26"/>
        </w:rPr>
      </w:pPr>
      <w:r w:rsidRPr="00566C2F">
        <w:rPr>
          <w:rFonts w:eastAsia="Times New Roman" w:cs="Times New Roman"/>
          <w:i/>
          <w:szCs w:val="26"/>
        </w:rPr>
        <w:t>age = age1;</w:t>
      </w:r>
    </w:p>
    <w:p w14:paraId="712AF29C"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w:t>
      </w:r>
    </w:p>
    <w:p w14:paraId="17AA36CC"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 Phương thức tạo lập không mặc định</w:t>
      </w:r>
    </w:p>
    <w:p w14:paraId="7804E7C7"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public Person(String name1, int age1){</w:t>
      </w:r>
    </w:p>
    <w:p w14:paraId="6F3CBBEB" w14:textId="77777777" w:rsidR="002168E6" w:rsidRPr="00566C2F" w:rsidRDefault="002168E6" w:rsidP="009B1F9D">
      <w:pPr>
        <w:ind w:left="2160"/>
        <w:jc w:val="both"/>
        <w:rPr>
          <w:rFonts w:eastAsia="Times New Roman" w:cs="Times New Roman"/>
          <w:i/>
          <w:szCs w:val="26"/>
        </w:rPr>
      </w:pPr>
      <w:r w:rsidRPr="00566C2F">
        <w:rPr>
          <w:rFonts w:eastAsia="Times New Roman" w:cs="Times New Roman"/>
          <w:i/>
          <w:szCs w:val="26"/>
        </w:rPr>
        <w:t>name = name1;</w:t>
      </w:r>
    </w:p>
    <w:p w14:paraId="080225AE" w14:textId="77777777" w:rsidR="002168E6" w:rsidRPr="00566C2F" w:rsidRDefault="002168E6" w:rsidP="009B1F9D">
      <w:pPr>
        <w:ind w:left="2160"/>
        <w:jc w:val="both"/>
        <w:rPr>
          <w:rFonts w:eastAsia="Times New Roman" w:cs="Times New Roman"/>
          <w:i/>
          <w:szCs w:val="26"/>
        </w:rPr>
      </w:pPr>
      <w:r w:rsidRPr="00566C2F">
        <w:rPr>
          <w:rFonts w:eastAsia="Times New Roman" w:cs="Times New Roman"/>
          <w:i/>
          <w:szCs w:val="26"/>
        </w:rPr>
        <w:t>age = age1;</w:t>
      </w:r>
    </w:p>
    <w:p w14:paraId="556C28B3"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w:t>
      </w:r>
    </w:p>
    <w:p w14:paraId="3162467A"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/*public Person(String name, int age){</w:t>
      </w:r>
    </w:p>
    <w:p w14:paraId="22367BEE" w14:textId="77777777" w:rsidR="002168E6" w:rsidRPr="00566C2F" w:rsidRDefault="002168E6" w:rsidP="009B1F9D">
      <w:pPr>
        <w:ind w:left="2160"/>
        <w:jc w:val="both"/>
        <w:rPr>
          <w:rFonts w:eastAsia="Times New Roman" w:cs="Times New Roman"/>
          <w:i/>
          <w:szCs w:val="26"/>
        </w:rPr>
      </w:pPr>
      <w:r w:rsidRPr="00566C2F">
        <w:rPr>
          <w:rFonts w:eastAsia="Times New Roman" w:cs="Times New Roman"/>
          <w:i/>
          <w:szCs w:val="26"/>
        </w:rPr>
        <w:t>this.name = name;</w:t>
      </w:r>
    </w:p>
    <w:p w14:paraId="1F3D297D"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this.age = age;</w:t>
      </w:r>
    </w:p>
    <w:p w14:paraId="086D5397"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w:t>
      </w:r>
    </w:p>
    <w:p w14:paraId="652C7DA7"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public void show(){</w:t>
      </w:r>
    </w:p>
    <w:p w14:paraId="76DD598A" w14:textId="77777777" w:rsidR="002168E6" w:rsidRPr="00566C2F" w:rsidRDefault="002168E6" w:rsidP="009B1F9D">
      <w:pPr>
        <w:ind w:left="2160"/>
        <w:jc w:val="both"/>
        <w:rPr>
          <w:rFonts w:eastAsia="Times New Roman" w:cs="Times New Roman"/>
          <w:i/>
          <w:szCs w:val="26"/>
        </w:rPr>
      </w:pPr>
      <w:r w:rsidRPr="00566C2F">
        <w:rPr>
          <w:rFonts w:eastAsia="Times New Roman" w:cs="Times New Roman"/>
          <w:i/>
          <w:szCs w:val="26"/>
        </w:rPr>
        <w:t>System.out.println( name + “ is ” + age + “ years old!”);</w:t>
      </w:r>
    </w:p>
    <w:p w14:paraId="24C0F63A" w14:textId="77777777" w:rsidR="002168E6" w:rsidRPr="00566C2F" w:rsidRDefault="002168E6" w:rsidP="009B1F9D">
      <w:pPr>
        <w:ind w:left="1440"/>
        <w:jc w:val="both"/>
        <w:rPr>
          <w:rFonts w:eastAsia="Times New Roman" w:cs="Times New Roman"/>
          <w:i/>
          <w:szCs w:val="26"/>
        </w:rPr>
      </w:pPr>
      <w:r w:rsidRPr="00566C2F">
        <w:rPr>
          <w:rFonts w:eastAsia="Times New Roman" w:cs="Times New Roman"/>
          <w:i/>
          <w:szCs w:val="26"/>
        </w:rPr>
        <w:t>}</w:t>
      </w:r>
    </w:p>
    <w:p w14:paraId="19B2C28C" w14:textId="77777777" w:rsidR="00753BA5" w:rsidRPr="00566C2F" w:rsidRDefault="002168E6" w:rsidP="009B1F9D">
      <w:pPr>
        <w:ind w:left="720"/>
        <w:jc w:val="both"/>
        <w:rPr>
          <w:rFonts w:eastAsia="Times New Roman" w:cs="Times New Roman"/>
          <w:szCs w:val="26"/>
        </w:rPr>
      </w:pPr>
      <w:r w:rsidRPr="00566C2F">
        <w:rPr>
          <w:rFonts w:eastAsia="Times New Roman" w:cs="Times New Roman"/>
          <w:i/>
          <w:szCs w:val="26"/>
        </w:rPr>
        <w:t>}</w:t>
      </w:r>
    </w:p>
    <w:p w14:paraId="79DE4687" w14:textId="77777777" w:rsidR="002168E6" w:rsidRPr="00566C2F" w:rsidRDefault="002168E6" w:rsidP="00B37DA6">
      <w:pPr>
        <w:pStyle w:val="Heading3"/>
        <w:ind w:firstLine="0"/>
        <w:rPr>
          <w:rFonts w:eastAsia="Times New Roman"/>
        </w:rPr>
      </w:pPr>
      <w:bookmarkStart w:id="89" w:name="_Toc111104002"/>
      <w:r w:rsidRPr="00566C2F">
        <w:rPr>
          <w:rFonts w:eastAsia="Times New Roman"/>
        </w:rPr>
        <w:t>4.4.2. Toán tử this() và super()</w:t>
      </w:r>
      <w:bookmarkEnd w:id="8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644"/>
        <w:gridCol w:w="4644"/>
      </w:tblGrid>
      <w:tr w:rsidR="003D790A" w:rsidRPr="00566C2F" w14:paraId="3F0E56DE" w14:textId="77777777" w:rsidTr="002168E6">
        <w:tc>
          <w:tcPr>
            <w:tcW w:w="2500" w:type="pct"/>
            <w:tcBorders>
              <w:top w:val="single" w:sz="4" w:space="0" w:color="auto"/>
              <w:left w:val="single" w:sz="4" w:space="0" w:color="auto"/>
              <w:bottom w:val="single" w:sz="4" w:space="0" w:color="auto"/>
              <w:right w:val="single" w:sz="4" w:space="0" w:color="auto"/>
            </w:tcBorders>
            <w:vAlign w:val="center"/>
            <w:hideMark/>
          </w:tcPr>
          <w:p w14:paraId="6CE59F71"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t>Toán tử tạo lập this()</w:t>
            </w:r>
            <w:r w:rsidR="00213191" w:rsidRPr="00566C2F">
              <w:rPr>
                <w:rFonts w:eastAsia="Times New Roman" w:cs="Times New Roman"/>
                <w:szCs w:val="26"/>
              </w:rPr>
              <w:t xml:space="preserve"> </w:t>
            </w:r>
          </w:p>
          <w:p w14:paraId="79E6B8B9"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Toán tử tạo lập này được sử dụng để tham</w:t>
            </w:r>
          </w:p>
          <w:p w14:paraId="33CE05E1"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lastRenderedPageBreak/>
              <w:t>chiếu đến các thành phần(là các thuộc tính</w:t>
            </w:r>
          </w:p>
          <w:p w14:paraId="5F44A8CB" w14:textId="59EEA8C9" w:rsidR="007950E1" w:rsidRPr="00566C2F" w:rsidRDefault="007950E1" w:rsidP="009B1F9D">
            <w:pPr>
              <w:ind w:firstLine="0"/>
              <w:jc w:val="both"/>
              <w:rPr>
                <w:rFonts w:eastAsia="Times New Roman" w:cs="Times New Roman"/>
                <w:sz w:val="24"/>
                <w:szCs w:val="24"/>
              </w:rPr>
            </w:pPr>
            <w:r w:rsidRPr="00566C2F">
              <w:rPr>
                <w:rFonts w:eastAsia="Times New Roman" w:cs="Times New Roman"/>
                <w:szCs w:val="26"/>
              </w:rPr>
              <w:t>và phương thức) của lớp hiện thời</w:t>
            </w:r>
          </w:p>
        </w:tc>
        <w:tc>
          <w:tcPr>
            <w:tcW w:w="2500" w:type="pct"/>
            <w:tcBorders>
              <w:top w:val="single" w:sz="4" w:space="0" w:color="auto"/>
              <w:left w:val="single" w:sz="4" w:space="0" w:color="auto"/>
              <w:bottom w:val="single" w:sz="4" w:space="0" w:color="auto"/>
              <w:right w:val="single" w:sz="4" w:space="0" w:color="auto"/>
            </w:tcBorders>
            <w:vAlign w:val="center"/>
            <w:hideMark/>
          </w:tcPr>
          <w:p w14:paraId="50C11682" w14:textId="1441C2F8"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lastRenderedPageBreak/>
              <w:t>Toán tử tạo lập super()</w:t>
            </w:r>
            <w:r w:rsidR="00213191" w:rsidRPr="00566C2F">
              <w:rPr>
                <w:rFonts w:eastAsia="Times New Roman" w:cs="Times New Roman"/>
                <w:szCs w:val="26"/>
              </w:rPr>
              <w:t xml:space="preserve"> </w:t>
            </w:r>
          </w:p>
          <w:p w14:paraId="680C6868" w14:textId="4ECE05CB" w:rsidR="007950E1" w:rsidRPr="00566C2F" w:rsidRDefault="007950E1" w:rsidP="009B1F9D">
            <w:pPr>
              <w:ind w:firstLine="0"/>
              <w:jc w:val="both"/>
              <w:rPr>
                <w:rFonts w:eastAsia="Times New Roman" w:cs="Times New Roman"/>
                <w:sz w:val="24"/>
                <w:szCs w:val="24"/>
              </w:rPr>
            </w:pPr>
            <w:r w:rsidRPr="00566C2F">
              <w:rPr>
                <w:rFonts w:eastAsia="Times New Roman" w:cs="Times New Roman"/>
                <w:szCs w:val="26"/>
              </w:rPr>
              <w:t xml:space="preserve">Được sử dụng tham chiếu đến các thành </w:t>
            </w:r>
            <w:r w:rsidRPr="00566C2F">
              <w:rPr>
                <w:rFonts w:eastAsia="Times New Roman" w:cs="Times New Roman"/>
                <w:szCs w:val="26"/>
              </w:rPr>
              <w:lastRenderedPageBreak/>
              <w:t>phần thuộc lớp cha trực tiếp</w:t>
            </w:r>
          </w:p>
        </w:tc>
      </w:tr>
      <w:tr w:rsidR="003D790A" w:rsidRPr="00566C2F" w14:paraId="58442E42" w14:textId="77777777" w:rsidTr="002168E6">
        <w:tc>
          <w:tcPr>
            <w:tcW w:w="2500" w:type="pct"/>
            <w:tcBorders>
              <w:top w:val="single" w:sz="4" w:space="0" w:color="auto"/>
              <w:left w:val="single" w:sz="4" w:space="0" w:color="auto"/>
              <w:bottom w:val="single" w:sz="4" w:space="0" w:color="auto"/>
              <w:right w:val="single" w:sz="4" w:space="0" w:color="auto"/>
            </w:tcBorders>
            <w:vAlign w:val="center"/>
            <w:hideMark/>
          </w:tcPr>
          <w:p w14:paraId="6D6D0029"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lastRenderedPageBreak/>
              <w:t>class BongDen{</w:t>
            </w:r>
          </w:p>
          <w:p w14:paraId="5A2BC3A3"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t>// Biến thành phần (1)</w:t>
            </w:r>
          </w:p>
          <w:p w14:paraId="3E374D41"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t>private int soWatts;</w:t>
            </w:r>
          </w:p>
          <w:p w14:paraId="14203DC6"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t>private boolean batTat;</w:t>
            </w:r>
          </w:p>
          <w:p w14:paraId="240FD29F"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t>private String viTri;</w:t>
            </w:r>
          </w:p>
          <w:p w14:paraId="4E7D4635"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t>// Toán tử tạo lập số 1 (2)</w:t>
            </w:r>
          </w:p>
          <w:p w14:paraId="5373E0CA"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t>BongDen(){</w:t>
            </w:r>
          </w:p>
          <w:p w14:paraId="3CD1C0E8"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t>this(40, true);</w:t>
            </w:r>
          </w:p>
          <w:p w14:paraId="7F8F41EB" w14:textId="77777777" w:rsidR="00213191" w:rsidRPr="00566C2F" w:rsidRDefault="007950E1" w:rsidP="009B1F9D">
            <w:pPr>
              <w:ind w:firstLine="0"/>
              <w:jc w:val="both"/>
              <w:rPr>
                <w:rFonts w:eastAsia="Times New Roman" w:cs="Times New Roman"/>
                <w:szCs w:val="26"/>
              </w:rPr>
            </w:pPr>
            <w:r w:rsidRPr="00566C2F">
              <w:rPr>
                <w:rFonts w:eastAsia="Times New Roman" w:cs="Times New Roman"/>
                <w:szCs w:val="26"/>
              </w:rPr>
              <w:t>System.out.println(“Toán tử</w:t>
            </w:r>
            <w:r w:rsidR="00213191" w:rsidRPr="00566C2F">
              <w:rPr>
                <w:rFonts w:eastAsia="Times New Roman" w:cs="Times New Roman"/>
                <w:szCs w:val="26"/>
              </w:rPr>
              <w:t xml:space="preserve"> </w:t>
            </w:r>
            <w:r w:rsidRPr="00566C2F">
              <w:rPr>
                <w:rFonts w:eastAsia="Times New Roman" w:cs="Times New Roman"/>
                <w:szCs w:val="26"/>
              </w:rPr>
              <w:t>số 1”);</w:t>
            </w:r>
          </w:p>
          <w:p w14:paraId="4FE5876A" w14:textId="30831742" w:rsidR="00C12E6E" w:rsidRPr="00566C2F" w:rsidRDefault="007950E1" w:rsidP="009B1F9D">
            <w:pPr>
              <w:ind w:firstLine="0"/>
              <w:jc w:val="both"/>
              <w:rPr>
                <w:rFonts w:eastAsia="Times New Roman" w:cs="Times New Roman"/>
                <w:szCs w:val="26"/>
              </w:rPr>
            </w:pPr>
            <w:r w:rsidRPr="00566C2F">
              <w:rPr>
                <w:rFonts w:eastAsia="Times New Roman" w:cs="Times New Roman"/>
                <w:szCs w:val="26"/>
              </w:rPr>
              <w:t>}</w:t>
            </w:r>
            <w:r w:rsidRPr="00566C2F">
              <w:rPr>
                <w:rFonts w:eastAsia="Times New Roman" w:cs="Times New Roman"/>
                <w:szCs w:val="26"/>
              </w:rPr>
              <w:br/>
              <w:t>// Toán tử tạo lập không mặc định số 2</w:t>
            </w:r>
            <w:r w:rsidR="00C3338E" w:rsidRPr="00566C2F">
              <w:rPr>
                <w:rFonts w:eastAsia="Times New Roman" w:cs="Times New Roman"/>
                <w:szCs w:val="26"/>
              </w:rPr>
              <w:t xml:space="preserve"> </w:t>
            </w:r>
            <w:r w:rsidRPr="00566C2F">
              <w:rPr>
                <w:rFonts w:eastAsia="Times New Roman" w:cs="Times New Roman"/>
                <w:szCs w:val="26"/>
              </w:rPr>
              <w:t>(3)</w:t>
            </w:r>
            <w:r w:rsidRPr="00566C2F">
              <w:rPr>
                <w:rFonts w:eastAsia="Times New Roman" w:cs="Times New Roman"/>
                <w:szCs w:val="26"/>
              </w:rPr>
              <w:br/>
              <w:t>BongDen(int w, boolean s){</w:t>
            </w:r>
            <w:r w:rsidR="00C12E6E" w:rsidRPr="00566C2F">
              <w:rPr>
                <w:rFonts w:eastAsia="Times New Roman" w:cs="Times New Roman"/>
                <w:szCs w:val="26"/>
              </w:rPr>
              <w:t xml:space="preserve"> </w:t>
            </w:r>
          </w:p>
          <w:p w14:paraId="3FA1B3D1"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this(w, s, “XX”);</w:t>
            </w:r>
          </w:p>
          <w:p w14:paraId="3DDFF150" w14:textId="104B9BB9" w:rsidR="00C12E6E" w:rsidRPr="00566C2F" w:rsidRDefault="007950E1" w:rsidP="009B1F9D">
            <w:pPr>
              <w:ind w:firstLine="0"/>
              <w:jc w:val="both"/>
              <w:rPr>
                <w:rFonts w:eastAsia="Times New Roman" w:cs="Times New Roman"/>
                <w:szCs w:val="26"/>
              </w:rPr>
            </w:pPr>
            <w:r w:rsidRPr="00566C2F">
              <w:rPr>
                <w:rFonts w:eastAsia="Times New Roman" w:cs="Times New Roman"/>
                <w:szCs w:val="26"/>
              </w:rPr>
              <w:t>System.out.println(“Toán tử</w:t>
            </w:r>
            <w:r w:rsidR="00C12E6E" w:rsidRPr="00566C2F">
              <w:rPr>
                <w:rFonts w:eastAsia="Times New Roman" w:cs="Times New Roman"/>
                <w:szCs w:val="26"/>
              </w:rPr>
              <w:t xml:space="preserve"> </w:t>
            </w:r>
            <w:r w:rsidRPr="00566C2F">
              <w:rPr>
                <w:rFonts w:eastAsia="Times New Roman" w:cs="Times New Roman"/>
                <w:szCs w:val="26"/>
              </w:rPr>
              <w:t>số 2”);</w:t>
            </w:r>
            <w:r w:rsidR="00C12E6E" w:rsidRPr="00566C2F">
              <w:rPr>
                <w:rFonts w:eastAsia="Times New Roman" w:cs="Times New Roman"/>
                <w:szCs w:val="26"/>
              </w:rPr>
              <w:t xml:space="preserve"> </w:t>
            </w:r>
          </w:p>
          <w:p w14:paraId="7670361F" w14:textId="58B9BEB8" w:rsidR="00C12E6E" w:rsidRPr="00566C2F" w:rsidRDefault="007950E1" w:rsidP="009B1F9D">
            <w:pPr>
              <w:ind w:firstLine="0"/>
              <w:jc w:val="both"/>
              <w:rPr>
                <w:rFonts w:eastAsia="Times New Roman" w:cs="Times New Roman"/>
                <w:szCs w:val="26"/>
              </w:rPr>
            </w:pPr>
            <w:r w:rsidRPr="00566C2F">
              <w:rPr>
                <w:rFonts w:eastAsia="Times New Roman" w:cs="Times New Roman"/>
                <w:szCs w:val="26"/>
              </w:rPr>
              <w:t>}</w:t>
            </w:r>
            <w:r w:rsidRPr="00566C2F">
              <w:rPr>
                <w:rFonts w:eastAsia="Times New Roman" w:cs="Times New Roman"/>
                <w:szCs w:val="26"/>
              </w:rPr>
              <w:br/>
              <w:t>// Toán tử tạo lập không mặc định số 3</w:t>
            </w:r>
            <w:r w:rsidR="00C3338E" w:rsidRPr="00566C2F">
              <w:rPr>
                <w:rFonts w:eastAsia="Times New Roman" w:cs="Times New Roman"/>
                <w:szCs w:val="26"/>
              </w:rPr>
              <w:t xml:space="preserve"> </w:t>
            </w:r>
            <w:r w:rsidRPr="00566C2F">
              <w:rPr>
                <w:rFonts w:eastAsia="Times New Roman" w:cs="Times New Roman"/>
                <w:szCs w:val="26"/>
              </w:rPr>
              <w:t>(4)</w:t>
            </w:r>
            <w:r w:rsidRPr="00566C2F">
              <w:rPr>
                <w:rFonts w:eastAsia="Times New Roman" w:cs="Times New Roman"/>
                <w:szCs w:val="26"/>
              </w:rPr>
              <w:br/>
              <w:t xml:space="preserve">BongDen(int soWatts, </w:t>
            </w:r>
            <w:r w:rsidR="00C12E6E" w:rsidRPr="00566C2F">
              <w:rPr>
                <w:rFonts w:eastAsia="Times New Roman" w:cs="Times New Roman"/>
                <w:szCs w:val="26"/>
              </w:rPr>
              <w:t xml:space="preserve">Boolean </w:t>
            </w:r>
            <w:r w:rsidRPr="00566C2F">
              <w:rPr>
                <w:rFonts w:eastAsia="Times New Roman" w:cs="Times New Roman"/>
                <w:szCs w:val="26"/>
              </w:rPr>
              <w:t>batTat,</w:t>
            </w:r>
            <w:r w:rsidR="00C12E6E" w:rsidRPr="00566C2F">
              <w:rPr>
                <w:rFonts w:eastAsia="Times New Roman" w:cs="Times New Roman"/>
                <w:szCs w:val="26"/>
              </w:rPr>
              <w:t xml:space="preserve"> </w:t>
            </w:r>
            <w:r w:rsidRPr="00566C2F">
              <w:rPr>
                <w:rFonts w:eastAsia="Times New Roman" w:cs="Times New Roman"/>
                <w:szCs w:val="26"/>
              </w:rPr>
              <w:t>String viTri){</w:t>
            </w:r>
            <w:r w:rsidR="00C12E6E" w:rsidRPr="00566C2F">
              <w:rPr>
                <w:rFonts w:eastAsia="Times New Roman" w:cs="Times New Roman"/>
                <w:szCs w:val="26"/>
              </w:rPr>
              <w:t xml:space="preserve"> </w:t>
            </w:r>
          </w:p>
          <w:p w14:paraId="566C2AB9" w14:textId="77777777" w:rsidR="00C12E6E" w:rsidRPr="00566C2F" w:rsidRDefault="007950E1" w:rsidP="009B1F9D">
            <w:pPr>
              <w:ind w:firstLine="0"/>
              <w:jc w:val="both"/>
              <w:rPr>
                <w:rFonts w:eastAsia="Times New Roman" w:cs="Times New Roman"/>
                <w:szCs w:val="26"/>
              </w:rPr>
            </w:pPr>
            <w:r w:rsidRPr="00566C2F">
              <w:rPr>
                <w:rFonts w:eastAsia="Times New Roman" w:cs="Times New Roman"/>
                <w:szCs w:val="26"/>
              </w:rPr>
              <w:t>this.soWatts = soWatts;</w:t>
            </w:r>
            <w:r w:rsidR="00C12E6E" w:rsidRPr="00566C2F">
              <w:rPr>
                <w:rFonts w:eastAsia="Times New Roman" w:cs="Times New Roman"/>
                <w:szCs w:val="26"/>
              </w:rPr>
              <w:t xml:space="preserve"> </w:t>
            </w:r>
          </w:p>
          <w:p w14:paraId="7DA6F647" w14:textId="77777777" w:rsidR="00C12E6E" w:rsidRPr="00566C2F" w:rsidRDefault="007950E1" w:rsidP="009B1F9D">
            <w:pPr>
              <w:ind w:firstLine="0"/>
              <w:jc w:val="both"/>
              <w:rPr>
                <w:rFonts w:eastAsia="Times New Roman" w:cs="Times New Roman"/>
                <w:szCs w:val="26"/>
              </w:rPr>
            </w:pPr>
            <w:r w:rsidRPr="00566C2F">
              <w:rPr>
                <w:rFonts w:eastAsia="Times New Roman" w:cs="Times New Roman"/>
                <w:szCs w:val="26"/>
              </w:rPr>
              <w:t>this.batTat = batTat;</w:t>
            </w:r>
          </w:p>
          <w:p w14:paraId="22DA974A" w14:textId="77777777" w:rsidR="00C12E6E" w:rsidRPr="00566C2F" w:rsidRDefault="007950E1" w:rsidP="009B1F9D">
            <w:pPr>
              <w:ind w:firstLine="0"/>
              <w:jc w:val="both"/>
              <w:rPr>
                <w:rFonts w:eastAsia="Times New Roman" w:cs="Times New Roman"/>
                <w:szCs w:val="26"/>
              </w:rPr>
            </w:pPr>
            <w:r w:rsidRPr="00566C2F">
              <w:rPr>
                <w:rFonts w:eastAsia="Times New Roman" w:cs="Times New Roman"/>
                <w:szCs w:val="26"/>
              </w:rPr>
              <w:t>this.viTri = new</w:t>
            </w:r>
            <w:r w:rsidR="00C12E6E" w:rsidRPr="00566C2F">
              <w:rPr>
                <w:rFonts w:eastAsia="Times New Roman" w:cs="Times New Roman"/>
                <w:szCs w:val="26"/>
              </w:rPr>
              <w:t xml:space="preserve"> </w:t>
            </w:r>
            <w:r w:rsidRPr="00566C2F">
              <w:rPr>
                <w:rFonts w:eastAsia="Times New Roman" w:cs="Times New Roman"/>
                <w:szCs w:val="26"/>
              </w:rPr>
              <w:t>String(viTri);</w:t>
            </w:r>
          </w:p>
          <w:p w14:paraId="6DDFDCE7" w14:textId="77777777" w:rsidR="00C12E6E" w:rsidRPr="00566C2F" w:rsidRDefault="007950E1" w:rsidP="009B1F9D">
            <w:pPr>
              <w:ind w:firstLine="0"/>
              <w:jc w:val="both"/>
              <w:rPr>
                <w:rFonts w:eastAsia="Times New Roman" w:cs="Times New Roman"/>
                <w:szCs w:val="26"/>
              </w:rPr>
            </w:pPr>
            <w:r w:rsidRPr="00566C2F">
              <w:rPr>
                <w:rFonts w:eastAsia="Times New Roman" w:cs="Times New Roman"/>
                <w:szCs w:val="26"/>
              </w:rPr>
              <w:t>System.out.println(“Toán tử</w:t>
            </w:r>
            <w:r w:rsidR="00C12E6E" w:rsidRPr="00566C2F">
              <w:rPr>
                <w:rFonts w:eastAsia="Times New Roman" w:cs="Times New Roman"/>
                <w:szCs w:val="26"/>
              </w:rPr>
              <w:t xml:space="preserve"> </w:t>
            </w:r>
            <w:r w:rsidRPr="00566C2F">
              <w:rPr>
                <w:rFonts w:eastAsia="Times New Roman" w:cs="Times New Roman"/>
                <w:szCs w:val="26"/>
              </w:rPr>
              <w:t>số 3”);</w:t>
            </w:r>
          </w:p>
          <w:p w14:paraId="2C2C1D7C"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w:t>
            </w:r>
          </w:p>
          <w:p w14:paraId="24274A82" w14:textId="65C75C48" w:rsidR="007950E1" w:rsidRPr="00566C2F" w:rsidRDefault="007950E1" w:rsidP="009B1F9D">
            <w:pPr>
              <w:ind w:firstLine="0"/>
              <w:jc w:val="both"/>
              <w:rPr>
                <w:rFonts w:eastAsia="Times New Roman" w:cs="Times New Roman"/>
                <w:szCs w:val="26"/>
              </w:rPr>
            </w:pPr>
            <w:r w:rsidRPr="00566C2F">
              <w:rPr>
                <w:rFonts w:eastAsia="Times New Roman" w:cs="Times New Roman"/>
                <w:szCs w:val="26"/>
              </w:rPr>
              <w:t>}</w:t>
            </w:r>
          </w:p>
        </w:tc>
        <w:tc>
          <w:tcPr>
            <w:tcW w:w="2500" w:type="pct"/>
            <w:tcBorders>
              <w:top w:val="single" w:sz="4" w:space="0" w:color="auto"/>
              <w:left w:val="single" w:sz="4" w:space="0" w:color="auto"/>
              <w:bottom w:val="single" w:sz="4" w:space="0" w:color="auto"/>
              <w:right w:val="single" w:sz="4" w:space="0" w:color="auto"/>
            </w:tcBorders>
            <w:vAlign w:val="center"/>
            <w:hideMark/>
          </w:tcPr>
          <w:p w14:paraId="36B20A16" w14:textId="558E29CB" w:rsidR="00542D4C" w:rsidRPr="00566C2F" w:rsidRDefault="007950E1" w:rsidP="009B1F9D">
            <w:pPr>
              <w:ind w:firstLine="0"/>
              <w:jc w:val="both"/>
              <w:rPr>
                <w:rFonts w:eastAsia="Times New Roman" w:cs="Times New Roman"/>
                <w:szCs w:val="26"/>
              </w:rPr>
            </w:pPr>
            <w:r w:rsidRPr="00566C2F">
              <w:rPr>
                <w:rFonts w:eastAsia="Times New Roman" w:cs="Times New Roman"/>
                <w:szCs w:val="26"/>
              </w:rPr>
              <w:t>class BongDen{</w:t>
            </w:r>
          </w:p>
          <w:p w14:paraId="6906DCD1" w14:textId="77777777" w:rsidR="00542D4C" w:rsidRPr="00566C2F" w:rsidRDefault="007950E1" w:rsidP="009B1F9D">
            <w:pPr>
              <w:ind w:firstLine="0"/>
              <w:jc w:val="both"/>
              <w:rPr>
                <w:rFonts w:eastAsia="Times New Roman" w:cs="Times New Roman"/>
                <w:szCs w:val="26"/>
              </w:rPr>
            </w:pPr>
            <w:r w:rsidRPr="00566C2F">
              <w:rPr>
                <w:rFonts w:eastAsia="Times New Roman" w:cs="Times New Roman"/>
                <w:szCs w:val="26"/>
              </w:rPr>
              <w:t>// Biến thành phần (1)</w:t>
            </w:r>
          </w:p>
          <w:p w14:paraId="4E54983E" w14:textId="77777777" w:rsidR="00542D4C" w:rsidRPr="00566C2F" w:rsidRDefault="007950E1" w:rsidP="009B1F9D">
            <w:pPr>
              <w:ind w:firstLine="0"/>
              <w:jc w:val="both"/>
              <w:rPr>
                <w:rFonts w:eastAsia="Times New Roman" w:cs="Times New Roman"/>
                <w:szCs w:val="26"/>
              </w:rPr>
            </w:pPr>
            <w:r w:rsidRPr="00566C2F">
              <w:rPr>
                <w:rFonts w:eastAsia="Times New Roman" w:cs="Times New Roman"/>
                <w:szCs w:val="26"/>
              </w:rPr>
              <w:t>private int soWatts;</w:t>
            </w:r>
          </w:p>
          <w:p w14:paraId="74E27632" w14:textId="77777777" w:rsidR="00542D4C" w:rsidRPr="00566C2F" w:rsidRDefault="007950E1" w:rsidP="009B1F9D">
            <w:pPr>
              <w:ind w:firstLine="0"/>
              <w:jc w:val="both"/>
              <w:rPr>
                <w:rFonts w:eastAsia="Times New Roman" w:cs="Times New Roman"/>
                <w:szCs w:val="26"/>
              </w:rPr>
            </w:pPr>
            <w:r w:rsidRPr="00566C2F">
              <w:rPr>
                <w:rFonts w:eastAsia="Times New Roman" w:cs="Times New Roman"/>
                <w:szCs w:val="26"/>
              </w:rPr>
              <w:t>private boolean batTat;</w:t>
            </w:r>
          </w:p>
          <w:p w14:paraId="3DDA53FA" w14:textId="77777777" w:rsidR="00542D4C" w:rsidRPr="00566C2F" w:rsidRDefault="007950E1" w:rsidP="009B1F9D">
            <w:pPr>
              <w:ind w:firstLine="0"/>
              <w:jc w:val="both"/>
              <w:rPr>
                <w:rFonts w:eastAsia="Times New Roman" w:cs="Times New Roman"/>
                <w:szCs w:val="26"/>
              </w:rPr>
            </w:pPr>
            <w:r w:rsidRPr="00566C2F">
              <w:rPr>
                <w:rFonts w:eastAsia="Times New Roman" w:cs="Times New Roman"/>
                <w:szCs w:val="26"/>
              </w:rPr>
              <w:t>private String viTri;</w:t>
            </w:r>
          </w:p>
          <w:p w14:paraId="37C47DA4" w14:textId="77777777" w:rsidR="00542D4C" w:rsidRPr="00566C2F" w:rsidRDefault="007950E1" w:rsidP="009B1F9D">
            <w:pPr>
              <w:ind w:firstLine="0"/>
              <w:jc w:val="both"/>
              <w:rPr>
                <w:rFonts w:eastAsia="Times New Roman" w:cs="Times New Roman"/>
                <w:szCs w:val="26"/>
              </w:rPr>
            </w:pPr>
            <w:r w:rsidRPr="00566C2F">
              <w:rPr>
                <w:rFonts w:eastAsia="Times New Roman" w:cs="Times New Roman"/>
                <w:szCs w:val="26"/>
              </w:rPr>
              <w:t>// Toán tử tạo lập số 2 (2)</w:t>
            </w:r>
          </w:p>
          <w:p w14:paraId="38C12830" w14:textId="77777777" w:rsidR="00542D4C" w:rsidRPr="00566C2F" w:rsidRDefault="007950E1" w:rsidP="009B1F9D">
            <w:pPr>
              <w:ind w:firstLine="0"/>
              <w:jc w:val="both"/>
              <w:rPr>
                <w:rFonts w:eastAsia="Times New Roman" w:cs="Times New Roman"/>
                <w:szCs w:val="26"/>
              </w:rPr>
            </w:pPr>
            <w:r w:rsidRPr="00566C2F">
              <w:rPr>
                <w:rFonts w:eastAsia="Times New Roman" w:cs="Times New Roman"/>
                <w:szCs w:val="26"/>
              </w:rPr>
              <w:t>BongDen(){</w:t>
            </w:r>
          </w:p>
          <w:p w14:paraId="5095010D" w14:textId="77777777" w:rsidR="00542D4C" w:rsidRPr="00566C2F" w:rsidRDefault="007950E1" w:rsidP="009B1F9D">
            <w:pPr>
              <w:ind w:firstLine="0"/>
              <w:jc w:val="both"/>
              <w:rPr>
                <w:rFonts w:eastAsia="Times New Roman" w:cs="Times New Roman"/>
                <w:szCs w:val="26"/>
              </w:rPr>
            </w:pPr>
            <w:r w:rsidRPr="00566C2F">
              <w:rPr>
                <w:rFonts w:eastAsia="Times New Roman" w:cs="Times New Roman"/>
                <w:szCs w:val="26"/>
              </w:rPr>
              <w:t>this(40, true);</w:t>
            </w:r>
          </w:p>
          <w:p w14:paraId="3A6911AC" w14:textId="20219577" w:rsidR="00542D4C" w:rsidRPr="00566C2F" w:rsidRDefault="007950E1" w:rsidP="009B1F9D">
            <w:pPr>
              <w:ind w:firstLine="0"/>
              <w:jc w:val="both"/>
              <w:rPr>
                <w:rFonts w:eastAsia="Times New Roman" w:cs="Times New Roman"/>
                <w:szCs w:val="26"/>
              </w:rPr>
            </w:pPr>
            <w:r w:rsidRPr="00566C2F">
              <w:rPr>
                <w:rFonts w:eastAsia="Times New Roman" w:cs="Times New Roman"/>
                <w:szCs w:val="26"/>
              </w:rPr>
              <w:t>System.out.println(“Toán tử</w:t>
            </w:r>
            <w:r w:rsidR="00C3338E" w:rsidRPr="00566C2F">
              <w:rPr>
                <w:rFonts w:eastAsia="Times New Roman" w:cs="Times New Roman"/>
                <w:szCs w:val="26"/>
              </w:rPr>
              <w:t xml:space="preserve"> </w:t>
            </w:r>
            <w:r w:rsidRPr="00566C2F">
              <w:rPr>
                <w:rFonts w:eastAsia="Times New Roman" w:cs="Times New Roman"/>
                <w:szCs w:val="26"/>
              </w:rPr>
              <w:t>số 1”);</w:t>
            </w:r>
          </w:p>
          <w:p w14:paraId="1590E9AF" w14:textId="5AF77500" w:rsidR="00542D4C" w:rsidRPr="00566C2F" w:rsidRDefault="007950E1" w:rsidP="009B1F9D">
            <w:pPr>
              <w:ind w:firstLine="0"/>
              <w:jc w:val="both"/>
              <w:rPr>
                <w:rFonts w:eastAsia="Times New Roman" w:cs="Times New Roman"/>
                <w:i/>
                <w:iCs/>
                <w:szCs w:val="26"/>
              </w:rPr>
            </w:pPr>
            <w:r w:rsidRPr="00566C2F">
              <w:rPr>
                <w:rFonts w:eastAsia="Times New Roman" w:cs="Times New Roman"/>
                <w:szCs w:val="26"/>
              </w:rPr>
              <w:t>}</w:t>
            </w:r>
            <w:r w:rsidRPr="00566C2F">
              <w:rPr>
                <w:rFonts w:eastAsia="Times New Roman" w:cs="Times New Roman"/>
                <w:szCs w:val="26"/>
              </w:rPr>
              <w:br/>
              <w:t>// Toán tử tạo lập không mặc định số 2</w:t>
            </w:r>
            <w:r w:rsidR="00C3338E" w:rsidRPr="00566C2F">
              <w:rPr>
                <w:rFonts w:eastAsia="Times New Roman" w:cs="Times New Roman"/>
                <w:szCs w:val="26"/>
              </w:rPr>
              <w:t xml:space="preserve"> </w:t>
            </w:r>
            <w:r w:rsidRPr="00566C2F">
              <w:rPr>
                <w:rFonts w:eastAsia="Times New Roman" w:cs="Times New Roman"/>
                <w:szCs w:val="26"/>
              </w:rPr>
              <w:t>(3)</w:t>
            </w:r>
            <w:r w:rsidRPr="00566C2F">
              <w:rPr>
                <w:rFonts w:eastAsia="Times New Roman" w:cs="Times New Roman"/>
                <w:szCs w:val="26"/>
              </w:rPr>
              <w:br/>
            </w:r>
            <w:r w:rsidRPr="00566C2F">
              <w:rPr>
                <w:rFonts w:eastAsia="Times New Roman" w:cs="Times New Roman"/>
                <w:i/>
                <w:iCs/>
                <w:szCs w:val="26"/>
              </w:rPr>
              <w:t>BongDen(int w, boolean s){</w:t>
            </w:r>
          </w:p>
          <w:p w14:paraId="63E55A45" w14:textId="77777777" w:rsidR="00542D4C" w:rsidRPr="00566C2F" w:rsidRDefault="007950E1" w:rsidP="009B1F9D">
            <w:pPr>
              <w:jc w:val="both"/>
              <w:rPr>
                <w:rFonts w:eastAsia="Times New Roman" w:cs="Times New Roman"/>
                <w:szCs w:val="26"/>
              </w:rPr>
            </w:pPr>
            <w:r w:rsidRPr="00566C2F">
              <w:rPr>
                <w:rFonts w:eastAsia="Times New Roman" w:cs="Times New Roman"/>
                <w:szCs w:val="26"/>
              </w:rPr>
              <w:t>this(w, s, “XX”);</w:t>
            </w:r>
          </w:p>
          <w:p w14:paraId="5941B0CE" w14:textId="77777777" w:rsidR="00542D4C" w:rsidRPr="00566C2F" w:rsidRDefault="007950E1" w:rsidP="009B1F9D">
            <w:pPr>
              <w:jc w:val="both"/>
              <w:rPr>
                <w:rFonts w:eastAsia="Times New Roman" w:cs="Times New Roman"/>
                <w:szCs w:val="26"/>
              </w:rPr>
            </w:pPr>
            <w:r w:rsidRPr="00566C2F">
              <w:rPr>
                <w:rFonts w:eastAsia="Times New Roman" w:cs="Times New Roman"/>
                <w:szCs w:val="26"/>
              </w:rPr>
              <w:t>System.out.println(“Toán tử</w:t>
            </w:r>
          </w:p>
          <w:p w14:paraId="35CD3DC4" w14:textId="77777777" w:rsidR="00542D4C" w:rsidRPr="00566C2F" w:rsidRDefault="007950E1" w:rsidP="009B1F9D">
            <w:pPr>
              <w:jc w:val="both"/>
              <w:rPr>
                <w:rFonts w:eastAsia="Times New Roman" w:cs="Times New Roman"/>
                <w:szCs w:val="26"/>
              </w:rPr>
            </w:pPr>
            <w:r w:rsidRPr="00566C2F">
              <w:rPr>
                <w:rFonts w:eastAsia="Times New Roman" w:cs="Times New Roman"/>
                <w:szCs w:val="26"/>
              </w:rPr>
              <w:t>số 2”);</w:t>
            </w:r>
          </w:p>
          <w:p w14:paraId="3C11D9B3" w14:textId="42A7FA06" w:rsidR="00542D4C" w:rsidRPr="00566C2F" w:rsidRDefault="007950E1" w:rsidP="009B1F9D">
            <w:pPr>
              <w:jc w:val="both"/>
              <w:rPr>
                <w:rFonts w:eastAsia="Times New Roman" w:cs="Times New Roman"/>
                <w:szCs w:val="26"/>
              </w:rPr>
            </w:pPr>
            <w:r w:rsidRPr="00566C2F">
              <w:rPr>
                <w:rFonts w:eastAsia="Times New Roman" w:cs="Times New Roman"/>
                <w:szCs w:val="26"/>
              </w:rPr>
              <w:t>}</w:t>
            </w:r>
            <w:r w:rsidRPr="00566C2F">
              <w:rPr>
                <w:rFonts w:eastAsia="Times New Roman" w:cs="Times New Roman"/>
                <w:szCs w:val="26"/>
              </w:rPr>
              <w:br/>
              <w:t>// Toán tử tạo lập không mặc định số 3</w:t>
            </w:r>
            <w:r w:rsidR="00C3338E" w:rsidRPr="00566C2F">
              <w:rPr>
                <w:rFonts w:eastAsia="Times New Roman" w:cs="Times New Roman"/>
                <w:szCs w:val="26"/>
              </w:rPr>
              <w:t xml:space="preserve"> </w:t>
            </w:r>
            <w:r w:rsidRPr="00566C2F">
              <w:rPr>
                <w:rFonts w:eastAsia="Times New Roman" w:cs="Times New Roman"/>
                <w:szCs w:val="26"/>
              </w:rPr>
              <w:t>(4)</w:t>
            </w:r>
            <w:r w:rsidRPr="00566C2F">
              <w:rPr>
                <w:rFonts w:eastAsia="Times New Roman" w:cs="Times New Roman"/>
                <w:szCs w:val="26"/>
              </w:rPr>
              <w:br/>
              <w:t xml:space="preserve">BongDen(int soWatts, </w:t>
            </w:r>
            <w:r w:rsidR="00542D4C" w:rsidRPr="00566C2F">
              <w:rPr>
                <w:rFonts w:eastAsia="Times New Roman" w:cs="Times New Roman"/>
                <w:szCs w:val="26"/>
              </w:rPr>
              <w:t>Boolean</w:t>
            </w:r>
          </w:p>
          <w:p w14:paraId="01BE55EE" w14:textId="77777777" w:rsidR="00542D4C" w:rsidRPr="00566C2F" w:rsidRDefault="007950E1" w:rsidP="009B1F9D">
            <w:pPr>
              <w:jc w:val="both"/>
              <w:rPr>
                <w:rFonts w:eastAsia="Times New Roman" w:cs="Times New Roman"/>
                <w:szCs w:val="26"/>
              </w:rPr>
            </w:pPr>
            <w:r w:rsidRPr="00566C2F">
              <w:rPr>
                <w:rFonts w:eastAsia="Times New Roman" w:cs="Times New Roman"/>
                <w:szCs w:val="26"/>
              </w:rPr>
              <w:t>batTat, String viTri){</w:t>
            </w:r>
          </w:p>
          <w:p w14:paraId="25D655B3" w14:textId="77777777" w:rsidR="00542D4C" w:rsidRPr="00566C2F" w:rsidRDefault="007950E1" w:rsidP="009B1F9D">
            <w:pPr>
              <w:jc w:val="both"/>
              <w:rPr>
                <w:rFonts w:eastAsia="Times New Roman" w:cs="Times New Roman"/>
                <w:szCs w:val="26"/>
              </w:rPr>
            </w:pPr>
            <w:r w:rsidRPr="00566C2F">
              <w:rPr>
                <w:rFonts w:eastAsia="Times New Roman" w:cs="Times New Roman"/>
                <w:szCs w:val="26"/>
              </w:rPr>
              <w:t>this.soWatts = soWatts;</w:t>
            </w:r>
          </w:p>
          <w:p w14:paraId="1F0FCAA3" w14:textId="77777777" w:rsidR="00542D4C" w:rsidRPr="00566C2F" w:rsidRDefault="007950E1" w:rsidP="009B1F9D">
            <w:pPr>
              <w:jc w:val="both"/>
              <w:rPr>
                <w:rFonts w:eastAsia="Times New Roman" w:cs="Times New Roman"/>
                <w:szCs w:val="26"/>
              </w:rPr>
            </w:pPr>
            <w:r w:rsidRPr="00566C2F">
              <w:rPr>
                <w:rFonts w:eastAsia="Times New Roman" w:cs="Times New Roman"/>
                <w:szCs w:val="26"/>
              </w:rPr>
              <w:t>this.batTat = batTat;</w:t>
            </w:r>
          </w:p>
          <w:p w14:paraId="5D1FA025" w14:textId="77777777" w:rsidR="00542D4C" w:rsidRPr="00566C2F" w:rsidRDefault="007950E1" w:rsidP="009B1F9D">
            <w:pPr>
              <w:jc w:val="both"/>
              <w:rPr>
                <w:rFonts w:eastAsia="Times New Roman" w:cs="Times New Roman"/>
                <w:szCs w:val="26"/>
              </w:rPr>
            </w:pPr>
            <w:r w:rsidRPr="00566C2F">
              <w:rPr>
                <w:rFonts w:eastAsia="Times New Roman" w:cs="Times New Roman"/>
                <w:szCs w:val="26"/>
              </w:rPr>
              <w:t>this.viTri = new</w:t>
            </w:r>
          </w:p>
          <w:p w14:paraId="63E32BD8" w14:textId="77777777" w:rsidR="00542D4C" w:rsidRPr="00566C2F" w:rsidRDefault="007950E1" w:rsidP="009B1F9D">
            <w:pPr>
              <w:jc w:val="both"/>
              <w:rPr>
                <w:rFonts w:eastAsia="Times New Roman" w:cs="Times New Roman"/>
                <w:szCs w:val="26"/>
              </w:rPr>
            </w:pPr>
            <w:r w:rsidRPr="00566C2F">
              <w:rPr>
                <w:rFonts w:eastAsia="Times New Roman" w:cs="Times New Roman"/>
                <w:szCs w:val="26"/>
              </w:rPr>
              <w:t>String(viTri);</w:t>
            </w:r>
          </w:p>
          <w:p w14:paraId="32B53CBC" w14:textId="77777777" w:rsidR="00C3338E" w:rsidRPr="00566C2F" w:rsidRDefault="007950E1" w:rsidP="009B1F9D">
            <w:pPr>
              <w:jc w:val="both"/>
              <w:rPr>
                <w:rFonts w:eastAsia="Times New Roman" w:cs="Times New Roman"/>
                <w:szCs w:val="26"/>
              </w:rPr>
            </w:pPr>
            <w:r w:rsidRPr="00566C2F">
              <w:rPr>
                <w:rFonts w:eastAsia="Times New Roman" w:cs="Times New Roman"/>
                <w:szCs w:val="26"/>
              </w:rPr>
              <w:t>System.out.println(“Toán tử</w:t>
            </w:r>
            <w:r w:rsidR="00C3338E" w:rsidRPr="00566C2F">
              <w:rPr>
                <w:rFonts w:eastAsia="Times New Roman" w:cs="Times New Roman"/>
                <w:szCs w:val="26"/>
              </w:rPr>
              <w:t xml:space="preserve"> </w:t>
            </w:r>
            <w:r w:rsidRPr="00566C2F">
              <w:rPr>
                <w:rFonts w:eastAsia="Times New Roman" w:cs="Times New Roman"/>
                <w:szCs w:val="26"/>
              </w:rPr>
              <w:t>số</w:t>
            </w:r>
            <w:r w:rsidR="00C3338E" w:rsidRPr="00566C2F">
              <w:rPr>
                <w:rFonts w:eastAsia="Times New Roman" w:cs="Times New Roman"/>
                <w:szCs w:val="26"/>
              </w:rPr>
              <w:t xml:space="preserve"> </w:t>
            </w:r>
            <w:r w:rsidRPr="00566C2F">
              <w:rPr>
                <w:rFonts w:eastAsia="Times New Roman" w:cs="Times New Roman"/>
                <w:szCs w:val="26"/>
              </w:rPr>
              <w:t>3”);</w:t>
            </w:r>
          </w:p>
          <w:p w14:paraId="6C73F03F"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w:t>
            </w:r>
          </w:p>
          <w:p w14:paraId="12621820" w14:textId="66FF5530" w:rsidR="007950E1" w:rsidRPr="00566C2F" w:rsidRDefault="007950E1" w:rsidP="009B1F9D">
            <w:pPr>
              <w:ind w:firstLine="0"/>
              <w:jc w:val="both"/>
              <w:rPr>
                <w:rFonts w:eastAsia="Times New Roman" w:cs="Times New Roman"/>
                <w:sz w:val="24"/>
                <w:szCs w:val="24"/>
              </w:rPr>
            </w:pPr>
            <w:r w:rsidRPr="00566C2F">
              <w:rPr>
                <w:rFonts w:eastAsia="Times New Roman" w:cs="Times New Roman"/>
                <w:szCs w:val="26"/>
              </w:rPr>
              <w:t>}</w:t>
            </w:r>
          </w:p>
        </w:tc>
      </w:tr>
      <w:tr w:rsidR="007950E1" w:rsidRPr="00566C2F" w14:paraId="77CFA72E" w14:textId="77777777" w:rsidTr="002168E6">
        <w:tc>
          <w:tcPr>
            <w:tcW w:w="2500" w:type="pct"/>
            <w:tcBorders>
              <w:top w:val="single" w:sz="4" w:space="0" w:color="auto"/>
              <w:left w:val="single" w:sz="4" w:space="0" w:color="auto"/>
              <w:bottom w:val="single" w:sz="4" w:space="0" w:color="auto"/>
              <w:right w:val="single" w:sz="4" w:space="0" w:color="auto"/>
            </w:tcBorders>
            <w:vAlign w:val="center"/>
            <w:hideMark/>
          </w:tcPr>
          <w:p w14:paraId="59E0DD76"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public class NhaKho{</w:t>
            </w:r>
          </w:p>
          <w:p w14:paraId="2106583A"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public static void main(String</w:t>
            </w:r>
            <w:r w:rsidR="00C3338E" w:rsidRPr="00566C2F">
              <w:rPr>
                <w:rFonts w:eastAsia="Times New Roman" w:cs="Times New Roman"/>
                <w:szCs w:val="26"/>
              </w:rPr>
              <w:t xml:space="preserve"> </w:t>
            </w:r>
            <w:r w:rsidRPr="00566C2F">
              <w:rPr>
                <w:rFonts w:eastAsia="Times New Roman" w:cs="Times New Roman"/>
                <w:szCs w:val="26"/>
              </w:rPr>
              <w:t>args[]){</w:t>
            </w:r>
          </w:p>
          <w:p w14:paraId="1EAA9B00"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BongDen d1=new BongDen();// OK</w:t>
            </w:r>
          </w:p>
          <w:p w14:paraId="0360F5B6"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lastRenderedPageBreak/>
              <w:t>BongDen d2 = new</w:t>
            </w:r>
            <w:r w:rsidR="00C3338E" w:rsidRPr="00566C2F">
              <w:rPr>
                <w:rFonts w:eastAsia="Times New Roman" w:cs="Times New Roman"/>
                <w:szCs w:val="26"/>
              </w:rPr>
              <w:t xml:space="preserve"> </w:t>
            </w:r>
            <w:r w:rsidRPr="00566C2F">
              <w:rPr>
                <w:rFonts w:eastAsia="Times New Roman" w:cs="Times New Roman"/>
                <w:szCs w:val="26"/>
              </w:rPr>
              <w:t>BongDen(100, true, “Nha bep”); // OK</w:t>
            </w:r>
          </w:p>
          <w:p w14:paraId="4AAF8161" w14:textId="2D835A2A" w:rsidR="007950E1" w:rsidRPr="00566C2F" w:rsidRDefault="007950E1" w:rsidP="009B1F9D">
            <w:pPr>
              <w:ind w:firstLine="0"/>
              <w:jc w:val="both"/>
              <w:rPr>
                <w:rFonts w:eastAsia="Times New Roman" w:cs="Times New Roman"/>
                <w:szCs w:val="26"/>
              </w:rPr>
            </w:pPr>
            <w:r w:rsidRPr="00566C2F">
              <w:rPr>
                <w:rFonts w:eastAsia="Times New Roman" w:cs="Times New Roman"/>
                <w:szCs w:val="26"/>
              </w:rPr>
              <w:t>BongDen d3 = new</w:t>
            </w:r>
            <w:r w:rsidR="00C3338E" w:rsidRPr="00566C2F">
              <w:rPr>
                <w:rFonts w:eastAsia="Times New Roman" w:cs="Times New Roman"/>
                <w:szCs w:val="26"/>
              </w:rPr>
              <w:t xml:space="preserve"> </w:t>
            </w:r>
            <w:r w:rsidRPr="00566C2F">
              <w:rPr>
                <w:rFonts w:eastAsia="Times New Roman" w:cs="Times New Roman"/>
                <w:szCs w:val="26"/>
              </w:rPr>
              <w:t>BongDen(100, true); //OK</w:t>
            </w:r>
            <w:r w:rsidRPr="00566C2F">
              <w:rPr>
                <w:rFonts w:eastAsia="Times New Roman" w:cs="Times New Roman"/>
                <w:szCs w:val="26"/>
              </w:rPr>
              <w:br/>
              <w:t>}</w:t>
            </w:r>
            <w:r w:rsidRPr="00566C2F">
              <w:rPr>
                <w:rFonts w:eastAsia="Times New Roman" w:cs="Times New Roman"/>
                <w:szCs w:val="26"/>
              </w:rPr>
              <w:br/>
              <w:t>}</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5CC42CB"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lastRenderedPageBreak/>
              <w:t>class DenTuyp extends BongDen {</w:t>
            </w:r>
          </w:p>
          <w:p w14:paraId="56C08217"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private int doDai;</w:t>
            </w:r>
          </w:p>
          <w:p w14:paraId="6F946345"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private int mau;</w:t>
            </w:r>
          </w:p>
          <w:p w14:paraId="1EF72E54"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lastRenderedPageBreak/>
              <w:t>DenTuyp(int leng, int colo){</w:t>
            </w:r>
            <w:r w:rsidR="00C3338E" w:rsidRPr="00566C2F">
              <w:rPr>
                <w:rFonts w:eastAsia="Times New Roman" w:cs="Times New Roman"/>
                <w:szCs w:val="26"/>
              </w:rPr>
              <w:t xml:space="preserve"> </w:t>
            </w:r>
            <w:r w:rsidRPr="00566C2F">
              <w:rPr>
                <w:rFonts w:eastAsia="Times New Roman" w:cs="Times New Roman"/>
                <w:szCs w:val="26"/>
              </w:rPr>
              <w:t>// (5)</w:t>
            </w:r>
          </w:p>
          <w:p w14:paraId="2885A037"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this(leng, colo, 100, true, “Chua</w:t>
            </w:r>
            <w:r w:rsidR="00C3338E" w:rsidRPr="00566C2F">
              <w:rPr>
                <w:rFonts w:eastAsia="Times New Roman" w:cs="Times New Roman"/>
                <w:szCs w:val="26"/>
              </w:rPr>
              <w:t xml:space="preserve"> </w:t>
            </w:r>
            <w:r w:rsidRPr="00566C2F">
              <w:rPr>
                <w:rFonts w:eastAsia="Times New Roman" w:cs="Times New Roman"/>
                <w:szCs w:val="26"/>
              </w:rPr>
              <w:t>biet”);</w:t>
            </w:r>
          </w:p>
          <w:p w14:paraId="5F17A9B5"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w:t>
            </w:r>
          </w:p>
          <w:p w14:paraId="0BBBD4DC"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DenTuyp(int leng, int colo,</w:t>
            </w:r>
            <w:r w:rsidR="00C3338E" w:rsidRPr="00566C2F">
              <w:rPr>
                <w:rFonts w:eastAsia="Times New Roman" w:cs="Times New Roman"/>
                <w:szCs w:val="26"/>
              </w:rPr>
              <w:t xml:space="preserve"> </w:t>
            </w:r>
            <w:r w:rsidRPr="00566C2F">
              <w:rPr>
                <w:rFonts w:eastAsia="Times New Roman" w:cs="Times New Roman"/>
                <w:szCs w:val="26"/>
              </w:rPr>
              <w:t>int soWatt,</w:t>
            </w:r>
            <w:r w:rsidR="00C3338E" w:rsidRPr="00566C2F">
              <w:rPr>
                <w:rFonts w:eastAsia="Times New Roman" w:cs="Times New Roman"/>
                <w:szCs w:val="26"/>
              </w:rPr>
              <w:t xml:space="preserve"> </w:t>
            </w:r>
            <w:r w:rsidRPr="00566C2F">
              <w:rPr>
                <w:rFonts w:eastAsia="Times New Roman" w:cs="Times New Roman"/>
                <w:szCs w:val="26"/>
              </w:rPr>
              <w:t>boolean bt,</w:t>
            </w:r>
            <w:r w:rsidR="00C3338E" w:rsidRPr="00566C2F">
              <w:rPr>
                <w:rFonts w:eastAsia="Times New Roman" w:cs="Times New Roman"/>
                <w:szCs w:val="26"/>
              </w:rPr>
              <w:t xml:space="preserve"> </w:t>
            </w:r>
            <w:r w:rsidRPr="00566C2F">
              <w:rPr>
                <w:rFonts w:eastAsia="Times New Roman" w:cs="Times New Roman"/>
                <w:szCs w:val="26"/>
              </w:rPr>
              <w:t>String noi){ // (6)</w:t>
            </w:r>
          </w:p>
          <w:p w14:paraId="192BDA1E"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super(soWatt, bt, noi);</w:t>
            </w:r>
          </w:p>
          <w:p w14:paraId="1C404FFE"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this.doDai = leng;</w:t>
            </w:r>
          </w:p>
          <w:p w14:paraId="06A2D771"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this.mau = colo;</w:t>
            </w:r>
          </w:p>
          <w:p w14:paraId="1FE5A63D"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w:t>
            </w:r>
            <w:r w:rsidRPr="00566C2F">
              <w:rPr>
                <w:rFonts w:eastAsia="Times New Roman" w:cs="Times New Roman"/>
                <w:szCs w:val="26"/>
              </w:rPr>
              <w:br/>
              <w:t>}</w:t>
            </w:r>
            <w:r w:rsidRPr="00566C2F">
              <w:rPr>
                <w:rFonts w:eastAsia="Times New Roman" w:cs="Times New Roman"/>
                <w:szCs w:val="26"/>
              </w:rPr>
              <w:br/>
              <w:t>public class NhaKho{</w:t>
            </w:r>
          </w:p>
          <w:p w14:paraId="2C2FA89F"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public static void main(String args[]){</w:t>
            </w:r>
          </w:p>
          <w:p w14:paraId="2EA32D69" w14:textId="77777777" w:rsidR="00C3338E" w:rsidRPr="00566C2F" w:rsidRDefault="007950E1" w:rsidP="009B1F9D">
            <w:pPr>
              <w:ind w:firstLine="0"/>
              <w:jc w:val="both"/>
              <w:rPr>
                <w:rFonts w:eastAsia="Times New Roman" w:cs="Times New Roman"/>
                <w:szCs w:val="26"/>
              </w:rPr>
            </w:pPr>
            <w:r w:rsidRPr="00566C2F">
              <w:rPr>
                <w:rFonts w:eastAsia="Times New Roman" w:cs="Times New Roman"/>
                <w:szCs w:val="26"/>
              </w:rPr>
              <w:t>System.out.println(“Tao ra bong</w:t>
            </w:r>
            <w:r w:rsidR="00C3338E" w:rsidRPr="00566C2F">
              <w:rPr>
                <w:rFonts w:eastAsia="Times New Roman" w:cs="Times New Roman"/>
                <w:szCs w:val="26"/>
              </w:rPr>
              <w:t xml:space="preserve"> </w:t>
            </w:r>
            <w:r w:rsidRPr="00566C2F">
              <w:rPr>
                <w:rFonts w:eastAsia="Times New Roman" w:cs="Times New Roman"/>
                <w:szCs w:val="26"/>
              </w:rPr>
              <w:t>đen tuyp”);</w:t>
            </w:r>
            <w:r w:rsidRPr="00566C2F">
              <w:rPr>
                <w:rFonts w:eastAsia="Times New Roman" w:cs="Times New Roman"/>
                <w:szCs w:val="26"/>
              </w:rPr>
              <w:br/>
              <w:t>DenTuyp d = new DenTuyp(20,5);</w:t>
            </w:r>
          </w:p>
          <w:p w14:paraId="4A033330" w14:textId="2CCC248E" w:rsidR="007950E1" w:rsidRPr="00566C2F" w:rsidRDefault="007950E1" w:rsidP="009B1F9D">
            <w:pPr>
              <w:ind w:firstLine="0"/>
              <w:jc w:val="both"/>
              <w:rPr>
                <w:rFonts w:eastAsia="Times New Roman" w:cs="Times New Roman"/>
                <w:szCs w:val="26"/>
              </w:rPr>
            </w:pPr>
            <w:r w:rsidRPr="00566C2F">
              <w:rPr>
                <w:rFonts w:eastAsia="Times New Roman" w:cs="Times New Roman"/>
                <w:szCs w:val="26"/>
              </w:rPr>
              <w:t>}</w:t>
            </w:r>
            <w:r w:rsidRPr="00566C2F">
              <w:rPr>
                <w:rFonts w:eastAsia="Times New Roman" w:cs="Times New Roman"/>
                <w:szCs w:val="26"/>
              </w:rPr>
              <w:br/>
              <w:t>}</w:t>
            </w:r>
          </w:p>
        </w:tc>
      </w:tr>
    </w:tbl>
    <w:p w14:paraId="744D7B61" w14:textId="77777777" w:rsidR="00793985" w:rsidRPr="00566C2F" w:rsidRDefault="00793985" w:rsidP="009B1F9D">
      <w:pPr>
        <w:jc w:val="both"/>
      </w:pPr>
    </w:p>
    <w:p w14:paraId="5B833930" w14:textId="77777777" w:rsidR="00793985" w:rsidRPr="00566C2F" w:rsidRDefault="00916900" w:rsidP="009B1F9D">
      <w:pPr>
        <w:pStyle w:val="Heading2"/>
        <w:spacing w:before="0"/>
        <w:rPr>
          <w:color w:val="auto"/>
        </w:rPr>
      </w:pPr>
      <w:bookmarkStart w:id="90" w:name="_Toc111104003"/>
      <w:r w:rsidRPr="00566C2F">
        <w:rPr>
          <w:color w:val="auto"/>
        </w:rPr>
        <w:t>4.5. Kế thừa giữa các lớp đối tượng</w:t>
      </w:r>
      <w:bookmarkEnd w:id="90"/>
    </w:p>
    <w:p w14:paraId="5435D781" w14:textId="7F175AC1" w:rsidR="00A87C40" w:rsidRPr="00566C2F" w:rsidRDefault="00A87C40" w:rsidP="009B1F9D">
      <w:pPr>
        <w:jc w:val="both"/>
      </w:pPr>
      <w:r w:rsidRPr="00566C2F">
        <w:t>Kế thừa trong java là một loại quan hệ giữa hai lớp</w:t>
      </w:r>
      <w:r w:rsidR="00D83C19" w:rsidRPr="00566C2F">
        <w:t xml:space="preserve"> </w:t>
      </w:r>
      <w:r w:rsidRPr="00566C2F">
        <w:t>(class) với nhau, trong đó có class cha (superclass) và class con (subclass). Khi kế thừa class con được sử dụng lại các phương thức và thuộc tính của class cha. Tuy nhiên, nó chỉ được kế thừa các thành phần public và protected của class cha. Nó không được phép truy cập đến thành phần private của class cha.</w:t>
      </w:r>
    </w:p>
    <w:p w14:paraId="30994D60" w14:textId="5F685811" w:rsidR="00A87C40" w:rsidRPr="00566C2F" w:rsidRDefault="00A87C40" w:rsidP="009B1F9D">
      <w:pPr>
        <w:jc w:val="both"/>
      </w:pPr>
      <w:r w:rsidRPr="00566C2F">
        <w:t>Tư tưởng của kế thừa trong java là có thể tạo ra một class mới được xây dựng trên các lớp đã xây dựng. Khi kế thừa từ một lớp ta có sử dụng lại các phương thức và thuộc tính của lớp cha, đồng thời có thể khai báo bổ sung  thêm các phương thức và thuộc tính khác nhằm giới hạn phạm vi của đối tượng.</w:t>
      </w:r>
    </w:p>
    <w:p w14:paraId="043A29BB" w14:textId="77777777" w:rsidR="00916900" w:rsidRPr="00566C2F" w:rsidRDefault="00916900" w:rsidP="00B37DA6">
      <w:pPr>
        <w:pStyle w:val="Heading3"/>
        <w:ind w:firstLine="0"/>
      </w:pPr>
      <w:bookmarkStart w:id="91" w:name="_Toc111104004"/>
      <w:r w:rsidRPr="00566C2F">
        <w:t>4.5.1. Cú pháp</w:t>
      </w:r>
      <w:bookmarkEnd w:id="91"/>
    </w:p>
    <w:p w14:paraId="465F93D8" w14:textId="77777777" w:rsidR="00916900" w:rsidRPr="00566C2F" w:rsidRDefault="00916900" w:rsidP="009B1F9D">
      <w:pPr>
        <w:jc w:val="both"/>
      </w:pPr>
      <w:r w:rsidRPr="00566C2F">
        <w:t xml:space="preserve">Sử dụng từ khóa </w:t>
      </w:r>
      <w:r w:rsidRPr="00566C2F">
        <w:rPr>
          <w:i/>
        </w:rPr>
        <w:t>extends</w:t>
      </w:r>
      <w:r w:rsidRPr="00566C2F">
        <w:t xml:space="preserve"> để kế thừa:</w:t>
      </w:r>
    </w:p>
    <w:p w14:paraId="5BB7A60D" w14:textId="77777777" w:rsidR="00916900" w:rsidRPr="00566C2F" w:rsidRDefault="00916900" w:rsidP="009B1F9D">
      <w:pPr>
        <w:ind w:left="720"/>
        <w:jc w:val="both"/>
        <w:rPr>
          <w:i/>
        </w:rPr>
      </w:pPr>
      <w:r w:rsidRPr="00566C2F">
        <w:rPr>
          <w:i/>
        </w:rPr>
        <w:t xml:space="preserve">class Subclass-name extends Superclass-name {  </w:t>
      </w:r>
    </w:p>
    <w:p w14:paraId="2F6A1FBC" w14:textId="77777777" w:rsidR="00916900" w:rsidRPr="00566C2F" w:rsidRDefault="00916900" w:rsidP="009B1F9D">
      <w:pPr>
        <w:ind w:left="720"/>
        <w:jc w:val="both"/>
        <w:rPr>
          <w:i/>
        </w:rPr>
      </w:pPr>
      <w:r w:rsidRPr="00566C2F">
        <w:rPr>
          <w:i/>
        </w:rPr>
        <w:lastRenderedPageBreak/>
        <w:t xml:space="preserve">   </w:t>
      </w:r>
      <w:r w:rsidRPr="00566C2F">
        <w:rPr>
          <w:i/>
        </w:rPr>
        <w:tab/>
        <w:t>//methods and fields</w:t>
      </w:r>
    </w:p>
    <w:p w14:paraId="15502F10" w14:textId="77777777" w:rsidR="00916900" w:rsidRPr="00566C2F" w:rsidRDefault="00916900" w:rsidP="009B1F9D">
      <w:pPr>
        <w:ind w:left="720"/>
        <w:jc w:val="both"/>
        <w:rPr>
          <w:i/>
        </w:rPr>
      </w:pPr>
      <w:r w:rsidRPr="00566C2F">
        <w:rPr>
          <w:i/>
        </w:rPr>
        <w:t>}</w:t>
      </w:r>
    </w:p>
    <w:p w14:paraId="402A4264" w14:textId="77777777" w:rsidR="00916900" w:rsidRPr="00566C2F" w:rsidRDefault="00916900" w:rsidP="009B1F9D">
      <w:pPr>
        <w:ind w:left="720"/>
        <w:jc w:val="both"/>
      </w:pPr>
      <w:r w:rsidRPr="00566C2F">
        <w:t>Ví dụ:</w:t>
      </w:r>
    </w:p>
    <w:p w14:paraId="3041DE68" w14:textId="77777777" w:rsidR="00916900" w:rsidRPr="00566C2F" w:rsidRDefault="00916900" w:rsidP="009B1F9D">
      <w:pPr>
        <w:ind w:left="720"/>
        <w:jc w:val="both"/>
        <w:rPr>
          <w:i/>
        </w:rPr>
      </w:pPr>
      <w:r w:rsidRPr="00566C2F">
        <w:rPr>
          <w:i/>
        </w:rPr>
        <w:t>class Employee {</w:t>
      </w:r>
    </w:p>
    <w:p w14:paraId="69FDFAB8" w14:textId="77777777" w:rsidR="00916900" w:rsidRPr="00566C2F" w:rsidRDefault="00916900" w:rsidP="009B1F9D">
      <w:pPr>
        <w:ind w:left="720"/>
        <w:jc w:val="both"/>
        <w:rPr>
          <w:i/>
        </w:rPr>
      </w:pPr>
      <w:r w:rsidRPr="00566C2F">
        <w:rPr>
          <w:i/>
        </w:rPr>
        <w:t xml:space="preserve">    float salary = 1000;</w:t>
      </w:r>
    </w:p>
    <w:p w14:paraId="4F8854DC" w14:textId="77777777" w:rsidR="00916900" w:rsidRPr="00566C2F" w:rsidRDefault="00916900" w:rsidP="009B1F9D">
      <w:pPr>
        <w:ind w:left="720"/>
        <w:jc w:val="both"/>
        <w:rPr>
          <w:i/>
        </w:rPr>
      </w:pPr>
      <w:r w:rsidRPr="00566C2F">
        <w:rPr>
          <w:i/>
        </w:rPr>
        <w:t>}</w:t>
      </w:r>
    </w:p>
    <w:p w14:paraId="3C2C6AF7" w14:textId="77777777" w:rsidR="00916900" w:rsidRPr="00566C2F" w:rsidRDefault="00916900" w:rsidP="009B1F9D">
      <w:pPr>
        <w:ind w:left="720"/>
        <w:jc w:val="both"/>
        <w:rPr>
          <w:i/>
        </w:rPr>
      </w:pPr>
      <w:r w:rsidRPr="00566C2F">
        <w:rPr>
          <w:i/>
        </w:rPr>
        <w:t>class Programmer extends Employee {</w:t>
      </w:r>
    </w:p>
    <w:p w14:paraId="0F1066EA" w14:textId="77777777" w:rsidR="00916900" w:rsidRPr="00566C2F" w:rsidRDefault="00916900" w:rsidP="009B1F9D">
      <w:pPr>
        <w:ind w:left="720"/>
        <w:jc w:val="both"/>
        <w:rPr>
          <w:i/>
        </w:rPr>
      </w:pPr>
      <w:r w:rsidRPr="00566C2F">
        <w:rPr>
          <w:i/>
        </w:rPr>
        <w:t xml:space="preserve">    int bonus = 150;</w:t>
      </w:r>
    </w:p>
    <w:p w14:paraId="0348E90A" w14:textId="77777777" w:rsidR="00916900" w:rsidRPr="00566C2F" w:rsidRDefault="00916900" w:rsidP="009B1F9D">
      <w:pPr>
        <w:ind w:left="720"/>
        <w:jc w:val="both"/>
        <w:rPr>
          <w:i/>
        </w:rPr>
      </w:pPr>
      <w:r w:rsidRPr="00566C2F">
        <w:rPr>
          <w:i/>
        </w:rPr>
        <w:t>}</w:t>
      </w:r>
    </w:p>
    <w:p w14:paraId="1F20E9CB" w14:textId="77777777" w:rsidR="00916900" w:rsidRPr="00566C2F" w:rsidRDefault="00916900" w:rsidP="009B1F9D">
      <w:pPr>
        <w:ind w:left="720"/>
        <w:jc w:val="both"/>
        <w:rPr>
          <w:i/>
        </w:rPr>
      </w:pPr>
      <w:r w:rsidRPr="00566C2F">
        <w:rPr>
          <w:i/>
        </w:rPr>
        <w:t>public class InheritanceSample1 {</w:t>
      </w:r>
    </w:p>
    <w:p w14:paraId="4CB5DD53" w14:textId="77777777" w:rsidR="00916900" w:rsidRPr="00566C2F" w:rsidRDefault="00916900" w:rsidP="009B1F9D">
      <w:pPr>
        <w:ind w:left="720"/>
        <w:jc w:val="both"/>
        <w:rPr>
          <w:i/>
        </w:rPr>
      </w:pPr>
      <w:r w:rsidRPr="00566C2F">
        <w:rPr>
          <w:i/>
        </w:rPr>
        <w:t xml:space="preserve">    public static void main(String args[]) {</w:t>
      </w:r>
    </w:p>
    <w:p w14:paraId="77F89C0E" w14:textId="77777777" w:rsidR="00916900" w:rsidRPr="00566C2F" w:rsidRDefault="00916900" w:rsidP="009B1F9D">
      <w:pPr>
        <w:ind w:left="720"/>
        <w:jc w:val="both"/>
        <w:rPr>
          <w:i/>
        </w:rPr>
      </w:pPr>
      <w:r w:rsidRPr="00566C2F">
        <w:rPr>
          <w:i/>
        </w:rPr>
        <w:t xml:space="preserve">        Programmer p = new Programmer();</w:t>
      </w:r>
    </w:p>
    <w:p w14:paraId="1787BC4D" w14:textId="77777777" w:rsidR="00916900" w:rsidRPr="00566C2F" w:rsidRDefault="00916900" w:rsidP="009B1F9D">
      <w:pPr>
        <w:ind w:left="720"/>
        <w:jc w:val="both"/>
        <w:rPr>
          <w:i/>
        </w:rPr>
      </w:pPr>
      <w:r w:rsidRPr="00566C2F">
        <w:rPr>
          <w:i/>
        </w:rPr>
        <w:t xml:space="preserve">        System.out.println("Programmer salary is: " + p.salary);</w:t>
      </w:r>
    </w:p>
    <w:p w14:paraId="4D4F8926" w14:textId="77777777" w:rsidR="00916900" w:rsidRPr="00566C2F" w:rsidRDefault="00916900" w:rsidP="009B1F9D">
      <w:pPr>
        <w:ind w:left="720"/>
        <w:jc w:val="both"/>
        <w:rPr>
          <w:i/>
        </w:rPr>
      </w:pPr>
      <w:r w:rsidRPr="00566C2F">
        <w:rPr>
          <w:i/>
        </w:rPr>
        <w:t xml:space="preserve">        System.out.println("Bonus of Programmer is: " + p.bonus);</w:t>
      </w:r>
    </w:p>
    <w:p w14:paraId="7F4D52F7" w14:textId="77777777" w:rsidR="00916900" w:rsidRPr="00566C2F" w:rsidRDefault="00916900" w:rsidP="009B1F9D">
      <w:pPr>
        <w:ind w:left="720"/>
        <w:jc w:val="both"/>
        <w:rPr>
          <w:i/>
        </w:rPr>
      </w:pPr>
      <w:r w:rsidRPr="00566C2F">
        <w:rPr>
          <w:i/>
        </w:rPr>
        <w:t xml:space="preserve">    }</w:t>
      </w:r>
    </w:p>
    <w:p w14:paraId="5474B79A" w14:textId="77777777" w:rsidR="00916900" w:rsidRPr="00566C2F" w:rsidRDefault="00916900" w:rsidP="009B1F9D">
      <w:pPr>
        <w:ind w:left="720"/>
        <w:jc w:val="both"/>
      </w:pPr>
      <w:r w:rsidRPr="00566C2F">
        <w:rPr>
          <w:i/>
        </w:rPr>
        <w:t>}</w:t>
      </w:r>
    </w:p>
    <w:p w14:paraId="1CB4821D" w14:textId="77777777" w:rsidR="00916900" w:rsidRPr="00566C2F" w:rsidRDefault="00916900" w:rsidP="009B1F9D">
      <w:pPr>
        <w:jc w:val="both"/>
      </w:pPr>
      <w:r w:rsidRPr="00566C2F">
        <w:t>Kết quả:</w:t>
      </w:r>
    </w:p>
    <w:p w14:paraId="53F04CFA" w14:textId="77777777" w:rsidR="00916900" w:rsidRPr="00566C2F" w:rsidRDefault="00916900" w:rsidP="009B1F9D">
      <w:pPr>
        <w:ind w:left="720"/>
        <w:jc w:val="both"/>
        <w:rPr>
          <w:i/>
        </w:rPr>
      </w:pPr>
      <w:r w:rsidRPr="00566C2F">
        <w:rPr>
          <w:i/>
        </w:rPr>
        <w:t>Programmer salary is: 1000.0</w:t>
      </w:r>
    </w:p>
    <w:p w14:paraId="44C606BC" w14:textId="77777777" w:rsidR="00916900" w:rsidRPr="00566C2F" w:rsidRDefault="00916900" w:rsidP="009B1F9D">
      <w:pPr>
        <w:ind w:left="720"/>
        <w:jc w:val="both"/>
        <w:rPr>
          <w:i/>
        </w:rPr>
      </w:pPr>
      <w:r w:rsidRPr="00566C2F">
        <w:rPr>
          <w:i/>
        </w:rPr>
        <w:t>Bonus of Programmer is: 150</w:t>
      </w:r>
    </w:p>
    <w:p w14:paraId="7BFD340F" w14:textId="77777777" w:rsidR="00916900" w:rsidRPr="00566C2F" w:rsidRDefault="00916900" w:rsidP="00B37DA6">
      <w:pPr>
        <w:pStyle w:val="Heading3"/>
        <w:ind w:firstLine="0"/>
      </w:pPr>
      <w:bookmarkStart w:id="92" w:name="_Toc111104005"/>
      <w:r w:rsidRPr="00566C2F">
        <w:t>4.5.2. Các kiểu kế thừa trong java</w:t>
      </w:r>
      <w:bookmarkEnd w:id="92"/>
    </w:p>
    <w:p w14:paraId="3BC31484" w14:textId="2CE7F1F0" w:rsidR="00916900" w:rsidRPr="00566C2F" w:rsidRDefault="00916900" w:rsidP="009B1F9D">
      <w:pPr>
        <w:jc w:val="both"/>
      </w:pPr>
      <w:r w:rsidRPr="00566C2F">
        <w:t xml:space="preserve">Có 3 kiểu kế thừa trong java đó là đơn kế thừa, kế thừa nhiều cấp, kế thừa thứ bậc. Khi một class được kế thừa từ nhiều class được gọi là đa kế thừa. Trong java, đa kế thừa chỉ được </w:t>
      </w:r>
      <w:r w:rsidR="00A87C40" w:rsidRPr="00566C2F">
        <w:t>hỗ trợ</w:t>
      </w:r>
      <w:r w:rsidRPr="00566C2F">
        <w:t xml:space="preserve"> thông qua </w:t>
      </w:r>
      <w:r w:rsidR="00A87C40" w:rsidRPr="00566C2F">
        <w:t>giao diện(</w:t>
      </w:r>
      <w:r w:rsidRPr="00566C2F">
        <w:t>interface</w:t>
      </w:r>
      <w:r w:rsidR="00A87C40" w:rsidRPr="00566C2F">
        <w:t>)</w:t>
      </w:r>
      <w:r w:rsidRPr="00566C2F">
        <w:t>.</w:t>
      </w:r>
    </w:p>
    <w:p w14:paraId="45F6E98A" w14:textId="77777777" w:rsidR="00916900" w:rsidRPr="00566C2F" w:rsidRDefault="00916900" w:rsidP="009B1F9D">
      <w:pPr>
        <w:jc w:val="both"/>
      </w:pPr>
      <w:r w:rsidRPr="00566C2F">
        <w:rPr>
          <w:noProof/>
        </w:rPr>
        <w:lastRenderedPageBreak/>
        <w:drawing>
          <wp:inline distT="0" distB="0" distL="0" distR="0" wp14:anchorId="7342D28A" wp14:editId="6593E095">
            <wp:extent cx="5715000" cy="3028950"/>
            <wp:effectExtent l="0" t="0" r="0" b="0"/>
            <wp:docPr id="29" name="Picture 29" descr="cac kieu ke thua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 kieu ke thua trong jav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14:paraId="2C6A27F4" w14:textId="77777777" w:rsidR="00916900" w:rsidRPr="00566C2F" w:rsidRDefault="00916900" w:rsidP="009B1F9D">
      <w:pPr>
        <w:jc w:val="both"/>
        <w:rPr>
          <w:i/>
        </w:rPr>
      </w:pPr>
      <w:r w:rsidRPr="00566C2F">
        <w:rPr>
          <w:b/>
          <w:i/>
        </w:rPr>
        <w:t>Chú ý:</w:t>
      </w:r>
      <w:r w:rsidRPr="00566C2F">
        <w:rPr>
          <w:i/>
        </w:rPr>
        <w:t xml:space="preserve"> Đa kế thừa trong java không được support thông qua class.</w:t>
      </w:r>
    </w:p>
    <w:p w14:paraId="7F8B86CA" w14:textId="77777777" w:rsidR="00916900" w:rsidRPr="00566C2F" w:rsidRDefault="00916900" w:rsidP="009B1F9D">
      <w:pPr>
        <w:jc w:val="both"/>
        <w:rPr>
          <w:b/>
          <w:i/>
        </w:rPr>
      </w:pPr>
      <w:r w:rsidRPr="00566C2F">
        <w:rPr>
          <w:i/>
        </w:rPr>
        <w:tab/>
      </w:r>
      <w:r w:rsidRPr="00566C2F">
        <w:rPr>
          <w:b/>
          <w:i/>
        </w:rPr>
        <w:t xml:space="preserve">Ví dụ: </w:t>
      </w:r>
    </w:p>
    <w:p w14:paraId="26BEFAB5" w14:textId="77777777" w:rsidR="00916900" w:rsidRPr="00566C2F" w:rsidRDefault="00916900" w:rsidP="009B1F9D">
      <w:pPr>
        <w:ind w:left="1440"/>
        <w:jc w:val="both"/>
        <w:rPr>
          <w:i/>
        </w:rPr>
      </w:pPr>
      <w:r w:rsidRPr="00566C2F">
        <w:rPr>
          <w:i/>
        </w:rPr>
        <w:t>class Animal {</w:t>
      </w:r>
    </w:p>
    <w:p w14:paraId="07A4A708" w14:textId="77777777" w:rsidR="00916900" w:rsidRPr="00566C2F" w:rsidRDefault="00916900" w:rsidP="009B1F9D">
      <w:pPr>
        <w:ind w:left="1440"/>
        <w:jc w:val="both"/>
        <w:rPr>
          <w:i/>
        </w:rPr>
      </w:pPr>
      <w:r w:rsidRPr="00566C2F">
        <w:rPr>
          <w:i/>
        </w:rPr>
        <w:t xml:space="preserve">    void eat() {</w:t>
      </w:r>
    </w:p>
    <w:p w14:paraId="52A89700" w14:textId="77777777" w:rsidR="00916900" w:rsidRPr="00566C2F" w:rsidRDefault="00916900" w:rsidP="009B1F9D">
      <w:pPr>
        <w:ind w:left="1440"/>
        <w:jc w:val="both"/>
        <w:rPr>
          <w:i/>
        </w:rPr>
      </w:pPr>
      <w:r w:rsidRPr="00566C2F">
        <w:rPr>
          <w:i/>
        </w:rPr>
        <w:t xml:space="preserve">        System.out.println("eating...");</w:t>
      </w:r>
    </w:p>
    <w:p w14:paraId="28B5C493" w14:textId="77777777" w:rsidR="00916900" w:rsidRPr="00566C2F" w:rsidRDefault="00916900" w:rsidP="009B1F9D">
      <w:pPr>
        <w:ind w:left="1440"/>
        <w:jc w:val="both"/>
        <w:rPr>
          <w:i/>
        </w:rPr>
      </w:pPr>
      <w:r w:rsidRPr="00566C2F">
        <w:rPr>
          <w:i/>
        </w:rPr>
        <w:t xml:space="preserve">    }</w:t>
      </w:r>
    </w:p>
    <w:p w14:paraId="082E21BA" w14:textId="32F3BD58" w:rsidR="00916900" w:rsidRPr="00566C2F" w:rsidRDefault="00916900" w:rsidP="009B1F9D">
      <w:pPr>
        <w:ind w:left="1440"/>
        <w:jc w:val="both"/>
        <w:rPr>
          <w:i/>
        </w:rPr>
      </w:pPr>
      <w:r w:rsidRPr="00566C2F">
        <w:rPr>
          <w:i/>
        </w:rPr>
        <w:t xml:space="preserve">} </w:t>
      </w:r>
    </w:p>
    <w:p w14:paraId="6CD08661" w14:textId="77777777" w:rsidR="00916900" w:rsidRPr="00566C2F" w:rsidRDefault="00916900" w:rsidP="009B1F9D">
      <w:pPr>
        <w:ind w:left="1440"/>
        <w:jc w:val="both"/>
        <w:rPr>
          <w:i/>
        </w:rPr>
      </w:pPr>
      <w:r w:rsidRPr="00566C2F">
        <w:rPr>
          <w:i/>
        </w:rPr>
        <w:t>class Dog extends Animal {</w:t>
      </w:r>
    </w:p>
    <w:p w14:paraId="16C01EB8" w14:textId="77777777" w:rsidR="00916900" w:rsidRPr="00566C2F" w:rsidRDefault="00916900" w:rsidP="009B1F9D">
      <w:pPr>
        <w:ind w:left="1440"/>
        <w:jc w:val="both"/>
        <w:rPr>
          <w:i/>
        </w:rPr>
      </w:pPr>
      <w:r w:rsidRPr="00566C2F">
        <w:rPr>
          <w:i/>
        </w:rPr>
        <w:t xml:space="preserve">    void bark() {</w:t>
      </w:r>
    </w:p>
    <w:p w14:paraId="63672679" w14:textId="77777777" w:rsidR="00916900" w:rsidRPr="00566C2F" w:rsidRDefault="00916900" w:rsidP="009B1F9D">
      <w:pPr>
        <w:ind w:left="1440"/>
        <w:jc w:val="both"/>
        <w:rPr>
          <w:i/>
        </w:rPr>
      </w:pPr>
      <w:r w:rsidRPr="00566C2F">
        <w:rPr>
          <w:i/>
        </w:rPr>
        <w:t xml:space="preserve">        System.out.println("barking...");</w:t>
      </w:r>
    </w:p>
    <w:p w14:paraId="073BE18D" w14:textId="77777777" w:rsidR="00916900" w:rsidRPr="00566C2F" w:rsidRDefault="00916900" w:rsidP="009B1F9D">
      <w:pPr>
        <w:ind w:left="1440"/>
        <w:jc w:val="both"/>
        <w:rPr>
          <w:i/>
        </w:rPr>
      </w:pPr>
      <w:r w:rsidRPr="00566C2F">
        <w:rPr>
          <w:i/>
        </w:rPr>
        <w:t xml:space="preserve">    }</w:t>
      </w:r>
    </w:p>
    <w:p w14:paraId="4026B963" w14:textId="63B2DB45" w:rsidR="00916900" w:rsidRPr="00566C2F" w:rsidRDefault="00916900" w:rsidP="009B1F9D">
      <w:pPr>
        <w:ind w:left="1440"/>
        <w:jc w:val="both"/>
        <w:rPr>
          <w:i/>
        </w:rPr>
      </w:pPr>
      <w:r w:rsidRPr="00566C2F">
        <w:rPr>
          <w:i/>
        </w:rPr>
        <w:t xml:space="preserve">} </w:t>
      </w:r>
    </w:p>
    <w:p w14:paraId="28A2DCDD" w14:textId="77777777" w:rsidR="00916900" w:rsidRPr="00566C2F" w:rsidRDefault="00916900" w:rsidP="009B1F9D">
      <w:pPr>
        <w:ind w:left="1440"/>
        <w:jc w:val="both"/>
        <w:rPr>
          <w:i/>
        </w:rPr>
      </w:pPr>
      <w:r w:rsidRPr="00566C2F">
        <w:rPr>
          <w:i/>
        </w:rPr>
        <w:t>public class TestInheritance1 {</w:t>
      </w:r>
    </w:p>
    <w:p w14:paraId="0AFFD238" w14:textId="77777777" w:rsidR="00916900" w:rsidRPr="00566C2F" w:rsidRDefault="00916900" w:rsidP="009B1F9D">
      <w:pPr>
        <w:ind w:left="1440"/>
        <w:jc w:val="both"/>
        <w:rPr>
          <w:i/>
        </w:rPr>
      </w:pPr>
      <w:r w:rsidRPr="00566C2F">
        <w:rPr>
          <w:i/>
        </w:rPr>
        <w:t xml:space="preserve">    public static void main(String args[]) {</w:t>
      </w:r>
    </w:p>
    <w:p w14:paraId="13307035" w14:textId="77777777" w:rsidR="00916900" w:rsidRPr="00566C2F" w:rsidRDefault="00916900" w:rsidP="009B1F9D">
      <w:pPr>
        <w:ind w:left="1440"/>
        <w:jc w:val="both"/>
        <w:rPr>
          <w:i/>
        </w:rPr>
      </w:pPr>
      <w:r w:rsidRPr="00566C2F">
        <w:rPr>
          <w:i/>
        </w:rPr>
        <w:t xml:space="preserve">        Dog d = new Dog();</w:t>
      </w:r>
    </w:p>
    <w:p w14:paraId="444D6E21" w14:textId="77777777" w:rsidR="00916900" w:rsidRPr="00566C2F" w:rsidRDefault="00916900" w:rsidP="009B1F9D">
      <w:pPr>
        <w:ind w:left="1440"/>
        <w:jc w:val="both"/>
        <w:rPr>
          <w:i/>
        </w:rPr>
      </w:pPr>
      <w:r w:rsidRPr="00566C2F">
        <w:rPr>
          <w:i/>
        </w:rPr>
        <w:t xml:space="preserve">        d.bark();</w:t>
      </w:r>
    </w:p>
    <w:p w14:paraId="6986CFC3" w14:textId="77777777" w:rsidR="00916900" w:rsidRPr="00566C2F" w:rsidRDefault="00916900" w:rsidP="009B1F9D">
      <w:pPr>
        <w:ind w:left="1440"/>
        <w:jc w:val="both"/>
        <w:rPr>
          <w:i/>
        </w:rPr>
      </w:pPr>
      <w:r w:rsidRPr="00566C2F">
        <w:rPr>
          <w:i/>
        </w:rPr>
        <w:t xml:space="preserve">        d.eat();</w:t>
      </w:r>
    </w:p>
    <w:p w14:paraId="73DD5BA1" w14:textId="77777777" w:rsidR="00916900" w:rsidRPr="00566C2F" w:rsidRDefault="00916900" w:rsidP="009B1F9D">
      <w:pPr>
        <w:ind w:left="1440"/>
        <w:jc w:val="both"/>
        <w:rPr>
          <w:i/>
        </w:rPr>
      </w:pPr>
      <w:r w:rsidRPr="00566C2F">
        <w:rPr>
          <w:i/>
        </w:rPr>
        <w:t xml:space="preserve">    }</w:t>
      </w:r>
    </w:p>
    <w:p w14:paraId="0E112FFE" w14:textId="77777777" w:rsidR="00916900" w:rsidRPr="00566C2F" w:rsidRDefault="00916900" w:rsidP="009B1F9D">
      <w:pPr>
        <w:ind w:left="1440"/>
        <w:jc w:val="both"/>
        <w:rPr>
          <w:i/>
        </w:rPr>
      </w:pPr>
      <w:r w:rsidRPr="00566C2F">
        <w:rPr>
          <w:i/>
        </w:rPr>
        <w:t>}</w:t>
      </w:r>
    </w:p>
    <w:p w14:paraId="446AEA88" w14:textId="77777777" w:rsidR="00916900" w:rsidRPr="00566C2F" w:rsidRDefault="00916900" w:rsidP="009B1F9D">
      <w:pPr>
        <w:jc w:val="both"/>
        <w:rPr>
          <w:b/>
        </w:rPr>
      </w:pPr>
      <w:r w:rsidRPr="00566C2F">
        <w:tab/>
      </w:r>
      <w:r w:rsidRPr="00566C2F">
        <w:rPr>
          <w:b/>
        </w:rPr>
        <w:t>Kết quả:</w:t>
      </w:r>
    </w:p>
    <w:p w14:paraId="54B43347" w14:textId="77777777" w:rsidR="00916900" w:rsidRPr="003629CE" w:rsidRDefault="00916900" w:rsidP="009B1F9D">
      <w:pPr>
        <w:jc w:val="both"/>
        <w:rPr>
          <w:i/>
        </w:rPr>
      </w:pPr>
      <w:r w:rsidRPr="003629CE">
        <w:rPr>
          <w:i/>
        </w:rPr>
        <w:lastRenderedPageBreak/>
        <w:tab/>
      </w:r>
      <w:r w:rsidRPr="003629CE">
        <w:rPr>
          <w:i/>
        </w:rPr>
        <w:tab/>
        <w:t>barking...</w:t>
      </w:r>
    </w:p>
    <w:p w14:paraId="20201CC3" w14:textId="77777777" w:rsidR="00916900" w:rsidRPr="003629CE" w:rsidRDefault="00916900" w:rsidP="009B1F9D">
      <w:pPr>
        <w:ind w:left="1440"/>
        <w:jc w:val="both"/>
        <w:rPr>
          <w:i/>
        </w:rPr>
      </w:pPr>
      <w:r w:rsidRPr="003629CE">
        <w:rPr>
          <w:i/>
        </w:rPr>
        <w:t>eating...</w:t>
      </w:r>
    </w:p>
    <w:p w14:paraId="0AFC22E2" w14:textId="77777777" w:rsidR="00916900" w:rsidRPr="00566C2F" w:rsidRDefault="00916900" w:rsidP="009B1F9D">
      <w:pPr>
        <w:jc w:val="both"/>
        <w:rPr>
          <w:b/>
        </w:rPr>
      </w:pPr>
      <w:r w:rsidRPr="00566C2F">
        <w:tab/>
      </w:r>
      <w:r w:rsidRPr="00566C2F">
        <w:rPr>
          <w:b/>
        </w:rPr>
        <w:t>Ví dụ về kế thừa nhiều cấp</w:t>
      </w:r>
    </w:p>
    <w:p w14:paraId="05D2FADE" w14:textId="77777777" w:rsidR="00916900" w:rsidRPr="00566C2F" w:rsidRDefault="00916900" w:rsidP="009B1F9D">
      <w:pPr>
        <w:ind w:left="1440"/>
        <w:jc w:val="both"/>
        <w:rPr>
          <w:i/>
        </w:rPr>
      </w:pPr>
      <w:r w:rsidRPr="00566C2F">
        <w:rPr>
          <w:i/>
        </w:rPr>
        <w:t>class Animal {</w:t>
      </w:r>
    </w:p>
    <w:p w14:paraId="09EEC40F" w14:textId="77777777" w:rsidR="00916900" w:rsidRPr="00566C2F" w:rsidRDefault="00916900" w:rsidP="009B1F9D">
      <w:pPr>
        <w:ind w:left="1440"/>
        <w:jc w:val="both"/>
        <w:rPr>
          <w:i/>
        </w:rPr>
      </w:pPr>
      <w:r w:rsidRPr="00566C2F">
        <w:rPr>
          <w:i/>
        </w:rPr>
        <w:t xml:space="preserve">    void eat() {</w:t>
      </w:r>
    </w:p>
    <w:p w14:paraId="27E429C6" w14:textId="77777777" w:rsidR="00916900" w:rsidRPr="00566C2F" w:rsidRDefault="00916900" w:rsidP="009B1F9D">
      <w:pPr>
        <w:ind w:left="1440"/>
        <w:jc w:val="both"/>
        <w:rPr>
          <w:i/>
        </w:rPr>
      </w:pPr>
      <w:r w:rsidRPr="00566C2F">
        <w:rPr>
          <w:i/>
        </w:rPr>
        <w:t xml:space="preserve">        System.out.println("eating...");</w:t>
      </w:r>
    </w:p>
    <w:p w14:paraId="77235EDA" w14:textId="77777777" w:rsidR="00916900" w:rsidRPr="00566C2F" w:rsidRDefault="00916900" w:rsidP="009B1F9D">
      <w:pPr>
        <w:ind w:left="1440"/>
        <w:jc w:val="both"/>
        <w:rPr>
          <w:i/>
        </w:rPr>
      </w:pPr>
      <w:r w:rsidRPr="00566C2F">
        <w:rPr>
          <w:i/>
        </w:rPr>
        <w:t xml:space="preserve">    }</w:t>
      </w:r>
    </w:p>
    <w:p w14:paraId="0AB60E03" w14:textId="03CE5E49" w:rsidR="00916900" w:rsidRPr="00566C2F" w:rsidRDefault="00916900" w:rsidP="009B1F9D">
      <w:pPr>
        <w:ind w:left="1440"/>
        <w:jc w:val="both"/>
        <w:rPr>
          <w:i/>
        </w:rPr>
      </w:pPr>
      <w:r w:rsidRPr="00566C2F">
        <w:rPr>
          <w:i/>
        </w:rPr>
        <w:t xml:space="preserve">} </w:t>
      </w:r>
    </w:p>
    <w:p w14:paraId="05444915" w14:textId="77777777" w:rsidR="00916900" w:rsidRPr="00566C2F" w:rsidRDefault="00916900" w:rsidP="009B1F9D">
      <w:pPr>
        <w:ind w:left="1440"/>
        <w:jc w:val="both"/>
        <w:rPr>
          <w:i/>
        </w:rPr>
      </w:pPr>
      <w:r w:rsidRPr="00566C2F">
        <w:rPr>
          <w:i/>
        </w:rPr>
        <w:t>class Dog extends Animal {</w:t>
      </w:r>
    </w:p>
    <w:p w14:paraId="27B462C1" w14:textId="77777777" w:rsidR="00916900" w:rsidRPr="00566C2F" w:rsidRDefault="00916900" w:rsidP="009B1F9D">
      <w:pPr>
        <w:ind w:left="1440"/>
        <w:jc w:val="both"/>
        <w:rPr>
          <w:i/>
        </w:rPr>
      </w:pPr>
      <w:r w:rsidRPr="00566C2F">
        <w:rPr>
          <w:i/>
        </w:rPr>
        <w:t xml:space="preserve">    void bark() {</w:t>
      </w:r>
    </w:p>
    <w:p w14:paraId="4E3D3B76" w14:textId="77777777" w:rsidR="00916900" w:rsidRPr="00566C2F" w:rsidRDefault="00916900" w:rsidP="009B1F9D">
      <w:pPr>
        <w:ind w:left="1440"/>
        <w:jc w:val="both"/>
        <w:rPr>
          <w:i/>
        </w:rPr>
      </w:pPr>
      <w:r w:rsidRPr="00566C2F">
        <w:rPr>
          <w:i/>
        </w:rPr>
        <w:t xml:space="preserve">        System.out.println("barking...");</w:t>
      </w:r>
    </w:p>
    <w:p w14:paraId="1E1F044C" w14:textId="77777777" w:rsidR="00916900" w:rsidRPr="00566C2F" w:rsidRDefault="00916900" w:rsidP="009B1F9D">
      <w:pPr>
        <w:ind w:left="1440"/>
        <w:jc w:val="both"/>
        <w:rPr>
          <w:i/>
        </w:rPr>
      </w:pPr>
      <w:r w:rsidRPr="00566C2F">
        <w:rPr>
          <w:i/>
        </w:rPr>
        <w:t xml:space="preserve">    }</w:t>
      </w:r>
    </w:p>
    <w:p w14:paraId="1046289F" w14:textId="0CE897D7" w:rsidR="00916900" w:rsidRPr="00566C2F" w:rsidRDefault="00916900" w:rsidP="009B1F9D">
      <w:pPr>
        <w:ind w:left="1440"/>
        <w:jc w:val="both"/>
        <w:rPr>
          <w:i/>
        </w:rPr>
      </w:pPr>
      <w:r w:rsidRPr="00566C2F">
        <w:rPr>
          <w:i/>
        </w:rPr>
        <w:t xml:space="preserve">} </w:t>
      </w:r>
    </w:p>
    <w:p w14:paraId="6E911C33" w14:textId="77777777" w:rsidR="00916900" w:rsidRPr="00566C2F" w:rsidRDefault="00916900" w:rsidP="009B1F9D">
      <w:pPr>
        <w:ind w:left="1440"/>
        <w:jc w:val="both"/>
        <w:rPr>
          <w:i/>
        </w:rPr>
      </w:pPr>
      <w:r w:rsidRPr="00566C2F">
        <w:rPr>
          <w:i/>
        </w:rPr>
        <w:t>class BabyDog extends Dog {</w:t>
      </w:r>
    </w:p>
    <w:p w14:paraId="4FF3B275" w14:textId="77777777" w:rsidR="00916900" w:rsidRPr="00566C2F" w:rsidRDefault="00916900" w:rsidP="009B1F9D">
      <w:pPr>
        <w:ind w:left="1440"/>
        <w:jc w:val="both"/>
        <w:rPr>
          <w:i/>
        </w:rPr>
      </w:pPr>
      <w:r w:rsidRPr="00566C2F">
        <w:rPr>
          <w:i/>
        </w:rPr>
        <w:t xml:space="preserve">    void weep() {</w:t>
      </w:r>
    </w:p>
    <w:p w14:paraId="53121BED" w14:textId="77777777" w:rsidR="00916900" w:rsidRPr="00566C2F" w:rsidRDefault="00916900" w:rsidP="009B1F9D">
      <w:pPr>
        <w:ind w:left="1440"/>
        <w:jc w:val="both"/>
        <w:rPr>
          <w:i/>
        </w:rPr>
      </w:pPr>
      <w:r w:rsidRPr="00566C2F">
        <w:rPr>
          <w:i/>
        </w:rPr>
        <w:t xml:space="preserve">        System.out.println("weeping...");</w:t>
      </w:r>
    </w:p>
    <w:p w14:paraId="78C642BD" w14:textId="77777777" w:rsidR="00916900" w:rsidRPr="00566C2F" w:rsidRDefault="00916900" w:rsidP="009B1F9D">
      <w:pPr>
        <w:ind w:left="1440"/>
        <w:jc w:val="both"/>
        <w:rPr>
          <w:i/>
        </w:rPr>
      </w:pPr>
      <w:r w:rsidRPr="00566C2F">
        <w:rPr>
          <w:i/>
        </w:rPr>
        <w:t xml:space="preserve">    }</w:t>
      </w:r>
    </w:p>
    <w:p w14:paraId="09B56393" w14:textId="59393C62" w:rsidR="00916900" w:rsidRPr="00566C2F" w:rsidRDefault="00916900" w:rsidP="009B1F9D">
      <w:pPr>
        <w:ind w:left="1440"/>
        <w:jc w:val="both"/>
      </w:pPr>
      <w:r w:rsidRPr="00566C2F">
        <w:rPr>
          <w:i/>
        </w:rPr>
        <w:t>}</w:t>
      </w:r>
      <w:r w:rsidRPr="00566C2F">
        <w:t xml:space="preserve"> </w:t>
      </w:r>
    </w:p>
    <w:p w14:paraId="0EB9A72B" w14:textId="77777777" w:rsidR="00916900" w:rsidRPr="00566C2F" w:rsidRDefault="00916900" w:rsidP="009B1F9D">
      <w:pPr>
        <w:ind w:left="1440"/>
        <w:jc w:val="both"/>
        <w:rPr>
          <w:i/>
        </w:rPr>
      </w:pPr>
      <w:r w:rsidRPr="00566C2F">
        <w:rPr>
          <w:i/>
        </w:rPr>
        <w:t>public class TestInheritance2 {</w:t>
      </w:r>
    </w:p>
    <w:p w14:paraId="034EC8E8" w14:textId="77777777" w:rsidR="00916900" w:rsidRPr="00566C2F" w:rsidRDefault="00916900" w:rsidP="009B1F9D">
      <w:pPr>
        <w:ind w:left="1440"/>
        <w:jc w:val="both"/>
        <w:rPr>
          <w:i/>
        </w:rPr>
      </w:pPr>
      <w:r w:rsidRPr="00566C2F">
        <w:rPr>
          <w:i/>
        </w:rPr>
        <w:t xml:space="preserve">    public static void main(String args[]) {</w:t>
      </w:r>
    </w:p>
    <w:p w14:paraId="007E2D2C" w14:textId="77777777" w:rsidR="00916900" w:rsidRPr="00566C2F" w:rsidRDefault="00916900" w:rsidP="009B1F9D">
      <w:pPr>
        <w:ind w:left="1440"/>
        <w:jc w:val="both"/>
        <w:rPr>
          <w:i/>
        </w:rPr>
      </w:pPr>
      <w:r w:rsidRPr="00566C2F">
        <w:rPr>
          <w:i/>
        </w:rPr>
        <w:t xml:space="preserve">        BabyDog d = new BabyDog();</w:t>
      </w:r>
    </w:p>
    <w:p w14:paraId="0397B001" w14:textId="77777777" w:rsidR="00916900" w:rsidRPr="00566C2F" w:rsidRDefault="00916900" w:rsidP="009B1F9D">
      <w:pPr>
        <w:ind w:left="1440"/>
        <w:jc w:val="both"/>
        <w:rPr>
          <w:i/>
        </w:rPr>
      </w:pPr>
      <w:r w:rsidRPr="00566C2F">
        <w:rPr>
          <w:i/>
        </w:rPr>
        <w:t xml:space="preserve">        d.weep();</w:t>
      </w:r>
    </w:p>
    <w:p w14:paraId="6D47D79E" w14:textId="77777777" w:rsidR="00916900" w:rsidRPr="00566C2F" w:rsidRDefault="00916900" w:rsidP="009B1F9D">
      <w:pPr>
        <w:ind w:left="1440"/>
        <w:jc w:val="both"/>
        <w:rPr>
          <w:i/>
        </w:rPr>
      </w:pPr>
      <w:r w:rsidRPr="00566C2F">
        <w:rPr>
          <w:i/>
        </w:rPr>
        <w:t xml:space="preserve">        d.bark();</w:t>
      </w:r>
    </w:p>
    <w:p w14:paraId="7827BD7D" w14:textId="77777777" w:rsidR="00916900" w:rsidRPr="00566C2F" w:rsidRDefault="00916900" w:rsidP="009B1F9D">
      <w:pPr>
        <w:ind w:left="1440"/>
        <w:jc w:val="both"/>
        <w:rPr>
          <w:i/>
        </w:rPr>
      </w:pPr>
      <w:r w:rsidRPr="00566C2F">
        <w:rPr>
          <w:i/>
        </w:rPr>
        <w:t xml:space="preserve">        d.eat();</w:t>
      </w:r>
    </w:p>
    <w:p w14:paraId="279D68CF" w14:textId="77777777" w:rsidR="00916900" w:rsidRPr="00566C2F" w:rsidRDefault="00916900" w:rsidP="009B1F9D">
      <w:pPr>
        <w:ind w:left="1440"/>
        <w:jc w:val="both"/>
        <w:rPr>
          <w:i/>
        </w:rPr>
      </w:pPr>
      <w:r w:rsidRPr="00566C2F">
        <w:rPr>
          <w:i/>
        </w:rPr>
        <w:t xml:space="preserve">    }</w:t>
      </w:r>
    </w:p>
    <w:p w14:paraId="5CCAA58A" w14:textId="77777777" w:rsidR="00916900" w:rsidRPr="00566C2F" w:rsidRDefault="00916900" w:rsidP="009B1F9D">
      <w:pPr>
        <w:ind w:left="1440"/>
        <w:jc w:val="both"/>
      </w:pPr>
      <w:r w:rsidRPr="00566C2F">
        <w:rPr>
          <w:i/>
        </w:rPr>
        <w:t>}</w:t>
      </w:r>
    </w:p>
    <w:p w14:paraId="653D7EE4" w14:textId="77777777" w:rsidR="00916900" w:rsidRPr="00566C2F" w:rsidRDefault="00916900" w:rsidP="009B1F9D">
      <w:pPr>
        <w:jc w:val="both"/>
        <w:rPr>
          <w:b/>
        </w:rPr>
      </w:pPr>
      <w:r w:rsidRPr="00566C2F">
        <w:tab/>
      </w:r>
      <w:r w:rsidRPr="00566C2F">
        <w:rPr>
          <w:b/>
        </w:rPr>
        <w:t>Kết quả:</w:t>
      </w:r>
    </w:p>
    <w:p w14:paraId="0339CFEB" w14:textId="77777777" w:rsidR="00916900" w:rsidRPr="00566C2F" w:rsidRDefault="00916900" w:rsidP="009B1F9D">
      <w:pPr>
        <w:ind w:left="1440"/>
        <w:jc w:val="both"/>
        <w:rPr>
          <w:i/>
        </w:rPr>
      </w:pPr>
      <w:r w:rsidRPr="00566C2F">
        <w:rPr>
          <w:i/>
        </w:rPr>
        <w:t>weeping...</w:t>
      </w:r>
    </w:p>
    <w:p w14:paraId="5BEA0ABD" w14:textId="77777777" w:rsidR="00916900" w:rsidRPr="00566C2F" w:rsidRDefault="00916900" w:rsidP="009B1F9D">
      <w:pPr>
        <w:ind w:left="1440"/>
        <w:jc w:val="both"/>
        <w:rPr>
          <w:i/>
        </w:rPr>
      </w:pPr>
      <w:r w:rsidRPr="00566C2F">
        <w:rPr>
          <w:i/>
        </w:rPr>
        <w:t>barking...</w:t>
      </w:r>
    </w:p>
    <w:p w14:paraId="3CAAE07C" w14:textId="77777777" w:rsidR="00916900" w:rsidRPr="00566C2F" w:rsidRDefault="00916900" w:rsidP="009B1F9D">
      <w:pPr>
        <w:ind w:left="1440"/>
        <w:jc w:val="both"/>
      </w:pPr>
      <w:r w:rsidRPr="00566C2F">
        <w:rPr>
          <w:i/>
        </w:rPr>
        <w:t>eating...</w:t>
      </w:r>
    </w:p>
    <w:p w14:paraId="0272CE24" w14:textId="77777777" w:rsidR="00916900" w:rsidRPr="00566C2F" w:rsidRDefault="00916900" w:rsidP="009B1F9D">
      <w:pPr>
        <w:jc w:val="both"/>
        <w:rPr>
          <w:b/>
        </w:rPr>
      </w:pPr>
      <w:r w:rsidRPr="00566C2F">
        <w:tab/>
      </w:r>
      <w:r w:rsidRPr="00566C2F">
        <w:rPr>
          <w:b/>
        </w:rPr>
        <w:t>Ví dụ về kế thừa thứ bậc</w:t>
      </w:r>
    </w:p>
    <w:p w14:paraId="095AED6F" w14:textId="77777777" w:rsidR="00916900" w:rsidRPr="00566C2F" w:rsidRDefault="00916900" w:rsidP="009B1F9D">
      <w:pPr>
        <w:ind w:left="1440"/>
        <w:jc w:val="both"/>
        <w:rPr>
          <w:i/>
        </w:rPr>
      </w:pPr>
      <w:r w:rsidRPr="00566C2F">
        <w:rPr>
          <w:i/>
        </w:rPr>
        <w:lastRenderedPageBreak/>
        <w:t>class Animal {</w:t>
      </w:r>
    </w:p>
    <w:p w14:paraId="00537134" w14:textId="77777777" w:rsidR="00916900" w:rsidRPr="00566C2F" w:rsidRDefault="00916900" w:rsidP="009B1F9D">
      <w:pPr>
        <w:ind w:left="1440"/>
        <w:jc w:val="both"/>
        <w:rPr>
          <w:i/>
        </w:rPr>
      </w:pPr>
      <w:r w:rsidRPr="00566C2F">
        <w:rPr>
          <w:i/>
        </w:rPr>
        <w:t xml:space="preserve">    void eat() {</w:t>
      </w:r>
    </w:p>
    <w:p w14:paraId="1C2A9301" w14:textId="77777777" w:rsidR="00916900" w:rsidRPr="00566C2F" w:rsidRDefault="00916900" w:rsidP="009B1F9D">
      <w:pPr>
        <w:ind w:left="1440"/>
        <w:jc w:val="both"/>
        <w:rPr>
          <w:i/>
        </w:rPr>
      </w:pPr>
      <w:r w:rsidRPr="00566C2F">
        <w:rPr>
          <w:i/>
        </w:rPr>
        <w:t xml:space="preserve">        System.out.println("eating...");</w:t>
      </w:r>
    </w:p>
    <w:p w14:paraId="28563DA6" w14:textId="77777777" w:rsidR="00916900" w:rsidRPr="00566C2F" w:rsidRDefault="00916900" w:rsidP="009B1F9D">
      <w:pPr>
        <w:ind w:left="1440"/>
        <w:jc w:val="both"/>
        <w:rPr>
          <w:i/>
        </w:rPr>
      </w:pPr>
      <w:r w:rsidRPr="00566C2F">
        <w:rPr>
          <w:i/>
        </w:rPr>
        <w:t xml:space="preserve">    }</w:t>
      </w:r>
    </w:p>
    <w:p w14:paraId="6882A24F" w14:textId="5215D2B8" w:rsidR="00916900" w:rsidRPr="00566C2F" w:rsidRDefault="00916900" w:rsidP="009B1F9D">
      <w:pPr>
        <w:ind w:left="1440"/>
        <w:jc w:val="both"/>
        <w:rPr>
          <w:i/>
        </w:rPr>
      </w:pPr>
      <w:r w:rsidRPr="00566C2F">
        <w:rPr>
          <w:i/>
        </w:rPr>
        <w:t xml:space="preserve">} </w:t>
      </w:r>
    </w:p>
    <w:p w14:paraId="7699A074" w14:textId="77777777" w:rsidR="00916900" w:rsidRPr="00566C2F" w:rsidRDefault="00916900" w:rsidP="009B1F9D">
      <w:pPr>
        <w:ind w:left="1440"/>
        <w:jc w:val="both"/>
        <w:rPr>
          <w:i/>
        </w:rPr>
      </w:pPr>
      <w:r w:rsidRPr="00566C2F">
        <w:rPr>
          <w:i/>
        </w:rPr>
        <w:t>class Dog extends Animal {</w:t>
      </w:r>
    </w:p>
    <w:p w14:paraId="7EAD6BF0" w14:textId="77777777" w:rsidR="00916900" w:rsidRPr="00566C2F" w:rsidRDefault="00916900" w:rsidP="009B1F9D">
      <w:pPr>
        <w:ind w:left="1440"/>
        <w:jc w:val="both"/>
        <w:rPr>
          <w:i/>
        </w:rPr>
      </w:pPr>
      <w:r w:rsidRPr="00566C2F">
        <w:rPr>
          <w:i/>
        </w:rPr>
        <w:t xml:space="preserve">    void bark() {</w:t>
      </w:r>
    </w:p>
    <w:p w14:paraId="5E12C24F" w14:textId="77777777" w:rsidR="00916900" w:rsidRPr="00566C2F" w:rsidRDefault="00916900" w:rsidP="009B1F9D">
      <w:pPr>
        <w:ind w:left="1440"/>
        <w:jc w:val="both"/>
        <w:rPr>
          <w:i/>
        </w:rPr>
      </w:pPr>
      <w:r w:rsidRPr="00566C2F">
        <w:rPr>
          <w:i/>
        </w:rPr>
        <w:t xml:space="preserve">        System.out.println("barking...");</w:t>
      </w:r>
    </w:p>
    <w:p w14:paraId="10B52EBD" w14:textId="77777777" w:rsidR="00916900" w:rsidRPr="00566C2F" w:rsidRDefault="00916900" w:rsidP="009B1F9D">
      <w:pPr>
        <w:ind w:left="1440"/>
        <w:jc w:val="both"/>
        <w:rPr>
          <w:i/>
        </w:rPr>
      </w:pPr>
      <w:r w:rsidRPr="00566C2F">
        <w:rPr>
          <w:i/>
        </w:rPr>
        <w:t xml:space="preserve">    }</w:t>
      </w:r>
    </w:p>
    <w:p w14:paraId="42D7FF1A" w14:textId="2A41BEDA" w:rsidR="00916900" w:rsidRPr="00566C2F" w:rsidRDefault="00916900" w:rsidP="009B1F9D">
      <w:pPr>
        <w:ind w:left="1440"/>
        <w:jc w:val="both"/>
        <w:rPr>
          <w:i/>
        </w:rPr>
      </w:pPr>
      <w:r w:rsidRPr="00566C2F">
        <w:rPr>
          <w:i/>
        </w:rPr>
        <w:t xml:space="preserve">} </w:t>
      </w:r>
    </w:p>
    <w:p w14:paraId="73626BA6" w14:textId="77777777" w:rsidR="00916900" w:rsidRPr="00566C2F" w:rsidRDefault="00916900" w:rsidP="009B1F9D">
      <w:pPr>
        <w:ind w:left="1440"/>
        <w:jc w:val="both"/>
        <w:rPr>
          <w:i/>
        </w:rPr>
      </w:pPr>
      <w:r w:rsidRPr="00566C2F">
        <w:rPr>
          <w:i/>
        </w:rPr>
        <w:t>class Cat extends Animal {</w:t>
      </w:r>
    </w:p>
    <w:p w14:paraId="21C8AC07" w14:textId="77777777" w:rsidR="00916900" w:rsidRPr="00566C2F" w:rsidRDefault="00916900" w:rsidP="009B1F9D">
      <w:pPr>
        <w:ind w:left="1440"/>
        <w:jc w:val="both"/>
        <w:rPr>
          <w:i/>
        </w:rPr>
      </w:pPr>
      <w:r w:rsidRPr="00566C2F">
        <w:rPr>
          <w:i/>
        </w:rPr>
        <w:t xml:space="preserve">    void meow() {</w:t>
      </w:r>
    </w:p>
    <w:p w14:paraId="2A7C519A" w14:textId="77777777" w:rsidR="00916900" w:rsidRPr="00566C2F" w:rsidRDefault="00916900" w:rsidP="009B1F9D">
      <w:pPr>
        <w:ind w:left="1440"/>
        <w:jc w:val="both"/>
        <w:rPr>
          <w:i/>
        </w:rPr>
      </w:pPr>
      <w:r w:rsidRPr="00566C2F">
        <w:rPr>
          <w:i/>
        </w:rPr>
        <w:t xml:space="preserve">        System.out.println("meowing...");</w:t>
      </w:r>
    </w:p>
    <w:p w14:paraId="7E53383D" w14:textId="77777777" w:rsidR="00916900" w:rsidRPr="00566C2F" w:rsidRDefault="00916900" w:rsidP="009B1F9D">
      <w:pPr>
        <w:ind w:left="1440"/>
        <w:jc w:val="both"/>
        <w:rPr>
          <w:i/>
        </w:rPr>
      </w:pPr>
      <w:r w:rsidRPr="00566C2F">
        <w:rPr>
          <w:i/>
        </w:rPr>
        <w:t xml:space="preserve">    }</w:t>
      </w:r>
    </w:p>
    <w:p w14:paraId="23778A2C" w14:textId="37437B27" w:rsidR="00916900" w:rsidRPr="00566C2F" w:rsidRDefault="00916900" w:rsidP="009B1F9D">
      <w:pPr>
        <w:ind w:left="1440"/>
        <w:jc w:val="both"/>
        <w:rPr>
          <w:i/>
        </w:rPr>
      </w:pPr>
      <w:r w:rsidRPr="00566C2F">
        <w:rPr>
          <w:i/>
        </w:rPr>
        <w:t xml:space="preserve">} </w:t>
      </w:r>
    </w:p>
    <w:p w14:paraId="3BFC7BEC" w14:textId="77777777" w:rsidR="00916900" w:rsidRPr="00566C2F" w:rsidRDefault="00916900" w:rsidP="009B1F9D">
      <w:pPr>
        <w:ind w:left="1440"/>
        <w:jc w:val="both"/>
        <w:rPr>
          <w:i/>
        </w:rPr>
      </w:pPr>
      <w:r w:rsidRPr="00566C2F">
        <w:rPr>
          <w:i/>
        </w:rPr>
        <w:t>public class TestInheritance3 {</w:t>
      </w:r>
    </w:p>
    <w:p w14:paraId="602AE094" w14:textId="77777777" w:rsidR="00916900" w:rsidRPr="00566C2F" w:rsidRDefault="00916900" w:rsidP="009B1F9D">
      <w:pPr>
        <w:ind w:left="1440"/>
        <w:jc w:val="both"/>
        <w:rPr>
          <w:i/>
        </w:rPr>
      </w:pPr>
      <w:r w:rsidRPr="00566C2F">
        <w:rPr>
          <w:i/>
        </w:rPr>
        <w:t xml:space="preserve">    public static void main(String args[]) {</w:t>
      </w:r>
    </w:p>
    <w:p w14:paraId="67F6716B" w14:textId="77777777" w:rsidR="00916900" w:rsidRPr="00566C2F" w:rsidRDefault="00916900" w:rsidP="009B1F9D">
      <w:pPr>
        <w:ind w:left="1440"/>
        <w:jc w:val="both"/>
        <w:rPr>
          <w:i/>
        </w:rPr>
      </w:pPr>
      <w:r w:rsidRPr="00566C2F">
        <w:rPr>
          <w:i/>
        </w:rPr>
        <w:t xml:space="preserve">        Cat c = new Cat();</w:t>
      </w:r>
    </w:p>
    <w:p w14:paraId="746A0609" w14:textId="77777777" w:rsidR="00916900" w:rsidRPr="00566C2F" w:rsidRDefault="00916900" w:rsidP="009B1F9D">
      <w:pPr>
        <w:ind w:left="1440"/>
        <w:jc w:val="both"/>
        <w:rPr>
          <w:i/>
        </w:rPr>
      </w:pPr>
      <w:r w:rsidRPr="00566C2F">
        <w:rPr>
          <w:i/>
        </w:rPr>
        <w:t xml:space="preserve">        c.meow();</w:t>
      </w:r>
    </w:p>
    <w:p w14:paraId="22768441" w14:textId="77777777" w:rsidR="00916900" w:rsidRPr="00566C2F" w:rsidRDefault="00916900" w:rsidP="009B1F9D">
      <w:pPr>
        <w:ind w:left="1440"/>
        <w:jc w:val="both"/>
        <w:rPr>
          <w:i/>
        </w:rPr>
      </w:pPr>
      <w:r w:rsidRPr="00566C2F">
        <w:rPr>
          <w:i/>
        </w:rPr>
        <w:t xml:space="preserve">        c.eat();</w:t>
      </w:r>
    </w:p>
    <w:p w14:paraId="37BC6431" w14:textId="77777777" w:rsidR="00916900" w:rsidRPr="00566C2F" w:rsidRDefault="00916900" w:rsidP="009B1F9D">
      <w:pPr>
        <w:ind w:left="1440"/>
        <w:jc w:val="both"/>
        <w:rPr>
          <w:i/>
        </w:rPr>
      </w:pPr>
      <w:r w:rsidRPr="00566C2F">
        <w:rPr>
          <w:i/>
        </w:rPr>
        <w:t xml:space="preserve">        // c.bark(); // compile error</w:t>
      </w:r>
    </w:p>
    <w:p w14:paraId="515C7694" w14:textId="77777777" w:rsidR="00916900" w:rsidRPr="00566C2F" w:rsidRDefault="00916900" w:rsidP="009B1F9D">
      <w:pPr>
        <w:ind w:left="1440"/>
        <w:jc w:val="both"/>
        <w:rPr>
          <w:i/>
        </w:rPr>
      </w:pPr>
      <w:r w:rsidRPr="00566C2F">
        <w:rPr>
          <w:i/>
        </w:rPr>
        <w:t xml:space="preserve">    }</w:t>
      </w:r>
    </w:p>
    <w:p w14:paraId="633DF03E" w14:textId="77777777" w:rsidR="00916900" w:rsidRPr="00566C2F" w:rsidRDefault="00916900" w:rsidP="009B1F9D">
      <w:pPr>
        <w:ind w:left="1440"/>
        <w:jc w:val="both"/>
      </w:pPr>
      <w:r w:rsidRPr="00566C2F">
        <w:rPr>
          <w:i/>
        </w:rPr>
        <w:t>}</w:t>
      </w:r>
    </w:p>
    <w:p w14:paraId="5A366A9D" w14:textId="77777777" w:rsidR="00916900" w:rsidRPr="00566C2F" w:rsidRDefault="00916900" w:rsidP="009B1F9D">
      <w:pPr>
        <w:ind w:left="720"/>
        <w:jc w:val="both"/>
        <w:rPr>
          <w:b/>
        </w:rPr>
      </w:pPr>
      <w:r w:rsidRPr="00566C2F">
        <w:rPr>
          <w:b/>
        </w:rPr>
        <w:t>Kết quả:</w:t>
      </w:r>
    </w:p>
    <w:p w14:paraId="74A4FF0B" w14:textId="77777777" w:rsidR="00916900" w:rsidRPr="00566C2F" w:rsidRDefault="00916900" w:rsidP="009B1F9D">
      <w:pPr>
        <w:ind w:left="1440"/>
        <w:jc w:val="both"/>
        <w:rPr>
          <w:i/>
        </w:rPr>
      </w:pPr>
      <w:r w:rsidRPr="00566C2F">
        <w:rPr>
          <w:i/>
        </w:rPr>
        <w:t>meowing...</w:t>
      </w:r>
    </w:p>
    <w:p w14:paraId="78D94C6B" w14:textId="77777777" w:rsidR="00D8209B" w:rsidRPr="00566C2F" w:rsidRDefault="00916900" w:rsidP="009B1F9D">
      <w:pPr>
        <w:ind w:left="1440"/>
        <w:jc w:val="both"/>
      </w:pPr>
      <w:r w:rsidRPr="00566C2F">
        <w:rPr>
          <w:i/>
        </w:rPr>
        <w:t>eating...</w:t>
      </w:r>
    </w:p>
    <w:p w14:paraId="435595CA" w14:textId="32D8455C" w:rsidR="00916900" w:rsidRPr="00566C2F" w:rsidRDefault="00916900" w:rsidP="009B1F9D">
      <w:pPr>
        <w:jc w:val="both"/>
      </w:pPr>
      <w:r w:rsidRPr="00566C2F">
        <w:tab/>
      </w:r>
      <w:r w:rsidRPr="00566C2F">
        <w:rPr>
          <w:b/>
        </w:rPr>
        <w:t xml:space="preserve">Lưu ý: </w:t>
      </w:r>
      <w:r w:rsidRPr="00566C2F">
        <w:t>Đa kế thừa không được</w:t>
      </w:r>
      <w:r w:rsidR="00A87C40" w:rsidRPr="00566C2F">
        <w:t xml:space="preserve"> hỗ trợ</w:t>
      </w:r>
      <w:r w:rsidRPr="00566C2F">
        <w:t xml:space="preserve"> trong java.</w:t>
      </w:r>
    </w:p>
    <w:p w14:paraId="45603608" w14:textId="77777777" w:rsidR="00916900" w:rsidRPr="00566C2F" w:rsidRDefault="00916900" w:rsidP="009B1F9D">
      <w:pPr>
        <w:jc w:val="both"/>
      </w:pPr>
      <w:r w:rsidRPr="00566C2F">
        <w:t xml:space="preserve"> Để giảm thiểu sự phức tạp và đơn giản hóa ngôn ngữ, đa kế thừa không được support trong java. Hãy xem xét kịch bản sau: Có 3 lớp A, B, C. Trong đó lớp C kế thừa từ các lớp A và B. Nếu các lớp A và B có phương thức giống nhau và bạn gọi nó </w:t>
      </w:r>
      <w:r w:rsidRPr="00566C2F">
        <w:lastRenderedPageBreak/>
        <w:t>từ đối tượng của lớp con, như vậy khó có thể xác đinh được việc gọi phương thức của lớp A hay B.</w:t>
      </w:r>
    </w:p>
    <w:p w14:paraId="1705ADF8" w14:textId="77777777" w:rsidR="00916900" w:rsidRPr="00566C2F" w:rsidRDefault="00916900" w:rsidP="009B1F9D">
      <w:pPr>
        <w:ind w:left="720"/>
        <w:jc w:val="both"/>
        <w:rPr>
          <w:i/>
        </w:rPr>
      </w:pPr>
      <w:r w:rsidRPr="00566C2F">
        <w:rPr>
          <w:i/>
        </w:rPr>
        <w:t>class A {</w:t>
      </w:r>
    </w:p>
    <w:p w14:paraId="4FEFCD7F" w14:textId="77777777" w:rsidR="00916900" w:rsidRPr="00566C2F" w:rsidRDefault="00916900" w:rsidP="009B1F9D">
      <w:pPr>
        <w:ind w:left="720"/>
        <w:jc w:val="both"/>
        <w:rPr>
          <w:i/>
        </w:rPr>
      </w:pPr>
      <w:r w:rsidRPr="00566C2F">
        <w:rPr>
          <w:i/>
        </w:rPr>
        <w:t xml:space="preserve">    void msg() {</w:t>
      </w:r>
    </w:p>
    <w:p w14:paraId="3DAB6923" w14:textId="77777777" w:rsidR="00916900" w:rsidRPr="00566C2F" w:rsidRDefault="00916900" w:rsidP="009B1F9D">
      <w:pPr>
        <w:ind w:left="720"/>
        <w:jc w:val="both"/>
        <w:rPr>
          <w:i/>
        </w:rPr>
      </w:pPr>
      <w:r w:rsidRPr="00566C2F">
        <w:rPr>
          <w:i/>
        </w:rPr>
        <w:t xml:space="preserve">        System.out.println("Hello");</w:t>
      </w:r>
    </w:p>
    <w:p w14:paraId="73ED420C" w14:textId="77777777" w:rsidR="00916900" w:rsidRPr="00566C2F" w:rsidRDefault="00916900" w:rsidP="009B1F9D">
      <w:pPr>
        <w:ind w:left="720"/>
        <w:jc w:val="both"/>
        <w:rPr>
          <w:i/>
        </w:rPr>
      </w:pPr>
      <w:r w:rsidRPr="00566C2F">
        <w:rPr>
          <w:i/>
        </w:rPr>
        <w:t xml:space="preserve">    }</w:t>
      </w:r>
    </w:p>
    <w:p w14:paraId="0CFE88F6" w14:textId="5F92830C" w:rsidR="00916900" w:rsidRPr="00566C2F" w:rsidRDefault="00916900" w:rsidP="009B1F9D">
      <w:pPr>
        <w:ind w:left="720"/>
        <w:jc w:val="both"/>
        <w:rPr>
          <w:i/>
        </w:rPr>
      </w:pPr>
      <w:r w:rsidRPr="00566C2F">
        <w:rPr>
          <w:i/>
        </w:rPr>
        <w:t xml:space="preserve">} </w:t>
      </w:r>
    </w:p>
    <w:p w14:paraId="1BD8EB5C" w14:textId="77777777" w:rsidR="00916900" w:rsidRPr="00566C2F" w:rsidRDefault="00916900" w:rsidP="009B1F9D">
      <w:pPr>
        <w:ind w:left="720"/>
        <w:jc w:val="both"/>
        <w:rPr>
          <w:i/>
        </w:rPr>
      </w:pPr>
      <w:r w:rsidRPr="00566C2F">
        <w:rPr>
          <w:i/>
        </w:rPr>
        <w:t>class B {</w:t>
      </w:r>
    </w:p>
    <w:p w14:paraId="6BC9DF6B" w14:textId="77777777" w:rsidR="00916900" w:rsidRPr="00566C2F" w:rsidRDefault="00916900" w:rsidP="009B1F9D">
      <w:pPr>
        <w:ind w:left="720"/>
        <w:jc w:val="both"/>
        <w:rPr>
          <w:i/>
        </w:rPr>
      </w:pPr>
      <w:r w:rsidRPr="00566C2F">
        <w:rPr>
          <w:i/>
        </w:rPr>
        <w:t xml:space="preserve">    void msg() {</w:t>
      </w:r>
    </w:p>
    <w:p w14:paraId="3A8CF226" w14:textId="77777777" w:rsidR="00916900" w:rsidRPr="00566C2F" w:rsidRDefault="00916900" w:rsidP="009B1F9D">
      <w:pPr>
        <w:ind w:left="720"/>
        <w:jc w:val="both"/>
        <w:rPr>
          <w:i/>
        </w:rPr>
      </w:pPr>
      <w:r w:rsidRPr="00566C2F">
        <w:rPr>
          <w:i/>
        </w:rPr>
        <w:t xml:space="preserve">        System.out.println("Welcome");</w:t>
      </w:r>
    </w:p>
    <w:p w14:paraId="4C327365" w14:textId="77777777" w:rsidR="00916900" w:rsidRPr="00566C2F" w:rsidRDefault="00916900" w:rsidP="009B1F9D">
      <w:pPr>
        <w:ind w:left="720"/>
        <w:jc w:val="both"/>
        <w:rPr>
          <w:i/>
        </w:rPr>
      </w:pPr>
      <w:r w:rsidRPr="00566C2F">
        <w:rPr>
          <w:i/>
        </w:rPr>
        <w:t xml:space="preserve">    }</w:t>
      </w:r>
    </w:p>
    <w:p w14:paraId="7D2853B4" w14:textId="54E490C4" w:rsidR="00916900" w:rsidRPr="00566C2F" w:rsidRDefault="00916900" w:rsidP="009B1F9D">
      <w:pPr>
        <w:ind w:left="720"/>
        <w:jc w:val="both"/>
        <w:rPr>
          <w:i/>
        </w:rPr>
      </w:pPr>
      <w:r w:rsidRPr="00566C2F">
        <w:rPr>
          <w:i/>
        </w:rPr>
        <w:t>}</w:t>
      </w:r>
    </w:p>
    <w:p w14:paraId="0F2009BE" w14:textId="77777777" w:rsidR="00916900" w:rsidRPr="00566C2F" w:rsidRDefault="00916900" w:rsidP="009B1F9D">
      <w:pPr>
        <w:ind w:left="720"/>
        <w:jc w:val="both"/>
        <w:rPr>
          <w:i/>
        </w:rPr>
      </w:pPr>
      <w:r w:rsidRPr="00566C2F">
        <w:rPr>
          <w:i/>
        </w:rPr>
        <w:t xml:space="preserve">public class C extends A,B { </w:t>
      </w:r>
    </w:p>
    <w:p w14:paraId="5B22807C" w14:textId="77777777" w:rsidR="00916900" w:rsidRPr="00566C2F" w:rsidRDefault="00916900" w:rsidP="009B1F9D">
      <w:pPr>
        <w:ind w:left="720"/>
        <w:jc w:val="both"/>
        <w:rPr>
          <w:i/>
        </w:rPr>
      </w:pPr>
      <w:r w:rsidRPr="00566C2F">
        <w:rPr>
          <w:i/>
        </w:rPr>
        <w:t xml:space="preserve"> public static void main(String args[]) {</w:t>
      </w:r>
    </w:p>
    <w:p w14:paraId="55A7F34E" w14:textId="77777777" w:rsidR="00916900" w:rsidRPr="00566C2F" w:rsidRDefault="00916900" w:rsidP="009B1F9D">
      <w:pPr>
        <w:ind w:left="720"/>
        <w:jc w:val="both"/>
        <w:rPr>
          <w:i/>
        </w:rPr>
      </w:pPr>
      <w:r w:rsidRPr="00566C2F">
        <w:rPr>
          <w:i/>
        </w:rPr>
        <w:t xml:space="preserve">        C obj = new C();</w:t>
      </w:r>
    </w:p>
    <w:p w14:paraId="272DE482" w14:textId="77777777" w:rsidR="00916900" w:rsidRPr="00566C2F" w:rsidRDefault="00916900" w:rsidP="009B1F9D">
      <w:pPr>
        <w:ind w:left="720"/>
        <w:jc w:val="both"/>
        <w:rPr>
          <w:i/>
        </w:rPr>
      </w:pPr>
      <w:r w:rsidRPr="00566C2F">
        <w:rPr>
          <w:i/>
        </w:rPr>
        <w:t xml:space="preserve">        obj.msg();</w:t>
      </w:r>
    </w:p>
    <w:p w14:paraId="26A41BA8" w14:textId="77777777" w:rsidR="00916900" w:rsidRPr="00566C2F" w:rsidRDefault="00916900" w:rsidP="009B1F9D">
      <w:pPr>
        <w:ind w:left="720"/>
        <w:jc w:val="both"/>
        <w:rPr>
          <w:i/>
        </w:rPr>
      </w:pPr>
      <w:r w:rsidRPr="00566C2F">
        <w:rPr>
          <w:i/>
        </w:rPr>
        <w:t xml:space="preserve">    }</w:t>
      </w:r>
    </w:p>
    <w:p w14:paraId="00C5BA00" w14:textId="77777777" w:rsidR="00916900" w:rsidRPr="00566C2F" w:rsidRDefault="00916900" w:rsidP="009B1F9D">
      <w:pPr>
        <w:ind w:left="720"/>
        <w:jc w:val="both"/>
      </w:pPr>
      <w:r w:rsidRPr="00566C2F">
        <w:rPr>
          <w:i/>
        </w:rPr>
        <w:t>}</w:t>
      </w:r>
    </w:p>
    <w:p w14:paraId="3C7D4DCB" w14:textId="77777777" w:rsidR="00916900" w:rsidRPr="00566C2F" w:rsidRDefault="00916900" w:rsidP="009B1F9D">
      <w:pPr>
        <w:jc w:val="both"/>
        <w:rPr>
          <w:b/>
        </w:rPr>
      </w:pPr>
      <w:r w:rsidRPr="00566C2F">
        <w:rPr>
          <w:b/>
        </w:rPr>
        <w:t>Kết quả:</w:t>
      </w:r>
    </w:p>
    <w:p w14:paraId="2E1E3CA4" w14:textId="77777777" w:rsidR="00916900" w:rsidRPr="00566C2F" w:rsidRDefault="00916900" w:rsidP="009B1F9D">
      <w:pPr>
        <w:ind w:left="720"/>
        <w:jc w:val="both"/>
        <w:rPr>
          <w:i/>
        </w:rPr>
      </w:pPr>
      <w:r w:rsidRPr="00566C2F">
        <w:rPr>
          <w:i/>
        </w:rPr>
        <w:t>Compile Time Error</w:t>
      </w:r>
    </w:p>
    <w:p w14:paraId="590920FD" w14:textId="77777777" w:rsidR="00916900" w:rsidRPr="00566C2F" w:rsidRDefault="00A24B87" w:rsidP="009B1F9D">
      <w:pPr>
        <w:pStyle w:val="Heading2"/>
        <w:spacing w:before="0"/>
        <w:rPr>
          <w:color w:val="auto"/>
        </w:rPr>
      </w:pPr>
      <w:bookmarkStart w:id="93" w:name="_Toc111104006"/>
      <w:r w:rsidRPr="00566C2F">
        <w:rPr>
          <w:color w:val="auto"/>
        </w:rPr>
        <w:t>4.6. Giao diện và sự mở rộng quan hệ kế thừa</w:t>
      </w:r>
      <w:bookmarkEnd w:id="93"/>
    </w:p>
    <w:p w14:paraId="4E4379B4" w14:textId="77777777" w:rsidR="00175B93" w:rsidRPr="00566C2F" w:rsidRDefault="00175B93" w:rsidP="009B1F9D">
      <w:pPr>
        <w:pStyle w:val="ListParagraph"/>
        <w:numPr>
          <w:ilvl w:val="0"/>
          <w:numId w:val="29"/>
        </w:numPr>
        <w:jc w:val="both"/>
      </w:pPr>
      <w:r w:rsidRPr="00566C2F">
        <w:t>Ch</w:t>
      </w:r>
      <w:r w:rsidR="00CD344C" w:rsidRPr="00566C2F">
        <w:t>ư</w:t>
      </w:r>
      <w:r w:rsidRPr="00566C2F">
        <w:t>ơng trình Java chỉ có thể kế thừa từ 1 lớp duy nhất trong cùng một thời điểm, nh</w:t>
      </w:r>
      <w:r w:rsidR="00CD344C" w:rsidRPr="00566C2F">
        <w:t>ư</w:t>
      </w:r>
      <w:r w:rsidRPr="00566C2F">
        <w:t>ng có thể dẫn xuất cùng lúc nhiều giao diện (Interfaces)</w:t>
      </w:r>
    </w:p>
    <w:p w14:paraId="0DA0C888" w14:textId="77777777" w:rsidR="00175B93" w:rsidRPr="00566C2F" w:rsidRDefault="00175B93" w:rsidP="009B1F9D">
      <w:pPr>
        <w:pStyle w:val="ListParagraph"/>
        <w:numPr>
          <w:ilvl w:val="0"/>
          <w:numId w:val="29"/>
        </w:numPr>
        <w:jc w:val="both"/>
      </w:pPr>
      <w:r w:rsidRPr="00566C2F">
        <w:t>Không đ</w:t>
      </w:r>
      <w:r w:rsidR="00CD344C" w:rsidRPr="00566C2F">
        <w:t>ư</w:t>
      </w:r>
      <w:r w:rsidRPr="00566C2F">
        <w:t>ợc phép có những ph</w:t>
      </w:r>
      <w:r w:rsidR="00CD344C" w:rsidRPr="00566C2F">
        <w:t>ư</w:t>
      </w:r>
      <w:r w:rsidRPr="00566C2F">
        <w:t>ơng thức cụ thể (concrete methods)</w:t>
      </w:r>
    </w:p>
    <w:p w14:paraId="6C39D096" w14:textId="77777777" w:rsidR="00175B93" w:rsidRPr="00566C2F" w:rsidRDefault="00175B93" w:rsidP="009B1F9D">
      <w:pPr>
        <w:pStyle w:val="ListParagraph"/>
        <w:numPr>
          <w:ilvl w:val="0"/>
          <w:numId w:val="29"/>
        </w:numPr>
        <w:jc w:val="both"/>
      </w:pPr>
      <w:r w:rsidRPr="00566C2F">
        <w:t>Interface cần phải đ</w:t>
      </w:r>
      <w:r w:rsidR="00CD344C" w:rsidRPr="00566C2F">
        <w:t>ư</w:t>
      </w:r>
      <w:r w:rsidRPr="00566C2F">
        <w:t>ợc hiện thực (implements).</w:t>
      </w:r>
    </w:p>
    <w:p w14:paraId="0103F9C4" w14:textId="77777777" w:rsidR="00175B93" w:rsidRPr="00566C2F" w:rsidRDefault="00175B93" w:rsidP="00B37DA6">
      <w:pPr>
        <w:pStyle w:val="Heading3"/>
        <w:ind w:firstLine="0"/>
      </w:pPr>
      <w:bookmarkStart w:id="94" w:name="_Toc111104007"/>
      <w:r w:rsidRPr="00566C2F">
        <w:t>4.6.1. Các bước tạo interface</w:t>
      </w:r>
      <w:bookmarkEnd w:id="94"/>
    </w:p>
    <w:p w14:paraId="10917DA4" w14:textId="6F6977D0" w:rsidR="00175B93" w:rsidRPr="00566C2F" w:rsidRDefault="00175B93" w:rsidP="009B1F9D">
      <w:pPr>
        <w:jc w:val="both"/>
      </w:pPr>
      <w:r w:rsidRPr="00566C2F">
        <w:t xml:space="preserve">Một Interface trong Java là một bản thiết kế của một lớp. Nó chỉ có các phương thức trừu tượng. Interface là một kỹ thuật để thu được tính trừu tượng hoàn toàn và đa kế thừa trong Java. Interface trong Java cũng biễu diễn mối quan hệ IS-A. Nó không thể được khởi tạo giống như lớp trừu tượng. Nói cách khác, các </w:t>
      </w:r>
      <w:r w:rsidR="00A87C40" w:rsidRPr="00566C2F">
        <w:t>thành phần</w:t>
      </w:r>
      <w:r w:rsidRPr="00566C2F">
        <w:t xml:space="preserve"> của </w:t>
      </w:r>
      <w:r w:rsidRPr="00566C2F">
        <w:lastRenderedPageBreak/>
        <w:t>Interface là public, static và final theo mặc định và các phương thức là public và abstract.</w:t>
      </w:r>
    </w:p>
    <w:p w14:paraId="388DC137" w14:textId="77777777" w:rsidR="00175B93" w:rsidRPr="00566C2F" w:rsidRDefault="00175B93" w:rsidP="009B1F9D">
      <w:pPr>
        <w:jc w:val="both"/>
      </w:pPr>
      <w:r w:rsidRPr="00566C2F">
        <w:t xml:space="preserve">Một Interface trong Java là một tập hợp các phương thức trừu tượng (abstract). Một class triển khai một interface, do đó kế thừa các phương thức abstract của interface. </w:t>
      </w:r>
    </w:p>
    <w:p w14:paraId="313A28A5" w14:textId="77777777" w:rsidR="00175B93" w:rsidRPr="00566C2F" w:rsidRDefault="00175B93" w:rsidP="009B1F9D">
      <w:pPr>
        <w:jc w:val="both"/>
        <w:rPr>
          <w:lang w:val="fr-FR"/>
        </w:rPr>
      </w:pPr>
      <w:r w:rsidRPr="00566C2F">
        <w:rPr>
          <w:lang w:val="fr-FR"/>
        </w:rPr>
        <w:t>Một interface không phải là một lớp. Viết một interface giống như viết một lớp, nhưng chúng có 2 định nghĩa khác nhau. Một lớp mô tả các thuộc tính và hành vi của một đối tượng. Một interface chứa các hành vi mà một class triển khai. Trừ khi một lớp triển khai interface là lớp trừu tượng abstract, còn lại tất cả các phương thức của interface cần được định nghĩa trong class.</w:t>
      </w:r>
    </w:p>
    <w:p w14:paraId="1F361304" w14:textId="77777777" w:rsidR="00175B93" w:rsidRPr="00566C2F" w:rsidRDefault="00175B93" w:rsidP="009B1F9D">
      <w:pPr>
        <w:jc w:val="both"/>
        <w:rPr>
          <w:lang w:val="fr-FR"/>
        </w:rPr>
      </w:pPr>
      <w:r w:rsidRPr="00566C2F">
        <w:rPr>
          <w:lang w:val="fr-FR"/>
        </w:rPr>
        <w:t>Một interface tương tự với một class bởi những điểm sau đây:</w:t>
      </w:r>
    </w:p>
    <w:p w14:paraId="78844875" w14:textId="77777777" w:rsidR="00175B93" w:rsidRPr="00566C2F" w:rsidRDefault="00175B93" w:rsidP="009B1F9D">
      <w:pPr>
        <w:pStyle w:val="ListParagraph"/>
        <w:numPr>
          <w:ilvl w:val="0"/>
          <w:numId w:val="30"/>
        </w:numPr>
        <w:jc w:val="both"/>
        <w:rPr>
          <w:lang w:val="fr-FR"/>
        </w:rPr>
      </w:pPr>
      <w:r w:rsidRPr="00566C2F">
        <w:rPr>
          <w:lang w:val="fr-FR"/>
        </w:rPr>
        <w:t>Một interface được viết trong một file với định dạng .java, với tên của interface giống tên của file.</w:t>
      </w:r>
    </w:p>
    <w:p w14:paraId="05DC9FB4" w14:textId="77777777" w:rsidR="00175B93" w:rsidRPr="00566C2F" w:rsidRDefault="00175B93" w:rsidP="009B1F9D">
      <w:pPr>
        <w:pStyle w:val="ListParagraph"/>
        <w:numPr>
          <w:ilvl w:val="0"/>
          <w:numId w:val="30"/>
        </w:numPr>
        <w:jc w:val="both"/>
      </w:pPr>
      <w:r w:rsidRPr="00566C2F">
        <w:t>Bytecode của interface được lưu trong file có định dạng .class.</w:t>
      </w:r>
    </w:p>
    <w:p w14:paraId="7BE75EC8" w14:textId="77777777" w:rsidR="00175B93" w:rsidRPr="00566C2F" w:rsidRDefault="00175B93" w:rsidP="009B1F9D">
      <w:pPr>
        <w:pStyle w:val="ListParagraph"/>
        <w:numPr>
          <w:ilvl w:val="0"/>
          <w:numId w:val="30"/>
        </w:numPr>
        <w:jc w:val="both"/>
      </w:pPr>
      <w:r w:rsidRPr="00566C2F">
        <w:t>Khai báo interface trong một package, những file bytecode tương ứng cũng có cấu trúc thư mục có cùng tên package.</w:t>
      </w:r>
    </w:p>
    <w:p w14:paraId="762C06CE" w14:textId="77777777" w:rsidR="00175B93" w:rsidRPr="00566C2F" w:rsidRDefault="00175B93" w:rsidP="009B1F9D">
      <w:pPr>
        <w:ind w:left="720"/>
        <w:jc w:val="both"/>
      </w:pPr>
      <w:r w:rsidRPr="00566C2F">
        <w:t>Một interface khác với một class ở một số điểm sau đây:</w:t>
      </w:r>
    </w:p>
    <w:p w14:paraId="120DF943" w14:textId="3C266B69" w:rsidR="00175B93" w:rsidRPr="00566C2F" w:rsidRDefault="00D83689" w:rsidP="009B1F9D">
      <w:pPr>
        <w:pStyle w:val="ListParagraph"/>
        <w:numPr>
          <w:ilvl w:val="0"/>
          <w:numId w:val="31"/>
        </w:numPr>
        <w:jc w:val="both"/>
      </w:pPr>
      <w:r w:rsidRPr="00566C2F">
        <w:t>Interface không có thể hiện(instance) do đó m</w:t>
      </w:r>
      <w:r w:rsidR="00175B93" w:rsidRPr="00566C2F">
        <w:t>ột interface không chứa bất cứ hàm Contructor nào.</w:t>
      </w:r>
    </w:p>
    <w:p w14:paraId="3D202C86" w14:textId="77777777" w:rsidR="00175B93" w:rsidRPr="00566C2F" w:rsidRDefault="00175B93" w:rsidP="009B1F9D">
      <w:pPr>
        <w:pStyle w:val="ListParagraph"/>
        <w:numPr>
          <w:ilvl w:val="0"/>
          <w:numId w:val="31"/>
        </w:numPr>
        <w:jc w:val="both"/>
      </w:pPr>
      <w:r w:rsidRPr="00566C2F">
        <w:t>Tất cả các phương thức của interface đều là abstract.</w:t>
      </w:r>
    </w:p>
    <w:p w14:paraId="1658D877" w14:textId="6A531DDE" w:rsidR="00175B93" w:rsidRPr="00566C2F" w:rsidRDefault="00D83689" w:rsidP="009B1F9D">
      <w:pPr>
        <w:pStyle w:val="ListParagraph"/>
        <w:numPr>
          <w:ilvl w:val="0"/>
          <w:numId w:val="31"/>
        </w:numPr>
        <w:jc w:val="both"/>
      </w:pPr>
      <w:r w:rsidRPr="00566C2F">
        <w:t>Trong interface chỉ có các thuộc tính static final</w:t>
      </w:r>
    </w:p>
    <w:p w14:paraId="69750127" w14:textId="77777777" w:rsidR="00175B93" w:rsidRPr="00566C2F" w:rsidRDefault="00175B93" w:rsidP="009B1F9D">
      <w:pPr>
        <w:pStyle w:val="ListParagraph"/>
        <w:numPr>
          <w:ilvl w:val="0"/>
          <w:numId w:val="31"/>
        </w:numPr>
        <w:jc w:val="both"/>
      </w:pPr>
      <w:r w:rsidRPr="00566C2F">
        <w:t>Một interface không thể kế thừa từ lớp, nó được triển khai bởi một lớp.</w:t>
      </w:r>
    </w:p>
    <w:p w14:paraId="48BA30A6" w14:textId="77777777" w:rsidR="00175B93" w:rsidRPr="00566C2F" w:rsidRDefault="00175B93" w:rsidP="009B1F9D">
      <w:pPr>
        <w:pStyle w:val="ListParagraph"/>
        <w:numPr>
          <w:ilvl w:val="0"/>
          <w:numId w:val="31"/>
        </w:numPr>
        <w:jc w:val="both"/>
      </w:pPr>
      <w:r w:rsidRPr="00566C2F">
        <w:t>Một interface có thể kế thừa từ nhiều interface khác.</w:t>
      </w:r>
    </w:p>
    <w:p w14:paraId="29E93755" w14:textId="77777777" w:rsidR="00175B93" w:rsidRPr="00566C2F" w:rsidRDefault="00175B93" w:rsidP="009B1F9D">
      <w:pPr>
        <w:ind w:left="720"/>
        <w:jc w:val="both"/>
      </w:pPr>
      <w:r w:rsidRPr="00566C2F">
        <w:t>Các bước để tạo một interface:</w:t>
      </w:r>
    </w:p>
    <w:p w14:paraId="72FC8859" w14:textId="77777777" w:rsidR="00175B93" w:rsidRPr="00566C2F" w:rsidRDefault="00175B93" w:rsidP="00DD1F47">
      <w:pPr>
        <w:pStyle w:val="ListParagraph"/>
        <w:numPr>
          <w:ilvl w:val="0"/>
          <w:numId w:val="51"/>
        </w:numPr>
        <w:jc w:val="both"/>
      </w:pPr>
      <w:r w:rsidRPr="00566C2F">
        <w:t>Định nghĩa Interface</w:t>
      </w:r>
    </w:p>
    <w:p w14:paraId="5D07C1AE" w14:textId="77777777" w:rsidR="00175B93" w:rsidRPr="00566C2F" w:rsidRDefault="00175B93" w:rsidP="00DD1F47">
      <w:pPr>
        <w:pStyle w:val="ListParagraph"/>
        <w:numPr>
          <w:ilvl w:val="0"/>
          <w:numId w:val="51"/>
        </w:numPr>
        <w:jc w:val="both"/>
      </w:pPr>
      <w:r w:rsidRPr="00566C2F">
        <w:t>Biên dịch Interface</w:t>
      </w:r>
    </w:p>
    <w:p w14:paraId="0D9E1A17" w14:textId="77777777" w:rsidR="00175B93" w:rsidRPr="00566C2F" w:rsidRDefault="00175B93" w:rsidP="00DD1F47">
      <w:pPr>
        <w:pStyle w:val="ListParagraph"/>
        <w:numPr>
          <w:ilvl w:val="0"/>
          <w:numId w:val="51"/>
        </w:numPr>
        <w:jc w:val="both"/>
      </w:pPr>
      <w:r w:rsidRPr="00566C2F">
        <w:t>Hiện thực</w:t>
      </w:r>
      <w:r w:rsidR="00D83689" w:rsidRPr="00566C2F">
        <w:t xml:space="preserve"> hay dẫn xuất (implements)</w:t>
      </w:r>
      <w:r w:rsidRPr="00566C2F">
        <w:t xml:space="preserve"> Interface</w:t>
      </w:r>
    </w:p>
    <w:p w14:paraId="055B8AB9" w14:textId="77777777" w:rsidR="00175B93" w:rsidRPr="00566C2F" w:rsidRDefault="00175B93" w:rsidP="009B1F9D">
      <w:pPr>
        <w:ind w:left="720" w:firstLine="0"/>
        <w:jc w:val="both"/>
        <w:rPr>
          <w:b/>
        </w:rPr>
      </w:pPr>
      <w:r w:rsidRPr="00566C2F">
        <w:rPr>
          <w:b/>
        </w:rPr>
        <w:t>Tính chất của interface:</w:t>
      </w:r>
    </w:p>
    <w:p w14:paraId="23E58EAF" w14:textId="77777777" w:rsidR="00175B93" w:rsidRPr="00566C2F" w:rsidRDefault="00175B93" w:rsidP="009B1F9D">
      <w:pPr>
        <w:pStyle w:val="ListParagraph"/>
        <w:numPr>
          <w:ilvl w:val="0"/>
          <w:numId w:val="31"/>
        </w:numPr>
        <w:jc w:val="both"/>
      </w:pPr>
      <w:r w:rsidRPr="00566C2F">
        <w:t>Tất cả ph</w:t>
      </w:r>
      <w:r w:rsidR="00CD344C" w:rsidRPr="00566C2F">
        <w:t>ư</w:t>
      </w:r>
      <w:r w:rsidRPr="00566C2F">
        <w:t>ơng thức trong interface phải là public.</w:t>
      </w:r>
    </w:p>
    <w:p w14:paraId="389FA13F" w14:textId="77777777" w:rsidR="00175B93" w:rsidRPr="00566C2F" w:rsidRDefault="00175B93" w:rsidP="009B1F9D">
      <w:pPr>
        <w:pStyle w:val="ListParagraph"/>
        <w:numPr>
          <w:ilvl w:val="0"/>
          <w:numId w:val="31"/>
        </w:numPr>
        <w:jc w:val="both"/>
      </w:pPr>
      <w:r w:rsidRPr="00566C2F">
        <w:t>Các ph</w:t>
      </w:r>
      <w:r w:rsidR="00CD344C" w:rsidRPr="00566C2F">
        <w:t>ư</w:t>
      </w:r>
      <w:r w:rsidRPr="00566C2F">
        <w:t>ơng thức phải đ</w:t>
      </w:r>
      <w:r w:rsidR="00CD344C" w:rsidRPr="00566C2F">
        <w:t>ư</w:t>
      </w:r>
      <w:r w:rsidRPr="00566C2F">
        <w:t>ợc định nghĩa trong lớp dẫn xuất giao diện đó.</w:t>
      </w:r>
    </w:p>
    <w:p w14:paraId="5EF9C746" w14:textId="77777777" w:rsidR="00175B93" w:rsidRPr="00566C2F" w:rsidRDefault="00175B93" w:rsidP="009B1F9D">
      <w:pPr>
        <w:pStyle w:val="ListParagraph"/>
        <w:numPr>
          <w:ilvl w:val="0"/>
          <w:numId w:val="31"/>
        </w:numPr>
        <w:jc w:val="both"/>
      </w:pPr>
      <w:r w:rsidRPr="00566C2F">
        <w:lastRenderedPageBreak/>
        <w:t>Không thể dẫn xuất từ lớp khác, nh</w:t>
      </w:r>
      <w:r w:rsidR="00CD344C" w:rsidRPr="00566C2F">
        <w:t>ư</w:t>
      </w:r>
      <w:r w:rsidRPr="00566C2F">
        <w:t>ng có thể dẫn xuất từ những interface khác</w:t>
      </w:r>
    </w:p>
    <w:p w14:paraId="60863491" w14:textId="77777777" w:rsidR="00175B93" w:rsidRPr="00566C2F" w:rsidRDefault="00175B93" w:rsidP="009B1F9D">
      <w:pPr>
        <w:pStyle w:val="ListParagraph"/>
        <w:numPr>
          <w:ilvl w:val="0"/>
          <w:numId w:val="31"/>
        </w:numPr>
        <w:jc w:val="both"/>
      </w:pPr>
      <w:r w:rsidRPr="00566C2F">
        <w:t>Khi định nghĩa một interface mới thì một kiểu dữ liệu tham chiếu cũng đ</w:t>
      </w:r>
      <w:r w:rsidR="00CD344C" w:rsidRPr="00566C2F">
        <w:t>ư</w:t>
      </w:r>
      <w:r w:rsidRPr="00566C2F">
        <w:t>ợc tạo ra.</w:t>
      </w:r>
    </w:p>
    <w:p w14:paraId="179B9105" w14:textId="77777777" w:rsidR="00175B93" w:rsidRPr="00566C2F" w:rsidRDefault="00175B93" w:rsidP="00B37DA6">
      <w:pPr>
        <w:pStyle w:val="Heading3"/>
        <w:ind w:firstLine="0"/>
      </w:pPr>
      <w:bookmarkStart w:id="95" w:name="_Toc111104008"/>
      <w:r w:rsidRPr="00566C2F">
        <w:t>4.6.2. Khai báo interface</w:t>
      </w:r>
      <w:bookmarkEnd w:id="95"/>
    </w:p>
    <w:p w14:paraId="46172756" w14:textId="77777777" w:rsidR="00175B93" w:rsidRPr="00566C2F" w:rsidRDefault="00175B93" w:rsidP="009B1F9D">
      <w:pPr>
        <w:jc w:val="both"/>
      </w:pPr>
      <w:r w:rsidRPr="00566C2F">
        <w:tab/>
        <w:t>Cú pháp khai báo một interface như sau:</w:t>
      </w:r>
    </w:p>
    <w:p w14:paraId="014CE2C4" w14:textId="77777777" w:rsidR="00175B93" w:rsidRPr="00566C2F" w:rsidRDefault="00175B93" w:rsidP="009B1F9D">
      <w:pPr>
        <w:jc w:val="both"/>
        <w:rPr>
          <w:i/>
        </w:rPr>
      </w:pPr>
      <w:r w:rsidRPr="00566C2F">
        <w:tab/>
      </w:r>
      <w:r w:rsidRPr="00566C2F">
        <w:rPr>
          <w:i/>
        </w:rPr>
        <w:t xml:space="preserve">[public] interface &lt;tên </w:t>
      </w:r>
      <w:r w:rsidR="00751674" w:rsidRPr="00566C2F">
        <w:rPr>
          <w:i/>
        </w:rPr>
        <w:t>interface</w:t>
      </w:r>
      <w:r w:rsidRPr="00566C2F">
        <w:rPr>
          <w:i/>
        </w:rPr>
        <w:t xml:space="preserve">&gt; [extends &lt;danh sách </w:t>
      </w:r>
      <w:r w:rsidR="00751674" w:rsidRPr="00566C2F">
        <w:rPr>
          <w:i/>
        </w:rPr>
        <w:t>interface</w:t>
      </w:r>
      <w:r w:rsidRPr="00566C2F">
        <w:rPr>
          <w:i/>
        </w:rPr>
        <w:t>&gt;]</w:t>
      </w:r>
    </w:p>
    <w:p w14:paraId="7DA4287B" w14:textId="77777777" w:rsidR="00175B93" w:rsidRPr="00566C2F" w:rsidRDefault="00175B93" w:rsidP="009B1F9D">
      <w:pPr>
        <w:ind w:left="720"/>
        <w:jc w:val="both"/>
        <w:rPr>
          <w:i/>
        </w:rPr>
      </w:pPr>
      <w:r w:rsidRPr="00566C2F">
        <w:rPr>
          <w:i/>
        </w:rPr>
        <w:t>{ … }</w:t>
      </w:r>
    </w:p>
    <w:p w14:paraId="1DB1E821" w14:textId="77777777" w:rsidR="00751674" w:rsidRPr="00566C2F" w:rsidRDefault="00751674" w:rsidP="009B1F9D">
      <w:pPr>
        <w:jc w:val="both"/>
      </w:pPr>
      <w:r w:rsidRPr="00566C2F">
        <w:t xml:space="preserve">- </w:t>
      </w:r>
      <w:r w:rsidRPr="00566C2F">
        <w:rPr>
          <w:b/>
        </w:rPr>
        <w:t>Tính chất:</w:t>
      </w:r>
      <w:r w:rsidRPr="00566C2F">
        <w:t xml:space="preserve"> tính chất của một interface luôn là public. Nếu không khai báo t</w:t>
      </w:r>
      <w:r w:rsidR="00CD344C" w:rsidRPr="00566C2F">
        <w:t>ư</w:t>
      </w:r>
      <w:r w:rsidRPr="00566C2F">
        <w:t>ờng</w:t>
      </w:r>
      <w:r w:rsidR="00D83689" w:rsidRPr="00566C2F">
        <w:t xml:space="preserve"> </w:t>
      </w:r>
      <w:r w:rsidRPr="00566C2F">
        <w:t>minh thì giá trị mặc định cũng là public.</w:t>
      </w:r>
    </w:p>
    <w:p w14:paraId="4D22F927" w14:textId="77777777" w:rsidR="00751674" w:rsidRPr="00566C2F" w:rsidRDefault="00751674" w:rsidP="009B1F9D">
      <w:pPr>
        <w:jc w:val="both"/>
      </w:pPr>
      <w:r w:rsidRPr="00566C2F">
        <w:t xml:space="preserve">- Tên </w:t>
      </w:r>
      <w:r w:rsidRPr="005A43AE">
        <w:rPr>
          <w:i/>
        </w:rPr>
        <w:t>interface</w:t>
      </w:r>
      <w:r w:rsidRPr="00566C2F">
        <w:t>: tuân thủ theo quy tắc đặt tên biến của java.</w:t>
      </w:r>
    </w:p>
    <w:p w14:paraId="51BD2BBA" w14:textId="77777777" w:rsidR="00175B93" w:rsidRPr="00566C2F" w:rsidRDefault="00751674" w:rsidP="009B1F9D">
      <w:pPr>
        <w:jc w:val="both"/>
      </w:pPr>
      <w:r w:rsidRPr="00566C2F">
        <w:t xml:space="preserve">- Danh sách các </w:t>
      </w:r>
      <w:r w:rsidRPr="005A43AE">
        <w:rPr>
          <w:i/>
        </w:rPr>
        <w:t>interface</w:t>
      </w:r>
      <w:r w:rsidRPr="00566C2F">
        <w:t xml:space="preserve">: danh sách các </w:t>
      </w:r>
      <w:r w:rsidRPr="005A43AE">
        <w:rPr>
          <w:i/>
        </w:rPr>
        <w:t>interface</w:t>
      </w:r>
      <w:r w:rsidRPr="00566C2F">
        <w:t xml:space="preserve"> cha đã đ</w:t>
      </w:r>
      <w:r w:rsidR="00CD344C" w:rsidRPr="00566C2F">
        <w:t>ư</w:t>
      </w:r>
      <w:r w:rsidRPr="00566C2F">
        <w:t>ợc định nghĩa để kế thừa, các interface cha đ</w:t>
      </w:r>
      <w:r w:rsidR="00CD344C" w:rsidRPr="00566C2F">
        <w:t>ư</w:t>
      </w:r>
      <w:r w:rsidRPr="00566C2F">
        <w:t>ợc phân cách nhau bởi dấu phẩy. (Phần trong ngoặc vuông “[]” là tuỳ chọn).</w:t>
      </w:r>
    </w:p>
    <w:p w14:paraId="61436140" w14:textId="77777777" w:rsidR="00751674" w:rsidRPr="00566C2F" w:rsidRDefault="00751674" w:rsidP="009B1F9D">
      <w:pPr>
        <w:jc w:val="both"/>
      </w:pPr>
      <w:r w:rsidRPr="00566C2F">
        <w:rPr>
          <w:b/>
        </w:rPr>
        <w:t>L</w:t>
      </w:r>
      <w:r w:rsidR="00CD344C" w:rsidRPr="00566C2F">
        <w:rPr>
          <w:b/>
        </w:rPr>
        <w:t>ư</w:t>
      </w:r>
      <w:r w:rsidRPr="00566C2F">
        <w:rPr>
          <w:b/>
        </w:rPr>
        <w:t>u ý:</w:t>
      </w:r>
      <w:r w:rsidRPr="00566C2F">
        <w:t xml:space="preserve"> Một </w:t>
      </w:r>
      <w:r w:rsidRPr="005A43AE">
        <w:rPr>
          <w:i/>
        </w:rPr>
        <w:t>interface</w:t>
      </w:r>
      <w:r w:rsidRPr="00566C2F">
        <w:t xml:space="preserve"> chỉ có thể kế thừa từ các </w:t>
      </w:r>
      <w:r w:rsidRPr="005A43AE">
        <w:rPr>
          <w:i/>
        </w:rPr>
        <w:t>interface</w:t>
      </w:r>
      <w:r w:rsidRPr="00566C2F">
        <w:t xml:space="preserve"> khác mà không thể đ</w:t>
      </w:r>
      <w:r w:rsidR="00CD344C" w:rsidRPr="00566C2F">
        <w:t>ư</w:t>
      </w:r>
      <w:r w:rsidRPr="00566C2F">
        <w:t>ợc kế thừa từ các lớp sẵn có.</w:t>
      </w:r>
    </w:p>
    <w:p w14:paraId="70F6B68E" w14:textId="77777777" w:rsidR="00751674" w:rsidRPr="00566C2F" w:rsidRDefault="00751674" w:rsidP="009B1F9D">
      <w:pPr>
        <w:jc w:val="both"/>
        <w:rPr>
          <w:b/>
        </w:rPr>
      </w:pPr>
      <w:r w:rsidRPr="00566C2F">
        <w:rPr>
          <w:b/>
        </w:rPr>
        <w:t>Khai báo ph</w:t>
      </w:r>
      <w:r w:rsidR="00CD344C" w:rsidRPr="00566C2F">
        <w:rPr>
          <w:b/>
        </w:rPr>
        <w:t>ư</w:t>
      </w:r>
      <w:r w:rsidRPr="00566C2F">
        <w:rPr>
          <w:b/>
        </w:rPr>
        <w:t>ơng thức của interface</w:t>
      </w:r>
    </w:p>
    <w:p w14:paraId="43C64B6A" w14:textId="77777777" w:rsidR="00751674" w:rsidRPr="00566C2F" w:rsidRDefault="00751674" w:rsidP="009B1F9D">
      <w:pPr>
        <w:ind w:left="720"/>
        <w:jc w:val="both"/>
        <w:rPr>
          <w:rFonts w:cs="Times New Roman"/>
          <w:szCs w:val="26"/>
        </w:rPr>
      </w:pPr>
      <w:r w:rsidRPr="00566C2F">
        <w:rPr>
          <w:rFonts w:cs="Times New Roman"/>
          <w:szCs w:val="26"/>
        </w:rPr>
        <w:t>[public] &lt;kiểu giá trị trả về&gt; &lt;tên ph</w:t>
      </w:r>
      <w:r w:rsidR="00CD344C" w:rsidRPr="00566C2F">
        <w:rPr>
          <w:rFonts w:cs="Times New Roman"/>
          <w:szCs w:val="26"/>
        </w:rPr>
        <w:t>ư</w:t>
      </w:r>
      <w:r w:rsidRPr="00566C2F">
        <w:rPr>
          <w:rFonts w:cs="Times New Roman"/>
          <w:szCs w:val="26"/>
        </w:rPr>
        <w:t>ơng thức&gt; ([&lt;các tham số&gt;])</w:t>
      </w:r>
      <w:r w:rsidRPr="00566C2F">
        <w:rPr>
          <w:szCs w:val="26"/>
        </w:rPr>
        <w:br/>
      </w:r>
      <w:r w:rsidRPr="00566C2F">
        <w:rPr>
          <w:rFonts w:cs="Times New Roman"/>
          <w:szCs w:val="26"/>
        </w:rPr>
        <w:t>[throws &lt;danh sách ngoại lệ&gt;];</w:t>
      </w:r>
    </w:p>
    <w:p w14:paraId="2947F5A7" w14:textId="77777777" w:rsidR="00751674" w:rsidRPr="00566C2F" w:rsidRDefault="00751674" w:rsidP="009B1F9D">
      <w:pPr>
        <w:jc w:val="both"/>
      </w:pPr>
      <w:r w:rsidRPr="00566C2F">
        <w:rPr>
          <w:b/>
        </w:rPr>
        <w:t xml:space="preserve">Tính chất: </w:t>
      </w:r>
      <w:r w:rsidRPr="00566C2F">
        <w:t>tính chất của một thuộc tính hay ph</w:t>
      </w:r>
      <w:r w:rsidR="00CD344C" w:rsidRPr="00566C2F">
        <w:t>ư</w:t>
      </w:r>
      <w:r w:rsidRPr="00566C2F">
        <w:t xml:space="preserve">ơng thức của </w:t>
      </w:r>
      <w:r w:rsidRPr="005A43AE">
        <w:rPr>
          <w:i/>
        </w:rPr>
        <w:t>interface</w:t>
      </w:r>
      <w:r w:rsidRPr="00566C2F">
        <w:t xml:space="preserve"> luôn là </w:t>
      </w:r>
      <w:r w:rsidRPr="005A43AE">
        <w:rPr>
          <w:i/>
        </w:rPr>
        <w:t>public</w:t>
      </w:r>
      <w:r w:rsidRPr="00566C2F">
        <w:t>. Nếu không khai báo t</w:t>
      </w:r>
      <w:r w:rsidR="00CD344C" w:rsidRPr="00566C2F">
        <w:t>ư</w:t>
      </w:r>
      <w:r w:rsidRPr="00566C2F">
        <w:t xml:space="preserve">ờng minh thì giá trị mặc định cũng là </w:t>
      </w:r>
      <w:r w:rsidRPr="005A43AE">
        <w:rPr>
          <w:i/>
        </w:rPr>
        <w:t>public</w:t>
      </w:r>
      <w:r w:rsidRPr="00566C2F">
        <w:t>.</w:t>
      </w:r>
    </w:p>
    <w:p w14:paraId="48A7E0D5" w14:textId="77777777" w:rsidR="00751674" w:rsidRPr="00566C2F" w:rsidRDefault="00751674" w:rsidP="009B1F9D">
      <w:pPr>
        <w:jc w:val="both"/>
      </w:pPr>
      <w:r w:rsidRPr="00566C2F">
        <w:rPr>
          <w:b/>
        </w:rPr>
        <w:t>Kiểu giá trị trả về:</w:t>
      </w:r>
      <w:r w:rsidRPr="00566C2F">
        <w:t xml:space="preserve"> có thể là các kiểu cơ bản của java, cũng có thể là kiểu do ng</w:t>
      </w:r>
      <w:r w:rsidR="00CD344C" w:rsidRPr="00566C2F">
        <w:t>ư</w:t>
      </w:r>
      <w:r w:rsidRPr="00566C2F">
        <w:t>ời dùng tự định nghĩa (kiểu đối t</w:t>
      </w:r>
      <w:r w:rsidR="00CD344C" w:rsidRPr="00566C2F">
        <w:t>ư</w:t>
      </w:r>
      <w:r w:rsidRPr="00566C2F">
        <w:t>ợng).</w:t>
      </w:r>
    </w:p>
    <w:p w14:paraId="6B692B0F" w14:textId="77777777" w:rsidR="00751674" w:rsidRPr="00566C2F" w:rsidRDefault="00751674" w:rsidP="009B1F9D">
      <w:pPr>
        <w:jc w:val="both"/>
      </w:pPr>
      <w:r w:rsidRPr="00566C2F">
        <w:rPr>
          <w:b/>
        </w:rPr>
        <w:t>Tên ph</w:t>
      </w:r>
      <w:r w:rsidR="00CD344C" w:rsidRPr="00566C2F">
        <w:rPr>
          <w:b/>
        </w:rPr>
        <w:t>ư</w:t>
      </w:r>
      <w:r w:rsidRPr="00566C2F">
        <w:rPr>
          <w:b/>
        </w:rPr>
        <w:t>ơng thức:</w:t>
      </w:r>
      <w:r w:rsidRPr="00566C2F">
        <w:t xml:space="preserve"> tuân thủ theo quy tắc đặt tên ph</w:t>
      </w:r>
      <w:r w:rsidR="00CD344C" w:rsidRPr="00566C2F">
        <w:t>ư</w:t>
      </w:r>
      <w:r w:rsidRPr="00566C2F">
        <w:t>ơng thức của lớp</w:t>
      </w:r>
    </w:p>
    <w:p w14:paraId="3CA5DCEE" w14:textId="77777777" w:rsidR="00751674" w:rsidRPr="00566C2F" w:rsidRDefault="00751674" w:rsidP="009B1F9D">
      <w:pPr>
        <w:jc w:val="both"/>
      </w:pPr>
      <w:r w:rsidRPr="00566C2F">
        <w:rPr>
          <w:b/>
        </w:rPr>
        <w:t>Các tham số:</w:t>
      </w:r>
      <w:r w:rsidRPr="00566C2F">
        <w:t xml:space="preserve"> nếu có thì mỗi tham số đ</w:t>
      </w:r>
      <w:r w:rsidR="00CD344C" w:rsidRPr="00566C2F">
        <w:t>ư</w:t>
      </w:r>
      <w:r w:rsidRPr="00566C2F">
        <w:t>ợc xác định bằng một cặp &lt;kiểu tham số&gt; &lt;tên tham số&gt;. Các tham số đ</w:t>
      </w:r>
      <w:r w:rsidR="00CD344C" w:rsidRPr="00566C2F">
        <w:t>ư</w:t>
      </w:r>
      <w:r w:rsidRPr="00566C2F">
        <w:t>ợc phân cách nhau bởi dấu phẩy.</w:t>
      </w:r>
    </w:p>
    <w:p w14:paraId="42196151" w14:textId="77777777" w:rsidR="00751674" w:rsidRPr="00566C2F" w:rsidRDefault="00751674" w:rsidP="009B1F9D">
      <w:pPr>
        <w:jc w:val="both"/>
      </w:pPr>
      <w:r w:rsidRPr="00566C2F">
        <w:rPr>
          <w:b/>
        </w:rPr>
        <w:t>Các ngoại lệ:</w:t>
      </w:r>
      <w:r w:rsidRPr="00566C2F">
        <w:t xml:space="preserve"> nếu có thì mỗi ngoại lệ đ</w:t>
      </w:r>
      <w:r w:rsidR="00CD344C" w:rsidRPr="00566C2F">
        <w:t>ư</w:t>
      </w:r>
      <w:r w:rsidRPr="00566C2F">
        <w:t>ợc phân cách nhau bởi dấu phẩy.</w:t>
      </w:r>
    </w:p>
    <w:p w14:paraId="62B72582" w14:textId="77777777" w:rsidR="00751674" w:rsidRPr="00566C2F" w:rsidRDefault="00751674" w:rsidP="009B1F9D">
      <w:pPr>
        <w:jc w:val="both"/>
        <w:rPr>
          <w:b/>
        </w:rPr>
      </w:pPr>
      <w:r w:rsidRPr="00566C2F">
        <w:rPr>
          <w:b/>
        </w:rPr>
        <w:t>L</w:t>
      </w:r>
      <w:r w:rsidR="00CD344C" w:rsidRPr="00566C2F">
        <w:rPr>
          <w:b/>
        </w:rPr>
        <w:t>ư</w:t>
      </w:r>
      <w:r w:rsidRPr="00566C2F">
        <w:rPr>
          <w:b/>
        </w:rPr>
        <w:t>u ý:</w:t>
      </w:r>
    </w:p>
    <w:p w14:paraId="2726D833" w14:textId="77777777" w:rsidR="00751674" w:rsidRPr="00566C2F" w:rsidRDefault="00751674" w:rsidP="00DD1F47">
      <w:pPr>
        <w:pStyle w:val="ListParagraph"/>
        <w:numPr>
          <w:ilvl w:val="0"/>
          <w:numId w:val="32"/>
        </w:numPr>
        <w:jc w:val="both"/>
      </w:pPr>
      <w:r w:rsidRPr="00566C2F">
        <w:t>Các ph</w:t>
      </w:r>
      <w:r w:rsidR="00CD344C" w:rsidRPr="00566C2F">
        <w:t>ư</w:t>
      </w:r>
      <w:r w:rsidRPr="00566C2F">
        <w:t xml:space="preserve">ơng thức của </w:t>
      </w:r>
      <w:r w:rsidRPr="005A43AE">
        <w:rPr>
          <w:i/>
        </w:rPr>
        <w:t>interface</w:t>
      </w:r>
      <w:r w:rsidRPr="00566C2F">
        <w:t xml:space="preserve"> chỉ đ</w:t>
      </w:r>
      <w:r w:rsidR="00CD344C" w:rsidRPr="00566C2F">
        <w:t>ư</w:t>
      </w:r>
      <w:r w:rsidRPr="00566C2F">
        <w:t>ợc khai báo d</w:t>
      </w:r>
      <w:r w:rsidR="00CD344C" w:rsidRPr="00566C2F">
        <w:t>ư</w:t>
      </w:r>
      <w:r w:rsidRPr="00566C2F">
        <w:t xml:space="preserve">ới dạng mẫu mà không có cài đặt chi tiết (có dấu chấm phẩy ngay sau khai báo và không </w:t>
      </w:r>
      <w:r w:rsidRPr="00566C2F">
        <w:lastRenderedPageBreak/>
        <w:t>có phần cài đặt trong dấu “{}”). Phần cài đặt chi tiết của các ph</w:t>
      </w:r>
      <w:r w:rsidR="00CD344C" w:rsidRPr="00566C2F">
        <w:t>ư</w:t>
      </w:r>
      <w:r w:rsidRPr="00566C2F">
        <w:t>ơng thức chỉ đ</w:t>
      </w:r>
      <w:r w:rsidR="00CD344C" w:rsidRPr="00566C2F">
        <w:t>ư</w:t>
      </w:r>
      <w:r w:rsidRPr="00566C2F">
        <w:t>ợc thực hiện trong các lớp (</w:t>
      </w:r>
      <w:r w:rsidRPr="005A43AE">
        <w:rPr>
          <w:i/>
        </w:rPr>
        <w:t>class</w:t>
      </w:r>
      <w:r w:rsidRPr="00566C2F">
        <w:t xml:space="preserve">) sử dụng </w:t>
      </w:r>
      <w:r w:rsidRPr="005A43AE">
        <w:rPr>
          <w:i/>
        </w:rPr>
        <w:t>interface</w:t>
      </w:r>
      <w:r w:rsidRPr="00566C2F">
        <w:t xml:space="preserve"> đó.</w:t>
      </w:r>
    </w:p>
    <w:p w14:paraId="1840EC8E" w14:textId="77777777" w:rsidR="00751674" w:rsidRPr="00566C2F" w:rsidRDefault="00751674" w:rsidP="00DD1F47">
      <w:pPr>
        <w:pStyle w:val="ListParagraph"/>
        <w:numPr>
          <w:ilvl w:val="0"/>
          <w:numId w:val="32"/>
        </w:numPr>
        <w:jc w:val="both"/>
      </w:pPr>
      <w:r w:rsidRPr="00566C2F">
        <w:t xml:space="preserve">Các thuộc tính của </w:t>
      </w:r>
      <w:r w:rsidRPr="005A43AE">
        <w:rPr>
          <w:i/>
        </w:rPr>
        <w:t>interface</w:t>
      </w:r>
      <w:r w:rsidRPr="00566C2F">
        <w:t xml:space="preserve"> luôn có tính chất là hằng (</w:t>
      </w:r>
      <w:r w:rsidRPr="005A43AE">
        <w:rPr>
          <w:i/>
        </w:rPr>
        <w:t>final</w:t>
      </w:r>
      <w:r w:rsidRPr="00566C2F">
        <w:t>), tĩnh (</w:t>
      </w:r>
      <w:r w:rsidRPr="005A43AE">
        <w:rPr>
          <w:i/>
        </w:rPr>
        <w:t>static</w:t>
      </w:r>
      <w:r w:rsidRPr="00566C2F">
        <w:t xml:space="preserve">) và </w:t>
      </w:r>
      <w:r w:rsidRPr="005A43AE">
        <w:rPr>
          <w:i/>
        </w:rPr>
        <w:t>public</w:t>
      </w:r>
      <w:r w:rsidRPr="00566C2F">
        <w:t xml:space="preserve">. Do đó, cần gán giá trị khởi đầu ngay khi khai báo thuộc tính của </w:t>
      </w:r>
      <w:r w:rsidRPr="005A43AE">
        <w:rPr>
          <w:i/>
        </w:rPr>
        <w:t>interface</w:t>
      </w:r>
      <w:r w:rsidRPr="00566C2F">
        <w:t>.</w:t>
      </w:r>
    </w:p>
    <w:p w14:paraId="0DBFB6C4" w14:textId="77777777" w:rsidR="00751674" w:rsidRPr="00566C2F" w:rsidRDefault="00751674" w:rsidP="00B37DA6">
      <w:pPr>
        <w:pStyle w:val="Heading3"/>
        <w:ind w:firstLine="0"/>
      </w:pPr>
      <w:bookmarkStart w:id="96" w:name="_Toc111104009"/>
      <w:r w:rsidRPr="00566C2F">
        <w:t>4.6.3. Sử dụng interface</w:t>
      </w:r>
      <w:bookmarkEnd w:id="96"/>
    </w:p>
    <w:p w14:paraId="0ED33301" w14:textId="77777777" w:rsidR="00751674" w:rsidRPr="00566C2F" w:rsidRDefault="00751674" w:rsidP="009B1F9D">
      <w:pPr>
        <w:jc w:val="both"/>
      </w:pPr>
      <w:r w:rsidRPr="00566C2F">
        <w:t xml:space="preserve">Vì </w:t>
      </w:r>
      <w:r w:rsidR="000A552B" w:rsidRPr="005A43AE">
        <w:rPr>
          <w:i/>
        </w:rPr>
        <w:t>interface</w:t>
      </w:r>
      <w:r w:rsidRPr="00566C2F">
        <w:t xml:space="preserve"> chỉ đ</w:t>
      </w:r>
      <w:r w:rsidR="00CD344C" w:rsidRPr="00566C2F">
        <w:t>ư</w:t>
      </w:r>
      <w:r w:rsidRPr="00566C2F">
        <w:t>ợc khai báo d</w:t>
      </w:r>
      <w:r w:rsidR="00CD344C" w:rsidRPr="00566C2F">
        <w:t>ư</w:t>
      </w:r>
      <w:r w:rsidRPr="00566C2F">
        <w:t>ới dạng các ph</w:t>
      </w:r>
      <w:r w:rsidR="00CD344C" w:rsidRPr="00566C2F">
        <w:t>ư</w:t>
      </w:r>
      <w:r w:rsidRPr="00566C2F">
        <w:t xml:space="preserve">ơng thức mẫu và các thuộc tính hằng nên việc sử dụng </w:t>
      </w:r>
      <w:r w:rsidR="000A552B" w:rsidRPr="005A43AE">
        <w:rPr>
          <w:i/>
        </w:rPr>
        <w:t>interface</w:t>
      </w:r>
      <w:r w:rsidRPr="00566C2F">
        <w:t xml:space="preserve"> phải thông qua một lớp có cài đặt </w:t>
      </w:r>
      <w:r w:rsidR="000A552B" w:rsidRPr="005A43AE">
        <w:rPr>
          <w:i/>
        </w:rPr>
        <w:t>interface</w:t>
      </w:r>
      <w:r w:rsidRPr="00566C2F">
        <w:t xml:space="preserve"> đó. Việc khai báo một lớp có cài đặt </w:t>
      </w:r>
      <w:r w:rsidR="000A552B" w:rsidRPr="005A43AE">
        <w:rPr>
          <w:i/>
        </w:rPr>
        <w:t>interface</w:t>
      </w:r>
      <w:r w:rsidRPr="00566C2F">
        <w:t xml:space="preserve"> đ</w:t>
      </w:r>
      <w:r w:rsidR="00CD344C" w:rsidRPr="00566C2F">
        <w:t>ư</w:t>
      </w:r>
      <w:r w:rsidRPr="00566C2F">
        <w:t xml:space="preserve">ợc thực hiện thông qua từ khoá </w:t>
      </w:r>
      <w:r w:rsidRPr="005A43AE">
        <w:rPr>
          <w:i/>
        </w:rPr>
        <w:t>implements</w:t>
      </w:r>
      <w:r w:rsidRPr="00566C2F">
        <w:t xml:space="preserve"> nh</w:t>
      </w:r>
      <w:r w:rsidR="00CD344C" w:rsidRPr="00566C2F">
        <w:t>ư</w:t>
      </w:r>
      <w:r w:rsidRPr="00566C2F">
        <w:t xml:space="preserve"> sau:</w:t>
      </w:r>
    </w:p>
    <w:p w14:paraId="575870DF" w14:textId="77777777" w:rsidR="00751674" w:rsidRPr="005A43AE" w:rsidRDefault="00751674" w:rsidP="009B1F9D">
      <w:pPr>
        <w:jc w:val="both"/>
        <w:rPr>
          <w:i/>
        </w:rPr>
      </w:pPr>
      <w:r w:rsidRPr="005A43AE">
        <w:rPr>
          <w:i/>
        </w:rPr>
        <w:t xml:space="preserve">&lt;tính chất&gt; class &lt;tên lớp&gt; implements &lt;các </w:t>
      </w:r>
      <w:r w:rsidR="000A552B" w:rsidRPr="005A43AE">
        <w:rPr>
          <w:i/>
        </w:rPr>
        <w:t>interface</w:t>
      </w:r>
      <w:r w:rsidRPr="005A43AE">
        <w:rPr>
          <w:i/>
        </w:rPr>
        <w:t>&gt;</w:t>
      </w:r>
    </w:p>
    <w:p w14:paraId="76EF0E19" w14:textId="77777777" w:rsidR="00751674" w:rsidRPr="005A43AE" w:rsidRDefault="00751674" w:rsidP="009B1F9D">
      <w:pPr>
        <w:jc w:val="both"/>
        <w:rPr>
          <w:i/>
        </w:rPr>
      </w:pPr>
      <w:r w:rsidRPr="005A43AE">
        <w:rPr>
          <w:i/>
        </w:rPr>
        <w:t>{ …}</w:t>
      </w:r>
    </w:p>
    <w:p w14:paraId="4BFCD549" w14:textId="77777777" w:rsidR="00751674" w:rsidRPr="00566C2F" w:rsidRDefault="00751674" w:rsidP="009B1F9D">
      <w:pPr>
        <w:jc w:val="both"/>
      </w:pPr>
      <w:r w:rsidRPr="00566C2F">
        <w:rPr>
          <w:i/>
        </w:rPr>
        <w:t>Tính chất</w:t>
      </w:r>
      <w:r w:rsidRPr="00566C2F">
        <w:t xml:space="preserve"> và </w:t>
      </w:r>
      <w:r w:rsidRPr="00566C2F">
        <w:rPr>
          <w:i/>
        </w:rPr>
        <w:t>tên lớp</w:t>
      </w:r>
      <w:r w:rsidRPr="00566C2F">
        <w:t xml:space="preserve"> đ</w:t>
      </w:r>
      <w:r w:rsidR="00CD344C" w:rsidRPr="00566C2F">
        <w:t>ư</w:t>
      </w:r>
      <w:r w:rsidRPr="00566C2F">
        <w:t>ợc sử dụng nh</w:t>
      </w:r>
      <w:r w:rsidR="00CD344C" w:rsidRPr="00566C2F">
        <w:t>ư</w:t>
      </w:r>
      <w:r w:rsidRPr="00566C2F">
        <w:t xml:space="preserve"> trong khai báo lớp thông th</w:t>
      </w:r>
      <w:r w:rsidR="00CD344C" w:rsidRPr="00566C2F">
        <w:t>ư</w:t>
      </w:r>
      <w:r w:rsidRPr="00566C2F">
        <w:t>ờng.</w:t>
      </w:r>
    </w:p>
    <w:p w14:paraId="3D8F2344" w14:textId="08E11F79" w:rsidR="00751674" w:rsidRPr="00566C2F" w:rsidRDefault="00751674" w:rsidP="009B1F9D">
      <w:pPr>
        <w:jc w:val="both"/>
      </w:pPr>
      <w:r w:rsidRPr="00566C2F">
        <w:rPr>
          <w:i/>
        </w:rPr>
        <w:t xml:space="preserve">Các </w:t>
      </w:r>
      <w:r w:rsidR="000A552B" w:rsidRPr="00566C2F">
        <w:rPr>
          <w:i/>
        </w:rPr>
        <w:t>interface</w:t>
      </w:r>
      <w:r w:rsidRPr="00566C2F">
        <w:rPr>
          <w:i/>
        </w:rPr>
        <w:t>:</w:t>
      </w:r>
      <w:r w:rsidRPr="00566C2F">
        <w:t xml:space="preserve"> một lớp có thể </w:t>
      </w:r>
      <w:r w:rsidR="00D83689" w:rsidRPr="00566C2F">
        <w:t>dẫn xuất</w:t>
      </w:r>
      <w:r w:rsidRPr="00566C2F">
        <w:t xml:space="preserve"> </w:t>
      </w:r>
      <w:r w:rsidR="00D83689" w:rsidRPr="00566C2F">
        <w:t xml:space="preserve">từ </w:t>
      </w:r>
      <w:r w:rsidRPr="00566C2F">
        <w:t xml:space="preserve">nhiều </w:t>
      </w:r>
      <w:r w:rsidR="000A552B" w:rsidRPr="005A43AE">
        <w:rPr>
          <w:i/>
        </w:rPr>
        <w:t>interface</w:t>
      </w:r>
      <w:r w:rsidRPr="00566C2F">
        <w:t xml:space="preserve">. Các </w:t>
      </w:r>
      <w:r w:rsidR="000A552B" w:rsidRPr="005A43AE">
        <w:rPr>
          <w:i/>
        </w:rPr>
        <w:t>interface</w:t>
      </w:r>
      <w:r w:rsidRPr="00566C2F">
        <w:t xml:space="preserve"> đ</w:t>
      </w:r>
      <w:r w:rsidR="00CD344C" w:rsidRPr="00566C2F">
        <w:t>ư</w:t>
      </w:r>
      <w:r w:rsidRPr="00566C2F">
        <w:t>ợc phân</w:t>
      </w:r>
      <w:r w:rsidR="000A552B" w:rsidRPr="00566C2F">
        <w:t xml:space="preserve"> </w:t>
      </w:r>
      <w:r w:rsidRPr="00566C2F">
        <w:t>cách nhau bởi dấu phẩy. Khi đó, lớp phải cài đặt cụ thể tất cả các ph</w:t>
      </w:r>
      <w:r w:rsidR="00CD344C" w:rsidRPr="00566C2F">
        <w:t>ư</w:t>
      </w:r>
      <w:r w:rsidRPr="00566C2F">
        <w:t>ơng thức</w:t>
      </w:r>
      <w:r w:rsidR="000A552B" w:rsidRPr="00566C2F">
        <w:t xml:space="preserve"> </w:t>
      </w:r>
      <w:r w:rsidRPr="00566C2F">
        <w:t xml:space="preserve">của tất cả các </w:t>
      </w:r>
      <w:r w:rsidR="000A552B" w:rsidRPr="005A43AE">
        <w:rPr>
          <w:i/>
        </w:rPr>
        <w:t>interface</w:t>
      </w:r>
      <w:r w:rsidRPr="00566C2F">
        <w:t xml:space="preserve"> mà nó sử dụng.</w:t>
      </w:r>
    </w:p>
    <w:p w14:paraId="3748C810" w14:textId="77777777" w:rsidR="000A552B" w:rsidRPr="00566C2F" w:rsidRDefault="000A552B" w:rsidP="009B1F9D">
      <w:pPr>
        <w:jc w:val="both"/>
        <w:rPr>
          <w:b/>
        </w:rPr>
      </w:pPr>
      <w:r w:rsidRPr="00566C2F">
        <w:rPr>
          <w:b/>
        </w:rPr>
        <w:t>L</w:t>
      </w:r>
      <w:r w:rsidR="00CD344C" w:rsidRPr="00566C2F">
        <w:rPr>
          <w:b/>
        </w:rPr>
        <w:t>ư</w:t>
      </w:r>
      <w:r w:rsidRPr="00566C2F">
        <w:rPr>
          <w:b/>
        </w:rPr>
        <w:t>u ý:</w:t>
      </w:r>
    </w:p>
    <w:p w14:paraId="7E2FD7EA" w14:textId="77777777" w:rsidR="000A552B" w:rsidRPr="00566C2F" w:rsidRDefault="000A552B" w:rsidP="009B1F9D">
      <w:pPr>
        <w:jc w:val="both"/>
      </w:pPr>
      <w:r w:rsidRPr="00566C2F">
        <w:t>Một ph</w:t>
      </w:r>
      <w:r w:rsidR="00CD344C" w:rsidRPr="00566C2F">
        <w:t>ư</w:t>
      </w:r>
      <w:r w:rsidRPr="00566C2F">
        <w:t>ơng thức đ</w:t>
      </w:r>
      <w:r w:rsidR="00CD344C" w:rsidRPr="00566C2F">
        <w:t>ư</w:t>
      </w:r>
      <w:r w:rsidRPr="00566C2F">
        <w:t xml:space="preserve">ợc khai báo trong </w:t>
      </w:r>
      <w:r w:rsidRPr="005A43AE">
        <w:rPr>
          <w:i/>
        </w:rPr>
        <w:t>interface</w:t>
      </w:r>
      <w:r w:rsidRPr="00566C2F">
        <w:t xml:space="preserve"> phải đ</w:t>
      </w:r>
      <w:r w:rsidR="00CD344C" w:rsidRPr="00566C2F">
        <w:t>ư</w:t>
      </w:r>
      <w:r w:rsidRPr="00566C2F">
        <w:t xml:space="preserve">ợc cài đặt cụ thể trong lớp có cài đặt </w:t>
      </w:r>
      <w:r w:rsidRPr="005A43AE">
        <w:rPr>
          <w:i/>
        </w:rPr>
        <w:t>interface</w:t>
      </w:r>
      <w:r w:rsidRPr="00566C2F">
        <w:t xml:space="preserve"> nh</w:t>
      </w:r>
      <w:r w:rsidR="00CD344C" w:rsidRPr="00566C2F">
        <w:t>ư</w:t>
      </w:r>
      <w:r w:rsidRPr="00566C2F">
        <w:t>ng không đ</w:t>
      </w:r>
      <w:r w:rsidR="00CD344C" w:rsidRPr="00566C2F">
        <w:t>ư</w:t>
      </w:r>
      <w:r w:rsidRPr="00566C2F">
        <w:t>ợc phép khai báo chồng. Nghĩa là số l</w:t>
      </w:r>
      <w:r w:rsidR="00CD344C" w:rsidRPr="00566C2F">
        <w:t>ư</w:t>
      </w:r>
      <w:r w:rsidRPr="00566C2F">
        <w:t>ợng các tham số của ph</w:t>
      </w:r>
      <w:r w:rsidR="00CD344C" w:rsidRPr="00566C2F">
        <w:t>ư</w:t>
      </w:r>
      <w:r w:rsidRPr="00566C2F">
        <w:t xml:space="preserve">ơng thức trong </w:t>
      </w:r>
      <w:r w:rsidRPr="005A43AE">
        <w:rPr>
          <w:i/>
        </w:rPr>
        <w:t>interface</w:t>
      </w:r>
      <w:r w:rsidRPr="00566C2F">
        <w:t xml:space="preserve"> phải đ</w:t>
      </w:r>
      <w:r w:rsidR="00CD344C" w:rsidRPr="00566C2F">
        <w:t>ư</w:t>
      </w:r>
      <w:r w:rsidRPr="00566C2F">
        <w:t>ợc giữ nguyên khi cài đặt cụ thể trong lớp.</w:t>
      </w:r>
    </w:p>
    <w:p w14:paraId="0C7B1E80" w14:textId="77777777" w:rsidR="000A552B" w:rsidRPr="00566C2F" w:rsidRDefault="000A552B" w:rsidP="009B1F9D">
      <w:pPr>
        <w:jc w:val="both"/>
        <w:rPr>
          <w:b/>
        </w:rPr>
      </w:pPr>
      <w:r w:rsidRPr="00566C2F">
        <w:rPr>
          <w:b/>
        </w:rPr>
        <w:t>Ví dụ:</w:t>
      </w:r>
    </w:p>
    <w:p w14:paraId="6A4DDCF4" w14:textId="77777777" w:rsidR="000A552B" w:rsidRPr="00566C2F" w:rsidRDefault="000A552B" w:rsidP="009B1F9D">
      <w:pPr>
        <w:ind w:left="720"/>
        <w:jc w:val="both"/>
        <w:rPr>
          <w:i/>
        </w:rPr>
      </w:pPr>
      <w:r w:rsidRPr="00566C2F">
        <w:rPr>
          <w:i/>
        </w:rPr>
        <w:t xml:space="preserve">interface printable {  </w:t>
      </w:r>
    </w:p>
    <w:p w14:paraId="48226F48" w14:textId="77777777" w:rsidR="000A552B" w:rsidRPr="00566C2F" w:rsidRDefault="000A552B" w:rsidP="009B1F9D">
      <w:pPr>
        <w:ind w:left="720"/>
        <w:jc w:val="both"/>
        <w:rPr>
          <w:i/>
        </w:rPr>
      </w:pPr>
      <w:r w:rsidRPr="00566C2F">
        <w:rPr>
          <w:i/>
        </w:rPr>
        <w:t xml:space="preserve">void print();  </w:t>
      </w:r>
    </w:p>
    <w:p w14:paraId="54732C42" w14:textId="7610B722" w:rsidR="000A552B" w:rsidRPr="00566C2F" w:rsidRDefault="000A552B" w:rsidP="009B1F9D">
      <w:pPr>
        <w:ind w:left="720"/>
        <w:jc w:val="both"/>
        <w:rPr>
          <w:i/>
        </w:rPr>
      </w:pPr>
      <w:r w:rsidRPr="00566C2F">
        <w:rPr>
          <w:i/>
        </w:rPr>
        <w:t xml:space="preserve">}     </w:t>
      </w:r>
    </w:p>
    <w:p w14:paraId="6175B71E" w14:textId="77777777" w:rsidR="000A552B" w:rsidRPr="00566C2F" w:rsidRDefault="000A552B" w:rsidP="009B1F9D">
      <w:pPr>
        <w:ind w:left="720"/>
        <w:jc w:val="both"/>
        <w:rPr>
          <w:i/>
        </w:rPr>
      </w:pPr>
      <w:r w:rsidRPr="00566C2F">
        <w:rPr>
          <w:i/>
        </w:rPr>
        <w:t xml:space="preserve">class A6 implements printable {  </w:t>
      </w:r>
    </w:p>
    <w:p w14:paraId="7BFEDD40" w14:textId="77777777" w:rsidR="000A552B" w:rsidRPr="00566C2F" w:rsidRDefault="000A552B" w:rsidP="009B1F9D">
      <w:pPr>
        <w:ind w:left="720"/>
        <w:jc w:val="both"/>
        <w:rPr>
          <w:i/>
        </w:rPr>
      </w:pPr>
      <w:r w:rsidRPr="00566C2F">
        <w:rPr>
          <w:i/>
        </w:rPr>
        <w:t xml:space="preserve">    public void print() {</w:t>
      </w:r>
    </w:p>
    <w:p w14:paraId="7B7ADAE8" w14:textId="77777777" w:rsidR="000A552B" w:rsidRPr="00566C2F" w:rsidRDefault="000A552B" w:rsidP="009B1F9D">
      <w:pPr>
        <w:ind w:left="720"/>
        <w:jc w:val="both"/>
        <w:rPr>
          <w:i/>
        </w:rPr>
      </w:pPr>
      <w:r w:rsidRPr="00566C2F">
        <w:rPr>
          <w:i/>
        </w:rPr>
        <w:t xml:space="preserve">        System.out.println("Hello");</w:t>
      </w:r>
    </w:p>
    <w:p w14:paraId="5B38AFFD" w14:textId="7A4E9BA5" w:rsidR="000A552B" w:rsidRPr="00566C2F" w:rsidRDefault="000A552B" w:rsidP="009B1F9D">
      <w:pPr>
        <w:ind w:left="720"/>
        <w:jc w:val="both"/>
        <w:rPr>
          <w:i/>
        </w:rPr>
      </w:pPr>
      <w:r w:rsidRPr="00566C2F">
        <w:rPr>
          <w:i/>
        </w:rPr>
        <w:t xml:space="preserve">    }     </w:t>
      </w:r>
    </w:p>
    <w:p w14:paraId="28C458A0" w14:textId="77777777" w:rsidR="000A552B" w:rsidRPr="00566C2F" w:rsidRDefault="000A552B" w:rsidP="009B1F9D">
      <w:pPr>
        <w:ind w:left="720"/>
        <w:jc w:val="both"/>
        <w:rPr>
          <w:i/>
        </w:rPr>
      </w:pPr>
      <w:r w:rsidRPr="00566C2F">
        <w:rPr>
          <w:i/>
        </w:rPr>
        <w:t xml:space="preserve">    public static void main(String args[]){  </w:t>
      </w:r>
    </w:p>
    <w:p w14:paraId="0F88B231" w14:textId="77777777" w:rsidR="000A552B" w:rsidRPr="00566C2F" w:rsidRDefault="000A552B" w:rsidP="009B1F9D">
      <w:pPr>
        <w:ind w:left="720"/>
        <w:jc w:val="both"/>
        <w:rPr>
          <w:i/>
        </w:rPr>
      </w:pPr>
      <w:r w:rsidRPr="00566C2F">
        <w:rPr>
          <w:i/>
        </w:rPr>
        <w:t xml:space="preserve">        A6 obj = new A6();  </w:t>
      </w:r>
    </w:p>
    <w:p w14:paraId="0A28C0E5" w14:textId="77777777" w:rsidR="000A552B" w:rsidRPr="00566C2F" w:rsidRDefault="000A552B" w:rsidP="009B1F9D">
      <w:pPr>
        <w:ind w:left="720"/>
        <w:jc w:val="both"/>
        <w:rPr>
          <w:i/>
        </w:rPr>
      </w:pPr>
      <w:r w:rsidRPr="00566C2F">
        <w:rPr>
          <w:i/>
        </w:rPr>
        <w:lastRenderedPageBreak/>
        <w:t xml:space="preserve">        obj.print();  </w:t>
      </w:r>
    </w:p>
    <w:p w14:paraId="587CC26B" w14:textId="77777777" w:rsidR="000A552B" w:rsidRPr="00566C2F" w:rsidRDefault="000A552B" w:rsidP="009B1F9D">
      <w:pPr>
        <w:ind w:left="720"/>
        <w:jc w:val="both"/>
        <w:rPr>
          <w:i/>
        </w:rPr>
      </w:pPr>
      <w:r w:rsidRPr="00566C2F">
        <w:rPr>
          <w:i/>
        </w:rPr>
        <w:t xml:space="preserve">    }</w:t>
      </w:r>
    </w:p>
    <w:p w14:paraId="453B69AC" w14:textId="77777777" w:rsidR="000A552B" w:rsidRPr="00566C2F" w:rsidRDefault="000A552B" w:rsidP="009B1F9D">
      <w:pPr>
        <w:ind w:left="720"/>
        <w:jc w:val="both"/>
      </w:pPr>
      <w:r w:rsidRPr="00566C2F">
        <w:rPr>
          <w:i/>
        </w:rPr>
        <w:t>}</w:t>
      </w:r>
      <w:r w:rsidRPr="00566C2F">
        <w:t xml:space="preserve">  </w:t>
      </w:r>
    </w:p>
    <w:p w14:paraId="1351CD6B" w14:textId="77777777" w:rsidR="000A552B" w:rsidRPr="00566C2F" w:rsidRDefault="000A552B" w:rsidP="009B1F9D">
      <w:pPr>
        <w:jc w:val="both"/>
      </w:pPr>
      <w:r w:rsidRPr="00566C2F">
        <w:t>Khi ghi đè các phương thức được định nghĩa trong interface, có một số qui tắc sau:</w:t>
      </w:r>
    </w:p>
    <w:p w14:paraId="444244DB" w14:textId="77777777" w:rsidR="000A552B" w:rsidRPr="00566C2F" w:rsidRDefault="000A552B" w:rsidP="00DD1F47">
      <w:pPr>
        <w:pStyle w:val="ListParagraph"/>
        <w:numPr>
          <w:ilvl w:val="0"/>
          <w:numId w:val="33"/>
        </w:numPr>
        <w:jc w:val="both"/>
      </w:pPr>
      <w:r w:rsidRPr="00566C2F">
        <w:t xml:space="preserve">Các </w:t>
      </w:r>
      <w:r w:rsidRPr="005A43AE">
        <w:rPr>
          <w:i/>
        </w:rPr>
        <w:t>checked</w:t>
      </w:r>
      <w:r w:rsidRPr="00566C2F">
        <w:t xml:space="preserve"> </w:t>
      </w:r>
      <w:r w:rsidRPr="005A43AE">
        <w:rPr>
          <w:i/>
        </w:rPr>
        <w:t>exception</w:t>
      </w:r>
      <w:r w:rsidRPr="00566C2F">
        <w:t xml:space="preserve"> không nên được khai báo trong phương thức </w:t>
      </w:r>
      <w:r w:rsidRPr="005A43AE">
        <w:rPr>
          <w:i/>
        </w:rPr>
        <w:t>implements</w:t>
      </w:r>
      <w:r w:rsidRPr="00566C2F">
        <w:t xml:space="preserve">, thay vào đó nó nên được khai báo trong phương thức </w:t>
      </w:r>
      <w:r w:rsidRPr="005A43AE">
        <w:rPr>
          <w:i/>
        </w:rPr>
        <w:t>interface</w:t>
      </w:r>
      <w:r w:rsidRPr="00566C2F">
        <w:t xml:space="preserve"> hoặc các lớp phụ được khai báo bởi phương thức </w:t>
      </w:r>
      <w:r w:rsidRPr="005A43AE">
        <w:rPr>
          <w:i/>
        </w:rPr>
        <w:t>interface</w:t>
      </w:r>
      <w:r w:rsidRPr="00566C2F">
        <w:t>.</w:t>
      </w:r>
    </w:p>
    <w:p w14:paraId="3D586E3C" w14:textId="77777777" w:rsidR="000A552B" w:rsidRPr="00566C2F" w:rsidRDefault="000A552B" w:rsidP="00DD1F47">
      <w:pPr>
        <w:pStyle w:val="ListParagraph"/>
        <w:numPr>
          <w:ilvl w:val="0"/>
          <w:numId w:val="33"/>
        </w:numPr>
        <w:jc w:val="both"/>
      </w:pPr>
      <w:r w:rsidRPr="005A43AE">
        <w:rPr>
          <w:i/>
        </w:rPr>
        <w:t>Signature</w:t>
      </w:r>
      <w:r w:rsidRPr="00566C2F">
        <w:t xml:space="preserve"> (ký số) của phương thức </w:t>
      </w:r>
      <w:r w:rsidRPr="005A43AE">
        <w:rPr>
          <w:i/>
        </w:rPr>
        <w:t>interface</w:t>
      </w:r>
      <w:r w:rsidRPr="00566C2F">
        <w:t xml:space="preserve"> và kiểu trả về nên được duy trì khi ghi đè phương thức (</w:t>
      </w:r>
      <w:r w:rsidRPr="005A43AE">
        <w:rPr>
          <w:i/>
        </w:rPr>
        <w:t>overriding</w:t>
      </w:r>
      <w:r w:rsidRPr="00566C2F">
        <w:t xml:space="preserve"> </w:t>
      </w:r>
      <w:r w:rsidRPr="005A43AE">
        <w:rPr>
          <w:i/>
        </w:rPr>
        <w:t>method</w:t>
      </w:r>
      <w:r w:rsidRPr="00566C2F">
        <w:t>).</w:t>
      </w:r>
    </w:p>
    <w:p w14:paraId="0489C420" w14:textId="77777777" w:rsidR="000A552B" w:rsidRPr="00566C2F" w:rsidRDefault="000A552B" w:rsidP="00DD1F47">
      <w:pPr>
        <w:pStyle w:val="ListParagraph"/>
        <w:numPr>
          <w:ilvl w:val="0"/>
          <w:numId w:val="33"/>
        </w:numPr>
        <w:jc w:val="both"/>
      </w:pPr>
      <w:r w:rsidRPr="00566C2F">
        <w:t xml:space="preserve">Một lớp triển khai chính nó có thể là </w:t>
      </w:r>
      <w:r w:rsidRPr="005A43AE">
        <w:rPr>
          <w:i/>
        </w:rPr>
        <w:t>abstract</w:t>
      </w:r>
      <w:r w:rsidRPr="00566C2F">
        <w:t xml:space="preserve"> và vì thế các phương thức </w:t>
      </w:r>
      <w:r w:rsidRPr="005A43AE">
        <w:rPr>
          <w:i/>
        </w:rPr>
        <w:t>interface</w:t>
      </w:r>
      <w:r w:rsidRPr="00566C2F">
        <w:t xml:space="preserve"> không cần được triển khai.</w:t>
      </w:r>
    </w:p>
    <w:p w14:paraId="3435A850" w14:textId="31A8BFFA" w:rsidR="000A552B" w:rsidRPr="00566C2F" w:rsidRDefault="000A552B" w:rsidP="009B1F9D">
      <w:pPr>
        <w:jc w:val="both"/>
      </w:pPr>
      <w:r w:rsidRPr="00566C2F">
        <w:t xml:space="preserve">Khi triển khai </w:t>
      </w:r>
      <w:r w:rsidRPr="005A43AE">
        <w:rPr>
          <w:i/>
        </w:rPr>
        <w:t>interface</w:t>
      </w:r>
      <w:r w:rsidRPr="00566C2F">
        <w:t xml:space="preserve">, có </w:t>
      </w:r>
      <w:r w:rsidR="00796315" w:rsidRPr="00566C2F">
        <w:t>các</w:t>
      </w:r>
      <w:r w:rsidRPr="00566C2F">
        <w:t xml:space="preserve"> quy tắc sau:</w:t>
      </w:r>
    </w:p>
    <w:p w14:paraId="0986D0BE" w14:textId="77777777" w:rsidR="000A552B" w:rsidRPr="00566C2F" w:rsidRDefault="000A552B" w:rsidP="00DD1F47">
      <w:pPr>
        <w:pStyle w:val="ListParagraph"/>
        <w:numPr>
          <w:ilvl w:val="0"/>
          <w:numId w:val="33"/>
        </w:numPr>
        <w:jc w:val="both"/>
      </w:pPr>
      <w:r w:rsidRPr="00566C2F">
        <w:t xml:space="preserve">Một lớp có thể triển khai một hoặc nhiều </w:t>
      </w:r>
      <w:r w:rsidRPr="005A43AE">
        <w:rPr>
          <w:i/>
        </w:rPr>
        <w:t>interface</w:t>
      </w:r>
      <w:r w:rsidRPr="00566C2F">
        <w:t xml:space="preserve"> tại một thời điểm.</w:t>
      </w:r>
    </w:p>
    <w:p w14:paraId="1402CE09" w14:textId="77777777" w:rsidR="000A552B" w:rsidRPr="00566C2F" w:rsidRDefault="000A552B" w:rsidP="00DD1F47">
      <w:pPr>
        <w:pStyle w:val="ListParagraph"/>
        <w:numPr>
          <w:ilvl w:val="0"/>
          <w:numId w:val="33"/>
        </w:numPr>
        <w:jc w:val="both"/>
      </w:pPr>
      <w:r w:rsidRPr="00566C2F">
        <w:t xml:space="preserve">Một lớp chỉ có thể kế thừa một lớp khác, nhưng được triển khai nhiều </w:t>
      </w:r>
      <w:r w:rsidRPr="005A43AE">
        <w:rPr>
          <w:i/>
        </w:rPr>
        <w:t>interface</w:t>
      </w:r>
      <w:r w:rsidRPr="00566C2F">
        <w:t>.</w:t>
      </w:r>
    </w:p>
    <w:p w14:paraId="4AA6EDE9" w14:textId="77777777" w:rsidR="000A552B" w:rsidRPr="00566C2F" w:rsidRDefault="000A552B" w:rsidP="00DD1F47">
      <w:pPr>
        <w:pStyle w:val="ListParagraph"/>
        <w:numPr>
          <w:ilvl w:val="0"/>
          <w:numId w:val="33"/>
        </w:numPr>
        <w:jc w:val="both"/>
      </w:pPr>
      <w:r w:rsidRPr="00566C2F">
        <w:t xml:space="preserve">Một </w:t>
      </w:r>
      <w:r w:rsidRPr="005A43AE">
        <w:rPr>
          <w:i/>
        </w:rPr>
        <w:t>interface</w:t>
      </w:r>
      <w:r w:rsidRPr="00566C2F">
        <w:t xml:space="preserve"> có thể kế thừa từ một </w:t>
      </w:r>
      <w:r w:rsidRPr="005A43AE">
        <w:rPr>
          <w:i/>
        </w:rPr>
        <w:t>interface</w:t>
      </w:r>
      <w:r w:rsidRPr="00566C2F">
        <w:t xml:space="preserve"> khác, tương tự cách một lớp có thể kế thừa lớp khác. </w:t>
      </w:r>
    </w:p>
    <w:p w14:paraId="0101D7CB" w14:textId="77777777" w:rsidR="007247C1" w:rsidRPr="00566C2F" w:rsidRDefault="007247C1" w:rsidP="00B37DA6">
      <w:pPr>
        <w:pStyle w:val="Heading3"/>
        <w:ind w:firstLine="0"/>
      </w:pPr>
      <w:bookmarkStart w:id="97" w:name="_Toc111104010"/>
      <w:r w:rsidRPr="00566C2F">
        <w:t>4.6.4. Đa kế thừa trong Java bởi Interface</w:t>
      </w:r>
      <w:bookmarkEnd w:id="97"/>
    </w:p>
    <w:p w14:paraId="3EC0398C" w14:textId="3D09DFA5" w:rsidR="007247C1" w:rsidRPr="00566C2F" w:rsidRDefault="007247C1" w:rsidP="009B1F9D">
      <w:pPr>
        <w:jc w:val="both"/>
      </w:pPr>
      <w:r w:rsidRPr="00566C2F">
        <w:tab/>
        <w:t xml:space="preserve">Nếu một lớp triển khai đa kế thừa, hoặc một Interface kế thừa từ nhiều </w:t>
      </w:r>
      <w:r w:rsidR="005A43AE">
        <w:rPr>
          <w:i/>
        </w:rPr>
        <w:t>i</w:t>
      </w:r>
      <w:r w:rsidRPr="005A43AE">
        <w:rPr>
          <w:i/>
        </w:rPr>
        <w:t>nterface</w:t>
      </w:r>
      <w:r w:rsidRPr="00566C2F">
        <w:t xml:space="preserve"> thì đó là đa kế thừa.</w:t>
      </w:r>
    </w:p>
    <w:p w14:paraId="6F6C8F8B" w14:textId="77777777" w:rsidR="007247C1" w:rsidRPr="00566C2F" w:rsidRDefault="007247C1" w:rsidP="009B1F9D">
      <w:pPr>
        <w:ind w:left="1440"/>
        <w:jc w:val="both"/>
        <w:rPr>
          <w:i/>
        </w:rPr>
      </w:pPr>
      <w:r w:rsidRPr="00566C2F">
        <w:rPr>
          <w:i/>
        </w:rPr>
        <w:t xml:space="preserve">interface Printable {  </w:t>
      </w:r>
    </w:p>
    <w:p w14:paraId="32CBAB14" w14:textId="77777777" w:rsidR="007247C1" w:rsidRPr="00566C2F" w:rsidRDefault="007247C1" w:rsidP="009B1F9D">
      <w:pPr>
        <w:ind w:left="1440"/>
        <w:jc w:val="both"/>
        <w:rPr>
          <w:i/>
        </w:rPr>
      </w:pPr>
      <w:r w:rsidRPr="00566C2F">
        <w:rPr>
          <w:i/>
        </w:rPr>
        <w:t xml:space="preserve">    void print();  </w:t>
      </w:r>
    </w:p>
    <w:p w14:paraId="4A6EE12D" w14:textId="77777777" w:rsidR="007247C1" w:rsidRPr="00566C2F" w:rsidRDefault="007247C1" w:rsidP="009B1F9D">
      <w:pPr>
        <w:ind w:left="1440"/>
        <w:jc w:val="both"/>
        <w:rPr>
          <w:i/>
        </w:rPr>
      </w:pPr>
      <w:r w:rsidRPr="00566C2F">
        <w:rPr>
          <w:i/>
        </w:rPr>
        <w:t xml:space="preserve">}     </w:t>
      </w:r>
    </w:p>
    <w:p w14:paraId="1AC15D0F" w14:textId="77777777" w:rsidR="007247C1" w:rsidRPr="00566C2F" w:rsidRDefault="007247C1" w:rsidP="009B1F9D">
      <w:pPr>
        <w:ind w:left="1440"/>
        <w:jc w:val="both"/>
        <w:rPr>
          <w:i/>
        </w:rPr>
      </w:pPr>
      <w:r w:rsidRPr="00566C2F">
        <w:rPr>
          <w:i/>
        </w:rPr>
        <w:t xml:space="preserve">interface Showable{  </w:t>
      </w:r>
    </w:p>
    <w:p w14:paraId="071BB689" w14:textId="77777777" w:rsidR="007247C1" w:rsidRPr="00566C2F" w:rsidRDefault="007247C1" w:rsidP="009B1F9D">
      <w:pPr>
        <w:ind w:left="1440"/>
        <w:jc w:val="both"/>
        <w:rPr>
          <w:i/>
        </w:rPr>
      </w:pPr>
      <w:r w:rsidRPr="00566C2F">
        <w:rPr>
          <w:i/>
        </w:rPr>
        <w:t xml:space="preserve">    void show();  </w:t>
      </w:r>
    </w:p>
    <w:p w14:paraId="4D364E15" w14:textId="77777777" w:rsidR="007247C1" w:rsidRPr="00566C2F" w:rsidRDefault="007247C1" w:rsidP="009B1F9D">
      <w:pPr>
        <w:ind w:left="1440"/>
        <w:jc w:val="both"/>
        <w:rPr>
          <w:i/>
        </w:rPr>
      </w:pPr>
      <w:r w:rsidRPr="00566C2F">
        <w:rPr>
          <w:i/>
        </w:rPr>
        <w:t xml:space="preserve">}     </w:t>
      </w:r>
    </w:p>
    <w:p w14:paraId="375E4AD4" w14:textId="77777777" w:rsidR="007247C1" w:rsidRPr="00566C2F" w:rsidRDefault="007247C1" w:rsidP="009B1F9D">
      <w:pPr>
        <w:ind w:left="1440"/>
        <w:jc w:val="both"/>
        <w:rPr>
          <w:i/>
        </w:rPr>
      </w:pPr>
      <w:r w:rsidRPr="00566C2F">
        <w:rPr>
          <w:i/>
        </w:rPr>
        <w:t xml:space="preserve">class A7 implements Printable,Showable {     </w:t>
      </w:r>
    </w:p>
    <w:p w14:paraId="376980A1" w14:textId="77777777" w:rsidR="007247C1" w:rsidRPr="00566C2F" w:rsidRDefault="007247C1" w:rsidP="009B1F9D">
      <w:pPr>
        <w:ind w:left="1440"/>
        <w:jc w:val="both"/>
        <w:rPr>
          <w:i/>
        </w:rPr>
      </w:pPr>
      <w:r w:rsidRPr="00566C2F">
        <w:rPr>
          <w:i/>
        </w:rPr>
        <w:t xml:space="preserve">    public void print() {</w:t>
      </w:r>
    </w:p>
    <w:p w14:paraId="6578839E" w14:textId="77777777" w:rsidR="007247C1" w:rsidRPr="00566C2F" w:rsidRDefault="007247C1" w:rsidP="009B1F9D">
      <w:pPr>
        <w:ind w:left="1440"/>
        <w:jc w:val="both"/>
        <w:rPr>
          <w:i/>
        </w:rPr>
      </w:pPr>
      <w:r w:rsidRPr="00566C2F">
        <w:rPr>
          <w:i/>
        </w:rPr>
        <w:t xml:space="preserve">        System.out.println("Hello");</w:t>
      </w:r>
    </w:p>
    <w:p w14:paraId="5B5E2A26" w14:textId="77777777" w:rsidR="007247C1" w:rsidRPr="00566C2F" w:rsidRDefault="007247C1" w:rsidP="009B1F9D">
      <w:pPr>
        <w:ind w:left="1440"/>
        <w:jc w:val="both"/>
        <w:rPr>
          <w:i/>
        </w:rPr>
      </w:pPr>
      <w:r w:rsidRPr="00566C2F">
        <w:rPr>
          <w:i/>
        </w:rPr>
        <w:t xml:space="preserve">    }  </w:t>
      </w:r>
    </w:p>
    <w:p w14:paraId="4683E745" w14:textId="77777777" w:rsidR="007247C1" w:rsidRPr="00566C2F" w:rsidRDefault="007247C1" w:rsidP="009B1F9D">
      <w:pPr>
        <w:ind w:left="1440"/>
        <w:jc w:val="both"/>
        <w:rPr>
          <w:i/>
        </w:rPr>
      </w:pPr>
      <w:r w:rsidRPr="00566C2F">
        <w:rPr>
          <w:i/>
        </w:rPr>
        <w:lastRenderedPageBreak/>
        <w:t xml:space="preserve">    public void show() {</w:t>
      </w:r>
    </w:p>
    <w:p w14:paraId="4D4C1862" w14:textId="77777777" w:rsidR="007247C1" w:rsidRPr="00566C2F" w:rsidRDefault="007247C1" w:rsidP="009B1F9D">
      <w:pPr>
        <w:ind w:left="1440"/>
        <w:jc w:val="both"/>
        <w:rPr>
          <w:i/>
        </w:rPr>
      </w:pPr>
      <w:r w:rsidRPr="00566C2F">
        <w:rPr>
          <w:i/>
        </w:rPr>
        <w:t xml:space="preserve">        System.out.println("Welcome");</w:t>
      </w:r>
    </w:p>
    <w:p w14:paraId="7B504B07" w14:textId="77777777" w:rsidR="007247C1" w:rsidRPr="00566C2F" w:rsidRDefault="007247C1" w:rsidP="009B1F9D">
      <w:pPr>
        <w:ind w:left="1440"/>
        <w:jc w:val="both"/>
        <w:rPr>
          <w:i/>
        </w:rPr>
      </w:pPr>
      <w:r w:rsidRPr="00566C2F">
        <w:rPr>
          <w:i/>
        </w:rPr>
        <w:t xml:space="preserve">    }     </w:t>
      </w:r>
    </w:p>
    <w:p w14:paraId="525B4D2B" w14:textId="77777777" w:rsidR="007247C1" w:rsidRPr="00566C2F" w:rsidRDefault="007247C1" w:rsidP="009B1F9D">
      <w:pPr>
        <w:ind w:left="1440"/>
        <w:jc w:val="both"/>
        <w:rPr>
          <w:i/>
        </w:rPr>
      </w:pPr>
      <w:r w:rsidRPr="00566C2F">
        <w:rPr>
          <w:i/>
        </w:rPr>
        <w:t xml:space="preserve">    public static void main(String args[]){  </w:t>
      </w:r>
    </w:p>
    <w:p w14:paraId="13AC4DC1" w14:textId="77777777" w:rsidR="007247C1" w:rsidRPr="00566C2F" w:rsidRDefault="007247C1" w:rsidP="009B1F9D">
      <w:pPr>
        <w:ind w:left="1440"/>
        <w:jc w:val="both"/>
        <w:rPr>
          <w:i/>
        </w:rPr>
      </w:pPr>
      <w:r w:rsidRPr="00566C2F">
        <w:rPr>
          <w:i/>
        </w:rPr>
        <w:t xml:space="preserve">        A7 obj = new A7();  </w:t>
      </w:r>
    </w:p>
    <w:p w14:paraId="542FA480" w14:textId="77777777" w:rsidR="007247C1" w:rsidRPr="00566C2F" w:rsidRDefault="007247C1" w:rsidP="009B1F9D">
      <w:pPr>
        <w:ind w:left="1440"/>
        <w:jc w:val="both"/>
        <w:rPr>
          <w:i/>
        </w:rPr>
      </w:pPr>
      <w:r w:rsidRPr="00566C2F">
        <w:rPr>
          <w:i/>
        </w:rPr>
        <w:t xml:space="preserve">        obj.print();  </w:t>
      </w:r>
    </w:p>
    <w:p w14:paraId="42C6B5F7" w14:textId="77777777" w:rsidR="007247C1" w:rsidRPr="00566C2F" w:rsidRDefault="007247C1" w:rsidP="009B1F9D">
      <w:pPr>
        <w:ind w:left="1440"/>
        <w:jc w:val="both"/>
        <w:rPr>
          <w:i/>
        </w:rPr>
      </w:pPr>
      <w:r w:rsidRPr="00566C2F">
        <w:rPr>
          <w:i/>
        </w:rPr>
        <w:t xml:space="preserve">        obj.show();  </w:t>
      </w:r>
    </w:p>
    <w:p w14:paraId="5C3F9B0C" w14:textId="77777777" w:rsidR="007247C1" w:rsidRPr="00566C2F" w:rsidRDefault="007247C1" w:rsidP="009B1F9D">
      <w:pPr>
        <w:ind w:left="1440"/>
        <w:jc w:val="both"/>
        <w:rPr>
          <w:i/>
        </w:rPr>
      </w:pPr>
      <w:r w:rsidRPr="00566C2F">
        <w:rPr>
          <w:i/>
        </w:rPr>
        <w:t xml:space="preserve">    }  </w:t>
      </w:r>
    </w:p>
    <w:p w14:paraId="0F2BFECB" w14:textId="77777777" w:rsidR="007247C1" w:rsidRPr="00566C2F" w:rsidRDefault="007247C1" w:rsidP="009B1F9D">
      <w:pPr>
        <w:ind w:left="1440"/>
        <w:jc w:val="both"/>
      </w:pPr>
      <w:r w:rsidRPr="00566C2F">
        <w:rPr>
          <w:i/>
        </w:rPr>
        <w:t>}</w:t>
      </w:r>
      <w:r w:rsidRPr="00566C2F">
        <w:t xml:space="preserve">  </w:t>
      </w:r>
    </w:p>
    <w:p w14:paraId="25DA66A6" w14:textId="77777777" w:rsidR="007247C1" w:rsidRPr="00566C2F" w:rsidRDefault="007247C1" w:rsidP="009B1F9D">
      <w:pPr>
        <w:jc w:val="both"/>
      </w:pPr>
      <w:r w:rsidRPr="00566C2F">
        <w:t xml:space="preserve">Trong Java đa kế thừa không được hỗ trợ thông qua lớp. Nhưng nó được hỗ trợ bởi </w:t>
      </w:r>
      <w:r w:rsidRPr="003A507A">
        <w:rPr>
          <w:i/>
        </w:rPr>
        <w:t>Interface</w:t>
      </w:r>
      <w:r w:rsidRPr="00566C2F">
        <w:t xml:space="preserve"> bởi vì không có tính lưỡng nghĩa khi trình triển khai được cung cấp bởi lớp </w:t>
      </w:r>
      <w:r w:rsidRPr="003A507A">
        <w:rPr>
          <w:i/>
        </w:rPr>
        <w:t>Implementation</w:t>
      </w:r>
      <w:r w:rsidRPr="00566C2F">
        <w:t>. Ví dụ:</w:t>
      </w:r>
    </w:p>
    <w:p w14:paraId="46A0AAEC" w14:textId="77777777" w:rsidR="007247C1" w:rsidRPr="00566C2F" w:rsidRDefault="007247C1" w:rsidP="009B1F9D">
      <w:pPr>
        <w:ind w:left="720"/>
        <w:jc w:val="both"/>
        <w:rPr>
          <w:i/>
        </w:rPr>
      </w:pPr>
      <w:r w:rsidRPr="00566C2F">
        <w:rPr>
          <w:i/>
        </w:rPr>
        <w:t xml:space="preserve">interface Printable{  </w:t>
      </w:r>
    </w:p>
    <w:p w14:paraId="1CC9F78E" w14:textId="77777777" w:rsidR="007247C1" w:rsidRPr="00566C2F" w:rsidRDefault="007247C1" w:rsidP="009B1F9D">
      <w:pPr>
        <w:ind w:left="720"/>
        <w:jc w:val="both"/>
        <w:rPr>
          <w:i/>
        </w:rPr>
      </w:pPr>
      <w:r w:rsidRPr="00566C2F">
        <w:rPr>
          <w:i/>
        </w:rPr>
        <w:t xml:space="preserve">    void print();  </w:t>
      </w:r>
    </w:p>
    <w:p w14:paraId="0B2AB192" w14:textId="77777777" w:rsidR="007247C1" w:rsidRPr="00566C2F" w:rsidRDefault="007247C1" w:rsidP="009B1F9D">
      <w:pPr>
        <w:ind w:left="720"/>
        <w:jc w:val="both"/>
        <w:rPr>
          <w:i/>
        </w:rPr>
      </w:pPr>
      <w:r w:rsidRPr="00566C2F">
        <w:rPr>
          <w:i/>
        </w:rPr>
        <w:t xml:space="preserve">}  </w:t>
      </w:r>
    </w:p>
    <w:p w14:paraId="7FEADD3E" w14:textId="77777777" w:rsidR="007247C1" w:rsidRPr="00566C2F" w:rsidRDefault="007247C1" w:rsidP="009B1F9D">
      <w:pPr>
        <w:ind w:left="720"/>
        <w:jc w:val="both"/>
        <w:rPr>
          <w:i/>
        </w:rPr>
      </w:pPr>
      <w:r w:rsidRPr="00566C2F">
        <w:rPr>
          <w:i/>
        </w:rPr>
        <w:t xml:space="preserve">interface Showable{  </w:t>
      </w:r>
    </w:p>
    <w:p w14:paraId="70367DFE" w14:textId="77777777" w:rsidR="007247C1" w:rsidRPr="00566C2F" w:rsidRDefault="007247C1" w:rsidP="009B1F9D">
      <w:pPr>
        <w:ind w:left="720"/>
        <w:jc w:val="both"/>
        <w:rPr>
          <w:i/>
        </w:rPr>
      </w:pPr>
      <w:r w:rsidRPr="00566C2F">
        <w:rPr>
          <w:i/>
        </w:rPr>
        <w:t xml:space="preserve">    void print();  </w:t>
      </w:r>
    </w:p>
    <w:p w14:paraId="758C7DD2" w14:textId="77777777" w:rsidR="007247C1" w:rsidRPr="00566C2F" w:rsidRDefault="007247C1" w:rsidP="009B1F9D">
      <w:pPr>
        <w:ind w:left="720"/>
        <w:jc w:val="both"/>
        <w:rPr>
          <w:i/>
        </w:rPr>
      </w:pPr>
      <w:r w:rsidRPr="00566C2F">
        <w:rPr>
          <w:i/>
        </w:rPr>
        <w:t xml:space="preserve">}     </w:t>
      </w:r>
    </w:p>
    <w:p w14:paraId="29C3C791" w14:textId="77777777" w:rsidR="007247C1" w:rsidRPr="00566C2F" w:rsidRDefault="007247C1" w:rsidP="009B1F9D">
      <w:pPr>
        <w:ind w:left="720"/>
        <w:jc w:val="both"/>
        <w:rPr>
          <w:i/>
        </w:rPr>
      </w:pPr>
      <w:r w:rsidRPr="00566C2F">
        <w:rPr>
          <w:i/>
        </w:rPr>
        <w:t xml:space="preserve">class TestTnterface1 implements Printable,Showable{  </w:t>
      </w:r>
    </w:p>
    <w:p w14:paraId="56CBDD44" w14:textId="77777777" w:rsidR="007247C1" w:rsidRPr="00566C2F" w:rsidRDefault="007247C1" w:rsidP="009B1F9D">
      <w:pPr>
        <w:ind w:left="720"/>
        <w:jc w:val="both"/>
        <w:rPr>
          <w:i/>
        </w:rPr>
      </w:pPr>
      <w:r w:rsidRPr="00566C2F">
        <w:rPr>
          <w:i/>
        </w:rPr>
        <w:t xml:space="preserve">    public void print() {</w:t>
      </w:r>
    </w:p>
    <w:p w14:paraId="65F46081" w14:textId="77777777" w:rsidR="007247C1" w:rsidRPr="00566C2F" w:rsidRDefault="007247C1" w:rsidP="009B1F9D">
      <w:pPr>
        <w:ind w:left="720"/>
        <w:jc w:val="both"/>
        <w:rPr>
          <w:i/>
        </w:rPr>
      </w:pPr>
      <w:r w:rsidRPr="00566C2F">
        <w:rPr>
          <w:i/>
        </w:rPr>
        <w:t xml:space="preserve">        System.out.println("Hello");</w:t>
      </w:r>
    </w:p>
    <w:p w14:paraId="6B2716CB" w14:textId="77777777" w:rsidR="007247C1" w:rsidRPr="00566C2F" w:rsidRDefault="007247C1" w:rsidP="009B1F9D">
      <w:pPr>
        <w:ind w:left="720"/>
        <w:jc w:val="both"/>
        <w:rPr>
          <w:i/>
        </w:rPr>
      </w:pPr>
      <w:r w:rsidRPr="00566C2F">
        <w:rPr>
          <w:i/>
        </w:rPr>
        <w:t xml:space="preserve">    }       </w:t>
      </w:r>
    </w:p>
    <w:p w14:paraId="55A25318" w14:textId="77777777" w:rsidR="007247C1" w:rsidRPr="00566C2F" w:rsidRDefault="007247C1" w:rsidP="009B1F9D">
      <w:pPr>
        <w:ind w:left="720"/>
        <w:jc w:val="both"/>
        <w:rPr>
          <w:i/>
        </w:rPr>
      </w:pPr>
      <w:r w:rsidRPr="00566C2F">
        <w:rPr>
          <w:i/>
        </w:rPr>
        <w:t xml:space="preserve">    public static void main(String args[]) {  </w:t>
      </w:r>
    </w:p>
    <w:p w14:paraId="4F5AA88B" w14:textId="77777777" w:rsidR="007247C1" w:rsidRPr="00566C2F" w:rsidRDefault="007247C1" w:rsidP="009B1F9D">
      <w:pPr>
        <w:ind w:left="720"/>
        <w:jc w:val="both"/>
        <w:rPr>
          <w:i/>
        </w:rPr>
      </w:pPr>
      <w:r w:rsidRPr="00566C2F">
        <w:rPr>
          <w:i/>
        </w:rPr>
        <w:t xml:space="preserve">        TestTnterface1 obj = new TestTnterface1();  </w:t>
      </w:r>
    </w:p>
    <w:p w14:paraId="6400BAC1" w14:textId="77777777" w:rsidR="007247C1" w:rsidRPr="00566C2F" w:rsidRDefault="007247C1" w:rsidP="009B1F9D">
      <w:pPr>
        <w:ind w:left="720"/>
        <w:jc w:val="both"/>
        <w:rPr>
          <w:i/>
        </w:rPr>
      </w:pPr>
      <w:r w:rsidRPr="00566C2F">
        <w:rPr>
          <w:i/>
        </w:rPr>
        <w:t xml:space="preserve">        obj.print();  </w:t>
      </w:r>
    </w:p>
    <w:p w14:paraId="0B096B4A" w14:textId="77777777" w:rsidR="007247C1" w:rsidRPr="00566C2F" w:rsidRDefault="007247C1" w:rsidP="009B1F9D">
      <w:pPr>
        <w:ind w:left="720"/>
        <w:jc w:val="both"/>
        <w:rPr>
          <w:i/>
        </w:rPr>
      </w:pPr>
      <w:r w:rsidRPr="00566C2F">
        <w:rPr>
          <w:i/>
        </w:rPr>
        <w:t xml:space="preserve">    }  </w:t>
      </w:r>
    </w:p>
    <w:p w14:paraId="03659BF3" w14:textId="77777777" w:rsidR="007247C1" w:rsidRPr="00566C2F" w:rsidRDefault="007247C1" w:rsidP="009B1F9D">
      <w:pPr>
        <w:ind w:left="720"/>
        <w:jc w:val="both"/>
      </w:pPr>
      <w:r w:rsidRPr="00566C2F">
        <w:rPr>
          <w:i/>
        </w:rPr>
        <w:t xml:space="preserve">}  </w:t>
      </w:r>
    </w:p>
    <w:p w14:paraId="6C1C773E" w14:textId="77777777" w:rsidR="007247C1" w:rsidRPr="00566C2F" w:rsidRDefault="007247C1" w:rsidP="009B1F9D">
      <w:pPr>
        <w:jc w:val="both"/>
      </w:pPr>
      <w:r w:rsidRPr="00566C2F">
        <w:t>Trong ví dụ trên, Printable và Showable interface có cùng các phương thức nhưng trình triển khai của nó được cung cấp bởi lớp TestInterface1, vì thế không có tính lưỡng nghĩa.</w:t>
      </w:r>
    </w:p>
    <w:p w14:paraId="6BF15640" w14:textId="7C46410D" w:rsidR="00283459" w:rsidRPr="00566C2F" w:rsidRDefault="003072BF" w:rsidP="009B1F9D">
      <w:pPr>
        <w:jc w:val="both"/>
        <w:rPr>
          <w:b/>
        </w:rPr>
      </w:pPr>
      <w:r w:rsidRPr="00566C2F">
        <w:rPr>
          <w:b/>
        </w:rPr>
        <w:t xml:space="preserve">Kế thừa Interface trong Java </w:t>
      </w:r>
      <w:r w:rsidR="00283459" w:rsidRPr="00566C2F">
        <w:rPr>
          <w:b/>
        </w:rPr>
        <w:tab/>
      </w:r>
    </w:p>
    <w:p w14:paraId="5E4356BA" w14:textId="128952BC" w:rsidR="00283459" w:rsidRPr="00566C2F" w:rsidRDefault="00283459" w:rsidP="009B1F9D">
      <w:pPr>
        <w:ind w:left="720"/>
        <w:jc w:val="both"/>
      </w:pPr>
      <w:r w:rsidRPr="00566C2F">
        <w:lastRenderedPageBreak/>
        <w:t xml:space="preserve">Một lớp chỉ được kế thừa từ một lớp cha, nhưng một interface lại cho phép được kế thừa từ nhiều </w:t>
      </w:r>
      <w:r w:rsidRPr="003A507A">
        <w:rPr>
          <w:i/>
        </w:rPr>
        <w:t>interface</w:t>
      </w:r>
      <w:r w:rsidR="00796315" w:rsidRPr="00566C2F">
        <w:t xml:space="preserve">. Ví dụ: </w:t>
      </w:r>
    </w:p>
    <w:p w14:paraId="58630F3C" w14:textId="77777777" w:rsidR="00283459" w:rsidRPr="00566C2F" w:rsidRDefault="00283459" w:rsidP="009B1F9D">
      <w:pPr>
        <w:ind w:left="720"/>
        <w:jc w:val="both"/>
        <w:rPr>
          <w:i/>
        </w:rPr>
      </w:pPr>
      <w:r w:rsidRPr="00566C2F">
        <w:rPr>
          <w:i/>
        </w:rPr>
        <w:t xml:space="preserve">interface Printable{  </w:t>
      </w:r>
    </w:p>
    <w:p w14:paraId="6B4C5FB0" w14:textId="77777777" w:rsidR="00283459" w:rsidRPr="00566C2F" w:rsidRDefault="00283459" w:rsidP="009B1F9D">
      <w:pPr>
        <w:ind w:left="720"/>
        <w:jc w:val="both"/>
        <w:rPr>
          <w:i/>
        </w:rPr>
      </w:pPr>
      <w:r w:rsidRPr="00566C2F">
        <w:rPr>
          <w:i/>
        </w:rPr>
        <w:t xml:space="preserve">    void print();  </w:t>
      </w:r>
    </w:p>
    <w:p w14:paraId="6BFFDC8B" w14:textId="77777777" w:rsidR="00283459" w:rsidRPr="00566C2F" w:rsidRDefault="00283459" w:rsidP="009B1F9D">
      <w:pPr>
        <w:ind w:left="720"/>
        <w:jc w:val="both"/>
        <w:rPr>
          <w:i/>
        </w:rPr>
      </w:pPr>
      <w:r w:rsidRPr="00566C2F">
        <w:rPr>
          <w:i/>
        </w:rPr>
        <w:t xml:space="preserve">} </w:t>
      </w:r>
    </w:p>
    <w:p w14:paraId="51BCB934" w14:textId="77777777" w:rsidR="00283459" w:rsidRPr="00566C2F" w:rsidRDefault="00283459" w:rsidP="009B1F9D">
      <w:pPr>
        <w:ind w:left="720"/>
        <w:jc w:val="both"/>
        <w:rPr>
          <w:i/>
        </w:rPr>
      </w:pPr>
      <w:r w:rsidRPr="00566C2F">
        <w:rPr>
          <w:i/>
        </w:rPr>
        <w:t xml:space="preserve">interface Printable1{  </w:t>
      </w:r>
    </w:p>
    <w:p w14:paraId="5019F1B5" w14:textId="77777777" w:rsidR="00283459" w:rsidRPr="00566C2F" w:rsidRDefault="00283459" w:rsidP="009B1F9D">
      <w:pPr>
        <w:ind w:left="720"/>
        <w:jc w:val="both"/>
        <w:rPr>
          <w:i/>
        </w:rPr>
      </w:pPr>
      <w:r w:rsidRPr="00566C2F">
        <w:rPr>
          <w:i/>
        </w:rPr>
        <w:t xml:space="preserve">    void print1();  </w:t>
      </w:r>
    </w:p>
    <w:p w14:paraId="0E5A8339" w14:textId="77777777" w:rsidR="00283459" w:rsidRPr="00566C2F" w:rsidRDefault="00283459" w:rsidP="009B1F9D">
      <w:pPr>
        <w:ind w:left="720"/>
        <w:jc w:val="both"/>
        <w:rPr>
          <w:i/>
        </w:rPr>
      </w:pPr>
      <w:r w:rsidRPr="00566C2F">
        <w:rPr>
          <w:i/>
        </w:rPr>
        <w:t xml:space="preserve">}  </w:t>
      </w:r>
    </w:p>
    <w:p w14:paraId="4168ECB6" w14:textId="77777777" w:rsidR="00283459" w:rsidRPr="00566C2F" w:rsidRDefault="00283459" w:rsidP="009B1F9D">
      <w:pPr>
        <w:ind w:left="720"/>
        <w:jc w:val="both"/>
        <w:rPr>
          <w:i/>
        </w:rPr>
      </w:pPr>
      <w:r w:rsidRPr="00566C2F">
        <w:rPr>
          <w:i/>
        </w:rPr>
        <w:t xml:space="preserve">interface Showable extends Printable,Printable1{  </w:t>
      </w:r>
    </w:p>
    <w:p w14:paraId="714DD523" w14:textId="77777777" w:rsidR="00283459" w:rsidRPr="00566C2F" w:rsidRDefault="00283459" w:rsidP="009B1F9D">
      <w:pPr>
        <w:ind w:left="720"/>
        <w:jc w:val="both"/>
        <w:rPr>
          <w:i/>
        </w:rPr>
      </w:pPr>
      <w:r w:rsidRPr="00566C2F">
        <w:rPr>
          <w:i/>
        </w:rPr>
        <w:t xml:space="preserve">    void show();  </w:t>
      </w:r>
    </w:p>
    <w:p w14:paraId="51F68372" w14:textId="77777777" w:rsidR="00283459" w:rsidRPr="00566C2F" w:rsidRDefault="00283459" w:rsidP="009B1F9D">
      <w:pPr>
        <w:ind w:left="720"/>
        <w:jc w:val="both"/>
        <w:rPr>
          <w:i/>
        </w:rPr>
      </w:pPr>
      <w:r w:rsidRPr="00566C2F">
        <w:rPr>
          <w:i/>
        </w:rPr>
        <w:t xml:space="preserve">}  </w:t>
      </w:r>
    </w:p>
    <w:p w14:paraId="791D7D42" w14:textId="77777777" w:rsidR="00283459" w:rsidRPr="00566C2F" w:rsidRDefault="00283459" w:rsidP="009B1F9D">
      <w:pPr>
        <w:ind w:left="720"/>
        <w:jc w:val="both"/>
        <w:rPr>
          <w:i/>
        </w:rPr>
      </w:pPr>
      <w:r w:rsidRPr="00566C2F">
        <w:rPr>
          <w:i/>
        </w:rPr>
        <w:t xml:space="preserve">class Testinterface2 implements Showable{     </w:t>
      </w:r>
    </w:p>
    <w:p w14:paraId="7B5B4CCD" w14:textId="77777777" w:rsidR="00283459" w:rsidRPr="00566C2F" w:rsidRDefault="00283459" w:rsidP="009B1F9D">
      <w:pPr>
        <w:ind w:left="720"/>
        <w:jc w:val="both"/>
        <w:rPr>
          <w:i/>
        </w:rPr>
      </w:pPr>
      <w:r w:rsidRPr="00566C2F">
        <w:rPr>
          <w:i/>
        </w:rPr>
        <w:t xml:space="preserve">    public void print() {</w:t>
      </w:r>
    </w:p>
    <w:p w14:paraId="789E502D" w14:textId="77777777" w:rsidR="00283459" w:rsidRPr="00566C2F" w:rsidRDefault="00283459" w:rsidP="009B1F9D">
      <w:pPr>
        <w:ind w:left="720"/>
        <w:jc w:val="both"/>
        <w:rPr>
          <w:i/>
        </w:rPr>
      </w:pPr>
      <w:r w:rsidRPr="00566C2F">
        <w:rPr>
          <w:i/>
        </w:rPr>
        <w:t xml:space="preserve">        System.out.println("Hello");</w:t>
      </w:r>
    </w:p>
    <w:p w14:paraId="6C76CA5A" w14:textId="77777777" w:rsidR="00283459" w:rsidRPr="00566C2F" w:rsidRDefault="00283459" w:rsidP="009B1F9D">
      <w:pPr>
        <w:ind w:left="720"/>
        <w:jc w:val="both"/>
        <w:rPr>
          <w:i/>
        </w:rPr>
      </w:pPr>
      <w:r w:rsidRPr="00566C2F">
        <w:rPr>
          <w:i/>
        </w:rPr>
        <w:t xml:space="preserve">    }</w:t>
      </w:r>
    </w:p>
    <w:p w14:paraId="243DD037" w14:textId="77777777" w:rsidR="00283459" w:rsidRPr="00566C2F" w:rsidRDefault="00283459" w:rsidP="009B1F9D">
      <w:pPr>
        <w:ind w:left="720"/>
        <w:jc w:val="both"/>
        <w:rPr>
          <w:i/>
        </w:rPr>
      </w:pPr>
      <w:r w:rsidRPr="00566C2F">
        <w:rPr>
          <w:i/>
        </w:rPr>
        <w:t xml:space="preserve">    @Override</w:t>
      </w:r>
    </w:p>
    <w:p w14:paraId="726988A6" w14:textId="77777777" w:rsidR="00283459" w:rsidRPr="00566C2F" w:rsidRDefault="00283459" w:rsidP="009B1F9D">
      <w:pPr>
        <w:ind w:left="720"/>
        <w:jc w:val="both"/>
        <w:rPr>
          <w:i/>
        </w:rPr>
      </w:pPr>
      <w:r w:rsidRPr="00566C2F">
        <w:rPr>
          <w:i/>
        </w:rPr>
        <w:t xml:space="preserve">    public void print1() {</w:t>
      </w:r>
    </w:p>
    <w:p w14:paraId="55AC2AC2" w14:textId="77777777" w:rsidR="00283459" w:rsidRPr="00566C2F" w:rsidRDefault="00283459" w:rsidP="009B1F9D">
      <w:pPr>
        <w:ind w:left="720"/>
        <w:jc w:val="both"/>
        <w:rPr>
          <w:i/>
        </w:rPr>
      </w:pPr>
      <w:r w:rsidRPr="00566C2F">
        <w:rPr>
          <w:i/>
        </w:rPr>
        <w:t xml:space="preserve">       System.out.println("Hello 1");</w:t>
      </w:r>
    </w:p>
    <w:p w14:paraId="48F14864" w14:textId="77777777" w:rsidR="00283459" w:rsidRPr="00566C2F" w:rsidRDefault="00283459" w:rsidP="009B1F9D">
      <w:pPr>
        <w:ind w:left="720"/>
        <w:jc w:val="both"/>
        <w:rPr>
          <w:i/>
        </w:rPr>
      </w:pPr>
      <w:r w:rsidRPr="00566C2F">
        <w:rPr>
          <w:i/>
        </w:rPr>
        <w:t xml:space="preserve">    }</w:t>
      </w:r>
    </w:p>
    <w:p w14:paraId="6B72FE17" w14:textId="77777777" w:rsidR="00283459" w:rsidRPr="00566C2F" w:rsidRDefault="00283459" w:rsidP="009B1F9D">
      <w:pPr>
        <w:ind w:left="720"/>
        <w:jc w:val="both"/>
        <w:rPr>
          <w:i/>
        </w:rPr>
      </w:pPr>
      <w:r w:rsidRPr="00566C2F">
        <w:rPr>
          <w:i/>
        </w:rPr>
        <w:t xml:space="preserve">    public void show() {</w:t>
      </w:r>
    </w:p>
    <w:p w14:paraId="358AA96C" w14:textId="77777777" w:rsidR="00283459" w:rsidRPr="00566C2F" w:rsidRDefault="00283459" w:rsidP="009B1F9D">
      <w:pPr>
        <w:ind w:left="720"/>
        <w:jc w:val="both"/>
        <w:rPr>
          <w:i/>
        </w:rPr>
      </w:pPr>
      <w:r w:rsidRPr="00566C2F">
        <w:rPr>
          <w:i/>
        </w:rPr>
        <w:t xml:space="preserve">        System.out.println("Welcome");</w:t>
      </w:r>
    </w:p>
    <w:p w14:paraId="239271D2" w14:textId="77777777" w:rsidR="00283459" w:rsidRPr="00566C2F" w:rsidRDefault="00283459" w:rsidP="009B1F9D">
      <w:pPr>
        <w:ind w:left="720"/>
        <w:jc w:val="both"/>
        <w:rPr>
          <w:i/>
        </w:rPr>
      </w:pPr>
      <w:r w:rsidRPr="00566C2F">
        <w:rPr>
          <w:i/>
        </w:rPr>
        <w:t xml:space="preserve">    }     </w:t>
      </w:r>
    </w:p>
    <w:p w14:paraId="44255A1C" w14:textId="77777777" w:rsidR="00283459" w:rsidRPr="00566C2F" w:rsidRDefault="00283459" w:rsidP="009B1F9D">
      <w:pPr>
        <w:ind w:left="720"/>
        <w:jc w:val="both"/>
        <w:rPr>
          <w:i/>
        </w:rPr>
      </w:pPr>
      <w:r w:rsidRPr="00566C2F">
        <w:rPr>
          <w:i/>
        </w:rPr>
        <w:t xml:space="preserve">    public static void main(String args[]){  </w:t>
      </w:r>
    </w:p>
    <w:p w14:paraId="67FEAF53" w14:textId="77777777" w:rsidR="00283459" w:rsidRPr="00566C2F" w:rsidRDefault="00283459" w:rsidP="009B1F9D">
      <w:pPr>
        <w:ind w:left="720"/>
        <w:jc w:val="both"/>
        <w:rPr>
          <w:i/>
        </w:rPr>
      </w:pPr>
      <w:r w:rsidRPr="00566C2F">
        <w:rPr>
          <w:i/>
        </w:rPr>
        <w:t xml:space="preserve">        Testinterface2 obj = new Testinterface2();  </w:t>
      </w:r>
    </w:p>
    <w:p w14:paraId="3098E41C" w14:textId="77777777" w:rsidR="00283459" w:rsidRPr="00566C2F" w:rsidRDefault="00283459" w:rsidP="009B1F9D">
      <w:pPr>
        <w:ind w:left="720"/>
        <w:jc w:val="both"/>
        <w:rPr>
          <w:i/>
        </w:rPr>
      </w:pPr>
      <w:r w:rsidRPr="00566C2F">
        <w:rPr>
          <w:i/>
        </w:rPr>
        <w:t xml:space="preserve">        obj.print();  </w:t>
      </w:r>
    </w:p>
    <w:p w14:paraId="7473E1A8" w14:textId="77777777" w:rsidR="00283459" w:rsidRPr="00566C2F" w:rsidRDefault="00283459" w:rsidP="009B1F9D">
      <w:pPr>
        <w:ind w:left="720"/>
        <w:jc w:val="both"/>
        <w:rPr>
          <w:i/>
        </w:rPr>
      </w:pPr>
      <w:r w:rsidRPr="00566C2F">
        <w:rPr>
          <w:i/>
        </w:rPr>
        <w:t xml:space="preserve">        obj.print1();</w:t>
      </w:r>
    </w:p>
    <w:p w14:paraId="1CA4E1EB" w14:textId="77777777" w:rsidR="00283459" w:rsidRPr="00566C2F" w:rsidRDefault="00283459" w:rsidP="009B1F9D">
      <w:pPr>
        <w:ind w:left="720"/>
        <w:jc w:val="both"/>
        <w:rPr>
          <w:i/>
        </w:rPr>
      </w:pPr>
      <w:r w:rsidRPr="00566C2F">
        <w:rPr>
          <w:i/>
        </w:rPr>
        <w:t xml:space="preserve">        obj.show();  </w:t>
      </w:r>
    </w:p>
    <w:p w14:paraId="7C7BBFD2" w14:textId="77777777" w:rsidR="00283459" w:rsidRPr="00566C2F" w:rsidRDefault="00283459" w:rsidP="009B1F9D">
      <w:pPr>
        <w:ind w:left="720"/>
        <w:jc w:val="both"/>
        <w:rPr>
          <w:i/>
        </w:rPr>
      </w:pPr>
      <w:r w:rsidRPr="00566C2F">
        <w:rPr>
          <w:i/>
        </w:rPr>
        <w:t xml:space="preserve">    }      </w:t>
      </w:r>
    </w:p>
    <w:p w14:paraId="42C76B23" w14:textId="77777777" w:rsidR="00902A96" w:rsidRDefault="00283459" w:rsidP="009B1F9D">
      <w:pPr>
        <w:ind w:left="720"/>
        <w:jc w:val="both"/>
      </w:pPr>
      <w:r w:rsidRPr="00566C2F">
        <w:rPr>
          <w:i/>
        </w:rPr>
        <w:t xml:space="preserve">} </w:t>
      </w:r>
    </w:p>
    <w:p w14:paraId="7765E5CB" w14:textId="1B2D92E9" w:rsidR="00902A96" w:rsidRDefault="00902A96" w:rsidP="00902A96">
      <w:pPr>
        <w:pStyle w:val="Heading2"/>
        <w:spacing w:before="0"/>
        <w:rPr>
          <w:color w:val="auto"/>
        </w:rPr>
      </w:pPr>
      <w:bookmarkStart w:id="98" w:name="_Toc111104011"/>
      <w:r w:rsidRPr="00566C2F">
        <w:rPr>
          <w:color w:val="auto"/>
        </w:rPr>
        <w:t>Bài tập cuối chương</w:t>
      </w:r>
      <w:bookmarkEnd w:id="98"/>
    </w:p>
    <w:p w14:paraId="60358920" w14:textId="636B04D9" w:rsidR="00902A96" w:rsidRDefault="00902A96" w:rsidP="00902A96">
      <w:r>
        <w:tab/>
        <w:t>4.9. Chọn câu trả lời đúng nhất. Interface là gì?</w:t>
      </w:r>
    </w:p>
    <w:p w14:paraId="6F9810B5" w14:textId="45F146BD" w:rsidR="00902A96" w:rsidRDefault="00902A96" w:rsidP="00902A96">
      <w:pPr>
        <w:ind w:left="1440"/>
      </w:pPr>
      <w:r>
        <w:lastRenderedPageBreak/>
        <w:t>A. Là lớp chứa các cách rỗng có liên quan với nhau.</w:t>
      </w:r>
    </w:p>
    <w:p w14:paraId="2B9DC023" w14:textId="5BF723F2" w:rsidR="00902A96" w:rsidRDefault="00902A96" w:rsidP="00902A96">
      <w:pPr>
        <w:ind w:left="1440"/>
      </w:pPr>
      <w:r>
        <w:t>B. Là một kiểu tham chiếu, tương tự như class, chỉ có thể chứa hằng giá trị, khai báo cách và kiểu lồng.</w:t>
      </w:r>
    </w:p>
    <w:p w14:paraId="69A0C532" w14:textId="0E2DB668" w:rsidR="00902A96" w:rsidRDefault="00902A96" w:rsidP="00902A96">
      <w:pPr>
        <w:ind w:left="1440"/>
      </w:pPr>
      <w:r>
        <w:t>C.  Là một cách thực hiện của lớp khác.</w:t>
      </w:r>
    </w:p>
    <w:p w14:paraId="3E69B95B" w14:textId="0ABB7BCA" w:rsidR="00902A96" w:rsidRDefault="00902A96" w:rsidP="00902A96">
      <w:pPr>
        <w:ind w:left="1440"/>
      </w:pPr>
      <w:r>
        <w:t>D.  Là lớp nối giữa lớp cơ sở và lớp cha.</w:t>
      </w:r>
    </w:p>
    <w:p w14:paraId="3AEE5B03" w14:textId="26B6EF55" w:rsidR="00902A96" w:rsidRDefault="00902A96" w:rsidP="00902A96">
      <w:pPr>
        <w:ind w:left="1440" w:firstLine="0"/>
      </w:pPr>
      <w:r>
        <w:t>4.10. Để sử dụng giao diện Xedap cho lớp Xedap1, ta làm thế nào?</w:t>
      </w:r>
    </w:p>
    <w:p w14:paraId="0C891AA6" w14:textId="02AD41F6" w:rsidR="00902A96" w:rsidRDefault="00902A96" w:rsidP="00902A96">
      <w:pPr>
        <w:ind w:left="1440"/>
      </w:pPr>
      <w:r>
        <w:t>A. class Xedap1 implement Xedap {}</w:t>
      </w:r>
    </w:p>
    <w:p w14:paraId="5193BB65" w14:textId="5B3FD5DF" w:rsidR="00902A96" w:rsidRDefault="00902A96" w:rsidP="00902A96">
      <w:pPr>
        <w:ind w:left="1440"/>
      </w:pPr>
      <w:r>
        <w:t>B. public class Xedap1 implement Xedap {}</w:t>
      </w:r>
    </w:p>
    <w:p w14:paraId="446CF7DC" w14:textId="0CCC0755" w:rsidR="00902A96" w:rsidRDefault="00902A96" w:rsidP="00902A96">
      <w:pPr>
        <w:ind w:left="1440"/>
      </w:pPr>
      <w:r>
        <w:t>C. class Xedap1 implements Xedap {}</w:t>
      </w:r>
    </w:p>
    <w:p w14:paraId="5588BD36" w14:textId="236D9B99" w:rsidR="00902A96" w:rsidRDefault="00902A96" w:rsidP="00902A96">
      <w:pPr>
        <w:ind w:left="1440"/>
      </w:pPr>
      <w:r>
        <w:t>D. public class Xedap1 extends Xedap {}</w:t>
      </w:r>
    </w:p>
    <w:p w14:paraId="2FA61E70" w14:textId="1C38AC36" w:rsidR="00927D84" w:rsidRDefault="00927D84" w:rsidP="00927D84">
      <w:pPr>
        <w:ind w:left="1440" w:firstLine="0"/>
      </w:pPr>
      <w:r>
        <w:t>4.11. Để khai báo lớp Xedap1 kế thừa lớp Xedap phải làm như thế nào?</w:t>
      </w:r>
    </w:p>
    <w:p w14:paraId="35134650" w14:textId="5E183469" w:rsidR="00927D84" w:rsidRDefault="00927D84" w:rsidP="00927D84">
      <w:pPr>
        <w:ind w:left="1440"/>
      </w:pPr>
      <w:r>
        <w:t>A. class Xedap1 extend Xedap {}</w:t>
      </w:r>
    </w:p>
    <w:p w14:paraId="7CF2EDC5" w14:textId="418442C6" w:rsidR="00927D84" w:rsidRDefault="00927D84" w:rsidP="00927D84">
      <w:pPr>
        <w:ind w:left="1440"/>
      </w:pPr>
      <w:r>
        <w:t>B.  public classs Xedap1 extend Xedap {}</w:t>
      </w:r>
    </w:p>
    <w:p w14:paraId="0FCDBFE7" w14:textId="1E370B5E" w:rsidR="00927D84" w:rsidRDefault="00927D84" w:rsidP="00927D84">
      <w:pPr>
        <w:ind w:left="1440"/>
      </w:pPr>
      <w:r>
        <w:t>C. class Xedap1 extends Xedap {}</w:t>
      </w:r>
    </w:p>
    <w:p w14:paraId="51A80846" w14:textId="40BBE0FA" w:rsidR="00902A96" w:rsidRDefault="00927D84" w:rsidP="00927D84">
      <w:pPr>
        <w:ind w:left="1440"/>
      </w:pPr>
      <w:r>
        <w:t>D. Tất cả đều sai.</w:t>
      </w:r>
    </w:p>
    <w:p w14:paraId="1C8F9A06" w14:textId="77777777" w:rsidR="00927D84" w:rsidRDefault="00927D84">
      <w:pPr>
        <w:rPr>
          <w:rFonts w:eastAsiaTheme="majorEastAsia" w:cs="Times New Roman"/>
          <w:b/>
          <w:sz w:val="28"/>
          <w:szCs w:val="32"/>
        </w:rPr>
      </w:pPr>
      <w:r>
        <w:br w:type="page"/>
      </w:r>
    </w:p>
    <w:p w14:paraId="2DC1E86B" w14:textId="558CFB40" w:rsidR="00865A68" w:rsidRPr="00566C2F" w:rsidRDefault="00865A68" w:rsidP="00A122A5">
      <w:pPr>
        <w:pStyle w:val="Heading1"/>
        <w:rPr>
          <w:color w:val="auto"/>
        </w:rPr>
      </w:pPr>
      <w:bookmarkStart w:id="99" w:name="_Toc111104012"/>
      <w:r w:rsidRPr="00566C2F">
        <w:rPr>
          <w:color w:val="auto"/>
        </w:rPr>
        <w:lastRenderedPageBreak/>
        <w:t>Chương V: CÁC LỚP CƠ SỞ VÀ CÁC CẤU TRÚC DỮ LIỆU</w:t>
      </w:r>
      <w:bookmarkEnd w:id="99"/>
    </w:p>
    <w:p w14:paraId="02FE0B78" w14:textId="77777777" w:rsidR="00865A68" w:rsidRPr="00566C2F" w:rsidRDefault="00865A68" w:rsidP="009B1F9D">
      <w:pPr>
        <w:pStyle w:val="Heading3"/>
      </w:pPr>
      <w:bookmarkStart w:id="100" w:name="_Toc111104013"/>
      <w:r w:rsidRPr="00566C2F">
        <w:t>Nội dung chính của chương</w:t>
      </w:r>
      <w:bookmarkEnd w:id="100"/>
    </w:p>
    <w:p w14:paraId="670AAFB7" w14:textId="77777777" w:rsidR="00865A68" w:rsidRPr="00566C2F" w:rsidRDefault="00865A68" w:rsidP="009B1F9D">
      <w:pPr>
        <w:ind w:left="720"/>
        <w:jc w:val="both"/>
        <w:rPr>
          <w:rFonts w:cs="Times New Roman"/>
          <w:szCs w:val="26"/>
        </w:rPr>
      </w:pPr>
      <w:r w:rsidRPr="00566C2F">
        <w:rPr>
          <w:rFonts w:cs="Times New Roman"/>
          <w:szCs w:val="26"/>
        </w:rPr>
        <w:t xml:space="preserve">- Cấu trúc mảng </w:t>
      </w:r>
    </w:p>
    <w:p w14:paraId="2003F75F" w14:textId="77777777" w:rsidR="00865A68" w:rsidRPr="00566C2F" w:rsidRDefault="00865A68" w:rsidP="009B1F9D">
      <w:pPr>
        <w:ind w:left="720"/>
        <w:jc w:val="both"/>
        <w:rPr>
          <w:rFonts w:cs="Times New Roman"/>
          <w:szCs w:val="26"/>
        </w:rPr>
      </w:pPr>
      <w:r w:rsidRPr="00566C2F">
        <w:rPr>
          <w:rFonts w:cs="Times New Roman"/>
          <w:szCs w:val="26"/>
        </w:rPr>
        <w:t>- Các lớp cơ sở trong gói java.lang</w:t>
      </w:r>
    </w:p>
    <w:p w14:paraId="5335B39A" w14:textId="77777777" w:rsidR="00865A68" w:rsidRPr="00566C2F" w:rsidRDefault="00865A68" w:rsidP="009B1F9D">
      <w:pPr>
        <w:ind w:left="720"/>
        <w:jc w:val="both"/>
        <w:rPr>
          <w:rFonts w:cs="Times New Roman"/>
          <w:szCs w:val="26"/>
        </w:rPr>
      </w:pPr>
      <w:r w:rsidRPr="00566C2F">
        <w:rPr>
          <w:rFonts w:cs="Times New Roman"/>
          <w:szCs w:val="26"/>
        </w:rPr>
        <w:t>- Một số cấu trúc dữ liệu phổ dụng trong java</w:t>
      </w:r>
    </w:p>
    <w:p w14:paraId="4E380EB5" w14:textId="77777777" w:rsidR="00865A68" w:rsidRPr="00566C2F" w:rsidRDefault="00865A68" w:rsidP="009B1F9D">
      <w:pPr>
        <w:pStyle w:val="Heading3"/>
      </w:pPr>
      <w:bookmarkStart w:id="101" w:name="_Toc111104014"/>
      <w:r w:rsidRPr="00566C2F">
        <w:t>Mục tiêu cần đạt được của chương</w:t>
      </w:r>
      <w:bookmarkEnd w:id="101"/>
    </w:p>
    <w:p w14:paraId="579927F2" w14:textId="77777777" w:rsidR="00865A68" w:rsidRPr="00566C2F" w:rsidRDefault="00865A68" w:rsidP="009B1F9D">
      <w:pPr>
        <w:jc w:val="both"/>
        <w:rPr>
          <w:rFonts w:cs="Times New Roman"/>
          <w:szCs w:val="26"/>
        </w:rPr>
      </w:pPr>
      <w:r w:rsidRPr="00566C2F">
        <w:rPr>
          <w:rFonts w:cs="Times New Roman"/>
          <w:szCs w:val="26"/>
        </w:rPr>
        <w:t>Giúp sinh viên sẽ nắm được cấu trúc, các thành phần của mảng đối tượng trong ngôn ngữ java, hiểu được cách sử dụng các lớp cơ sở trong gói java.lang và một số cấu trúc dữ liệu phổ dụng trong java.</w:t>
      </w:r>
    </w:p>
    <w:p w14:paraId="299E41DD" w14:textId="77777777" w:rsidR="00865A68" w:rsidRPr="00566C2F" w:rsidRDefault="009C74AB" w:rsidP="009B1F9D">
      <w:pPr>
        <w:pStyle w:val="Heading2"/>
        <w:spacing w:before="0"/>
        <w:rPr>
          <w:color w:val="auto"/>
        </w:rPr>
      </w:pPr>
      <w:bookmarkStart w:id="102" w:name="_Toc111104015"/>
      <w:r w:rsidRPr="00566C2F">
        <w:rPr>
          <w:color w:val="auto"/>
        </w:rPr>
        <w:t xml:space="preserve">Bài 8: </w:t>
      </w:r>
      <w:r w:rsidR="00655718" w:rsidRPr="00566C2F">
        <w:rPr>
          <w:color w:val="auto"/>
        </w:rPr>
        <w:t>Mảng và các lớp cơ sở trong gói java.lang</w:t>
      </w:r>
      <w:r w:rsidRPr="00566C2F">
        <w:rPr>
          <w:color w:val="auto"/>
        </w:rPr>
        <w:t xml:space="preserve"> (Số tiết: 03 tiết)</w:t>
      </w:r>
      <w:bookmarkEnd w:id="102"/>
    </w:p>
    <w:p w14:paraId="375171AF" w14:textId="77777777" w:rsidR="009C74AB" w:rsidRPr="00566C2F" w:rsidRDefault="009C74AB" w:rsidP="009B1F9D">
      <w:pPr>
        <w:pStyle w:val="Heading2"/>
        <w:spacing w:before="0"/>
        <w:rPr>
          <w:color w:val="auto"/>
        </w:rPr>
      </w:pPr>
      <w:bookmarkStart w:id="103" w:name="_Toc111104016"/>
      <w:r w:rsidRPr="00566C2F">
        <w:rPr>
          <w:color w:val="auto"/>
        </w:rPr>
        <w:t>5.1. Cấu trúc mảng</w:t>
      </w:r>
      <w:bookmarkEnd w:id="103"/>
    </w:p>
    <w:p w14:paraId="4A831B78" w14:textId="77777777" w:rsidR="009C74AB" w:rsidRPr="00566C2F" w:rsidRDefault="00BE6F50" w:rsidP="00B37DA6">
      <w:pPr>
        <w:pStyle w:val="Heading3"/>
        <w:ind w:firstLine="0"/>
      </w:pPr>
      <w:bookmarkStart w:id="104" w:name="_Toc111104017"/>
      <w:r w:rsidRPr="00566C2F">
        <w:t>5.1.1.</w:t>
      </w:r>
      <w:r w:rsidR="00B4154B" w:rsidRPr="00566C2F">
        <w:t xml:space="preserve"> Khai báo mảng</w:t>
      </w:r>
      <w:bookmarkEnd w:id="104"/>
    </w:p>
    <w:p w14:paraId="22C19CB8" w14:textId="77777777" w:rsidR="00811F28" w:rsidRPr="00566C2F" w:rsidRDefault="00811F28" w:rsidP="009B1F9D">
      <w:pPr>
        <w:jc w:val="both"/>
      </w:pPr>
      <w:r w:rsidRPr="00566C2F">
        <w:tab/>
        <w:t>Mảng (array) là tập hợp các phần tử có cùng kiểu dữ liệu và có số phần tử là cố định</w:t>
      </w:r>
      <w:r w:rsidR="00121F91" w:rsidRPr="00566C2F">
        <w:t>(không thay đổi được số phần tử sau khi tạo lập)</w:t>
      </w:r>
      <w:r w:rsidRPr="00566C2F">
        <w:t xml:space="preserve">. Trong java mảng là kiểu tham chiếu do vậy ta phải khởi tạo mảng trước khi sử dụng. </w:t>
      </w:r>
    </w:p>
    <w:p w14:paraId="45B80AFD" w14:textId="77777777" w:rsidR="000814C4" w:rsidRDefault="00B4154B" w:rsidP="000814C4">
      <w:pPr>
        <w:keepNext/>
        <w:jc w:val="both"/>
      </w:pPr>
      <w:r w:rsidRPr="00566C2F">
        <w:tab/>
      </w:r>
      <w:r w:rsidRPr="00566C2F">
        <w:rPr>
          <w:noProof/>
        </w:rPr>
        <w:drawing>
          <wp:inline distT="0" distB="0" distL="0" distR="0" wp14:anchorId="751B960F" wp14:editId="3E58A6CD">
            <wp:extent cx="3933825" cy="1524000"/>
            <wp:effectExtent l="0" t="0" r="9525" b="0"/>
            <wp:docPr id="30" name="Picture 30" descr="Mảng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ảng trong ja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1524000"/>
                    </a:xfrm>
                    <a:prstGeom prst="rect">
                      <a:avLst/>
                    </a:prstGeom>
                    <a:noFill/>
                    <a:ln>
                      <a:noFill/>
                    </a:ln>
                  </pic:spPr>
                </pic:pic>
              </a:graphicData>
            </a:graphic>
          </wp:inline>
        </w:drawing>
      </w:r>
    </w:p>
    <w:p w14:paraId="6C434F0D" w14:textId="14A9131F" w:rsidR="00B4154B" w:rsidRPr="000814C4" w:rsidRDefault="000814C4" w:rsidP="000814C4">
      <w:pPr>
        <w:pStyle w:val="Caption"/>
        <w:jc w:val="center"/>
        <w:rPr>
          <w:sz w:val="26"/>
          <w:szCs w:val="26"/>
        </w:rPr>
      </w:pPr>
      <w:r w:rsidRPr="000814C4">
        <w:rPr>
          <w:sz w:val="26"/>
          <w:szCs w:val="26"/>
        </w:rPr>
        <w:t xml:space="preserve">Hình </w:t>
      </w:r>
      <w:r>
        <w:rPr>
          <w:sz w:val="26"/>
          <w:szCs w:val="26"/>
        </w:rPr>
        <w:t>5.1.</w:t>
      </w:r>
      <w:r w:rsidRPr="000814C4">
        <w:rPr>
          <w:sz w:val="26"/>
          <w:szCs w:val="26"/>
        </w:rPr>
        <w:t xml:space="preserve"> Mảng</w:t>
      </w:r>
    </w:p>
    <w:p w14:paraId="6D3C9C2F" w14:textId="77777777" w:rsidR="00B4154B" w:rsidRPr="00566C2F" w:rsidRDefault="00B4154B" w:rsidP="009B1F9D">
      <w:pPr>
        <w:jc w:val="both"/>
        <w:rPr>
          <w:b/>
        </w:rPr>
      </w:pPr>
      <w:r w:rsidRPr="00566C2F">
        <w:rPr>
          <w:b/>
        </w:rPr>
        <w:t>Khai báo</w:t>
      </w:r>
    </w:p>
    <w:p w14:paraId="494097A8" w14:textId="77777777" w:rsidR="00B4154B" w:rsidRPr="000814C4" w:rsidRDefault="00B4154B" w:rsidP="009B1F9D">
      <w:pPr>
        <w:ind w:left="720"/>
        <w:jc w:val="both"/>
        <w:rPr>
          <w:i/>
        </w:rPr>
      </w:pPr>
      <w:r w:rsidRPr="000814C4">
        <w:rPr>
          <w:i/>
        </w:rPr>
        <w:t xml:space="preserve">&lt;Kiểu các phần tử&gt;[] &lt;Tên mảng&gt;; </w:t>
      </w:r>
    </w:p>
    <w:p w14:paraId="4E06E71D" w14:textId="77777777" w:rsidR="00F55CDD" w:rsidRPr="000814C4" w:rsidRDefault="00B4154B" w:rsidP="009B1F9D">
      <w:pPr>
        <w:ind w:left="720"/>
        <w:jc w:val="both"/>
        <w:rPr>
          <w:i/>
        </w:rPr>
      </w:pPr>
      <w:r w:rsidRPr="000814C4">
        <w:rPr>
          <w:i/>
        </w:rPr>
        <w:t>&lt;Kiểu các phần tử&gt; &lt;Tên mảng&gt;[];</w:t>
      </w:r>
    </w:p>
    <w:p w14:paraId="79DD30A1" w14:textId="77777777" w:rsidR="00F55CDD" w:rsidRPr="00566C2F" w:rsidRDefault="00F55CDD" w:rsidP="009B1F9D">
      <w:pPr>
        <w:jc w:val="both"/>
      </w:pPr>
      <w:r w:rsidRPr="00566C2F">
        <w:t xml:space="preserve">Trong đó </w:t>
      </w:r>
      <w:r w:rsidRPr="00566C2F">
        <w:rPr>
          <w:i/>
        </w:rPr>
        <w:t>&lt;Kiểu các phần tử&gt;</w:t>
      </w:r>
      <w:r w:rsidRPr="00566C2F">
        <w:t xml:space="preserve"> có thể là kiểu nguyên thủy hoặc là kiểu lớp (tên lớp).</w:t>
      </w:r>
    </w:p>
    <w:p w14:paraId="359F7C50" w14:textId="77777777" w:rsidR="00F55CDD" w:rsidRPr="00566C2F" w:rsidRDefault="00F55CDD" w:rsidP="009B1F9D">
      <w:pPr>
        <w:jc w:val="both"/>
      </w:pPr>
      <w:r w:rsidRPr="00566C2F">
        <w:t>Kích th</w:t>
      </w:r>
      <w:r w:rsidR="00CD344C" w:rsidRPr="00566C2F">
        <w:t>ư</w:t>
      </w:r>
      <w:r w:rsidRPr="00566C2F">
        <w:t>ớc của mảng ch</w:t>
      </w:r>
      <w:r w:rsidR="00CD344C" w:rsidRPr="00566C2F">
        <w:t>ư</w:t>
      </w:r>
      <w:r w:rsidRPr="00566C2F">
        <w:t>a xác định khi khai báo</w:t>
      </w:r>
    </w:p>
    <w:p w14:paraId="4270CB39" w14:textId="77777777" w:rsidR="00F55CDD" w:rsidRPr="00566C2F" w:rsidRDefault="00F55CDD" w:rsidP="00B37DA6">
      <w:pPr>
        <w:pStyle w:val="Heading3"/>
        <w:ind w:firstLine="0"/>
      </w:pPr>
      <w:bookmarkStart w:id="105" w:name="_Toc111104018"/>
      <w:r w:rsidRPr="00566C2F">
        <w:t>5.1.2. Tạo lập mảng</w:t>
      </w:r>
      <w:bookmarkEnd w:id="105"/>
    </w:p>
    <w:p w14:paraId="7C313274" w14:textId="77777777" w:rsidR="00F55CDD" w:rsidRPr="00566C2F" w:rsidRDefault="00F55CDD" w:rsidP="009B1F9D">
      <w:pPr>
        <w:jc w:val="both"/>
      </w:pPr>
      <w:r w:rsidRPr="00566C2F">
        <w:t>Để tạo lập đối t</w:t>
      </w:r>
      <w:r w:rsidR="00CD344C" w:rsidRPr="00566C2F">
        <w:t>ư</w:t>
      </w:r>
      <w:r w:rsidRPr="00566C2F">
        <w:t>ợng mảng thì phải xác định số phần tử của mảng đó.</w:t>
      </w:r>
    </w:p>
    <w:p w14:paraId="066989CD" w14:textId="77777777" w:rsidR="00F55CDD" w:rsidRPr="000814C4" w:rsidRDefault="00F55CDD" w:rsidP="009B1F9D">
      <w:pPr>
        <w:jc w:val="both"/>
        <w:rPr>
          <w:i/>
        </w:rPr>
      </w:pPr>
      <w:r w:rsidRPr="000814C4">
        <w:rPr>
          <w:i/>
        </w:rPr>
        <w:tab/>
        <w:t>&lt;Tên mảng&gt; = new &lt;Kiểu các phần tử &gt;[&lt;Số phần tử&gt;];</w:t>
      </w:r>
    </w:p>
    <w:p w14:paraId="19D8221E" w14:textId="77777777" w:rsidR="00F55CDD" w:rsidRPr="00566C2F" w:rsidRDefault="00F55CDD" w:rsidP="009B1F9D">
      <w:pPr>
        <w:jc w:val="both"/>
      </w:pPr>
      <w:r w:rsidRPr="00566C2F">
        <w:lastRenderedPageBreak/>
        <w:t>Trong đó:</w:t>
      </w:r>
    </w:p>
    <w:p w14:paraId="13A1858F" w14:textId="77777777" w:rsidR="00F55CDD" w:rsidRPr="00566C2F" w:rsidRDefault="00F55CDD" w:rsidP="009B1F9D">
      <w:pPr>
        <w:jc w:val="both"/>
      </w:pPr>
      <w:r w:rsidRPr="00566C2F">
        <w:tab/>
      </w:r>
      <w:r w:rsidRPr="00566C2F">
        <w:rPr>
          <w:i/>
        </w:rPr>
        <w:t>&lt;Kiểu các phần tử&gt;</w:t>
      </w:r>
      <w:r w:rsidRPr="00566C2F">
        <w:t xml:space="preserve"> là kiểu t</w:t>
      </w:r>
      <w:r w:rsidR="00CD344C" w:rsidRPr="00566C2F">
        <w:t>ư</w:t>
      </w:r>
      <w:r w:rsidRPr="00566C2F">
        <w:t xml:space="preserve">ơng thích với kiểu mà mảng đã khai báo. Giá trị cực tiểu của </w:t>
      </w:r>
      <w:r w:rsidRPr="00566C2F">
        <w:rPr>
          <w:i/>
        </w:rPr>
        <w:t>&lt;Số phần tử&gt;</w:t>
      </w:r>
      <w:r w:rsidRPr="00566C2F">
        <w:t xml:space="preserve"> là 0.</w:t>
      </w:r>
    </w:p>
    <w:p w14:paraId="368D7C51" w14:textId="77777777" w:rsidR="00F55CDD" w:rsidRPr="00566C2F" w:rsidRDefault="00F55CDD" w:rsidP="009B1F9D">
      <w:pPr>
        <w:jc w:val="both"/>
      </w:pPr>
      <w:r w:rsidRPr="00566C2F">
        <w:t>Kết hợp cả khai báo với tạo lập mảng nh</w:t>
      </w:r>
      <w:r w:rsidR="00CD344C" w:rsidRPr="00566C2F">
        <w:t>ư</w:t>
      </w:r>
      <w:r w:rsidRPr="00566C2F">
        <w:t xml:space="preserve"> sau:</w:t>
      </w:r>
    </w:p>
    <w:p w14:paraId="6CE70032" w14:textId="77777777" w:rsidR="00F55CDD" w:rsidRPr="000814C4" w:rsidRDefault="00F55CDD" w:rsidP="009B1F9D">
      <w:pPr>
        <w:jc w:val="both"/>
        <w:rPr>
          <w:i/>
        </w:rPr>
      </w:pPr>
      <w:r w:rsidRPr="000814C4">
        <w:rPr>
          <w:i/>
        </w:rPr>
        <w:t>&lt;Kiểu các phần tử 1&gt; &lt;Tên mảng&gt;[] = new &lt;Kiểu các phần tử 2&gt;[&lt;Số phần tử&gt;];</w:t>
      </w:r>
    </w:p>
    <w:p w14:paraId="74FF7705" w14:textId="77777777" w:rsidR="00F55CDD" w:rsidRPr="00566C2F" w:rsidRDefault="00F55CDD" w:rsidP="009B1F9D">
      <w:pPr>
        <w:jc w:val="both"/>
      </w:pPr>
      <w:r w:rsidRPr="00566C2F">
        <w:t xml:space="preserve">Khai báo và tạo lập mảng </w:t>
      </w:r>
      <w:r w:rsidRPr="00566C2F">
        <w:rPr>
          <w:i/>
        </w:rPr>
        <w:t>&lt;Tên mảng&gt;</w:t>
      </w:r>
      <w:r w:rsidRPr="00566C2F">
        <w:t xml:space="preserve"> kiểu </w:t>
      </w:r>
      <w:r w:rsidRPr="00566C2F">
        <w:rPr>
          <w:i/>
        </w:rPr>
        <w:t>&lt;Kiểu các phần tử 1&gt;</w:t>
      </w:r>
      <w:r w:rsidRPr="00566C2F">
        <w:t xml:space="preserve"> để chứa </w:t>
      </w:r>
      <w:r w:rsidRPr="00566C2F">
        <w:rPr>
          <w:i/>
        </w:rPr>
        <w:t>&lt;Số phần tử&gt;</w:t>
      </w:r>
      <w:r w:rsidRPr="00566C2F">
        <w:t xml:space="preserve"> các phần tử có </w:t>
      </w:r>
      <w:r w:rsidRPr="00566C2F">
        <w:rPr>
          <w:i/>
        </w:rPr>
        <w:t>&lt;Kiểu các phần tử 2&gt;</w:t>
      </w:r>
      <w:r w:rsidRPr="00566C2F">
        <w:t>.</w:t>
      </w:r>
    </w:p>
    <w:p w14:paraId="0785FA93" w14:textId="77777777" w:rsidR="00F55CDD" w:rsidRPr="00566C2F" w:rsidRDefault="00F55CDD" w:rsidP="009B1F9D">
      <w:pPr>
        <w:jc w:val="both"/>
      </w:pPr>
      <w:r w:rsidRPr="00566C2F">
        <w:rPr>
          <w:i/>
        </w:rPr>
        <w:t>&lt;Kiểu các phần tử 1&gt;</w:t>
      </w:r>
      <w:r w:rsidRPr="00566C2F">
        <w:t xml:space="preserve"> và </w:t>
      </w:r>
      <w:r w:rsidRPr="00566C2F">
        <w:rPr>
          <w:i/>
        </w:rPr>
        <w:t>&lt;Kiểu các phần tử 2&gt;</w:t>
      </w:r>
      <w:r w:rsidRPr="00566C2F">
        <w:t xml:space="preserve"> là hai kiểu t</w:t>
      </w:r>
      <w:r w:rsidR="00CD344C" w:rsidRPr="00566C2F">
        <w:t>ư</w:t>
      </w:r>
      <w:r w:rsidRPr="00566C2F">
        <w:t xml:space="preserve">ơng thích với nhau. Nếu mảng đó có kiểu nguyên thủy thì hai kiểu đó phải trùng nhau. Nếu là kiểu lớp thì </w:t>
      </w:r>
      <w:r w:rsidRPr="00566C2F">
        <w:rPr>
          <w:i/>
        </w:rPr>
        <w:t>&lt;Kiểu các phần tử 2&gt;</w:t>
      </w:r>
      <w:r w:rsidRPr="00566C2F">
        <w:t xml:space="preserve"> là lớp con của </w:t>
      </w:r>
      <w:r w:rsidRPr="00566C2F">
        <w:rPr>
          <w:i/>
        </w:rPr>
        <w:t>&lt;Kiểu các phần tử 1&gt;</w:t>
      </w:r>
      <w:r w:rsidRPr="00566C2F">
        <w:t xml:space="preserve"> ( một lớp cũng đ</w:t>
      </w:r>
      <w:r w:rsidR="00CD344C" w:rsidRPr="00566C2F">
        <w:t>ư</w:t>
      </w:r>
      <w:r w:rsidRPr="00566C2F">
        <w:t>ợc xem là lớp con của chính nó).\</w:t>
      </w:r>
    </w:p>
    <w:p w14:paraId="39EA8157" w14:textId="77777777" w:rsidR="00F55CDD" w:rsidRPr="00566C2F" w:rsidRDefault="00F55CDD" w:rsidP="009B1F9D">
      <w:pPr>
        <w:jc w:val="both"/>
      </w:pPr>
      <w:r w:rsidRPr="00566C2F">
        <w:t>Khi một mảng đ</w:t>
      </w:r>
      <w:r w:rsidR="00CD344C" w:rsidRPr="00566C2F">
        <w:t>ư</w:t>
      </w:r>
      <w:r w:rsidRPr="00566C2F">
        <w:t>ợc tạo lập thì tất cả các phần tử của nó đ</w:t>
      </w:r>
      <w:r w:rsidR="00CD344C" w:rsidRPr="00566C2F">
        <w:t>ư</w:t>
      </w:r>
      <w:r w:rsidRPr="00566C2F">
        <w:t>ợc khởi tạo giá trị mặc định (0 hoặc 0.0 đối với kiểu số, false đối với kiểu boolean, null cho kiểu lớp).</w:t>
      </w:r>
    </w:p>
    <w:p w14:paraId="7470B953" w14:textId="77777777" w:rsidR="00F55CDD" w:rsidRPr="00566C2F" w:rsidRDefault="00F55CDD" w:rsidP="009B1F9D">
      <w:pPr>
        <w:jc w:val="both"/>
        <w:rPr>
          <w:b/>
        </w:rPr>
      </w:pPr>
      <w:r w:rsidRPr="00566C2F">
        <w:rPr>
          <w:b/>
        </w:rPr>
        <w:t>Ví dụ:</w:t>
      </w:r>
    </w:p>
    <w:p w14:paraId="23829360" w14:textId="77777777" w:rsidR="00F55CDD" w:rsidRPr="000814C4" w:rsidRDefault="00F55CDD" w:rsidP="009B1F9D">
      <w:pPr>
        <w:jc w:val="both"/>
        <w:rPr>
          <w:i/>
        </w:rPr>
      </w:pPr>
      <w:r w:rsidRPr="000814C4">
        <w:rPr>
          <w:i/>
        </w:rPr>
        <w:t>float mangFloat[] = new float[20];// Các phần tử đ</w:t>
      </w:r>
      <w:r w:rsidR="00CD344C" w:rsidRPr="000814C4">
        <w:rPr>
          <w:i/>
        </w:rPr>
        <w:t>ư</w:t>
      </w:r>
      <w:r w:rsidRPr="000814C4">
        <w:rPr>
          <w:i/>
        </w:rPr>
        <w:t>ợc gán trị mặc định</w:t>
      </w:r>
    </w:p>
    <w:p w14:paraId="635C84D7" w14:textId="77777777" w:rsidR="00F55CDD" w:rsidRPr="000814C4" w:rsidRDefault="00F55CDD" w:rsidP="009B1F9D">
      <w:pPr>
        <w:jc w:val="both"/>
        <w:rPr>
          <w:i/>
        </w:rPr>
      </w:pPr>
      <w:r w:rsidRPr="000814C4">
        <w:rPr>
          <w:i/>
        </w:rPr>
        <w:t>Object[] dayDen = new BongDen[5];// Các phần tử đ</w:t>
      </w:r>
      <w:r w:rsidR="00CD344C" w:rsidRPr="000814C4">
        <w:rPr>
          <w:i/>
        </w:rPr>
        <w:t>ư</w:t>
      </w:r>
      <w:r w:rsidRPr="000814C4">
        <w:rPr>
          <w:i/>
        </w:rPr>
        <w:t>ợc gán mặc định null khởi tạo các mảng.</w:t>
      </w:r>
    </w:p>
    <w:p w14:paraId="6F612A6F" w14:textId="77777777" w:rsidR="00F55CDD" w:rsidRPr="00566C2F" w:rsidRDefault="00F55CDD" w:rsidP="009B1F9D">
      <w:pPr>
        <w:jc w:val="both"/>
      </w:pPr>
      <w:r w:rsidRPr="00566C2F">
        <w:t>Khai báo, tạo lập và gán ngay các giá trị ban đầu:</w:t>
      </w:r>
    </w:p>
    <w:p w14:paraId="7DA5C79A" w14:textId="77777777" w:rsidR="00F55CDD" w:rsidRPr="000814C4" w:rsidRDefault="00F55CDD" w:rsidP="009B1F9D">
      <w:pPr>
        <w:jc w:val="both"/>
        <w:rPr>
          <w:i/>
        </w:rPr>
      </w:pPr>
      <w:r w:rsidRPr="000814C4">
        <w:rPr>
          <w:i/>
        </w:rPr>
        <w:tab/>
        <w:t>&lt;Kiểu các phần tử &gt;[] &lt;Tên mảng&gt; = {&lt;Các giá trị ban đầu&gt;};</w:t>
      </w:r>
    </w:p>
    <w:p w14:paraId="5BE752B5" w14:textId="77777777" w:rsidR="00F55CDD" w:rsidRPr="00566C2F" w:rsidRDefault="00F55CDD" w:rsidP="009B1F9D">
      <w:pPr>
        <w:jc w:val="both"/>
      </w:pPr>
      <w:r w:rsidRPr="00566C2F">
        <w:rPr>
          <w:b/>
        </w:rPr>
        <w:t>Ví dụ:</w:t>
      </w:r>
      <w:r w:rsidRPr="00566C2F">
        <w:tab/>
        <w:t xml:space="preserve"> </w:t>
      </w:r>
      <w:r w:rsidRPr="00566C2F">
        <w:tab/>
        <w:t>int[] mangInt = {1, 3, 5, 7, 9};</w:t>
      </w:r>
    </w:p>
    <w:p w14:paraId="545CDC05" w14:textId="77777777" w:rsidR="00F55CDD" w:rsidRPr="00566C2F" w:rsidRDefault="00F55CDD" w:rsidP="009B1F9D">
      <w:pPr>
        <w:jc w:val="both"/>
      </w:pPr>
      <w:r w:rsidRPr="00566C2F">
        <w:tab/>
        <w:t xml:space="preserve">Tạo ra </w:t>
      </w:r>
      <w:r w:rsidRPr="00566C2F">
        <w:rPr>
          <w:i/>
        </w:rPr>
        <w:t>mangInt</w:t>
      </w:r>
      <w:r w:rsidRPr="00566C2F">
        <w:t xml:space="preserve"> có 5 phần tử với phần tử đầu có giá trị là 1 (mangInt[0] = 1), phần tử</w:t>
      </w:r>
      <w:r w:rsidR="000044CA" w:rsidRPr="00566C2F">
        <w:t xml:space="preserve"> </w:t>
      </w:r>
      <w:r w:rsidRPr="00566C2F">
        <w:t>thứ hai là 3 (mangInt[1] = 3) , v.v.</w:t>
      </w:r>
    </w:p>
    <w:p w14:paraId="097185BC" w14:textId="77777777" w:rsidR="000044CA" w:rsidRPr="000814C4" w:rsidRDefault="000044CA" w:rsidP="009B1F9D">
      <w:pPr>
        <w:jc w:val="both"/>
        <w:rPr>
          <w:i/>
        </w:rPr>
      </w:pPr>
      <w:r w:rsidRPr="000814C4">
        <w:rPr>
          <w:i/>
        </w:rPr>
        <w:t>Object[] dayDT = {new BongDen(), new BongDen(), null};</w:t>
      </w:r>
    </w:p>
    <w:p w14:paraId="63242F92" w14:textId="77777777" w:rsidR="000044CA" w:rsidRPr="000814C4" w:rsidRDefault="000044CA" w:rsidP="009B1F9D">
      <w:pPr>
        <w:jc w:val="both"/>
        <w:rPr>
          <w:i/>
        </w:rPr>
      </w:pPr>
      <w:r w:rsidRPr="000814C4">
        <w:rPr>
          <w:i/>
        </w:rPr>
        <w:t>char[] charArr = {“a”, “b”, “a”}; // mảng 3 ký tự và hoàn toàn khác với “aba”</w:t>
      </w:r>
    </w:p>
    <w:p w14:paraId="7E41EFAB" w14:textId="77777777" w:rsidR="000044CA" w:rsidRPr="00566C2F" w:rsidRDefault="000044CA" w:rsidP="00B37DA6">
      <w:pPr>
        <w:pStyle w:val="Heading3"/>
        <w:ind w:firstLine="0"/>
      </w:pPr>
      <w:bookmarkStart w:id="106" w:name="_Toc111104019"/>
      <w:r w:rsidRPr="00566C2F">
        <w:t>5.1.3. Truy cập các phần tử của mảng</w:t>
      </w:r>
      <w:bookmarkEnd w:id="106"/>
    </w:p>
    <w:p w14:paraId="5269DC4C" w14:textId="354F3D1E" w:rsidR="00121F91" w:rsidRPr="00566C2F" w:rsidRDefault="000044CA" w:rsidP="009B1F9D">
      <w:pPr>
        <w:jc w:val="both"/>
      </w:pPr>
      <w:r w:rsidRPr="00566C2F">
        <w:tab/>
        <w:t>Truy cập một phần tử mảng bằng cách sử dụng số chỉ số (index)</w:t>
      </w:r>
      <w:r w:rsidR="00E75F7F" w:rsidRPr="00566C2F">
        <w:t xml:space="preserve"> trong đó  </w:t>
      </w:r>
      <w:r w:rsidR="00E75F7F" w:rsidRPr="00566C2F">
        <w:rPr>
          <w:i/>
        </w:rPr>
        <w:t>0</w:t>
      </w:r>
      <w:r w:rsidR="00E75F7F" w:rsidRPr="00566C2F">
        <w:rPr>
          <w:rFonts w:cs="Times New Roman"/>
          <w:i/>
        </w:rPr>
        <w:t>≥</w:t>
      </w:r>
      <w:r w:rsidR="00E75F7F" w:rsidRPr="00566C2F">
        <w:rPr>
          <w:i/>
        </w:rPr>
        <w:t xml:space="preserve"> index&lt; (số phần tử mảng)</w:t>
      </w:r>
      <w:r w:rsidR="00E75F7F" w:rsidRPr="00566C2F">
        <w:t>.</w:t>
      </w:r>
      <w:r w:rsidRPr="00566C2F">
        <w:t xml:space="preserve"> Phần tử thứ </w:t>
      </w:r>
      <w:r w:rsidR="00121F91" w:rsidRPr="00566C2F">
        <w:t xml:space="preserve">i </w:t>
      </w:r>
      <w:r w:rsidRPr="00566C2F">
        <w:t xml:space="preserve">của mảng là phần tử có chỉ số </w:t>
      </w:r>
      <w:r w:rsidR="00121F91" w:rsidRPr="00566C2F">
        <w:t>i</w:t>
      </w:r>
      <w:r w:rsidRPr="00566C2F">
        <w:t xml:space="preserve"> - 1 (&lt;Tên mảng&gt;[</w:t>
      </w:r>
      <w:r w:rsidR="00121F91" w:rsidRPr="00566C2F">
        <w:t xml:space="preserve"> i </w:t>
      </w:r>
      <w:r w:rsidRPr="00566C2F">
        <w:t>-1]).</w:t>
      </w:r>
      <w:r w:rsidR="00E75F7F" w:rsidRPr="00566C2F">
        <w:t xml:space="preserve"> Nếu truy cập vượt quá phạm vi xác định của mảng sẽ gặp ngoại lệ </w:t>
      </w:r>
      <w:r w:rsidR="00D53836" w:rsidRPr="00566C2F">
        <w:t>ArrayIndexOutOfBoundsException</w:t>
      </w:r>
    </w:p>
    <w:p w14:paraId="42353450" w14:textId="77777777" w:rsidR="000044CA" w:rsidRPr="00566C2F" w:rsidRDefault="000044CA" w:rsidP="009B1F9D">
      <w:pPr>
        <w:jc w:val="both"/>
      </w:pPr>
      <w:r w:rsidRPr="00566C2F">
        <w:lastRenderedPageBreak/>
        <w:t xml:space="preserve">Truy cập vào phần tử của mảng: </w:t>
      </w:r>
      <w:r w:rsidRPr="005439DF">
        <w:rPr>
          <w:i/>
        </w:rPr>
        <w:t>&lt;tên mảng&gt;[i]</w:t>
      </w:r>
    </w:p>
    <w:p w14:paraId="0E24BFB3" w14:textId="77777777" w:rsidR="00F55CDD" w:rsidRPr="00566C2F" w:rsidRDefault="000044CA" w:rsidP="009B1F9D">
      <w:pPr>
        <w:jc w:val="both"/>
      </w:pPr>
      <w:r w:rsidRPr="00566C2F">
        <w:rPr>
          <w:b/>
        </w:rPr>
        <w:t xml:space="preserve">Ví dụ: </w:t>
      </w:r>
    </w:p>
    <w:p w14:paraId="32DAF950" w14:textId="77777777" w:rsidR="000044CA" w:rsidRPr="00566C2F" w:rsidRDefault="000044CA" w:rsidP="009B1F9D">
      <w:pPr>
        <w:ind w:left="720"/>
        <w:jc w:val="both"/>
        <w:rPr>
          <w:i/>
        </w:rPr>
      </w:pPr>
      <w:r w:rsidRPr="00566C2F">
        <w:rPr>
          <w:i/>
        </w:rPr>
        <w:t>public class TruyCapArray1 {</w:t>
      </w:r>
    </w:p>
    <w:p w14:paraId="159B5040" w14:textId="77777777" w:rsidR="000044CA" w:rsidRPr="00566C2F" w:rsidRDefault="000044CA" w:rsidP="009B1F9D">
      <w:pPr>
        <w:ind w:left="720"/>
        <w:jc w:val="both"/>
        <w:rPr>
          <w:i/>
        </w:rPr>
      </w:pPr>
      <w:r w:rsidRPr="00566C2F">
        <w:rPr>
          <w:i/>
        </w:rPr>
        <w:t xml:space="preserve">    public static void main(String[] args) {</w:t>
      </w:r>
    </w:p>
    <w:p w14:paraId="02626718" w14:textId="77777777" w:rsidR="000044CA" w:rsidRPr="00566C2F" w:rsidRDefault="000044CA" w:rsidP="009B1F9D">
      <w:pPr>
        <w:ind w:left="720"/>
        <w:jc w:val="both"/>
        <w:rPr>
          <w:i/>
        </w:rPr>
      </w:pPr>
      <w:r w:rsidRPr="00566C2F">
        <w:rPr>
          <w:i/>
        </w:rPr>
        <w:t xml:space="preserve">        String[] cars = { "Honda", "BMW", "Ford", "Mazda" };</w:t>
      </w:r>
    </w:p>
    <w:p w14:paraId="1419ADE8" w14:textId="77777777" w:rsidR="000044CA" w:rsidRPr="00566C2F" w:rsidRDefault="000044CA" w:rsidP="009B1F9D">
      <w:pPr>
        <w:ind w:left="720"/>
        <w:jc w:val="both"/>
        <w:rPr>
          <w:i/>
        </w:rPr>
      </w:pPr>
      <w:r w:rsidRPr="00566C2F">
        <w:rPr>
          <w:i/>
        </w:rPr>
        <w:t xml:space="preserve">        System.out.println(cars[0]);</w:t>
      </w:r>
    </w:p>
    <w:p w14:paraId="38315AE0" w14:textId="77777777" w:rsidR="000044CA" w:rsidRPr="00566C2F" w:rsidRDefault="000044CA" w:rsidP="009B1F9D">
      <w:pPr>
        <w:ind w:left="720"/>
        <w:jc w:val="both"/>
        <w:rPr>
          <w:i/>
        </w:rPr>
      </w:pPr>
      <w:r w:rsidRPr="00566C2F">
        <w:rPr>
          <w:i/>
        </w:rPr>
        <w:t xml:space="preserve">    }</w:t>
      </w:r>
    </w:p>
    <w:p w14:paraId="587819B1" w14:textId="77777777" w:rsidR="000044CA" w:rsidRPr="00566C2F" w:rsidRDefault="000044CA" w:rsidP="009B1F9D">
      <w:pPr>
        <w:ind w:left="720"/>
        <w:jc w:val="both"/>
      </w:pPr>
      <w:r w:rsidRPr="00566C2F">
        <w:rPr>
          <w:i/>
        </w:rPr>
        <w:t>}</w:t>
      </w:r>
    </w:p>
    <w:p w14:paraId="127E7EBC" w14:textId="77777777" w:rsidR="000044CA" w:rsidRPr="00566C2F" w:rsidRDefault="000044CA" w:rsidP="009B1F9D">
      <w:pPr>
        <w:ind w:left="720"/>
        <w:jc w:val="both"/>
      </w:pPr>
      <w:r w:rsidRPr="00566C2F">
        <w:t>Kết quả:</w:t>
      </w:r>
    </w:p>
    <w:p w14:paraId="19D0A733" w14:textId="77777777" w:rsidR="000044CA" w:rsidRPr="00566C2F" w:rsidRDefault="000044CA" w:rsidP="009B1F9D">
      <w:pPr>
        <w:ind w:left="720"/>
        <w:jc w:val="both"/>
        <w:rPr>
          <w:i/>
        </w:rPr>
      </w:pPr>
      <w:r w:rsidRPr="00566C2F">
        <w:rPr>
          <w:i/>
        </w:rPr>
        <w:t>Honda</w:t>
      </w:r>
    </w:p>
    <w:p w14:paraId="74AB0C24" w14:textId="77777777" w:rsidR="000044CA" w:rsidRPr="00566C2F" w:rsidRDefault="000044CA" w:rsidP="009B1F9D">
      <w:pPr>
        <w:jc w:val="both"/>
      </w:pPr>
      <w:r w:rsidRPr="00566C2F">
        <w:t>Để thay đổi giá trị của một phần tử cụ thể trong mảng, ta cũng dùng chỉ số:</w:t>
      </w:r>
    </w:p>
    <w:p w14:paraId="60FDBF41" w14:textId="77777777" w:rsidR="000044CA" w:rsidRPr="00566C2F" w:rsidRDefault="000044CA" w:rsidP="009B1F9D">
      <w:pPr>
        <w:ind w:left="720"/>
        <w:jc w:val="both"/>
        <w:rPr>
          <w:i/>
        </w:rPr>
      </w:pPr>
      <w:r w:rsidRPr="00566C2F">
        <w:rPr>
          <w:i/>
        </w:rPr>
        <w:t>public class TruyCapArray2 {</w:t>
      </w:r>
    </w:p>
    <w:p w14:paraId="019F1C53" w14:textId="77777777" w:rsidR="000044CA" w:rsidRPr="00566C2F" w:rsidRDefault="000044CA" w:rsidP="009B1F9D">
      <w:pPr>
        <w:ind w:left="720"/>
        <w:jc w:val="both"/>
        <w:rPr>
          <w:i/>
        </w:rPr>
      </w:pPr>
      <w:r w:rsidRPr="00566C2F">
        <w:rPr>
          <w:i/>
        </w:rPr>
        <w:t xml:space="preserve">    public static void main(String[] args) {</w:t>
      </w:r>
    </w:p>
    <w:p w14:paraId="500E4B5B" w14:textId="77777777" w:rsidR="000044CA" w:rsidRPr="00566C2F" w:rsidRDefault="000044CA" w:rsidP="009B1F9D">
      <w:pPr>
        <w:ind w:left="720"/>
        <w:jc w:val="both"/>
        <w:rPr>
          <w:i/>
        </w:rPr>
      </w:pPr>
      <w:r w:rsidRPr="00566C2F">
        <w:rPr>
          <w:i/>
        </w:rPr>
        <w:t xml:space="preserve">        String[] cars = { "Honda", "BMW", "Ford", "Mazda" };</w:t>
      </w:r>
    </w:p>
    <w:p w14:paraId="4F6DCC88" w14:textId="77777777" w:rsidR="000044CA" w:rsidRPr="00566C2F" w:rsidRDefault="000044CA" w:rsidP="009B1F9D">
      <w:pPr>
        <w:ind w:left="720"/>
        <w:jc w:val="both"/>
        <w:rPr>
          <w:i/>
        </w:rPr>
      </w:pPr>
      <w:r w:rsidRPr="00566C2F">
        <w:rPr>
          <w:i/>
        </w:rPr>
        <w:t xml:space="preserve">        // thay đổi phần tử đầu tiên của mảng cars</w:t>
      </w:r>
    </w:p>
    <w:p w14:paraId="424C66FB" w14:textId="77777777" w:rsidR="000044CA" w:rsidRPr="00566C2F" w:rsidRDefault="000044CA" w:rsidP="009B1F9D">
      <w:pPr>
        <w:ind w:left="720"/>
        <w:jc w:val="both"/>
        <w:rPr>
          <w:i/>
        </w:rPr>
      </w:pPr>
      <w:r w:rsidRPr="00566C2F">
        <w:rPr>
          <w:i/>
        </w:rPr>
        <w:t xml:space="preserve">        cars[0] = "Morning";</w:t>
      </w:r>
    </w:p>
    <w:p w14:paraId="08178267" w14:textId="77777777" w:rsidR="000044CA" w:rsidRPr="00566C2F" w:rsidRDefault="000044CA" w:rsidP="009B1F9D">
      <w:pPr>
        <w:ind w:left="720"/>
        <w:jc w:val="both"/>
        <w:rPr>
          <w:i/>
        </w:rPr>
      </w:pPr>
      <w:r w:rsidRPr="00566C2F">
        <w:rPr>
          <w:i/>
        </w:rPr>
        <w:t xml:space="preserve">        // hiển thị phần tử đầu tiên của mảng cars</w:t>
      </w:r>
    </w:p>
    <w:p w14:paraId="08F26D62" w14:textId="77777777" w:rsidR="000044CA" w:rsidRPr="00566C2F" w:rsidRDefault="000044CA" w:rsidP="009B1F9D">
      <w:pPr>
        <w:ind w:left="720"/>
        <w:jc w:val="both"/>
        <w:rPr>
          <w:i/>
        </w:rPr>
      </w:pPr>
      <w:r w:rsidRPr="00566C2F">
        <w:rPr>
          <w:i/>
        </w:rPr>
        <w:t xml:space="preserve">        System.out.println("Phần tử đầu tiên: " + cars[0]);</w:t>
      </w:r>
    </w:p>
    <w:p w14:paraId="575AF269" w14:textId="77777777" w:rsidR="000044CA" w:rsidRPr="00566C2F" w:rsidRDefault="000044CA" w:rsidP="009B1F9D">
      <w:pPr>
        <w:ind w:left="720"/>
        <w:jc w:val="both"/>
        <w:rPr>
          <w:i/>
        </w:rPr>
      </w:pPr>
      <w:r w:rsidRPr="00566C2F">
        <w:rPr>
          <w:i/>
        </w:rPr>
        <w:t xml:space="preserve">    }</w:t>
      </w:r>
    </w:p>
    <w:p w14:paraId="57128D9F" w14:textId="77777777" w:rsidR="000044CA" w:rsidRPr="00566C2F" w:rsidRDefault="000044CA" w:rsidP="009B1F9D">
      <w:pPr>
        <w:ind w:left="720"/>
        <w:jc w:val="both"/>
      </w:pPr>
      <w:r w:rsidRPr="00566C2F">
        <w:rPr>
          <w:i/>
        </w:rPr>
        <w:t>}</w:t>
      </w:r>
    </w:p>
    <w:p w14:paraId="7DCFE0AE" w14:textId="77777777" w:rsidR="000044CA" w:rsidRPr="00566C2F" w:rsidRDefault="000044CA" w:rsidP="009B1F9D">
      <w:pPr>
        <w:ind w:left="720"/>
        <w:jc w:val="both"/>
      </w:pPr>
      <w:r w:rsidRPr="00566C2F">
        <w:t>Kết quả:</w:t>
      </w:r>
    </w:p>
    <w:p w14:paraId="2AEB5DD6" w14:textId="77777777" w:rsidR="000044CA" w:rsidRPr="00566C2F" w:rsidRDefault="000044CA" w:rsidP="009B1F9D">
      <w:pPr>
        <w:ind w:left="1440"/>
        <w:jc w:val="both"/>
        <w:rPr>
          <w:i/>
        </w:rPr>
      </w:pPr>
      <w:r w:rsidRPr="00566C2F">
        <w:rPr>
          <w:i/>
        </w:rPr>
        <w:t>Phần tử đầu tiên: Morning</w:t>
      </w:r>
    </w:p>
    <w:p w14:paraId="227BA081" w14:textId="77777777" w:rsidR="000044CA" w:rsidRPr="00566C2F" w:rsidRDefault="000044CA" w:rsidP="009B1F9D">
      <w:pPr>
        <w:jc w:val="both"/>
      </w:pPr>
      <w:r w:rsidRPr="00566C2F">
        <w:t xml:space="preserve">Để biết có bao nhiêu phần tử trong một mảng, ta sử dụng thuộc tính </w:t>
      </w:r>
      <w:r w:rsidRPr="00566C2F">
        <w:rPr>
          <w:b/>
        </w:rPr>
        <w:t>length</w:t>
      </w:r>
      <w:r w:rsidRPr="00566C2F">
        <w:t>:</w:t>
      </w:r>
    </w:p>
    <w:p w14:paraId="7BC92C75" w14:textId="77777777" w:rsidR="000044CA" w:rsidRPr="00566C2F" w:rsidRDefault="000044CA" w:rsidP="009B1F9D">
      <w:pPr>
        <w:ind w:left="720"/>
        <w:jc w:val="both"/>
        <w:rPr>
          <w:i/>
        </w:rPr>
      </w:pPr>
      <w:r w:rsidRPr="00566C2F">
        <w:rPr>
          <w:i/>
        </w:rPr>
        <w:t>public class DodaiArray1 {</w:t>
      </w:r>
    </w:p>
    <w:p w14:paraId="6FBB7C29" w14:textId="77777777" w:rsidR="000044CA" w:rsidRPr="00566C2F" w:rsidRDefault="000044CA" w:rsidP="009B1F9D">
      <w:pPr>
        <w:ind w:left="720"/>
        <w:jc w:val="both"/>
        <w:rPr>
          <w:i/>
        </w:rPr>
      </w:pPr>
      <w:r w:rsidRPr="00566C2F">
        <w:rPr>
          <w:i/>
        </w:rPr>
        <w:t xml:space="preserve">    public static void main(String[] args) {</w:t>
      </w:r>
    </w:p>
    <w:p w14:paraId="0697343F" w14:textId="77777777" w:rsidR="000044CA" w:rsidRPr="00566C2F" w:rsidRDefault="000044CA" w:rsidP="009B1F9D">
      <w:pPr>
        <w:ind w:left="720"/>
        <w:jc w:val="both"/>
        <w:rPr>
          <w:i/>
        </w:rPr>
      </w:pPr>
      <w:r w:rsidRPr="00566C2F">
        <w:rPr>
          <w:i/>
        </w:rPr>
        <w:t xml:space="preserve">        String[] cars = { "Honda", "BMW", "Ford", "Mazda" };</w:t>
      </w:r>
    </w:p>
    <w:p w14:paraId="71BC1865" w14:textId="77777777" w:rsidR="000044CA" w:rsidRPr="00566C2F" w:rsidRDefault="000044CA" w:rsidP="009B1F9D">
      <w:pPr>
        <w:ind w:left="720"/>
        <w:jc w:val="both"/>
        <w:rPr>
          <w:i/>
        </w:rPr>
      </w:pPr>
      <w:r w:rsidRPr="00566C2F">
        <w:rPr>
          <w:i/>
        </w:rPr>
        <w:t xml:space="preserve">        System.out.println("Độ dài của mảng cars là: " + cars.length);</w:t>
      </w:r>
    </w:p>
    <w:p w14:paraId="5800CDC8" w14:textId="77777777" w:rsidR="000044CA" w:rsidRPr="00566C2F" w:rsidRDefault="000044CA" w:rsidP="009B1F9D">
      <w:pPr>
        <w:ind w:left="720"/>
        <w:jc w:val="both"/>
        <w:rPr>
          <w:i/>
        </w:rPr>
      </w:pPr>
      <w:r w:rsidRPr="00566C2F">
        <w:rPr>
          <w:i/>
        </w:rPr>
        <w:t xml:space="preserve">    }</w:t>
      </w:r>
    </w:p>
    <w:p w14:paraId="31E34B7F" w14:textId="77777777" w:rsidR="000044CA" w:rsidRPr="00566C2F" w:rsidRDefault="000044CA" w:rsidP="009B1F9D">
      <w:pPr>
        <w:ind w:left="720"/>
        <w:jc w:val="both"/>
      </w:pPr>
      <w:r w:rsidRPr="00566C2F">
        <w:rPr>
          <w:i/>
        </w:rPr>
        <w:t>}</w:t>
      </w:r>
    </w:p>
    <w:p w14:paraId="77D418CE" w14:textId="77777777" w:rsidR="000044CA" w:rsidRPr="00566C2F" w:rsidRDefault="000044CA" w:rsidP="009B1F9D">
      <w:pPr>
        <w:ind w:left="720"/>
        <w:jc w:val="both"/>
      </w:pPr>
      <w:r w:rsidRPr="00566C2F">
        <w:t>Kết quả:</w:t>
      </w:r>
    </w:p>
    <w:p w14:paraId="1EC89697" w14:textId="77777777" w:rsidR="000044CA" w:rsidRPr="00566C2F" w:rsidRDefault="000044CA" w:rsidP="009B1F9D">
      <w:pPr>
        <w:ind w:left="1440"/>
        <w:jc w:val="both"/>
        <w:rPr>
          <w:i/>
        </w:rPr>
      </w:pPr>
      <w:r w:rsidRPr="00566C2F">
        <w:rPr>
          <w:i/>
        </w:rPr>
        <w:t>4</w:t>
      </w:r>
    </w:p>
    <w:p w14:paraId="1045ED29" w14:textId="77777777" w:rsidR="003072BF" w:rsidRPr="00566C2F" w:rsidRDefault="000044CA" w:rsidP="00B37DA6">
      <w:pPr>
        <w:pStyle w:val="Heading3"/>
        <w:ind w:firstLine="0"/>
      </w:pPr>
      <w:bookmarkStart w:id="107" w:name="_Toc111104020"/>
      <w:r w:rsidRPr="00566C2F">
        <w:lastRenderedPageBreak/>
        <w:t>5.1.4. Duyệt các phần tử của mảng trong Java</w:t>
      </w:r>
      <w:bookmarkEnd w:id="107"/>
    </w:p>
    <w:p w14:paraId="65A7EA40" w14:textId="77777777" w:rsidR="000044CA" w:rsidRPr="00566C2F" w:rsidRDefault="000044CA" w:rsidP="009B1F9D">
      <w:pPr>
        <w:jc w:val="both"/>
      </w:pPr>
      <w:r w:rsidRPr="00566C2F">
        <w:tab/>
        <w:t>Có 2 các để duyệt các phần tử của mảng:</w:t>
      </w:r>
    </w:p>
    <w:p w14:paraId="75D28777" w14:textId="77777777" w:rsidR="000044CA" w:rsidRPr="00566C2F" w:rsidRDefault="000044CA" w:rsidP="00DD1F47">
      <w:pPr>
        <w:pStyle w:val="ListParagraph"/>
        <w:numPr>
          <w:ilvl w:val="0"/>
          <w:numId w:val="34"/>
        </w:numPr>
        <w:jc w:val="both"/>
      </w:pPr>
      <w:r w:rsidRPr="00566C2F">
        <w:t>Sử dụng vòng lặp for</w:t>
      </w:r>
    </w:p>
    <w:p w14:paraId="28A3E7DA" w14:textId="77777777" w:rsidR="000044CA" w:rsidRPr="00566C2F" w:rsidRDefault="000044CA" w:rsidP="00DD1F47">
      <w:pPr>
        <w:pStyle w:val="ListParagraph"/>
        <w:numPr>
          <w:ilvl w:val="0"/>
          <w:numId w:val="34"/>
        </w:numPr>
        <w:jc w:val="both"/>
      </w:pPr>
      <w:r w:rsidRPr="00566C2F">
        <w:t>Sử dụng foreach</w:t>
      </w:r>
    </w:p>
    <w:p w14:paraId="33026758" w14:textId="77777777" w:rsidR="000044CA" w:rsidRPr="00566C2F" w:rsidRDefault="000044CA" w:rsidP="009B1F9D">
      <w:pPr>
        <w:jc w:val="both"/>
        <w:rPr>
          <w:b/>
        </w:rPr>
      </w:pPr>
      <w:r w:rsidRPr="00566C2F">
        <w:rPr>
          <w:b/>
        </w:rPr>
        <w:t>Sử dụng vòng lặp for</w:t>
      </w:r>
    </w:p>
    <w:p w14:paraId="7E4369F1" w14:textId="77777777" w:rsidR="000044CA" w:rsidRPr="00566C2F" w:rsidRDefault="000044CA" w:rsidP="009B1F9D">
      <w:pPr>
        <w:jc w:val="both"/>
        <w:rPr>
          <w:sz w:val="27"/>
        </w:rPr>
      </w:pPr>
      <w:r w:rsidRPr="00566C2F">
        <w:rPr>
          <w:sz w:val="27"/>
        </w:rPr>
        <w:t xml:space="preserve">Ta có thể lặp qua các phần tử mảng bằng vòng lặp for và sử dụng thuộc tính length để chỉ định số lần vòng lặp sẽ chạy. </w:t>
      </w:r>
    </w:p>
    <w:p w14:paraId="7B442D9F" w14:textId="77777777" w:rsidR="000044CA" w:rsidRPr="00566C2F" w:rsidRDefault="000044CA" w:rsidP="009B1F9D">
      <w:pPr>
        <w:jc w:val="both"/>
        <w:rPr>
          <w:sz w:val="27"/>
        </w:rPr>
      </w:pPr>
      <w:r w:rsidRPr="00566C2F">
        <w:rPr>
          <w:sz w:val="27"/>
        </w:rPr>
        <w:t>Ví dụ:</w:t>
      </w:r>
    </w:p>
    <w:p w14:paraId="01971C56" w14:textId="77777777" w:rsidR="000044CA" w:rsidRPr="00566C2F" w:rsidRDefault="000044CA" w:rsidP="009B1F9D">
      <w:pPr>
        <w:ind w:left="720"/>
        <w:jc w:val="both"/>
        <w:rPr>
          <w:i/>
          <w:sz w:val="27"/>
        </w:rPr>
      </w:pPr>
      <w:r w:rsidRPr="00566C2F">
        <w:rPr>
          <w:i/>
          <w:sz w:val="27"/>
        </w:rPr>
        <w:t>public class DuyetArray1 {</w:t>
      </w:r>
    </w:p>
    <w:p w14:paraId="1D26AE31" w14:textId="77777777" w:rsidR="000044CA" w:rsidRPr="00566C2F" w:rsidRDefault="000044CA" w:rsidP="009B1F9D">
      <w:pPr>
        <w:ind w:left="720"/>
        <w:jc w:val="both"/>
        <w:rPr>
          <w:i/>
          <w:sz w:val="27"/>
        </w:rPr>
      </w:pPr>
      <w:r w:rsidRPr="00566C2F">
        <w:rPr>
          <w:i/>
          <w:sz w:val="27"/>
        </w:rPr>
        <w:t xml:space="preserve">    public static void main(String[] args) {</w:t>
      </w:r>
    </w:p>
    <w:p w14:paraId="6FF541F3" w14:textId="77777777" w:rsidR="000044CA" w:rsidRPr="00566C2F" w:rsidRDefault="000044CA" w:rsidP="009B1F9D">
      <w:pPr>
        <w:ind w:left="720"/>
        <w:jc w:val="both"/>
        <w:rPr>
          <w:i/>
          <w:sz w:val="27"/>
        </w:rPr>
      </w:pPr>
      <w:r w:rsidRPr="00566C2F">
        <w:rPr>
          <w:i/>
          <w:sz w:val="27"/>
        </w:rPr>
        <w:t xml:space="preserve">        String[] cars = { "Honda", "BMW", "Ford", "Mazda" };</w:t>
      </w:r>
    </w:p>
    <w:p w14:paraId="2EEFFCCE" w14:textId="77777777" w:rsidR="000044CA" w:rsidRPr="00566C2F" w:rsidRDefault="000044CA" w:rsidP="009B1F9D">
      <w:pPr>
        <w:ind w:left="720"/>
        <w:jc w:val="both"/>
        <w:rPr>
          <w:i/>
          <w:sz w:val="27"/>
        </w:rPr>
      </w:pPr>
      <w:r w:rsidRPr="00566C2F">
        <w:rPr>
          <w:i/>
          <w:sz w:val="27"/>
        </w:rPr>
        <w:t xml:space="preserve">        for (int i = 0; i &lt; cars.length; i++) {</w:t>
      </w:r>
    </w:p>
    <w:p w14:paraId="47C22DE6" w14:textId="77777777" w:rsidR="000044CA" w:rsidRPr="00566C2F" w:rsidRDefault="000044CA" w:rsidP="009B1F9D">
      <w:pPr>
        <w:ind w:left="720"/>
        <w:jc w:val="both"/>
        <w:rPr>
          <w:i/>
          <w:sz w:val="27"/>
        </w:rPr>
      </w:pPr>
      <w:r w:rsidRPr="00566C2F">
        <w:rPr>
          <w:i/>
          <w:sz w:val="27"/>
        </w:rPr>
        <w:t xml:space="preserve">            System.out.println(cars[i]);</w:t>
      </w:r>
    </w:p>
    <w:p w14:paraId="7F6799D5" w14:textId="77777777" w:rsidR="000044CA" w:rsidRPr="00566C2F" w:rsidRDefault="000044CA" w:rsidP="009B1F9D">
      <w:pPr>
        <w:ind w:left="720"/>
        <w:jc w:val="both"/>
        <w:rPr>
          <w:i/>
          <w:sz w:val="27"/>
        </w:rPr>
      </w:pPr>
      <w:r w:rsidRPr="00566C2F">
        <w:rPr>
          <w:i/>
          <w:sz w:val="27"/>
        </w:rPr>
        <w:t xml:space="preserve">        }</w:t>
      </w:r>
    </w:p>
    <w:p w14:paraId="448572F2" w14:textId="77777777" w:rsidR="000044CA" w:rsidRPr="00566C2F" w:rsidRDefault="000044CA" w:rsidP="009B1F9D">
      <w:pPr>
        <w:ind w:left="720"/>
        <w:jc w:val="both"/>
        <w:rPr>
          <w:i/>
          <w:sz w:val="27"/>
        </w:rPr>
      </w:pPr>
      <w:r w:rsidRPr="00566C2F">
        <w:rPr>
          <w:i/>
          <w:sz w:val="27"/>
        </w:rPr>
        <w:t xml:space="preserve">    }</w:t>
      </w:r>
    </w:p>
    <w:p w14:paraId="4E977D6A" w14:textId="77777777" w:rsidR="000044CA" w:rsidRPr="00566C2F" w:rsidRDefault="000044CA" w:rsidP="009B1F9D">
      <w:pPr>
        <w:ind w:left="720"/>
        <w:jc w:val="both"/>
        <w:rPr>
          <w:sz w:val="27"/>
        </w:rPr>
      </w:pPr>
      <w:r w:rsidRPr="00566C2F">
        <w:rPr>
          <w:i/>
          <w:sz w:val="27"/>
        </w:rPr>
        <w:t>}</w:t>
      </w:r>
    </w:p>
    <w:p w14:paraId="24B31AA2" w14:textId="77777777" w:rsidR="000044CA" w:rsidRPr="00566C2F" w:rsidRDefault="000044CA" w:rsidP="009B1F9D">
      <w:pPr>
        <w:jc w:val="both"/>
        <w:rPr>
          <w:sz w:val="27"/>
        </w:rPr>
      </w:pPr>
      <w:r w:rsidRPr="00566C2F">
        <w:rPr>
          <w:sz w:val="27"/>
        </w:rPr>
        <w:tab/>
        <w:t xml:space="preserve">Kết quả: </w:t>
      </w:r>
    </w:p>
    <w:p w14:paraId="06118B80" w14:textId="77777777" w:rsidR="000044CA" w:rsidRPr="00566C2F" w:rsidRDefault="000044CA" w:rsidP="009B1F9D">
      <w:pPr>
        <w:jc w:val="both"/>
        <w:rPr>
          <w:i/>
          <w:sz w:val="27"/>
        </w:rPr>
      </w:pPr>
      <w:r w:rsidRPr="00566C2F">
        <w:rPr>
          <w:sz w:val="27"/>
        </w:rPr>
        <w:tab/>
      </w:r>
      <w:r w:rsidRPr="00566C2F">
        <w:rPr>
          <w:sz w:val="27"/>
        </w:rPr>
        <w:tab/>
      </w:r>
      <w:r w:rsidRPr="00566C2F">
        <w:rPr>
          <w:i/>
          <w:sz w:val="27"/>
        </w:rPr>
        <w:t>Honda</w:t>
      </w:r>
    </w:p>
    <w:p w14:paraId="6A216E63" w14:textId="77777777" w:rsidR="000044CA" w:rsidRPr="00566C2F" w:rsidRDefault="000044CA" w:rsidP="009B1F9D">
      <w:pPr>
        <w:ind w:left="1440"/>
        <w:jc w:val="both"/>
        <w:rPr>
          <w:i/>
          <w:sz w:val="27"/>
        </w:rPr>
      </w:pPr>
      <w:r w:rsidRPr="00566C2F">
        <w:rPr>
          <w:i/>
          <w:sz w:val="27"/>
        </w:rPr>
        <w:t>BMW</w:t>
      </w:r>
    </w:p>
    <w:p w14:paraId="1F94B158" w14:textId="77777777" w:rsidR="000044CA" w:rsidRPr="00566C2F" w:rsidRDefault="000044CA" w:rsidP="009B1F9D">
      <w:pPr>
        <w:ind w:left="1440"/>
        <w:jc w:val="both"/>
        <w:rPr>
          <w:i/>
          <w:sz w:val="27"/>
        </w:rPr>
      </w:pPr>
      <w:r w:rsidRPr="00566C2F">
        <w:rPr>
          <w:i/>
          <w:sz w:val="27"/>
        </w:rPr>
        <w:t>Ford</w:t>
      </w:r>
    </w:p>
    <w:p w14:paraId="26644D98" w14:textId="77777777" w:rsidR="000044CA" w:rsidRPr="00566C2F" w:rsidRDefault="000044CA" w:rsidP="009B1F9D">
      <w:pPr>
        <w:ind w:left="1440"/>
        <w:jc w:val="both"/>
        <w:rPr>
          <w:sz w:val="27"/>
        </w:rPr>
      </w:pPr>
      <w:r w:rsidRPr="00566C2F">
        <w:rPr>
          <w:i/>
          <w:sz w:val="27"/>
        </w:rPr>
        <w:t>Mazda</w:t>
      </w:r>
    </w:p>
    <w:p w14:paraId="710184C7" w14:textId="77777777" w:rsidR="000044CA" w:rsidRPr="00566C2F" w:rsidRDefault="000044CA" w:rsidP="009B1F9D">
      <w:pPr>
        <w:jc w:val="both"/>
        <w:rPr>
          <w:b/>
          <w:sz w:val="27"/>
        </w:rPr>
      </w:pPr>
      <w:r w:rsidRPr="00566C2F">
        <w:rPr>
          <w:b/>
          <w:sz w:val="27"/>
        </w:rPr>
        <w:t>Sử dụng foreach</w:t>
      </w:r>
    </w:p>
    <w:p w14:paraId="624FA7D9" w14:textId="77777777" w:rsidR="000044CA" w:rsidRPr="00566C2F" w:rsidRDefault="000044CA" w:rsidP="009B1F9D">
      <w:pPr>
        <w:ind w:left="1440"/>
        <w:jc w:val="both"/>
        <w:rPr>
          <w:i/>
          <w:sz w:val="27"/>
        </w:rPr>
      </w:pPr>
      <w:r w:rsidRPr="00566C2F">
        <w:rPr>
          <w:i/>
          <w:sz w:val="27"/>
        </w:rPr>
        <w:t>public class DuyetArray2 {</w:t>
      </w:r>
    </w:p>
    <w:p w14:paraId="24E71CDB" w14:textId="77777777" w:rsidR="000044CA" w:rsidRPr="00566C2F" w:rsidRDefault="000044CA" w:rsidP="009B1F9D">
      <w:pPr>
        <w:ind w:left="1440"/>
        <w:jc w:val="both"/>
        <w:rPr>
          <w:i/>
          <w:sz w:val="27"/>
        </w:rPr>
      </w:pPr>
      <w:r w:rsidRPr="00566C2F">
        <w:rPr>
          <w:i/>
          <w:sz w:val="27"/>
        </w:rPr>
        <w:t xml:space="preserve">    public static void main(String[] args) {</w:t>
      </w:r>
    </w:p>
    <w:p w14:paraId="514ABC0C" w14:textId="77777777" w:rsidR="000044CA" w:rsidRPr="00566C2F" w:rsidRDefault="000044CA" w:rsidP="009B1F9D">
      <w:pPr>
        <w:ind w:left="1440"/>
        <w:jc w:val="both"/>
        <w:rPr>
          <w:i/>
          <w:sz w:val="27"/>
        </w:rPr>
      </w:pPr>
      <w:r w:rsidRPr="00566C2F">
        <w:rPr>
          <w:i/>
          <w:sz w:val="27"/>
        </w:rPr>
        <w:t xml:space="preserve">        String[] cars = { "Honda", "BMW", "Ford", "Mazda" };</w:t>
      </w:r>
    </w:p>
    <w:p w14:paraId="3B1D04EE" w14:textId="77777777" w:rsidR="000044CA" w:rsidRPr="00566C2F" w:rsidRDefault="000044CA" w:rsidP="009B1F9D">
      <w:pPr>
        <w:ind w:left="1440"/>
        <w:jc w:val="both"/>
        <w:rPr>
          <w:i/>
          <w:sz w:val="27"/>
        </w:rPr>
      </w:pPr>
      <w:r w:rsidRPr="00566C2F">
        <w:rPr>
          <w:i/>
          <w:sz w:val="27"/>
        </w:rPr>
        <w:t xml:space="preserve">        for (String car : cars) {</w:t>
      </w:r>
    </w:p>
    <w:p w14:paraId="6352FFDE" w14:textId="77777777" w:rsidR="000044CA" w:rsidRPr="00566C2F" w:rsidRDefault="000044CA" w:rsidP="009B1F9D">
      <w:pPr>
        <w:ind w:left="1440"/>
        <w:jc w:val="both"/>
        <w:rPr>
          <w:i/>
          <w:sz w:val="27"/>
        </w:rPr>
      </w:pPr>
      <w:r w:rsidRPr="00566C2F">
        <w:rPr>
          <w:i/>
          <w:sz w:val="27"/>
        </w:rPr>
        <w:t xml:space="preserve">            System.out.println(car);</w:t>
      </w:r>
    </w:p>
    <w:p w14:paraId="022EC696" w14:textId="77777777" w:rsidR="000044CA" w:rsidRPr="00566C2F" w:rsidRDefault="000044CA" w:rsidP="009B1F9D">
      <w:pPr>
        <w:ind w:left="1440"/>
        <w:jc w:val="both"/>
        <w:rPr>
          <w:i/>
          <w:sz w:val="27"/>
        </w:rPr>
      </w:pPr>
      <w:r w:rsidRPr="00566C2F">
        <w:rPr>
          <w:i/>
          <w:sz w:val="27"/>
        </w:rPr>
        <w:t xml:space="preserve">        }</w:t>
      </w:r>
    </w:p>
    <w:p w14:paraId="57852149" w14:textId="77777777" w:rsidR="000044CA" w:rsidRPr="00566C2F" w:rsidRDefault="000044CA" w:rsidP="009B1F9D">
      <w:pPr>
        <w:ind w:left="1440"/>
        <w:jc w:val="both"/>
        <w:rPr>
          <w:i/>
          <w:sz w:val="27"/>
        </w:rPr>
      </w:pPr>
      <w:r w:rsidRPr="00566C2F">
        <w:rPr>
          <w:i/>
          <w:sz w:val="27"/>
        </w:rPr>
        <w:t xml:space="preserve">    }</w:t>
      </w:r>
    </w:p>
    <w:p w14:paraId="295AE196" w14:textId="77777777" w:rsidR="000044CA" w:rsidRPr="00566C2F" w:rsidRDefault="000044CA" w:rsidP="009B1F9D">
      <w:pPr>
        <w:ind w:left="1440"/>
        <w:jc w:val="both"/>
        <w:rPr>
          <w:sz w:val="27"/>
        </w:rPr>
      </w:pPr>
      <w:r w:rsidRPr="00566C2F">
        <w:rPr>
          <w:i/>
          <w:sz w:val="27"/>
        </w:rPr>
        <w:t>}</w:t>
      </w:r>
    </w:p>
    <w:p w14:paraId="1E8D0FD6" w14:textId="77777777" w:rsidR="000044CA" w:rsidRPr="00566C2F" w:rsidRDefault="000044CA" w:rsidP="009B1F9D">
      <w:pPr>
        <w:ind w:left="1440"/>
        <w:jc w:val="both"/>
        <w:rPr>
          <w:sz w:val="27"/>
        </w:rPr>
      </w:pPr>
      <w:r w:rsidRPr="00566C2F">
        <w:rPr>
          <w:sz w:val="27"/>
        </w:rPr>
        <w:lastRenderedPageBreak/>
        <w:t>Kết quả:</w:t>
      </w:r>
    </w:p>
    <w:p w14:paraId="24A53E24" w14:textId="77777777" w:rsidR="000044CA" w:rsidRPr="00566C2F" w:rsidRDefault="000044CA" w:rsidP="009B1F9D">
      <w:pPr>
        <w:ind w:left="2160"/>
        <w:jc w:val="both"/>
        <w:rPr>
          <w:i/>
          <w:sz w:val="27"/>
        </w:rPr>
      </w:pPr>
      <w:r w:rsidRPr="00566C2F">
        <w:rPr>
          <w:i/>
          <w:sz w:val="27"/>
        </w:rPr>
        <w:t>Honda</w:t>
      </w:r>
    </w:p>
    <w:p w14:paraId="724DA3CC" w14:textId="77777777" w:rsidR="000044CA" w:rsidRPr="00566C2F" w:rsidRDefault="000044CA" w:rsidP="009B1F9D">
      <w:pPr>
        <w:ind w:left="2160"/>
        <w:jc w:val="both"/>
        <w:rPr>
          <w:i/>
          <w:sz w:val="27"/>
        </w:rPr>
      </w:pPr>
      <w:r w:rsidRPr="00566C2F">
        <w:rPr>
          <w:i/>
          <w:sz w:val="27"/>
        </w:rPr>
        <w:t>BMW</w:t>
      </w:r>
    </w:p>
    <w:p w14:paraId="2791B635" w14:textId="77777777" w:rsidR="000044CA" w:rsidRPr="00566C2F" w:rsidRDefault="000044CA" w:rsidP="009B1F9D">
      <w:pPr>
        <w:ind w:left="2160"/>
        <w:jc w:val="both"/>
        <w:rPr>
          <w:i/>
          <w:sz w:val="27"/>
        </w:rPr>
      </w:pPr>
      <w:r w:rsidRPr="00566C2F">
        <w:rPr>
          <w:i/>
          <w:sz w:val="27"/>
        </w:rPr>
        <w:t>Ford</w:t>
      </w:r>
    </w:p>
    <w:p w14:paraId="1C07D4B7" w14:textId="77777777" w:rsidR="000044CA" w:rsidRPr="00566C2F" w:rsidRDefault="000044CA" w:rsidP="009B1F9D">
      <w:pPr>
        <w:ind w:left="2160"/>
        <w:jc w:val="both"/>
        <w:rPr>
          <w:sz w:val="27"/>
        </w:rPr>
      </w:pPr>
      <w:r w:rsidRPr="00566C2F">
        <w:rPr>
          <w:i/>
          <w:sz w:val="27"/>
        </w:rPr>
        <w:t>Mazda</w:t>
      </w:r>
    </w:p>
    <w:p w14:paraId="73783290" w14:textId="77777777" w:rsidR="000044CA" w:rsidRPr="00566C2F" w:rsidRDefault="000044CA" w:rsidP="009B1F9D">
      <w:pPr>
        <w:jc w:val="both"/>
        <w:rPr>
          <w:b/>
          <w:sz w:val="27"/>
        </w:rPr>
      </w:pPr>
      <w:r w:rsidRPr="00566C2F">
        <w:rPr>
          <w:b/>
          <w:sz w:val="27"/>
        </w:rPr>
        <w:t>So sánh for với foreach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55"/>
        <w:gridCol w:w="4527"/>
      </w:tblGrid>
      <w:tr w:rsidR="003D790A" w:rsidRPr="00566C2F" w14:paraId="15B04ECC" w14:textId="77777777" w:rsidTr="00796315">
        <w:trPr>
          <w:tblCellSpacing w:w="15" w:type="dxa"/>
        </w:trPr>
        <w:tc>
          <w:tcPr>
            <w:tcW w:w="0" w:type="auto"/>
            <w:vAlign w:val="center"/>
            <w:hideMark/>
          </w:tcPr>
          <w:p w14:paraId="6538C675" w14:textId="77777777" w:rsidR="000044CA" w:rsidRPr="00566C2F" w:rsidRDefault="000044CA" w:rsidP="009B1F9D">
            <w:pPr>
              <w:jc w:val="both"/>
              <w:rPr>
                <w:rFonts w:eastAsia="Times New Roman" w:cs="Times New Roman"/>
                <w:szCs w:val="26"/>
              </w:rPr>
            </w:pPr>
            <w:r w:rsidRPr="00566C2F">
              <w:rPr>
                <w:rFonts w:eastAsia="Times New Roman" w:cs="Times New Roman"/>
                <w:szCs w:val="26"/>
              </w:rPr>
              <w:t xml:space="preserve">Vòng lặp for là một cấu trúc điều khiển để chỉ định phép lặp cho phép </w:t>
            </w:r>
            <w:r w:rsidR="00435EAE" w:rsidRPr="00566C2F">
              <w:rPr>
                <w:rFonts w:eastAsia="Times New Roman" w:cs="Times New Roman"/>
                <w:szCs w:val="26"/>
              </w:rPr>
              <w:t>lệnh</w:t>
            </w:r>
            <w:r w:rsidRPr="00566C2F">
              <w:rPr>
                <w:rFonts w:eastAsia="Times New Roman" w:cs="Times New Roman"/>
                <w:szCs w:val="26"/>
              </w:rPr>
              <w:t xml:space="preserve"> được thực thi nhiều lần.</w:t>
            </w:r>
          </w:p>
        </w:tc>
        <w:tc>
          <w:tcPr>
            <w:tcW w:w="0" w:type="auto"/>
            <w:vAlign w:val="center"/>
            <w:hideMark/>
          </w:tcPr>
          <w:p w14:paraId="4E2251FE" w14:textId="77777777" w:rsidR="000044CA" w:rsidRPr="00566C2F" w:rsidRDefault="000044CA" w:rsidP="009B1F9D">
            <w:pPr>
              <w:jc w:val="both"/>
              <w:rPr>
                <w:rFonts w:eastAsia="Times New Roman" w:cs="Times New Roman"/>
                <w:szCs w:val="26"/>
              </w:rPr>
            </w:pPr>
            <w:r w:rsidRPr="00566C2F">
              <w:rPr>
                <w:rFonts w:eastAsia="Times New Roman" w:cs="Times New Roman"/>
                <w:szCs w:val="26"/>
              </w:rPr>
              <w:t>Vòng lặp foreach là một cấu trúc điều khiển để duyệt các mục trong một mảng hoặc một tập hợp.</w:t>
            </w:r>
          </w:p>
        </w:tc>
      </w:tr>
      <w:tr w:rsidR="003D790A" w:rsidRPr="00566C2F" w14:paraId="417DD0A9" w14:textId="77777777" w:rsidTr="00796315">
        <w:trPr>
          <w:tblCellSpacing w:w="15" w:type="dxa"/>
        </w:trPr>
        <w:tc>
          <w:tcPr>
            <w:tcW w:w="0" w:type="auto"/>
            <w:vAlign w:val="center"/>
            <w:hideMark/>
          </w:tcPr>
          <w:p w14:paraId="27CBB390" w14:textId="77777777" w:rsidR="000044CA" w:rsidRPr="00566C2F" w:rsidRDefault="000044CA" w:rsidP="009B1F9D">
            <w:pPr>
              <w:jc w:val="both"/>
              <w:rPr>
                <w:rFonts w:eastAsia="Times New Roman" w:cs="Times New Roman"/>
                <w:szCs w:val="26"/>
              </w:rPr>
            </w:pPr>
            <w:r w:rsidRPr="00566C2F">
              <w:rPr>
                <w:rFonts w:eastAsia="Times New Roman" w:cs="Times New Roman"/>
                <w:szCs w:val="26"/>
              </w:rPr>
              <w:t>Vòng lặp for có thể được sử dụng để truy xuất một tập hợp các phần tử cụ thể.</w:t>
            </w:r>
          </w:p>
        </w:tc>
        <w:tc>
          <w:tcPr>
            <w:tcW w:w="0" w:type="auto"/>
            <w:vAlign w:val="center"/>
            <w:hideMark/>
          </w:tcPr>
          <w:p w14:paraId="4CB471C8" w14:textId="77777777" w:rsidR="000044CA" w:rsidRPr="00566C2F" w:rsidRDefault="000044CA" w:rsidP="009B1F9D">
            <w:pPr>
              <w:jc w:val="both"/>
              <w:rPr>
                <w:rFonts w:eastAsia="Times New Roman" w:cs="Times New Roman"/>
                <w:szCs w:val="26"/>
              </w:rPr>
            </w:pPr>
            <w:r w:rsidRPr="00566C2F">
              <w:rPr>
                <w:rFonts w:eastAsia="Times New Roman" w:cs="Times New Roman"/>
                <w:szCs w:val="26"/>
              </w:rPr>
              <w:t>Vòng lặp foreach không thể được sử dụng để truy xuất một tập hợp các phần tử cụ thể.</w:t>
            </w:r>
          </w:p>
        </w:tc>
      </w:tr>
      <w:tr w:rsidR="003D790A" w:rsidRPr="00566C2F" w14:paraId="10E4C8F0" w14:textId="77777777" w:rsidTr="00796315">
        <w:trPr>
          <w:tblCellSpacing w:w="15" w:type="dxa"/>
        </w:trPr>
        <w:tc>
          <w:tcPr>
            <w:tcW w:w="0" w:type="auto"/>
            <w:vAlign w:val="center"/>
            <w:hideMark/>
          </w:tcPr>
          <w:p w14:paraId="12BAB66B" w14:textId="77777777" w:rsidR="000044CA" w:rsidRPr="00566C2F" w:rsidRDefault="000044CA" w:rsidP="009B1F9D">
            <w:pPr>
              <w:jc w:val="both"/>
              <w:rPr>
                <w:rFonts w:eastAsia="Times New Roman" w:cs="Times New Roman"/>
                <w:szCs w:val="26"/>
              </w:rPr>
            </w:pPr>
            <w:r w:rsidRPr="00566C2F">
              <w:rPr>
                <w:rFonts w:eastAsia="Times New Roman" w:cs="Times New Roman"/>
                <w:szCs w:val="26"/>
              </w:rPr>
              <w:t>Vòng lặp for khó đọc và ghi hơn vòng lặp foreach.</w:t>
            </w:r>
          </w:p>
        </w:tc>
        <w:tc>
          <w:tcPr>
            <w:tcW w:w="0" w:type="auto"/>
            <w:vAlign w:val="center"/>
            <w:hideMark/>
          </w:tcPr>
          <w:p w14:paraId="1FF4E43D" w14:textId="77777777" w:rsidR="000044CA" w:rsidRPr="00566C2F" w:rsidRDefault="000044CA" w:rsidP="009B1F9D">
            <w:pPr>
              <w:jc w:val="both"/>
              <w:rPr>
                <w:rFonts w:eastAsia="Times New Roman" w:cs="Times New Roman"/>
                <w:szCs w:val="26"/>
              </w:rPr>
            </w:pPr>
            <w:r w:rsidRPr="00566C2F">
              <w:rPr>
                <w:rFonts w:eastAsia="Times New Roman" w:cs="Times New Roman"/>
                <w:szCs w:val="26"/>
              </w:rPr>
              <w:t>Vòng lặp foreach dễ đọc hơn vòng lặp for.</w:t>
            </w:r>
          </w:p>
        </w:tc>
      </w:tr>
      <w:tr w:rsidR="00435EAE" w:rsidRPr="00566C2F" w14:paraId="75A36D10" w14:textId="77777777" w:rsidTr="00796315">
        <w:trPr>
          <w:tblCellSpacing w:w="15" w:type="dxa"/>
        </w:trPr>
        <w:tc>
          <w:tcPr>
            <w:tcW w:w="0" w:type="auto"/>
            <w:vAlign w:val="center"/>
            <w:hideMark/>
          </w:tcPr>
          <w:p w14:paraId="33FD4B52" w14:textId="77777777" w:rsidR="000044CA" w:rsidRPr="00566C2F" w:rsidRDefault="000044CA" w:rsidP="009B1F9D">
            <w:pPr>
              <w:jc w:val="both"/>
              <w:rPr>
                <w:rFonts w:eastAsia="Times New Roman" w:cs="Times New Roman"/>
                <w:szCs w:val="26"/>
              </w:rPr>
            </w:pPr>
            <w:r w:rsidRPr="00566C2F">
              <w:rPr>
                <w:rFonts w:eastAsia="Times New Roman" w:cs="Times New Roman"/>
                <w:szCs w:val="26"/>
              </w:rPr>
              <w:t>Vòng lặp for được sử dụng như một vòng lặp mục đích chung.</w:t>
            </w:r>
          </w:p>
        </w:tc>
        <w:tc>
          <w:tcPr>
            <w:tcW w:w="0" w:type="auto"/>
            <w:vAlign w:val="center"/>
            <w:hideMark/>
          </w:tcPr>
          <w:p w14:paraId="173F621B" w14:textId="77777777" w:rsidR="000044CA" w:rsidRPr="00566C2F" w:rsidRDefault="000044CA" w:rsidP="009B1F9D">
            <w:pPr>
              <w:jc w:val="both"/>
              <w:rPr>
                <w:rFonts w:eastAsia="Times New Roman" w:cs="Times New Roman"/>
                <w:szCs w:val="26"/>
              </w:rPr>
            </w:pPr>
            <w:r w:rsidRPr="00566C2F">
              <w:rPr>
                <w:rFonts w:eastAsia="Times New Roman" w:cs="Times New Roman"/>
                <w:szCs w:val="26"/>
              </w:rPr>
              <w:t>Vòng lặp foreach được sử dụng cho mảng và tập hợp.</w:t>
            </w:r>
          </w:p>
        </w:tc>
      </w:tr>
    </w:tbl>
    <w:p w14:paraId="199BF50D" w14:textId="77777777" w:rsidR="000044CA" w:rsidRPr="00566C2F" w:rsidRDefault="000044CA" w:rsidP="009B1F9D">
      <w:pPr>
        <w:jc w:val="both"/>
        <w:rPr>
          <w:b/>
          <w:sz w:val="27"/>
        </w:rPr>
      </w:pPr>
    </w:p>
    <w:p w14:paraId="0F14BF7A" w14:textId="77777777" w:rsidR="000044CA" w:rsidRPr="00566C2F" w:rsidRDefault="006B3DF3" w:rsidP="00B37DA6">
      <w:pPr>
        <w:pStyle w:val="Heading3"/>
        <w:ind w:firstLine="0"/>
      </w:pPr>
      <w:bookmarkStart w:id="108" w:name="_Toc111104021"/>
      <w:r w:rsidRPr="00566C2F">
        <w:t>5.1.5. Mảng nhiều chiều</w:t>
      </w:r>
      <w:bookmarkEnd w:id="108"/>
    </w:p>
    <w:p w14:paraId="2A02774D" w14:textId="77777777" w:rsidR="006B3DF3" w:rsidRPr="00566C2F" w:rsidRDefault="006B3DF3" w:rsidP="009B1F9D">
      <w:pPr>
        <w:jc w:val="both"/>
        <w:rPr>
          <w:b/>
        </w:rPr>
      </w:pPr>
      <w:r w:rsidRPr="00566C2F">
        <w:rPr>
          <w:b/>
        </w:rPr>
        <w:t>Định nghĩa:</w:t>
      </w:r>
    </w:p>
    <w:p w14:paraId="3BA77F7E" w14:textId="77777777" w:rsidR="006B3DF3" w:rsidRPr="005439DF" w:rsidRDefault="006B3DF3" w:rsidP="009B1F9D">
      <w:pPr>
        <w:ind w:left="1440"/>
        <w:jc w:val="both"/>
        <w:rPr>
          <w:i/>
        </w:rPr>
      </w:pPr>
      <w:r w:rsidRPr="005439DF">
        <w:rPr>
          <w:i/>
        </w:rPr>
        <w:t>&lt;Kiểu các phần tử&gt;[][]...[] &lt;Tên mảng&gt;;</w:t>
      </w:r>
    </w:p>
    <w:p w14:paraId="23D2D94B" w14:textId="77777777" w:rsidR="006B3DF3" w:rsidRPr="00566C2F" w:rsidRDefault="006B3DF3" w:rsidP="009B1F9D">
      <w:pPr>
        <w:ind w:left="1440"/>
        <w:jc w:val="both"/>
      </w:pPr>
      <w:r w:rsidRPr="00566C2F">
        <w:t>hoặc</w:t>
      </w:r>
    </w:p>
    <w:p w14:paraId="6AE6E7E3" w14:textId="77777777" w:rsidR="006B3DF3" w:rsidRPr="005439DF" w:rsidRDefault="006B3DF3" w:rsidP="009B1F9D">
      <w:pPr>
        <w:ind w:left="1440"/>
        <w:jc w:val="both"/>
        <w:rPr>
          <w:i/>
        </w:rPr>
      </w:pPr>
      <w:r w:rsidRPr="005439DF">
        <w:rPr>
          <w:i/>
        </w:rPr>
        <w:t>&lt;Kiểu các phần tử&gt; &lt;Tên mảng&gt;[][]...[];</w:t>
      </w:r>
    </w:p>
    <w:p w14:paraId="375AE0E8" w14:textId="77777777" w:rsidR="006B3DF3" w:rsidRPr="005439DF" w:rsidRDefault="006B3DF3" w:rsidP="009B1F9D">
      <w:pPr>
        <w:jc w:val="both"/>
        <w:rPr>
          <w:i/>
          <w:lang w:val="fr-FR"/>
        </w:rPr>
      </w:pPr>
      <w:r w:rsidRPr="00566C2F">
        <w:rPr>
          <w:b/>
          <w:lang w:val="fr-FR"/>
        </w:rPr>
        <w:t>Ví dụ:</w:t>
      </w:r>
      <w:r w:rsidRPr="00566C2F">
        <w:rPr>
          <w:lang w:val="fr-FR"/>
        </w:rPr>
        <w:t xml:space="preserve"> </w:t>
      </w:r>
      <w:r w:rsidRPr="00566C2F">
        <w:rPr>
          <w:lang w:val="fr-FR"/>
        </w:rPr>
        <w:tab/>
      </w:r>
      <w:r w:rsidRPr="005439DF">
        <w:rPr>
          <w:i/>
          <w:lang w:val="fr-FR"/>
        </w:rPr>
        <w:t>int[][] mang1; // Mảng hai chiều</w:t>
      </w:r>
    </w:p>
    <w:p w14:paraId="3472FE6C" w14:textId="77777777" w:rsidR="006B3DF3" w:rsidRPr="005439DF" w:rsidRDefault="006B3DF3" w:rsidP="009B1F9D">
      <w:pPr>
        <w:jc w:val="both"/>
        <w:rPr>
          <w:i/>
          <w:lang w:val="fr-FR"/>
        </w:rPr>
      </w:pPr>
      <w:r w:rsidRPr="00566C2F">
        <w:rPr>
          <w:lang w:val="fr-FR"/>
        </w:rPr>
        <w:tab/>
        <w:t>t</w:t>
      </w:r>
      <w:r w:rsidR="00CD344C" w:rsidRPr="00566C2F">
        <w:rPr>
          <w:lang w:val="fr-FR"/>
        </w:rPr>
        <w:t>ư</w:t>
      </w:r>
      <w:r w:rsidRPr="00566C2F">
        <w:rPr>
          <w:lang w:val="fr-FR"/>
        </w:rPr>
        <w:t>ơng đ</w:t>
      </w:r>
      <w:r w:rsidR="00CD344C" w:rsidRPr="00566C2F">
        <w:rPr>
          <w:lang w:val="fr-FR"/>
        </w:rPr>
        <w:t>ư</w:t>
      </w:r>
      <w:r w:rsidRPr="00566C2F">
        <w:rPr>
          <w:lang w:val="fr-FR"/>
        </w:rPr>
        <w:t xml:space="preserve">ơng với </w:t>
      </w:r>
      <w:r w:rsidRPr="005439DF">
        <w:rPr>
          <w:i/>
          <w:lang w:val="fr-FR"/>
        </w:rPr>
        <w:t xml:space="preserve">int mang1[][]; </w:t>
      </w:r>
    </w:p>
    <w:p w14:paraId="3A973C6B" w14:textId="77777777" w:rsidR="006B3DF3" w:rsidRPr="005439DF" w:rsidRDefault="006B3DF3" w:rsidP="005439DF">
      <w:pPr>
        <w:ind w:left="720"/>
        <w:jc w:val="both"/>
        <w:rPr>
          <w:i/>
          <w:lang w:val="fr-FR"/>
        </w:rPr>
      </w:pPr>
      <w:r w:rsidRPr="00566C2F">
        <w:rPr>
          <w:lang w:val="fr-FR"/>
        </w:rPr>
        <w:t>t</w:t>
      </w:r>
      <w:r w:rsidR="00CD344C" w:rsidRPr="00566C2F">
        <w:rPr>
          <w:lang w:val="fr-FR"/>
        </w:rPr>
        <w:t>ư</w:t>
      </w:r>
      <w:r w:rsidRPr="00566C2F">
        <w:rPr>
          <w:lang w:val="fr-FR"/>
        </w:rPr>
        <w:t>ơng đ</w:t>
      </w:r>
      <w:r w:rsidR="00CD344C" w:rsidRPr="00566C2F">
        <w:rPr>
          <w:lang w:val="fr-FR"/>
        </w:rPr>
        <w:t>ư</w:t>
      </w:r>
      <w:r w:rsidRPr="00566C2F">
        <w:rPr>
          <w:lang w:val="fr-FR"/>
        </w:rPr>
        <w:t xml:space="preserve">ơng với </w:t>
      </w:r>
      <w:r w:rsidRPr="005439DF">
        <w:rPr>
          <w:i/>
          <w:lang w:val="fr-FR"/>
        </w:rPr>
        <w:t>int[] mang1[];</w:t>
      </w:r>
    </w:p>
    <w:p w14:paraId="56F59DC6" w14:textId="77777777" w:rsidR="006B3DF3" w:rsidRPr="00566C2F" w:rsidRDefault="006B3DF3" w:rsidP="009B1F9D">
      <w:pPr>
        <w:jc w:val="both"/>
        <w:rPr>
          <w:lang w:val="fr-FR"/>
        </w:rPr>
      </w:pPr>
      <w:r w:rsidRPr="00566C2F">
        <w:rPr>
          <w:lang w:val="fr-FR"/>
        </w:rPr>
        <w:t>Khai báo với thiết lập mảng nhiều chiều t</w:t>
      </w:r>
      <w:r w:rsidR="00CD344C" w:rsidRPr="00566C2F">
        <w:rPr>
          <w:lang w:val="fr-FR"/>
        </w:rPr>
        <w:t>ư</w:t>
      </w:r>
      <w:r w:rsidRPr="00566C2F">
        <w:rPr>
          <w:lang w:val="fr-FR"/>
        </w:rPr>
        <w:t>ơng tự mảng đơn.</w:t>
      </w:r>
    </w:p>
    <w:p w14:paraId="27B2AB05" w14:textId="77777777" w:rsidR="006B3DF3" w:rsidRPr="0014556A" w:rsidRDefault="006B3DF3" w:rsidP="0014556A">
      <w:pPr>
        <w:ind w:left="720"/>
        <w:jc w:val="both"/>
        <w:rPr>
          <w:i/>
          <w:lang w:val="fr-FR"/>
        </w:rPr>
      </w:pPr>
      <w:r w:rsidRPr="0014556A">
        <w:rPr>
          <w:i/>
          <w:lang w:val="fr-FR"/>
        </w:rPr>
        <w:t>int[][] mangA = new int[4][5]; // Ma trận có 4 hàng, 5 cột</w:t>
      </w:r>
    </w:p>
    <w:p w14:paraId="0C579C7C" w14:textId="77777777" w:rsidR="006B3DF3" w:rsidRPr="00566C2F" w:rsidRDefault="006B3DF3" w:rsidP="009B1F9D">
      <w:pPr>
        <w:jc w:val="both"/>
        <w:rPr>
          <w:lang w:val="fr-FR"/>
        </w:rPr>
      </w:pPr>
      <w:r w:rsidRPr="00566C2F">
        <w:rPr>
          <w:lang w:val="fr-FR"/>
        </w:rPr>
        <w:t xml:space="preserve">Truy nhập tới từng phần tử : </w:t>
      </w:r>
      <w:r w:rsidRPr="0014556A">
        <w:rPr>
          <w:i/>
          <w:lang w:val="fr-FR"/>
        </w:rPr>
        <w:t>mangA[i][j].</w:t>
      </w:r>
    </w:p>
    <w:p w14:paraId="181B0755" w14:textId="77777777" w:rsidR="006B3DF3" w:rsidRPr="00566C2F" w:rsidRDefault="006B3DF3" w:rsidP="009B1F9D">
      <w:pPr>
        <w:jc w:val="both"/>
        <w:rPr>
          <w:lang w:val="fr-FR"/>
        </w:rPr>
      </w:pPr>
      <w:r w:rsidRPr="00566C2F">
        <w:rPr>
          <w:lang w:val="fr-FR"/>
        </w:rPr>
        <w:t>Kích th</w:t>
      </w:r>
      <w:r w:rsidR="00CD344C" w:rsidRPr="00566C2F">
        <w:rPr>
          <w:lang w:val="fr-FR"/>
        </w:rPr>
        <w:t>ư</w:t>
      </w:r>
      <w:r w:rsidRPr="00566C2F">
        <w:rPr>
          <w:lang w:val="fr-FR"/>
        </w:rPr>
        <w:t xml:space="preserve">ớc của </w:t>
      </w:r>
      <w:r w:rsidRPr="00566C2F">
        <w:rPr>
          <w:i/>
          <w:lang w:val="fr-FR"/>
        </w:rPr>
        <w:t>mangA</w:t>
      </w:r>
      <w:r w:rsidRPr="00566C2F">
        <w:rPr>
          <w:lang w:val="fr-FR"/>
        </w:rPr>
        <w:t xml:space="preserve"> là </w:t>
      </w:r>
      <w:r w:rsidRPr="0014556A">
        <w:rPr>
          <w:i/>
          <w:lang w:val="fr-FR"/>
        </w:rPr>
        <w:t>mangA.length</w:t>
      </w:r>
      <w:r w:rsidRPr="00566C2F">
        <w:rPr>
          <w:lang w:val="fr-FR"/>
        </w:rPr>
        <w:t xml:space="preserve"> = 4 và mỗi phần tử của nó lại là mảng có kích th</w:t>
      </w:r>
      <w:r w:rsidR="00CD344C" w:rsidRPr="00566C2F">
        <w:rPr>
          <w:lang w:val="fr-FR"/>
        </w:rPr>
        <w:t>ư</w:t>
      </w:r>
      <w:r w:rsidRPr="00566C2F">
        <w:rPr>
          <w:lang w:val="fr-FR"/>
        </w:rPr>
        <w:t>ớc là mangA[i].length = 5, i = 1, 2, ..., 4.</w:t>
      </w:r>
    </w:p>
    <w:p w14:paraId="5FF509E4" w14:textId="77777777" w:rsidR="006B3DF3" w:rsidRPr="00566C2F" w:rsidRDefault="006B3DF3" w:rsidP="009B1F9D">
      <w:pPr>
        <w:jc w:val="both"/>
        <w:rPr>
          <w:i/>
          <w:lang w:val="fr-FR"/>
        </w:rPr>
      </w:pPr>
      <w:r w:rsidRPr="00566C2F">
        <w:rPr>
          <w:i/>
          <w:lang w:val="fr-FR"/>
        </w:rPr>
        <w:lastRenderedPageBreak/>
        <w:t>double[][] maTran = {</w:t>
      </w:r>
    </w:p>
    <w:p w14:paraId="56894AA4" w14:textId="77777777" w:rsidR="006B3DF3" w:rsidRPr="00566C2F" w:rsidRDefault="006B3DF3" w:rsidP="009B1F9D">
      <w:pPr>
        <w:ind w:left="720"/>
        <w:jc w:val="both"/>
        <w:rPr>
          <w:i/>
          <w:lang w:val="fr-FR"/>
        </w:rPr>
      </w:pPr>
      <w:r w:rsidRPr="00566C2F">
        <w:rPr>
          <w:i/>
          <w:lang w:val="fr-FR"/>
        </w:rPr>
        <w:t>{1, 2, 3, 4}, // hàng 1</w:t>
      </w:r>
    </w:p>
    <w:p w14:paraId="6C01551C" w14:textId="77777777" w:rsidR="006B3DF3" w:rsidRPr="00566C2F" w:rsidRDefault="006B3DF3" w:rsidP="009B1F9D">
      <w:pPr>
        <w:ind w:left="720"/>
        <w:jc w:val="both"/>
        <w:rPr>
          <w:i/>
          <w:lang w:val="fr-FR"/>
        </w:rPr>
      </w:pPr>
      <w:r w:rsidRPr="00566C2F">
        <w:rPr>
          <w:i/>
          <w:lang w:val="fr-FR"/>
        </w:rPr>
        <w:t>{0, 2, 0, 0}, // hàng 2</w:t>
      </w:r>
    </w:p>
    <w:p w14:paraId="0A2B03B8" w14:textId="77777777" w:rsidR="006B3DF3" w:rsidRPr="00566C2F" w:rsidRDefault="006B3DF3" w:rsidP="009B1F9D">
      <w:pPr>
        <w:ind w:left="720"/>
        <w:jc w:val="both"/>
        <w:rPr>
          <w:i/>
          <w:lang w:val="fr-FR"/>
        </w:rPr>
      </w:pPr>
      <w:r w:rsidRPr="00566C2F">
        <w:rPr>
          <w:i/>
          <w:lang w:val="fr-FR"/>
        </w:rPr>
        <w:t>{0, 0, 3, 0}, // hàng 3</w:t>
      </w:r>
    </w:p>
    <w:p w14:paraId="2F3A56BA" w14:textId="77777777" w:rsidR="006B3DF3" w:rsidRPr="00566C2F" w:rsidRDefault="006B3DF3" w:rsidP="009B1F9D">
      <w:pPr>
        <w:ind w:left="720"/>
        <w:jc w:val="both"/>
        <w:rPr>
          <w:i/>
          <w:lang w:val="fr-FR"/>
        </w:rPr>
      </w:pPr>
      <w:r w:rsidRPr="00566C2F">
        <w:rPr>
          <w:i/>
          <w:lang w:val="fr-FR"/>
        </w:rPr>
        <w:t>{0, 0, 0, 4}, // hàng 4</w:t>
      </w:r>
    </w:p>
    <w:p w14:paraId="6C1DEFD7" w14:textId="77777777" w:rsidR="006B3DF3" w:rsidRPr="00566C2F" w:rsidRDefault="006B3DF3" w:rsidP="009B1F9D">
      <w:pPr>
        <w:jc w:val="both"/>
        <w:rPr>
          <w:i/>
          <w:lang w:val="fr-FR"/>
        </w:rPr>
      </w:pPr>
      <w:r w:rsidRPr="00566C2F">
        <w:rPr>
          <w:i/>
          <w:lang w:val="fr-FR"/>
        </w:rPr>
        <w:t>};</w:t>
      </w:r>
    </w:p>
    <w:p w14:paraId="5386F5E1" w14:textId="77777777" w:rsidR="006B3DF3" w:rsidRPr="00566C2F" w:rsidRDefault="006B3DF3" w:rsidP="009B1F9D">
      <w:pPr>
        <w:jc w:val="both"/>
        <w:rPr>
          <w:lang w:val="fr-FR"/>
        </w:rPr>
      </w:pPr>
      <w:r w:rsidRPr="00566C2F">
        <w:rPr>
          <w:b/>
          <w:lang w:val="fr-FR"/>
        </w:rPr>
        <w:t>Lưu ý:</w:t>
      </w:r>
      <w:r w:rsidRPr="00566C2F">
        <w:rPr>
          <w:lang w:val="fr-FR"/>
        </w:rPr>
        <w:t xml:space="preserve"> Các mảng trong mảng nhiều chiều không nhất thiết phải có số phần tử giống nhau.</w:t>
      </w:r>
    </w:p>
    <w:p w14:paraId="7B938C6E" w14:textId="77777777" w:rsidR="000044CA" w:rsidRPr="00566C2F" w:rsidRDefault="00E455F1" w:rsidP="009B1F9D">
      <w:pPr>
        <w:pStyle w:val="Heading2"/>
        <w:spacing w:before="0"/>
        <w:rPr>
          <w:color w:val="auto"/>
          <w:lang w:val="fr-FR"/>
        </w:rPr>
      </w:pPr>
      <w:bookmarkStart w:id="109" w:name="_Toc111104022"/>
      <w:r w:rsidRPr="00566C2F">
        <w:rPr>
          <w:color w:val="auto"/>
          <w:lang w:val="fr-FR"/>
        </w:rPr>
        <w:t>5.2. Các lớp cơ sở trong gói java.lang</w:t>
      </w:r>
      <w:bookmarkEnd w:id="109"/>
    </w:p>
    <w:p w14:paraId="667F540A" w14:textId="77777777" w:rsidR="00E455F1" w:rsidRPr="00566C2F" w:rsidRDefault="00E455F1" w:rsidP="00B37DA6">
      <w:pPr>
        <w:pStyle w:val="Heading3"/>
        <w:ind w:firstLine="0"/>
        <w:rPr>
          <w:lang w:val="fr-FR"/>
        </w:rPr>
      </w:pPr>
      <w:bookmarkStart w:id="110" w:name="_Toc111104023"/>
      <w:r w:rsidRPr="00566C2F">
        <w:rPr>
          <w:lang w:val="fr-FR"/>
        </w:rPr>
        <w:t>5.2.1. Lớp Object</w:t>
      </w:r>
      <w:bookmarkEnd w:id="110"/>
    </w:p>
    <w:p w14:paraId="3DC7FC0B" w14:textId="77777777" w:rsidR="00E455F1" w:rsidRPr="00566C2F" w:rsidRDefault="00E455F1" w:rsidP="009B1F9D">
      <w:pPr>
        <w:jc w:val="both"/>
        <w:rPr>
          <w:i/>
          <w:lang w:val="fr-FR"/>
        </w:rPr>
      </w:pPr>
      <w:r w:rsidRPr="00566C2F">
        <w:rPr>
          <w:lang w:val="fr-FR"/>
        </w:rPr>
        <w:t>Tất cả các lớp đ</w:t>
      </w:r>
      <w:r w:rsidR="00CD344C" w:rsidRPr="00566C2F">
        <w:rPr>
          <w:lang w:val="fr-FR"/>
        </w:rPr>
        <w:t>ư</w:t>
      </w:r>
      <w:r w:rsidRPr="00566C2F">
        <w:rPr>
          <w:lang w:val="fr-FR"/>
        </w:rPr>
        <w:t>ợc xây dựng trong các ch</w:t>
      </w:r>
      <w:r w:rsidR="00CD344C" w:rsidRPr="00566C2F">
        <w:rPr>
          <w:lang w:val="fr-FR"/>
        </w:rPr>
        <w:t>ư</w:t>
      </w:r>
      <w:r w:rsidRPr="00566C2F">
        <w:rPr>
          <w:lang w:val="fr-FR"/>
        </w:rPr>
        <w:t>ơng trình Java đều hoặc là trực tiếp hoặc gián tiếp đ</w:t>
      </w:r>
      <w:r w:rsidR="00CD344C" w:rsidRPr="00566C2F">
        <w:rPr>
          <w:lang w:val="fr-FR"/>
        </w:rPr>
        <w:t>ư</w:t>
      </w:r>
      <w:r w:rsidRPr="00566C2F">
        <w:rPr>
          <w:lang w:val="fr-FR"/>
        </w:rPr>
        <w:t>ợc mở rộng từ lớp Object. Đây là lớp cơ sở nhất, định nghĩa hầu nh</w:t>
      </w:r>
      <w:r w:rsidR="00CD344C" w:rsidRPr="00566C2F">
        <w:rPr>
          <w:lang w:val="fr-FR"/>
        </w:rPr>
        <w:t>ư</w:t>
      </w:r>
      <w:r w:rsidRPr="00566C2F">
        <w:rPr>
          <w:lang w:val="fr-FR"/>
        </w:rPr>
        <w:t xml:space="preserve"> tất cả những ph</w:t>
      </w:r>
      <w:r w:rsidR="00CD344C" w:rsidRPr="00566C2F">
        <w:rPr>
          <w:lang w:val="fr-FR"/>
        </w:rPr>
        <w:t>ư</w:t>
      </w:r>
      <w:r w:rsidRPr="00566C2F">
        <w:rPr>
          <w:lang w:val="fr-FR"/>
        </w:rPr>
        <w:t>ơng thức phần cơ bản để các lớp con cháu của nó sử dụng trực tiếp hoặc viết đè. Object cung cấp các ph</w:t>
      </w:r>
      <w:r w:rsidR="00CD344C" w:rsidRPr="00566C2F">
        <w:rPr>
          <w:lang w:val="fr-FR"/>
        </w:rPr>
        <w:t>ư</w:t>
      </w:r>
      <w:r w:rsidRPr="00566C2F">
        <w:rPr>
          <w:lang w:val="fr-FR"/>
        </w:rPr>
        <w:t xml:space="preserve">ơng thức sau: </w:t>
      </w:r>
      <w:r w:rsidRPr="00566C2F">
        <w:rPr>
          <w:i/>
          <w:lang w:val="fr-FR"/>
        </w:rPr>
        <w:t>int hashCode()</w:t>
      </w:r>
    </w:p>
    <w:p w14:paraId="086B4562" w14:textId="77777777" w:rsidR="0014556A" w:rsidRDefault="00A770DA" w:rsidP="0014556A">
      <w:pPr>
        <w:keepNext/>
        <w:ind w:firstLine="0"/>
        <w:jc w:val="both"/>
      </w:pPr>
      <w:r w:rsidRPr="00566C2F">
        <w:rPr>
          <w:noProof/>
        </w:rPr>
        <w:drawing>
          <wp:inline distT="0" distB="0" distL="0" distR="0" wp14:anchorId="6A03C8EF" wp14:editId="2E405716">
            <wp:extent cx="5760720" cy="3038315"/>
            <wp:effectExtent l="0" t="0" r="0" b="0"/>
            <wp:docPr id="31" name="Picture 31" descr="lớp object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ớp object trong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038315"/>
                    </a:xfrm>
                    <a:prstGeom prst="rect">
                      <a:avLst/>
                    </a:prstGeom>
                    <a:noFill/>
                    <a:ln>
                      <a:noFill/>
                    </a:ln>
                  </pic:spPr>
                </pic:pic>
              </a:graphicData>
            </a:graphic>
          </wp:inline>
        </w:drawing>
      </w:r>
    </w:p>
    <w:p w14:paraId="3C1D07DD" w14:textId="6EC32742" w:rsidR="00A770DA" w:rsidRPr="00E15F97" w:rsidRDefault="0014556A" w:rsidP="0014556A">
      <w:pPr>
        <w:pStyle w:val="Caption"/>
        <w:jc w:val="center"/>
        <w:rPr>
          <w:i w:val="0"/>
          <w:color w:val="auto"/>
          <w:sz w:val="26"/>
        </w:rPr>
      </w:pPr>
      <w:r w:rsidRPr="0014556A">
        <w:rPr>
          <w:color w:val="auto"/>
          <w:sz w:val="26"/>
        </w:rPr>
        <w:t>Hình</w:t>
      </w:r>
      <w:r>
        <w:rPr>
          <w:color w:val="auto"/>
          <w:sz w:val="26"/>
        </w:rPr>
        <w:t xml:space="preserve"> 5.2</w:t>
      </w:r>
      <w:r w:rsidRPr="0014556A">
        <w:rPr>
          <w:color w:val="auto"/>
          <w:sz w:val="26"/>
        </w:rPr>
        <w:t xml:space="preserve"> Lớp object</w:t>
      </w:r>
    </w:p>
    <w:p w14:paraId="40C38945" w14:textId="77777777" w:rsidR="00E455F1" w:rsidRPr="00E15F97" w:rsidRDefault="00E455F1" w:rsidP="009B1F9D">
      <w:pPr>
        <w:jc w:val="both"/>
        <w:rPr>
          <w:szCs w:val="26"/>
        </w:rPr>
      </w:pPr>
      <w:r w:rsidRPr="00E15F97">
        <w:rPr>
          <w:szCs w:val="26"/>
        </w:rPr>
        <w:t>Khi các đối t</w:t>
      </w:r>
      <w:r w:rsidR="00CD344C" w:rsidRPr="00E15F97">
        <w:rPr>
          <w:szCs w:val="26"/>
        </w:rPr>
        <w:t>ư</w:t>
      </w:r>
      <w:r w:rsidRPr="00E15F97">
        <w:rPr>
          <w:szCs w:val="26"/>
        </w:rPr>
        <w:t>ợng đ</w:t>
      </w:r>
      <w:r w:rsidR="00CD344C" w:rsidRPr="00E15F97">
        <w:rPr>
          <w:szCs w:val="26"/>
        </w:rPr>
        <w:t>ư</w:t>
      </w:r>
      <w:r w:rsidRPr="00E15F97">
        <w:rPr>
          <w:szCs w:val="26"/>
        </w:rPr>
        <w:t>ợc l</w:t>
      </w:r>
      <w:r w:rsidR="00CD344C" w:rsidRPr="00E15F97">
        <w:rPr>
          <w:szCs w:val="26"/>
        </w:rPr>
        <w:t>ư</w:t>
      </w:r>
      <w:r w:rsidRPr="00E15F97">
        <w:rPr>
          <w:szCs w:val="26"/>
        </w:rPr>
        <w:t>u vào các bảng băm (hash table), hàm này có thể sử dụng để xác định duy nhất giá trị cho mỗi đối t</w:t>
      </w:r>
      <w:r w:rsidR="00CD344C" w:rsidRPr="00E15F97">
        <w:rPr>
          <w:szCs w:val="26"/>
        </w:rPr>
        <w:t>ư</w:t>
      </w:r>
      <w:r w:rsidRPr="00E15F97">
        <w:rPr>
          <w:szCs w:val="26"/>
        </w:rPr>
        <w:t>ợng. Điều này đảm bảo tính nhất quán của hệ thống khi thực hiện ch</w:t>
      </w:r>
      <w:r w:rsidR="00CD344C" w:rsidRPr="00E15F97">
        <w:rPr>
          <w:szCs w:val="26"/>
        </w:rPr>
        <w:t>ư</w:t>
      </w:r>
      <w:r w:rsidRPr="00E15F97">
        <w:rPr>
          <w:szCs w:val="26"/>
        </w:rPr>
        <w:t>ơng trình.</w:t>
      </w:r>
    </w:p>
    <w:p w14:paraId="2875E9B2" w14:textId="77777777" w:rsidR="00A770DA" w:rsidRPr="00E15F97" w:rsidRDefault="00A770DA" w:rsidP="009B1F9D">
      <w:pPr>
        <w:jc w:val="both"/>
        <w:rPr>
          <w:szCs w:val="26"/>
        </w:rPr>
      </w:pPr>
      <w:r w:rsidRPr="00E15F97">
        <w:rPr>
          <w:szCs w:val="26"/>
        </w:rPr>
        <w:lastRenderedPageBreak/>
        <w:t xml:space="preserve">Sử dụng lớp Object là hữu ích nếu ta muốn tham chiếu bất kỳ đối tượng nào mà ta chưa biết kiểu dữ liệu của đối tượng đó. Chú ý rằng biến tham chiếu của lớp cha có thể tham chiếu đến đối tượng của lớp con được gọi là </w:t>
      </w:r>
      <w:r w:rsidRPr="00E15F97">
        <w:rPr>
          <w:i/>
          <w:szCs w:val="26"/>
        </w:rPr>
        <w:t>upcasting</w:t>
      </w:r>
      <w:r w:rsidRPr="00E15F97">
        <w:rPr>
          <w:szCs w:val="26"/>
        </w:rPr>
        <w:t>.</w:t>
      </w:r>
    </w:p>
    <w:p w14:paraId="4E930C08" w14:textId="77777777" w:rsidR="00A770DA" w:rsidRPr="00E15F97" w:rsidRDefault="00A770DA" w:rsidP="009B1F9D">
      <w:pPr>
        <w:jc w:val="both"/>
        <w:rPr>
          <w:szCs w:val="26"/>
        </w:rPr>
      </w:pPr>
      <w:r w:rsidRPr="00E15F97">
        <w:rPr>
          <w:b/>
          <w:szCs w:val="26"/>
        </w:rPr>
        <w:t>Ví dụ:</w:t>
      </w:r>
      <w:r w:rsidRPr="00E15F97">
        <w:rPr>
          <w:szCs w:val="26"/>
        </w:rPr>
        <w:t xml:space="preserve"> giả sử phương thức getObject() trả về một đối tượng nhưng nó có thể là bất kỳ kiểu nào như Employee,Student, ... chúng ta có thể sử dụng biến tham chiếu của lớp Object để tham chiếu tới đối tượng đó.</w:t>
      </w:r>
    </w:p>
    <w:p w14:paraId="7A417BD9" w14:textId="77777777" w:rsidR="00A770DA" w:rsidRPr="00E15F97" w:rsidRDefault="00A770DA" w:rsidP="009B1F9D">
      <w:pPr>
        <w:jc w:val="both"/>
        <w:rPr>
          <w:i/>
          <w:szCs w:val="26"/>
        </w:rPr>
      </w:pPr>
      <w:r w:rsidRPr="00E15F97">
        <w:rPr>
          <w:i/>
          <w:szCs w:val="26"/>
        </w:rPr>
        <w:t>Object obj=getObject(); // chúng ta không biết đối tượng gì được trả về từ phương thức này.</w:t>
      </w:r>
    </w:p>
    <w:p w14:paraId="3D393815" w14:textId="77777777" w:rsidR="00A770DA" w:rsidRPr="00566C2F" w:rsidRDefault="00A770DA" w:rsidP="009B1F9D">
      <w:pPr>
        <w:jc w:val="both"/>
        <w:rPr>
          <w:szCs w:val="26"/>
        </w:rPr>
      </w:pPr>
      <w:r w:rsidRPr="00566C2F">
        <w:rPr>
          <w:szCs w:val="26"/>
        </w:rPr>
        <w:t>Lớp Object cung cấp các phương thức như trong bảng sau:</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311"/>
        <w:gridCol w:w="4911"/>
      </w:tblGrid>
      <w:tr w:rsidR="003D790A" w:rsidRPr="00566C2F" w14:paraId="28BC9C9E" w14:textId="77777777" w:rsidTr="00A770DA">
        <w:tc>
          <w:tcPr>
            <w:tcW w:w="0" w:type="auto"/>
            <w:shd w:val="clear" w:color="auto" w:fill="EEEEEE"/>
            <w:tcMar>
              <w:top w:w="75" w:type="dxa"/>
              <w:left w:w="75" w:type="dxa"/>
              <w:bottom w:w="75" w:type="dxa"/>
              <w:right w:w="75" w:type="dxa"/>
            </w:tcMar>
            <w:hideMark/>
          </w:tcPr>
          <w:p w14:paraId="57294808" w14:textId="77777777" w:rsidR="00A770DA" w:rsidRPr="00566C2F" w:rsidRDefault="00A770DA" w:rsidP="00CB1210">
            <w:pPr>
              <w:jc w:val="both"/>
              <w:rPr>
                <w:rFonts w:eastAsia="Times New Roman" w:cs="Times New Roman"/>
                <w:b/>
                <w:bCs/>
                <w:szCs w:val="26"/>
              </w:rPr>
            </w:pPr>
            <w:r w:rsidRPr="00566C2F">
              <w:rPr>
                <w:rFonts w:eastAsia="Times New Roman" w:cs="Times New Roman"/>
                <w:b/>
                <w:bCs/>
                <w:szCs w:val="26"/>
              </w:rPr>
              <w:t>Phương thức</w:t>
            </w:r>
          </w:p>
        </w:tc>
        <w:tc>
          <w:tcPr>
            <w:tcW w:w="0" w:type="auto"/>
            <w:shd w:val="clear" w:color="auto" w:fill="EEEEEE"/>
            <w:tcMar>
              <w:top w:w="75" w:type="dxa"/>
              <w:left w:w="75" w:type="dxa"/>
              <w:bottom w:w="75" w:type="dxa"/>
              <w:right w:w="75" w:type="dxa"/>
            </w:tcMar>
            <w:hideMark/>
          </w:tcPr>
          <w:p w14:paraId="65BD42E8" w14:textId="77777777" w:rsidR="00A770DA" w:rsidRPr="00566C2F" w:rsidRDefault="00A770DA" w:rsidP="00CB1210">
            <w:pPr>
              <w:jc w:val="both"/>
              <w:rPr>
                <w:rFonts w:eastAsia="Times New Roman" w:cs="Times New Roman"/>
                <w:b/>
                <w:bCs/>
                <w:szCs w:val="26"/>
              </w:rPr>
            </w:pPr>
            <w:r w:rsidRPr="00566C2F">
              <w:rPr>
                <w:rFonts w:eastAsia="Times New Roman" w:cs="Times New Roman"/>
                <w:b/>
                <w:bCs/>
                <w:szCs w:val="26"/>
              </w:rPr>
              <w:t>Mô tả</w:t>
            </w:r>
          </w:p>
        </w:tc>
      </w:tr>
      <w:tr w:rsidR="003D790A" w:rsidRPr="00566C2F" w14:paraId="14243860"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6D1272C"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public final Class getClass()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0D8B1A8"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trả về đối tượng lớp Class của đối tượng hiện tại. Từ lớp Class đó có thể lấy được các thông tin metadata của class hiện tại.</w:t>
            </w:r>
          </w:p>
        </w:tc>
      </w:tr>
      <w:tr w:rsidR="003D790A" w:rsidRPr="00566C2F" w14:paraId="788858A6"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C937326"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public int hashCode()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FB54797"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trả về số hashcode cho đối tượng hiện tại.</w:t>
            </w:r>
          </w:p>
        </w:tc>
      </w:tr>
      <w:tr w:rsidR="003D790A" w:rsidRPr="00566C2F" w14:paraId="336DCB40"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1BDCE9E"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public boolean equals(Object obj)</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9AC560C"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so sánh đối tượng đã cho với đối tượng hiện tại.</w:t>
            </w:r>
          </w:p>
        </w:tc>
      </w:tr>
      <w:tr w:rsidR="003D790A" w:rsidRPr="00566C2F" w14:paraId="615F3513"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61B1545"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protected Object clone() throws CloneNotSupportedException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80BA254"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tạo và trả về bản sao chép (clone) của đối tượng hiện tại.</w:t>
            </w:r>
          </w:p>
        </w:tc>
      </w:tr>
      <w:tr w:rsidR="003D790A" w:rsidRPr="00566C2F" w14:paraId="1378CDCB"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C83FB76"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public String toString()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E52A461"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trả về chuỗi ký tự đại diện của đối tượng hiện tại.</w:t>
            </w:r>
          </w:p>
        </w:tc>
      </w:tr>
      <w:tr w:rsidR="003D790A" w:rsidRPr="00566C2F" w14:paraId="34CD0F44"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C7BB333"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public final void notify()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09665D2" w14:textId="7807DCE0"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đánh thức một luồng, đợi trình giám sát của đối tượng hiện tại.</w:t>
            </w:r>
          </w:p>
        </w:tc>
      </w:tr>
      <w:tr w:rsidR="003D790A" w:rsidRPr="00566C2F" w14:paraId="3F1DD418"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9CF85B6"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public final void notifyAll()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9496112"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đánh thức tất cả các luồng. đợi trình giám sát của đối tượng hiện tại.</w:t>
            </w:r>
          </w:p>
        </w:tc>
      </w:tr>
      <w:tr w:rsidR="003D790A" w:rsidRPr="00566C2F" w14:paraId="35A9BF7E"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65E6D6A"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public final void wait(long timeout)throws InterruptedException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F986D67"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 xml:space="preserve">làm cho Thread hiện tại đợi trong khoảng thời gian là số mili giây cụ thể, tới khi Thread khác thông báo (gọi phương thức </w:t>
            </w:r>
            <w:r w:rsidRPr="00566C2F">
              <w:rPr>
                <w:rFonts w:eastAsia="Times New Roman" w:cs="Times New Roman"/>
                <w:szCs w:val="26"/>
              </w:rPr>
              <w:lastRenderedPageBreak/>
              <w:t>notify() hoặc notifyAll()).</w:t>
            </w:r>
          </w:p>
        </w:tc>
      </w:tr>
      <w:tr w:rsidR="003D790A" w:rsidRPr="00566C2F" w14:paraId="3556D8CE"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C240BA8"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lastRenderedPageBreak/>
              <w:t>public final void wait(long timeout,int nanos)throws InterruptedException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DDFFF6E"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làm cho Thread hiện tại đợi trong khoảng thời gian là số mili giây và nano giây cụ thể, tới khi Thread khác thông báo (gọi phương thức notify() hoặc notifyAll()).</w:t>
            </w:r>
          </w:p>
        </w:tc>
      </w:tr>
      <w:tr w:rsidR="003D790A" w:rsidRPr="00566C2F" w14:paraId="7FED7905"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FC8395D"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public final void wait()throws InterruptedException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F4D9F85"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làm Thread hiện tại đợi, tới khi Thread khác thông báo (gọi phương thức notify() hoặc notifyAll()).</w:t>
            </w:r>
          </w:p>
        </w:tc>
      </w:tr>
      <w:tr w:rsidR="003D790A" w:rsidRPr="00566C2F" w14:paraId="5E5C624F" w14:textId="77777777" w:rsidTr="00A770D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448AE80" w14:textId="77777777" w:rsidR="00A770DA" w:rsidRPr="00566C2F" w:rsidRDefault="00A770DA" w:rsidP="00CB1210">
            <w:pPr>
              <w:jc w:val="both"/>
              <w:rPr>
                <w:rFonts w:eastAsia="Times New Roman" w:cs="Times New Roman"/>
                <w:szCs w:val="26"/>
              </w:rPr>
            </w:pPr>
            <w:r w:rsidRPr="00566C2F">
              <w:rPr>
                <w:rFonts w:eastAsia="Times New Roman" w:cs="Times New Roman"/>
                <w:szCs w:val="26"/>
              </w:rPr>
              <w:t>protected void finalize()throws Throwable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35B3DBE" w14:textId="77777777" w:rsidR="00A770DA" w:rsidRPr="00566C2F" w:rsidRDefault="00A770DA" w:rsidP="0014556A">
            <w:pPr>
              <w:ind w:firstLine="0"/>
              <w:jc w:val="both"/>
              <w:rPr>
                <w:rFonts w:eastAsia="Times New Roman" w:cs="Times New Roman"/>
                <w:szCs w:val="26"/>
              </w:rPr>
            </w:pPr>
            <w:r w:rsidRPr="00566C2F">
              <w:rPr>
                <w:rFonts w:eastAsia="Times New Roman" w:cs="Times New Roman"/>
                <w:szCs w:val="26"/>
              </w:rPr>
              <w:t>Được gọi bởi Garbage Collector trước khi đối tượng bị dọn rác.</w:t>
            </w:r>
          </w:p>
        </w:tc>
      </w:tr>
    </w:tbl>
    <w:p w14:paraId="19346B0F" w14:textId="77777777" w:rsidR="00A770DA" w:rsidRPr="00566C2F" w:rsidRDefault="00A770DA" w:rsidP="009B1F9D">
      <w:pPr>
        <w:jc w:val="both"/>
        <w:rPr>
          <w:szCs w:val="26"/>
        </w:rPr>
      </w:pPr>
    </w:p>
    <w:p w14:paraId="0AFBE9AE" w14:textId="77777777" w:rsidR="00A770DA" w:rsidRPr="00566C2F" w:rsidRDefault="00A770DA" w:rsidP="00B37DA6">
      <w:pPr>
        <w:pStyle w:val="Heading3"/>
        <w:ind w:firstLine="0"/>
      </w:pPr>
      <w:bookmarkStart w:id="111" w:name="_Toc111104024"/>
      <w:r w:rsidRPr="00566C2F">
        <w:t>5.2.2. Các lớp nguyên thủy</w:t>
      </w:r>
      <w:bookmarkEnd w:id="111"/>
    </w:p>
    <w:p w14:paraId="7D4079C5" w14:textId="77777777" w:rsidR="00A770DA" w:rsidRPr="00566C2F" w:rsidRDefault="00A770DA" w:rsidP="009B1F9D">
      <w:pPr>
        <w:jc w:val="both"/>
      </w:pPr>
      <w:r w:rsidRPr="00566C2F">
        <w:t>Các giá trị nguyên thủy không phải là đối t</w:t>
      </w:r>
      <w:r w:rsidR="00CD344C" w:rsidRPr="00566C2F">
        <w:t>ư</w:t>
      </w:r>
      <w:r w:rsidRPr="00566C2F">
        <w:t>ợng trong Java. Để có thể thao tác đ</w:t>
      </w:r>
      <w:r w:rsidR="00CD344C" w:rsidRPr="00566C2F">
        <w:t>ư</w:t>
      </w:r>
      <w:r w:rsidRPr="00566C2F">
        <w:t>ợc trên các giá trị nguyên thủy (giá trị số, kí tự và logic) thì gói java.lang cung cấp các lớp bao gói (Wrapper) cho từng kiểu dữ liệu nguyên thủy (gọi tắt là lớp bao). Các lớp bao có những đặc tính chung sau:</w:t>
      </w:r>
    </w:p>
    <w:p w14:paraId="2D8C784C" w14:textId="77777777" w:rsidR="00A770DA" w:rsidRPr="00566C2F" w:rsidRDefault="00A770DA" w:rsidP="009B1F9D">
      <w:pPr>
        <w:jc w:val="both"/>
      </w:pPr>
      <w:r w:rsidRPr="00566C2F">
        <w:rPr>
          <w:b/>
        </w:rPr>
        <w:t>* Các toán tử tạo lập chung:</w:t>
      </w:r>
      <w:r w:rsidRPr="00566C2F">
        <w:t xml:space="preserve"> Các lớp bao (trừ lớp Character chỉ có một toán tử tạo lập) đều có hai toán tử tạo lập:</w:t>
      </w:r>
    </w:p>
    <w:p w14:paraId="00EFCDA9" w14:textId="77777777" w:rsidR="00A770DA" w:rsidRPr="00566C2F" w:rsidRDefault="00A770DA" w:rsidP="00DD1F47">
      <w:pPr>
        <w:pStyle w:val="ListParagraph"/>
        <w:numPr>
          <w:ilvl w:val="0"/>
          <w:numId w:val="35"/>
        </w:numPr>
        <w:jc w:val="both"/>
      </w:pPr>
      <w:r w:rsidRPr="00566C2F">
        <w:t>Toán tử tạo lập sử dụng giá trị nguyên thủy để tạo ra đối t</w:t>
      </w:r>
      <w:r w:rsidR="00CD344C" w:rsidRPr="00566C2F">
        <w:t>ư</w:t>
      </w:r>
      <w:r w:rsidRPr="00566C2F">
        <w:t>ợng t</w:t>
      </w:r>
      <w:r w:rsidR="00CD344C" w:rsidRPr="00566C2F">
        <w:t>ư</w:t>
      </w:r>
      <w:r w:rsidRPr="00566C2F">
        <w:t>ơng ứng.</w:t>
      </w:r>
    </w:p>
    <w:p w14:paraId="0AB17BE7" w14:textId="77777777" w:rsidR="00A770DA" w:rsidRPr="00566C2F" w:rsidRDefault="00A770DA" w:rsidP="009B1F9D">
      <w:pPr>
        <w:ind w:left="1440"/>
        <w:jc w:val="both"/>
        <w:rPr>
          <w:i/>
        </w:rPr>
      </w:pPr>
      <w:r w:rsidRPr="00566C2F">
        <w:rPr>
          <w:i/>
        </w:rPr>
        <w:t>Character charObj = new Character(„a‟);</w:t>
      </w:r>
    </w:p>
    <w:p w14:paraId="55EB068A" w14:textId="77777777" w:rsidR="00A770DA" w:rsidRPr="00566C2F" w:rsidRDefault="00A770DA" w:rsidP="009B1F9D">
      <w:pPr>
        <w:ind w:left="1440"/>
        <w:jc w:val="both"/>
        <w:rPr>
          <w:i/>
        </w:rPr>
      </w:pPr>
      <w:r w:rsidRPr="00566C2F">
        <w:rPr>
          <w:i/>
        </w:rPr>
        <w:t>Boolean boolObj = new Boolean(true);</w:t>
      </w:r>
    </w:p>
    <w:p w14:paraId="3466B543" w14:textId="77777777" w:rsidR="00A770DA" w:rsidRPr="00566C2F" w:rsidRDefault="00A770DA" w:rsidP="009B1F9D">
      <w:pPr>
        <w:ind w:left="1440"/>
        <w:jc w:val="both"/>
        <w:rPr>
          <w:i/>
        </w:rPr>
      </w:pPr>
      <w:r w:rsidRPr="00566C2F">
        <w:rPr>
          <w:i/>
        </w:rPr>
        <w:t>Integer intObj = new Integer(2002);</w:t>
      </w:r>
    </w:p>
    <w:p w14:paraId="63449451" w14:textId="77777777" w:rsidR="00A770DA" w:rsidRPr="00566C2F" w:rsidRDefault="00A770DA" w:rsidP="009B1F9D">
      <w:pPr>
        <w:ind w:left="1440"/>
        <w:jc w:val="both"/>
        <w:rPr>
          <w:i/>
        </w:rPr>
      </w:pPr>
      <w:r w:rsidRPr="00566C2F">
        <w:rPr>
          <w:i/>
        </w:rPr>
        <w:t>Float floatObj = new Float(3.14F);</w:t>
      </w:r>
    </w:p>
    <w:p w14:paraId="58FAE47B" w14:textId="77777777" w:rsidR="00A770DA" w:rsidRPr="00566C2F" w:rsidRDefault="00A770DA" w:rsidP="009B1F9D">
      <w:pPr>
        <w:ind w:left="1440"/>
        <w:jc w:val="both"/>
        <w:rPr>
          <w:i/>
          <w:lang w:val="fr-FR"/>
        </w:rPr>
      </w:pPr>
      <w:r w:rsidRPr="00566C2F">
        <w:rPr>
          <w:i/>
          <w:lang w:val="fr-FR"/>
        </w:rPr>
        <w:t>Double doubleObj = new Double(3.14);</w:t>
      </w:r>
    </w:p>
    <w:p w14:paraId="2C1C2298" w14:textId="77777777" w:rsidR="00A770DA" w:rsidRPr="00566C2F" w:rsidRDefault="00A770DA" w:rsidP="00DD1F47">
      <w:pPr>
        <w:pStyle w:val="ListParagraph"/>
        <w:numPr>
          <w:ilvl w:val="0"/>
          <w:numId w:val="35"/>
        </w:numPr>
        <w:jc w:val="both"/>
        <w:rPr>
          <w:lang w:val="fr-FR"/>
        </w:rPr>
      </w:pPr>
      <w:r w:rsidRPr="00566C2F">
        <w:rPr>
          <w:lang w:val="fr-FR"/>
        </w:rPr>
        <w:t>Toán tử thứ hai: chuyển các đối t</w:t>
      </w:r>
      <w:r w:rsidR="00CD344C" w:rsidRPr="00566C2F">
        <w:rPr>
          <w:lang w:val="fr-FR"/>
        </w:rPr>
        <w:t>ư</w:t>
      </w:r>
      <w:r w:rsidRPr="00566C2F">
        <w:rPr>
          <w:lang w:val="fr-FR"/>
        </w:rPr>
        <w:t>ợng lớp String biểu diễn cho các giá trị nguyên thủy về các lớp t</w:t>
      </w:r>
      <w:r w:rsidR="00CD344C" w:rsidRPr="00566C2F">
        <w:rPr>
          <w:lang w:val="fr-FR"/>
        </w:rPr>
        <w:t>ư</w:t>
      </w:r>
      <w:r w:rsidRPr="00566C2F">
        <w:rPr>
          <w:lang w:val="fr-FR"/>
        </w:rPr>
        <w:t>ơng ứng. Các toán tử này sẽ ném ra ngoại lệ NumberFormatException khi giá trị String truyền vào hàm tạo không hợp lệ.</w:t>
      </w:r>
    </w:p>
    <w:p w14:paraId="4E67E7E0" w14:textId="77777777" w:rsidR="00A770DA" w:rsidRPr="00566C2F" w:rsidRDefault="00A770DA" w:rsidP="009B1F9D">
      <w:pPr>
        <w:pStyle w:val="ListParagraph"/>
        <w:ind w:left="2160"/>
        <w:jc w:val="both"/>
        <w:rPr>
          <w:i/>
        </w:rPr>
      </w:pPr>
      <w:r w:rsidRPr="00566C2F">
        <w:rPr>
          <w:i/>
        </w:rPr>
        <w:lastRenderedPageBreak/>
        <w:t>Boolean boolObj = new Boolean(“true”);</w:t>
      </w:r>
    </w:p>
    <w:p w14:paraId="0337613C" w14:textId="77777777" w:rsidR="00A770DA" w:rsidRPr="00566C2F" w:rsidRDefault="00A770DA" w:rsidP="009B1F9D">
      <w:pPr>
        <w:pStyle w:val="ListParagraph"/>
        <w:ind w:left="2160"/>
        <w:jc w:val="both"/>
        <w:rPr>
          <w:i/>
        </w:rPr>
      </w:pPr>
      <w:r w:rsidRPr="00566C2F">
        <w:rPr>
          <w:i/>
        </w:rPr>
        <w:t>Integer intObj = new Integer(“2002”);</w:t>
      </w:r>
    </w:p>
    <w:p w14:paraId="7E99DAA3" w14:textId="77777777" w:rsidR="00A770DA" w:rsidRPr="00566C2F" w:rsidRDefault="00A770DA" w:rsidP="009B1F9D">
      <w:pPr>
        <w:pStyle w:val="ListParagraph"/>
        <w:ind w:left="2160"/>
        <w:jc w:val="both"/>
        <w:rPr>
          <w:i/>
        </w:rPr>
      </w:pPr>
      <w:r w:rsidRPr="00566C2F">
        <w:rPr>
          <w:i/>
        </w:rPr>
        <w:t>Float floatObj = new Float(“3.14F”);</w:t>
      </w:r>
    </w:p>
    <w:p w14:paraId="6F65A6FC" w14:textId="77777777" w:rsidR="00A770DA" w:rsidRPr="00566C2F" w:rsidRDefault="00A770DA" w:rsidP="009B1F9D">
      <w:pPr>
        <w:pStyle w:val="ListParagraph"/>
        <w:ind w:left="2160"/>
        <w:jc w:val="both"/>
        <w:rPr>
          <w:i/>
        </w:rPr>
      </w:pPr>
      <w:r w:rsidRPr="00566C2F">
        <w:rPr>
          <w:i/>
        </w:rPr>
        <w:t>Double doubleObj= new Double(“3.14”);</w:t>
      </w:r>
    </w:p>
    <w:p w14:paraId="29C40790" w14:textId="77777777" w:rsidR="00A770DA" w:rsidRPr="00566C2F" w:rsidRDefault="00A770DA" w:rsidP="009B1F9D">
      <w:pPr>
        <w:pStyle w:val="ListParagraph"/>
        <w:ind w:left="2160"/>
        <w:jc w:val="both"/>
      </w:pPr>
      <w:r w:rsidRPr="00566C2F">
        <w:t xml:space="preserve">- Các hàm tiện ích chung: </w:t>
      </w:r>
      <w:r w:rsidRPr="00566C2F">
        <w:rPr>
          <w:i/>
        </w:rPr>
        <w:t>valueOf(String s), toString(), typeValue(), equals()</w:t>
      </w:r>
    </w:p>
    <w:p w14:paraId="6062D615" w14:textId="5D52580A" w:rsidR="00A770DA" w:rsidRPr="00566C2F" w:rsidRDefault="00A770DA" w:rsidP="009B1F9D">
      <w:pPr>
        <w:jc w:val="both"/>
      </w:pPr>
      <w:r w:rsidRPr="00566C2F">
        <w:rPr>
          <w:b/>
        </w:rPr>
        <w:t>* Mỗi lớp (trừ lớp Character)</w:t>
      </w:r>
      <w:r w:rsidRPr="00566C2F">
        <w:t xml:space="preserve"> đều định nghĩa hàm static valueOf(String s) trả lại đối t</w:t>
      </w:r>
      <w:r w:rsidR="00CD344C" w:rsidRPr="00566C2F">
        <w:t>ư</w:t>
      </w:r>
      <w:r w:rsidRPr="00566C2F">
        <w:t>ợng t</w:t>
      </w:r>
      <w:r w:rsidR="00CD344C" w:rsidRPr="00566C2F">
        <w:t>ư</w:t>
      </w:r>
      <w:r w:rsidRPr="00566C2F">
        <w:t>ơng ứng. Các hàm này ném ra ngoại lệ NumberFormatException khi giá trị String truyền vào ph</w:t>
      </w:r>
      <w:r w:rsidR="00CD344C" w:rsidRPr="00566C2F">
        <w:t>ư</w:t>
      </w:r>
      <w:r w:rsidRPr="00566C2F">
        <w:t>ơng thức không hợp lệ.</w:t>
      </w:r>
    </w:p>
    <w:p w14:paraId="4ABBDB5D" w14:textId="77777777" w:rsidR="00A770DA" w:rsidRPr="00566C2F" w:rsidRDefault="00A770DA" w:rsidP="009B1F9D">
      <w:pPr>
        <w:ind w:left="2160"/>
        <w:jc w:val="both"/>
        <w:rPr>
          <w:i/>
        </w:rPr>
      </w:pPr>
      <w:r w:rsidRPr="00566C2F">
        <w:rPr>
          <w:i/>
        </w:rPr>
        <w:t>Boolean boolObj = Boolean.valueOf(“true”);</w:t>
      </w:r>
    </w:p>
    <w:p w14:paraId="23DB62AB" w14:textId="77777777" w:rsidR="00A770DA" w:rsidRPr="00566C2F" w:rsidRDefault="00A770DA" w:rsidP="009B1F9D">
      <w:pPr>
        <w:ind w:left="2160"/>
        <w:jc w:val="both"/>
        <w:rPr>
          <w:i/>
        </w:rPr>
      </w:pPr>
      <w:r w:rsidRPr="00566C2F">
        <w:rPr>
          <w:i/>
        </w:rPr>
        <w:t>Integer intObj = Integer.valueOf(“2002”);</w:t>
      </w:r>
    </w:p>
    <w:p w14:paraId="3264F278" w14:textId="77777777" w:rsidR="00A770DA" w:rsidRPr="00566C2F" w:rsidRDefault="00A770DA" w:rsidP="009B1F9D">
      <w:pPr>
        <w:ind w:left="2160"/>
        <w:jc w:val="both"/>
        <w:rPr>
          <w:i/>
        </w:rPr>
      </w:pPr>
      <w:r w:rsidRPr="00566C2F">
        <w:rPr>
          <w:i/>
        </w:rPr>
        <w:t>Float floatObj = Float.valueOf(“3.14F”);</w:t>
      </w:r>
    </w:p>
    <w:p w14:paraId="65B6AFD9" w14:textId="77777777" w:rsidR="00A770DA" w:rsidRPr="00566C2F" w:rsidRDefault="00A770DA" w:rsidP="009B1F9D">
      <w:pPr>
        <w:ind w:left="2160"/>
        <w:jc w:val="both"/>
        <w:rPr>
          <w:i/>
        </w:rPr>
      </w:pPr>
      <w:r w:rsidRPr="00566C2F">
        <w:rPr>
          <w:i/>
        </w:rPr>
        <w:t>Double doubleObj= Double.valueOf(“3.14”);</w:t>
      </w:r>
    </w:p>
    <w:p w14:paraId="2C84F1E6" w14:textId="3B085AB0" w:rsidR="00A770DA" w:rsidRPr="00566C2F" w:rsidRDefault="00A770DA" w:rsidP="009B1F9D">
      <w:pPr>
        <w:jc w:val="both"/>
      </w:pPr>
      <w:r w:rsidRPr="00566C2F">
        <w:rPr>
          <w:b/>
        </w:rPr>
        <w:t>* Các lớp viết đè hàm toString()</w:t>
      </w:r>
      <w:r w:rsidRPr="00566C2F">
        <w:t xml:space="preserve"> trả lại là các đối t</w:t>
      </w:r>
      <w:r w:rsidR="00CD344C" w:rsidRPr="00566C2F">
        <w:t>ư</w:t>
      </w:r>
      <w:r w:rsidRPr="00566C2F">
        <w:t>ợng String biểu diễn cho các giá trị nguyên thủy ở dạng xâu.</w:t>
      </w:r>
    </w:p>
    <w:p w14:paraId="0340C4C6" w14:textId="77777777" w:rsidR="00A770DA" w:rsidRPr="00566C2F" w:rsidRDefault="00A770DA" w:rsidP="009B1F9D">
      <w:pPr>
        <w:ind w:left="1440"/>
        <w:jc w:val="both"/>
        <w:rPr>
          <w:i/>
        </w:rPr>
      </w:pPr>
      <w:r w:rsidRPr="00566C2F">
        <w:rPr>
          <w:i/>
        </w:rPr>
        <w:t>String charStr String boolStr String intStr String doubleStr = doubleObj.toString;</w:t>
      </w:r>
    </w:p>
    <w:p w14:paraId="66C98697" w14:textId="4A8BF0B9" w:rsidR="00471CBB" w:rsidRPr="00566C2F" w:rsidRDefault="00471CBB" w:rsidP="009B1F9D">
      <w:pPr>
        <w:jc w:val="both"/>
      </w:pPr>
      <w:r w:rsidRPr="00566C2F">
        <w:rPr>
          <w:b/>
        </w:rPr>
        <w:t>* Các lớp viết đè hàm equals()</w:t>
      </w:r>
      <w:r w:rsidRPr="00566C2F">
        <w:t xml:space="preserve"> để thực hiện so sánh bằng nhau của các đối t</w:t>
      </w:r>
      <w:r w:rsidR="00CD344C" w:rsidRPr="00566C2F">
        <w:t>ư</w:t>
      </w:r>
      <w:r w:rsidRPr="00566C2F">
        <w:t>ợng nguyên thủy.</w:t>
      </w:r>
    </w:p>
    <w:p w14:paraId="5C3D4492" w14:textId="77777777" w:rsidR="00471CBB" w:rsidRPr="00566C2F" w:rsidRDefault="00471CBB" w:rsidP="009B1F9D">
      <w:pPr>
        <w:ind w:left="2160"/>
        <w:jc w:val="both"/>
        <w:rPr>
          <w:i/>
        </w:rPr>
      </w:pPr>
      <w:r w:rsidRPr="00566C2F">
        <w:rPr>
          <w:i/>
        </w:rPr>
        <w:t>Character charObj = new Character(„a‟);</w:t>
      </w:r>
    </w:p>
    <w:p w14:paraId="357C6D3B" w14:textId="77777777" w:rsidR="00471CBB" w:rsidRPr="00566C2F" w:rsidRDefault="00471CBB" w:rsidP="009B1F9D">
      <w:pPr>
        <w:ind w:left="2160"/>
        <w:jc w:val="both"/>
        <w:rPr>
          <w:i/>
        </w:rPr>
      </w:pPr>
      <w:r w:rsidRPr="00566C2F">
        <w:rPr>
          <w:i/>
        </w:rPr>
        <w:t>boolean charTest = charObj.equals(„b‟); // false</w:t>
      </w:r>
    </w:p>
    <w:p w14:paraId="01774242" w14:textId="77777777" w:rsidR="00471CBB" w:rsidRPr="00566C2F" w:rsidRDefault="00471CBB" w:rsidP="009B1F9D">
      <w:pPr>
        <w:ind w:left="2160"/>
        <w:jc w:val="both"/>
        <w:rPr>
          <w:i/>
        </w:rPr>
      </w:pPr>
      <w:r w:rsidRPr="00566C2F">
        <w:rPr>
          <w:i/>
        </w:rPr>
        <w:t>Integer intObj1 = Integer.valueOf(“2010”);</w:t>
      </w:r>
    </w:p>
    <w:p w14:paraId="57359EF0" w14:textId="77777777" w:rsidR="00471CBB" w:rsidRPr="00566C2F" w:rsidRDefault="00471CBB" w:rsidP="009B1F9D">
      <w:pPr>
        <w:ind w:left="2160"/>
        <w:jc w:val="both"/>
      </w:pPr>
      <w:r w:rsidRPr="00566C2F">
        <w:rPr>
          <w:i/>
        </w:rPr>
        <w:t>boolean intTest = intObj.equals(intObj1); // false</w:t>
      </w:r>
    </w:p>
    <w:p w14:paraId="3F1F4989" w14:textId="77777777" w:rsidR="00471CBB" w:rsidRPr="00566C2F" w:rsidRDefault="00471CBB" w:rsidP="009B1F9D">
      <w:pPr>
        <w:jc w:val="both"/>
        <w:rPr>
          <w:b/>
        </w:rPr>
      </w:pPr>
      <w:r w:rsidRPr="00566C2F">
        <w:rPr>
          <w:b/>
        </w:rPr>
        <w:t>Lớp Boolean</w:t>
      </w:r>
    </w:p>
    <w:p w14:paraId="2E54E4BD" w14:textId="77777777" w:rsidR="00A770DA" w:rsidRPr="00566C2F" w:rsidRDefault="00471CBB" w:rsidP="009B1F9D">
      <w:pPr>
        <w:jc w:val="both"/>
      </w:pPr>
      <w:r w:rsidRPr="00566C2F">
        <w:t>Lớp này định nghĩa hai đối t</w:t>
      </w:r>
      <w:r w:rsidR="00CD344C" w:rsidRPr="00566C2F">
        <w:t>ư</w:t>
      </w:r>
      <w:r w:rsidRPr="00566C2F">
        <w:t>ợng Boolean.TRUE, Boolean.FALSE biểu diễn cho hai giá trị nguyên thủy true và false t</w:t>
      </w:r>
      <w:r w:rsidR="00CD344C" w:rsidRPr="00566C2F">
        <w:t>ư</w:t>
      </w:r>
      <w:r w:rsidRPr="00566C2F">
        <w:t>ơng ứng.</w:t>
      </w:r>
    </w:p>
    <w:p w14:paraId="09D7E395" w14:textId="77777777" w:rsidR="00471CBB" w:rsidRPr="00566C2F" w:rsidRDefault="00471CBB" w:rsidP="009B1F9D">
      <w:pPr>
        <w:jc w:val="both"/>
        <w:rPr>
          <w:b/>
        </w:rPr>
      </w:pPr>
      <w:r w:rsidRPr="00566C2F">
        <w:rPr>
          <w:b/>
        </w:rPr>
        <w:t>Lớp Character</w:t>
      </w:r>
    </w:p>
    <w:p w14:paraId="3A427218" w14:textId="77777777" w:rsidR="00471CBB" w:rsidRPr="00566C2F" w:rsidRDefault="00471CBB" w:rsidP="009B1F9D">
      <w:pPr>
        <w:jc w:val="both"/>
      </w:pPr>
      <w:r w:rsidRPr="00566C2F">
        <w:t>Lớp Character định nghĩa hai giá trị cực tiểu, cực đại Character.MIN_VALUE, Character.MAX_VALUE và các giá trị kiểu ký tự Unicode. Ngoài ra lớp này còn định nghĩa một số hàm static để xử lý trên các ký tự:</w:t>
      </w:r>
    </w:p>
    <w:p w14:paraId="221FC794" w14:textId="77777777" w:rsidR="00471CBB" w:rsidRPr="00566C2F" w:rsidRDefault="00471CBB" w:rsidP="009B1F9D">
      <w:pPr>
        <w:jc w:val="both"/>
        <w:rPr>
          <w:i/>
        </w:rPr>
      </w:pPr>
      <w:r w:rsidRPr="00566C2F">
        <w:rPr>
          <w:i/>
        </w:rPr>
        <w:t>static boolean isLowerCase(char ch)// true nếu ch là ký tự th</w:t>
      </w:r>
      <w:r w:rsidR="00CD344C" w:rsidRPr="00566C2F">
        <w:rPr>
          <w:i/>
        </w:rPr>
        <w:t>ư</w:t>
      </w:r>
      <w:r w:rsidRPr="00566C2F">
        <w:rPr>
          <w:i/>
        </w:rPr>
        <w:t>ờng</w:t>
      </w:r>
    </w:p>
    <w:p w14:paraId="38384FD5" w14:textId="77777777" w:rsidR="00471CBB" w:rsidRPr="00566C2F" w:rsidRDefault="00471CBB" w:rsidP="009B1F9D">
      <w:pPr>
        <w:jc w:val="both"/>
        <w:rPr>
          <w:i/>
        </w:rPr>
      </w:pPr>
      <w:r w:rsidRPr="00566C2F">
        <w:rPr>
          <w:i/>
        </w:rPr>
        <w:lastRenderedPageBreak/>
        <w:t>static boolean isUpperCase(char ch)// true nếu ch là ký tự viết hoa</w:t>
      </w:r>
    </w:p>
    <w:p w14:paraId="635B7AC3" w14:textId="77777777" w:rsidR="00471CBB" w:rsidRPr="00566C2F" w:rsidRDefault="00471CBB" w:rsidP="009B1F9D">
      <w:pPr>
        <w:jc w:val="both"/>
        <w:rPr>
          <w:i/>
        </w:rPr>
      </w:pPr>
      <w:r w:rsidRPr="00566C2F">
        <w:rPr>
          <w:i/>
        </w:rPr>
        <w:t>static boolean isDigit(char ch) // true nếuch là chữ số</w:t>
      </w:r>
    </w:p>
    <w:p w14:paraId="4781899E" w14:textId="77777777" w:rsidR="00471CBB" w:rsidRPr="00566C2F" w:rsidRDefault="00471CBB" w:rsidP="009B1F9D">
      <w:pPr>
        <w:jc w:val="both"/>
        <w:rPr>
          <w:i/>
        </w:rPr>
      </w:pPr>
      <w:r w:rsidRPr="00566C2F">
        <w:rPr>
          <w:i/>
        </w:rPr>
        <w:t>static boolean isLetter(char ch)// true nếu ch là chữ cái</w:t>
      </w:r>
    </w:p>
    <w:p w14:paraId="4F895920" w14:textId="77777777" w:rsidR="00471CBB" w:rsidRPr="00566C2F" w:rsidRDefault="00471CBB" w:rsidP="009B1F9D">
      <w:pPr>
        <w:jc w:val="both"/>
        <w:rPr>
          <w:i/>
        </w:rPr>
      </w:pPr>
      <w:r w:rsidRPr="00566C2F">
        <w:rPr>
          <w:i/>
        </w:rPr>
        <w:t>static boolean isLetterOrDigit(char ch) // true nếu ch là chữ hoặc là số</w:t>
      </w:r>
    </w:p>
    <w:p w14:paraId="632CFB96" w14:textId="77777777" w:rsidR="00471CBB" w:rsidRPr="00566C2F" w:rsidRDefault="00471CBB" w:rsidP="009B1F9D">
      <w:pPr>
        <w:jc w:val="both"/>
        <w:rPr>
          <w:i/>
        </w:rPr>
      </w:pPr>
      <w:r w:rsidRPr="00566C2F">
        <w:rPr>
          <w:i/>
        </w:rPr>
        <w:t>static char toUpperCase(char ch)// Chuyển ch về chữ viết hoa</w:t>
      </w:r>
    </w:p>
    <w:p w14:paraId="4FBC96F6" w14:textId="77777777" w:rsidR="00471CBB" w:rsidRPr="00566C2F" w:rsidRDefault="00471CBB" w:rsidP="009B1F9D">
      <w:pPr>
        <w:jc w:val="both"/>
        <w:rPr>
          <w:i/>
        </w:rPr>
      </w:pPr>
      <w:r w:rsidRPr="00566C2F">
        <w:rPr>
          <w:i/>
        </w:rPr>
        <w:t>static char toLowerCase(char ch)// Chuyển ch về chữ viết th</w:t>
      </w:r>
      <w:r w:rsidR="00CD344C" w:rsidRPr="00566C2F">
        <w:rPr>
          <w:i/>
        </w:rPr>
        <w:t>ư</w:t>
      </w:r>
      <w:r w:rsidRPr="00566C2F">
        <w:rPr>
          <w:i/>
        </w:rPr>
        <w:t>ờng</w:t>
      </w:r>
    </w:p>
    <w:p w14:paraId="10F843AC" w14:textId="77777777" w:rsidR="00471CBB" w:rsidRPr="00566C2F" w:rsidRDefault="00471CBB" w:rsidP="009B1F9D">
      <w:pPr>
        <w:jc w:val="both"/>
      </w:pPr>
      <w:r w:rsidRPr="00566C2F">
        <w:rPr>
          <w:i/>
        </w:rPr>
        <w:t>static char toTitleCase(char ch)// Chuyển ch về dạng tiêu đề.</w:t>
      </w:r>
    </w:p>
    <w:p w14:paraId="1F48CAF8" w14:textId="77777777" w:rsidR="00471CBB" w:rsidRPr="00566C2F" w:rsidRDefault="00471CBB" w:rsidP="009B1F9D">
      <w:pPr>
        <w:jc w:val="both"/>
        <w:rPr>
          <w:b/>
        </w:rPr>
      </w:pPr>
      <w:r w:rsidRPr="00566C2F">
        <w:rPr>
          <w:b/>
        </w:rPr>
        <w:t>Các lớp bao kiểu số</w:t>
      </w:r>
    </w:p>
    <w:p w14:paraId="469F4963" w14:textId="77777777" w:rsidR="00471CBB" w:rsidRPr="00566C2F" w:rsidRDefault="00471CBB" w:rsidP="009B1F9D">
      <w:pPr>
        <w:jc w:val="both"/>
      </w:pPr>
      <w:r w:rsidRPr="00566C2F">
        <w:t>Các lớp Byte, Short, Integer, Long, Float, Double là các lớp con của lớp Number. Trong các lớp này đều xác định hai giá trị:</w:t>
      </w:r>
    </w:p>
    <w:p w14:paraId="67CF24C4" w14:textId="77777777" w:rsidR="00471CBB" w:rsidRPr="00566C2F" w:rsidRDefault="00471CBB" w:rsidP="009B1F9D">
      <w:pPr>
        <w:jc w:val="both"/>
      </w:pPr>
      <w:r w:rsidRPr="00566C2F">
        <w:t>&lt;Lớp bao&gt;.MIN_VALUE</w:t>
      </w:r>
    </w:p>
    <w:p w14:paraId="10C27030" w14:textId="77777777" w:rsidR="00471CBB" w:rsidRPr="00566C2F" w:rsidRDefault="00471CBB" w:rsidP="009B1F9D">
      <w:pPr>
        <w:jc w:val="both"/>
      </w:pPr>
      <w:r w:rsidRPr="00566C2F">
        <w:t>&lt;Lớp bao&gt;.MAX_VALUE là các giới hạn của các số trong kiểu đó.</w:t>
      </w:r>
    </w:p>
    <w:p w14:paraId="0E569404" w14:textId="77777777" w:rsidR="00471CBB" w:rsidRPr="00566C2F" w:rsidRDefault="00471CBB" w:rsidP="009B1F9D">
      <w:pPr>
        <w:jc w:val="both"/>
        <w:rPr>
          <w:i/>
        </w:rPr>
      </w:pPr>
      <w:r w:rsidRPr="00566C2F">
        <w:t xml:space="preserve">Ví dụ: </w:t>
      </w:r>
      <w:r w:rsidRPr="00566C2F">
        <w:tab/>
      </w:r>
      <w:r w:rsidRPr="00566C2F">
        <w:rPr>
          <w:i/>
        </w:rPr>
        <w:t>byte minByte = Byte.MIN_VALUE;</w:t>
      </w:r>
    </w:p>
    <w:p w14:paraId="2A79283C" w14:textId="77777777" w:rsidR="00471CBB" w:rsidRPr="00566C2F" w:rsidRDefault="00471CBB" w:rsidP="009B1F9D">
      <w:pPr>
        <w:ind w:left="1440"/>
        <w:jc w:val="both"/>
      </w:pPr>
      <w:r w:rsidRPr="00566C2F">
        <w:rPr>
          <w:i/>
        </w:rPr>
        <w:t>int maxInt = Integer.MAX_VALUE;</w:t>
      </w:r>
    </w:p>
    <w:p w14:paraId="050943EB" w14:textId="77777777" w:rsidR="00F260BE" w:rsidRPr="00566C2F" w:rsidRDefault="00F260BE" w:rsidP="009B1F9D">
      <w:pPr>
        <w:jc w:val="both"/>
      </w:pPr>
      <w:r w:rsidRPr="00566C2F">
        <w:tab/>
        <w:t>Trong mỗi lớp bao có hàm typeValue() để chuyển các giá trị của các đối t</w:t>
      </w:r>
      <w:r w:rsidR="00CD344C" w:rsidRPr="00566C2F">
        <w:t>ư</w:t>
      </w:r>
      <w:r w:rsidRPr="00566C2F">
        <w:t>ợng nguyên thủy về giá trị số:</w:t>
      </w:r>
    </w:p>
    <w:p w14:paraId="4F7F31BD" w14:textId="77777777" w:rsidR="00F260BE" w:rsidRPr="00566C2F" w:rsidRDefault="00F260BE" w:rsidP="009B1F9D">
      <w:pPr>
        <w:jc w:val="both"/>
      </w:pPr>
      <w:r w:rsidRPr="00566C2F">
        <w:tab/>
        <w:t>// -128</w:t>
      </w:r>
    </w:p>
    <w:p w14:paraId="5DA3EF4F" w14:textId="77777777" w:rsidR="00F260BE" w:rsidRPr="00566C2F" w:rsidRDefault="00F260BE" w:rsidP="009B1F9D">
      <w:pPr>
        <w:ind w:left="720"/>
        <w:jc w:val="both"/>
      </w:pPr>
      <w:r w:rsidRPr="00566C2F">
        <w:t>// 2147483647</w:t>
      </w:r>
    </w:p>
    <w:p w14:paraId="752086C2" w14:textId="77777777" w:rsidR="00F260BE" w:rsidRPr="00566C2F" w:rsidRDefault="00F260BE" w:rsidP="009B1F9D">
      <w:pPr>
        <w:ind w:left="720"/>
        <w:jc w:val="both"/>
        <w:rPr>
          <w:i/>
        </w:rPr>
      </w:pPr>
      <w:r w:rsidRPr="00566C2F">
        <w:rPr>
          <w:i/>
        </w:rPr>
        <w:t>byte byteValue()</w:t>
      </w:r>
    </w:p>
    <w:p w14:paraId="7BDEB13E" w14:textId="77777777" w:rsidR="00F260BE" w:rsidRPr="00566C2F" w:rsidRDefault="00F260BE" w:rsidP="009B1F9D">
      <w:pPr>
        <w:ind w:left="720"/>
        <w:jc w:val="both"/>
        <w:rPr>
          <w:i/>
        </w:rPr>
      </w:pPr>
      <w:r w:rsidRPr="00566C2F">
        <w:rPr>
          <w:i/>
        </w:rPr>
        <w:t>short shortValue()</w:t>
      </w:r>
    </w:p>
    <w:p w14:paraId="29427F9A" w14:textId="77777777" w:rsidR="00F260BE" w:rsidRPr="00566C2F" w:rsidRDefault="00F260BE" w:rsidP="009B1F9D">
      <w:pPr>
        <w:ind w:left="720"/>
        <w:jc w:val="both"/>
        <w:rPr>
          <w:i/>
        </w:rPr>
      </w:pPr>
      <w:r w:rsidRPr="00566C2F">
        <w:rPr>
          <w:i/>
        </w:rPr>
        <w:t>int intValue()</w:t>
      </w:r>
    </w:p>
    <w:p w14:paraId="7725F5F5" w14:textId="77777777" w:rsidR="00F260BE" w:rsidRPr="00566C2F" w:rsidRDefault="00F260BE" w:rsidP="009B1F9D">
      <w:pPr>
        <w:ind w:left="720"/>
        <w:jc w:val="both"/>
        <w:rPr>
          <w:i/>
        </w:rPr>
      </w:pPr>
      <w:r w:rsidRPr="00566C2F">
        <w:rPr>
          <w:i/>
        </w:rPr>
        <w:t>long longValue()</w:t>
      </w:r>
    </w:p>
    <w:p w14:paraId="0659AEFE" w14:textId="77777777" w:rsidR="00F260BE" w:rsidRPr="00566C2F" w:rsidRDefault="00F260BE" w:rsidP="009B1F9D">
      <w:pPr>
        <w:ind w:left="720"/>
        <w:jc w:val="both"/>
        <w:rPr>
          <w:i/>
        </w:rPr>
      </w:pPr>
      <w:r w:rsidRPr="00566C2F">
        <w:rPr>
          <w:i/>
        </w:rPr>
        <w:t>float floatValue()</w:t>
      </w:r>
    </w:p>
    <w:p w14:paraId="399B0AD5" w14:textId="77777777" w:rsidR="00F260BE" w:rsidRPr="00566C2F" w:rsidRDefault="00F260BE" w:rsidP="009B1F9D">
      <w:pPr>
        <w:ind w:left="720"/>
        <w:jc w:val="both"/>
        <w:rPr>
          <w:i/>
        </w:rPr>
      </w:pPr>
      <w:r w:rsidRPr="00566C2F">
        <w:rPr>
          <w:i/>
        </w:rPr>
        <w:t>double doubleValue()</w:t>
      </w:r>
    </w:p>
    <w:p w14:paraId="0BFB6EF0" w14:textId="77777777" w:rsidR="00F260BE" w:rsidRPr="00566C2F" w:rsidRDefault="00F260BE" w:rsidP="009B1F9D">
      <w:pPr>
        <w:jc w:val="both"/>
      </w:pPr>
      <w:r w:rsidRPr="00566C2F">
        <w:t>Trong mỗi lớp bao còn có hàm static parseType(String s) để chuyển các giá trị đ</w:t>
      </w:r>
      <w:r w:rsidR="00CD344C" w:rsidRPr="00566C2F">
        <w:t>ư</w:t>
      </w:r>
      <w:r w:rsidRPr="00566C2F">
        <w:t>ợc biểu diễn d</w:t>
      </w:r>
      <w:r w:rsidR="00CD344C" w:rsidRPr="00566C2F">
        <w:t>ư</w:t>
      </w:r>
      <w:r w:rsidRPr="00566C2F">
        <w:t>ới dạng xâu về các giá trị số:</w:t>
      </w:r>
    </w:p>
    <w:p w14:paraId="47DBB3B2" w14:textId="77777777" w:rsidR="00F260BE" w:rsidRPr="00566C2F" w:rsidRDefault="00F260BE" w:rsidP="009B1F9D">
      <w:pPr>
        <w:ind w:left="720"/>
        <w:jc w:val="both"/>
        <w:rPr>
          <w:i/>
        </w:rPr>
      </w:pPr>
      <w:r w:rsidRPr="00566C2F">
        <w:rPr>
          <w:i/>
        </w:rPr>
        <w:t>byte value1 = Byte.parseByte(“16”);</w:t>
      </w:r>
    </w:p>
    <w:p w14:paraId="52898A94" w14:textId="77777777" w:rsidR="00F260BE" w:rsidRPr="00566C2F" w:rsidRDefault="00F260BE" w:rsidP="009B1F9D">
      <w:pPr>
        <w:ind w:left="720"/>
        <w:jc w:val="both"/>
        <w:rPr>
          <w:i/>
        </w:rPr>
      </w:pPr>
      <w:r w:rsidRPr="00566C2F">
        <w:rPr>
          <w:i/>
        </w:rPr>
        <w:t>int value2 = Integer.parseInt(“2002”);</w:t>
      </w:r>
    </w:p>
    <w:p w14:paraId="01964495" w14:textId="77777777" w:rsidR="00F260BE" w:rsidRPr="00566C2F" w:rsidRDefault="00F260BE" w:rsidP="009B1F9D">
      <w:pPr>
        <w:ind w:left="720"/>
        <w:jc w:val="both"/>
      </w:pPr>
      <w:r w:rsidRPr="00566C2F">
        <w:rPr>
          <w:i/>
        </w:rPr>
        <w:t>double value3 = Double.parseDouble(“3.14”);</w:t>
      </w:r>
    </w:p>
    <w:p w14:paraId="7CD1C26B" w14:textId="77777777" w:rsidR="00F260BE" w:rsidRPr="00566C2F" w:rsidRDefault="00F260BE" w:rsidP="009B1F9D">
      <w:pPr>
        <w:jc w:val="both"/>
      </w:pPr>
      <w:r w:rsidRPr="00566C2F">
        <w:rPr>
          <w:b/>
        </w:rPr>
        <w:t>Ví dụ:</w:t>
      </w:r>
      <w:r w:rsidRPr="00566C2F">
        <w:t xml:space="preserve"> Viết ch</w:t>
      </w:r>
      <w:r w:rsidR="00CD344C" w:rsidRPr="00566C2F">
        <w:t>ư</w:t>
      </w:r>
      <w:r w:rsidRPr="00566C2F">
        <w:t>ơng trình để nhập vào một dãy số tùy ý và sắp xếp theo thứ tự tăng dần.</w:t>
      </w:r>
    </w:p>
    <w:p w14:paraId="2F490135" w14:textId="2C17D563" w:rsidR="00796315" w:rsidRPr="00566C2F" w:rsidRDefault="00796315" w:rsidP="009B1F9D">
      <w:pPr>
        <w:ind w:left="720"/>
        <w:jc w:val="both"/>
        <w:rPr>
          <w:i/>
        </w:rPr>
      </w:pPr>
      <w:r w:rsidRPr="00566C2F">
        <w:rPr>
          <w:i/>
        </w:rPr>
        <w:lastRenderedPageBreak/>
        <w:t>import java.io.*;</w:t>
      </w:r>
    </w:p>
    <w:p w14:paraId="4CA99412" w14:textId="29620FE8" w:rsidR="00796315" w:rsidRPr="00566C2F" w:rsidRDefault="00796315" w:rsidP="009B1F9D">
      <w:pPr>
        <w:ind w:left="720"/>
        <w:jc w:val="both"/>
        <w:rPr>
          <w:i/>
        </w:rPr>
      </w:pPr>
      <w:r w:rsidRPr="00566C2F">
        <w:rPr>
          <w:i/>
        </w:rPr>
        <w:t>class SapXep {</w:t>
      </w:r>
    </w:p>
    <w:p w14:paraId="1028B170" w14:textId="32090210" w:rsidR="00796315" w:rsidRPr="00566C2F" w:rsidRDefault="00796315" w:rsidP="009B1F9D">
      <w:pPr>
        <w:ind w:left="720"/>
        <w:jc w:val="both"/>
        <w:rPr>
          <w:i/>
        </w:rPr>
      </w:pPr>
      <w:r w:rsidRPr="00566C2F">
        <w:rPr>
          <w:i/>
        </w:rPr>
        <w:t xml:space="preserve">    static int[] day;</w:t>
      </w:r>
    </w:p>
    <w:p w14:paraId="042BC280" w14:textId="77777777" w:rsidR="00796315" w:rsidRPr="00566C2F" w:rsidRDefault="00796315" w:rsidP="009B1F9D">
      <w:pPr>
        <w:ind w:left="720"/>
        <w:jc w:val="both"/>
        <w:rPr>
          <w:i/>
        </w:rPr>
      </w:pPr>
      <w:r w:rsidRPr="00566C2F">
        <w:rPr>
          <w:i/>
        </w:rPr>
        <w:t xml:space="preserve">    static void nhap() {</w:t>
      </w:r>
    </w:p>
    <w:p w14:paraId="1DD14D71" w14:textId="77777777" w:rsidR="00796315" w:rsidRPr="00566C2F" w:rsidRDefault="00796315" w:rsidP="009B1F9D">
      <w:pPr>
        <w:ind w:left="720"/>
        <w:jc w:val="both"/>
        <w:rPr>
          <w:i/>
        </w:rPr>
      </w:pPr>
      <w:r w:rsidRPr="00566C2F">
        <w:rPr>
          <w:i/>
        </w:rPr>
        <w:t xml:space="preserve">        String str;</w:t>
      </w:r>
    </w:p>
    <w:p w14:paraId="0194B096" w14:textId="77777777" w:rsidR="00796315" w:rsidRPr="00566C2F" w:rsidRDefault="00796315" w:rsidP="009B1F9D">
      <w:pPr>
        <w:ind w:left="720"/>
        <w:jc w:val="both"/>
        <w:rPr>
          <w:i/>
        </w:rPr>
      </w:pPr>
      <w:r w:rsidRPr="00566C2F">
        <w:rPr>
          <w:i/>
        </w:rPr>
        <w:t xml:space="preserve">        int n = day.length;</w:t>
      </w:r>
    </w:p>
    <w:p w14:paraId="40471760" w14:textId="77777777" w:rsidR="00796315" w:rsidRPr="00566C2F" w:rsidRDefault="00796315" w:rsidP="009B1F9D">
      <w:pPr>
        <w:ind w:left="720"/>
        <w:jc w:val="both"/>
        <w:rPr>
          <w:i/>
        </w:rPr>
      </w:pPr>
      <w:r w:rsidRPr="00566C2F">
        <w:rPr>
          <w:i/>
        </w:rPr>
        <w:t xml:space="preserve">        DataInputStream stream = new DataInputStream(System.in);</w:t>
      </w:r>
    </w:p>
    <w:p w14:paraId="02589027" w14:textId="77777777" w:rsidR="00796315" w:rsidRPr="00566C2F" w:rsidRDefault="00796315" w:rsidP="009B1F9D">
      <w:pPr>
        <w:ind w:left="720"/>
        <w:jc w:val="both"/>
        <w:rPr>
          <w:i/>
        </w:rPr>
      </w:pPr>
      <w:r w:rsidRPr="00566C2F">
        <w:rPr>
          <w:i/>
        </w:rPr>
        <w:t xml:space="preserve">        System.out.println("Nhap vao " + n + " so nguyen");</w:t>
      </w:r>
    </w:p>
    <w:p w14:paraId="1A9ED1AE" w14:textId="77777777" w:rsidR="00796315" w:rsidRPr="00566C2F" w:rsidRDefault="00796315" w:rsidP="009B1F9D">
      <w:pPr>
        <w:ind w:left="720"/>
        <w:jc w:val="both"/>
        <w:rPr>
          <w:i/>
        </w:rPr>
      </w:pPr>
      <w:r w:rsidRPr="00566C2F">
        <w:rPr>
          <w:i/>
        </w:rPr>
        <w:t xml:space="preserve">        for (int k = 0; k &lt; n; k++) {</w:t>
      </w:r>
    </w:p>
    <w:p w14:paraId="59DECBD1" w14:textId="77777777" w:rsidR="00796315" w:rsidRPr="00566C2F" w:rsidRDefault="00796315" w:rsidP="009B1F9D">
      <w:pPr>
        <w:ind w:left="720"/>
        <w:jc w:val="both"/>
        <w:rPr>
          <w:i/>
        </w:rPr>
      </w:pPr>
      <w:r w:rsidRPr="00566C2F">
        <w:rPr>
          <w:i/>
        </w:rPr>
        <w:t xml:space="preserve">            try {</w:t>
      </w:r>
    </w:p>
    <w:p w14:paraId="533DE5F8" w14:textId="77777777" w:rsidR="00796315" w:rsidRPr="00566C2F" w:rsidRDefault="00796315" w:rsidP="009B1F9D">
      <w:pPr>
        <w:ind w:left="720"/>
        <w:jc w:val="both"/>
        <w:rPr>
          <w:i/>
        </w:rPr>
      </w:pPr>
      <w:r w:rsidRPr="00566C2F">
        <w:rPr>
          <w:i/>
        </w:rPr>
        <w:t xml:space="preserve">                System.out.print(k + ": ”);</w:t>
      </w:r>
    </w:p>
    <w:p w14:paraId="08AC3B28" w14:textId="313E7E21" w:rsidR="00796315" w:rsidRPr="00566C2F" w:rsidRDefault="008B1213" w:rsidP="009B1F9D">
      <w:pPr>
        <w:ind w:left="1440"/>
        <w:jc w:val="both"/>
        <w:rPr>
          <w:i/>
        </w:rPr>
      </w:pPr>
      <w:r w:rsidRPr="00566C2F">
        <w:rPr>
          <w:i/>
        </w:rPr>
        <w:t xml:space="preserve">     </w:t>
      </w:r>
      <w:r w:rsidR="00796315" w:rsidRPr="00566C2F">
        <w:rPr>
          <w:i/>
        </w:rPr>
        <w:t>str = stream.readLine();</w:t>
      </w:r>
    </w:p>
    <w:p w14:paraId="52661BC3" w14:textId="77777777" w:rsidR="00796315" w:rsidRPr="00566C2F" w:rsidRDefault="00796315" w:rsidP="009B1F9D">
      <w:pPr>
        <w:ind w:left="720"/>
        <w:jc w:val="both"/>
        <w:rPr>
          <w:i/>
        </w:rPr>
      </w:pPr>
      <w:r w:rsidRPr="00566C2F">
        <w:rPr>
          <w:i/>
        </w:rPr>
        <w:t xml:space="preserve">                day[k] = Integer.valueOf(str).intValue();</w:t>
      </w:r>
    </w:p>
    <w:p w14:paraId="3243E474" w14:textId="77777777" w:rsidR="00796315" w:rsidRPr="00566C2F" w:rsidRDefault="00796315" w:rsidP="009B1F9D">
      <w:pPr>
        <w:ind w:left="720"/>
        <w:jc w:val="both"/>
        <w:rPr>
          <w:i/>
        </w:rPr>
      </w:pPr>
      <w:r w:rsidRPr="00566C2F">
        <w:rPr>
          <w:i/>
        </w:rPr>
        <w:t xml:space="preserve">            } catch (IOException e) {</w:t>
      </w:r>
    </w:p>
    <w:p w14:paraId="719FFD18" w14:textId="77777777" w:rsidR="00796315" w:rsidRPr="00566C2F" w:rsidRDefault="00796315" w:rsidP="009B1F9D">
      <w:pPr>
        <w:ind w:left="720"/>
        <w:jc w:val="both"/>
        <w:rPr>
          <w:i/>
        </w:rPr>
      </w:pPr>
      <w:r w:rsidRPr="00566C2F">
        <w:rPr>
          <w:i/>
        </w:rPr>
        <w:t xml:space="preserve">                System.err.println("I/O Error!");</w:t>
      </w:r>
    </w:p>
    <w:p w14:paraId="21BD8273" w14:textId="77777777" w:rsidR="00796315" w:rsidRPr="00566C2F" w:rsidRDefault="00796315" w:rsidP="009B1F9D">
      <w:pPr>
        <w:ind w:left="720"/>
        <w:jc w:val="both"/>
        <w:rPr>
          <w:i/>
        </w:rPr>
      </w:pPr>
      <w:r w:rsidRPr="00566C2F">
        <w:rPr>
          <w:i/>
        </w:rPr>
        <w:t xml:space="preserve">            }</w:t>
      </w:r>
    </w:p>
    <w:p w14:paraId="7E422BA6" w14:textId="77777777" w:rsidR="00796315" w:rsidRPr="00566C2F" w:rsidRDefault="00796315" w:rsidP="009B1F9D">
      <w:pPr>
        <w:ind w:left="720"/>
        <w:jc w:val="both"/>
        <w:rPr>
          <w:i/>
        </w:rPr>
      </w:pPr>
      <w:r w:rsidRPr="00566C2F">
        <w:rPr>
          <w:i/>
        </w:rPr>
        <w:t xml:space="preserve">        }</w:t>
      </w:r>
    </w:p>
    <w:p w14:paraId="25882A90" w14:textId="45798DC8" w:rsidR="00796315" w:rsidRPr="00566C2F" w:rsidRDefault="00796315" w:rsidP="009B1F9D">
      <w:pPr>
        <w:ind w:left="720"/>
        <w:jc w:val="both"/>
        <w:rPr>
          <w:i/>
        </w:rPr>
      </w:pPr>
      <w:r w:rsidRPr="00566C2F">
        <w:rPr>
          <w:i/>
        </w:rPr>
        <w:t xml:space="preserve">    }</w:t>
      </w:r>
    </w:p>
    <w:p w14:paraId="73D59819" w14:textId="77777777" w:rsidR="00796315" w:rsidRPr="00566C2F" w:rsidRDefault="00796315" w:rsidP="009B1F9D">
      <w:pPr>
        <w:ind w:left="720"/>
        <w:jc w:val="both"/>
        <w:rPr>
          <w:i/>
        </w:rPr>
      </w:pPr>
      <w:r w:rsidRPr="00566C2F">
        <w:rPr>
          <w:i/>
        </w:rPr>
        <w:t xml:space="preserve">    static void hienThi() {</w:t>
      </w:r>
    </w:p>
    <w:p w14:paraId="6438E35A" w14:textId="77777777" w:rsidR="00796315" w:rsidRPr="00566C2F" w:rsidRDefault="00796315" w:rsidP="009B1F9D">
      <w:pPr>
        <w:ind w:left="720"/>
        <w:jc w:val="both"/>
        <w:rPr>
          <w:i/>
        </w:rPr>
      </w:pPr>
      <w:r w:rsidRPr="00566C2F">
        <w:rPr>
          <w:i/>
        </w:rPr>
        <w:t xml:space="preserve">        int n = day.length;</w:t>
      </w:r>
    </w:p>
    <w:p w14:paraId="7576DFAA" w14:textId="77777777" w:rsidR="00796315" w:rsidRPr="00566C2F" w:rsidRDefault="00796315" w:rsidP="009B1F9D">
      <w:pPr>
        <w:ind w:left="720"/>
        <w:jc w:val="both"/>
        <w:rPr>
          <w:i/>
        </w:rPr>
      </w:pPr>
      <w:r w:rsidRPr="00566C2F">
        <w:rPr>
          <w:i/>
        </w:rPr>
        <w:t xml:space="preserve">        for (int k = 0; k &lt; n; k++) {</w:t>
      </w:r>
    </w:p>
    <w:p w14:paraId="6C6F7324" w14:textId="77777777" w:rsidR="00796315" w:rsidRPr="00566C2F" w:rsidRDefault="00796315" w:rsidP="009B1F9D">
      <w:pPr>
        <w:ind w:left="720"/>
        <w:jc w:val="both"/>
        <w:rPr>
          <w:i/>
        </w:rPr>
      </w:pPr>
      <w:r w:rsidRPr="00566C2F">
        <w:rPr>
          <w:i/>
        </w:rPr>
        <w:t xml:space="preserve">            System.out.print(day[k] + " ");</w:t>
      </w:r>
    </w:p>
    <w:p w14:paraId="0AA12BFC" w14:textId="77777777" w:rsidR="00796315" w:rsidRPr="00566C2F" w:rsidRDefault="00796315" w:rsidP="009B1F9D">
      <w:pPr>
        <w:ind w:left="720"/>
        <w:jc w:val="both"/>
        <w:rPr>
          <w:i/>
        </w:rPr>
      </w:pPr>
      <w:r w:rsidRPr="00566C2F">
        <w:rPr>
          <w:i/>
        </w:rPr>
        <w:t xml:space="preserve">        }</w:t>
      </w:r>
    </w:p>
    <w:p w14:paraId="6421186B" w14:textId="77777777" w:rsidR="00796315" w:rsidRPr="00566C2F" w:rsidRDefault="00796315" w:rsidP="009B1F9D">
      <w:pPr>
        <w:ind w:left="720"/>
        <w:jc w:val="both"/>
        <w:rPr>
          <w:i/>
        </w:rPr>
      </w:pPr>
      <w:r w:rsidRPr="00566C2F">
        <w:rPr>
          <w:i/>
        </w:rPr>
        <w:t xml:space="preserve">        System.out.println();</w:t>
      </w:r>
    </w:p>
    <w:p w14:paraId="36588216" w14:textId="63410AAB" w:rsidR="00796315" w:rsidRPr="00566C2F" w:rsidRDefault="00796315" w:rsidP="009B1F9D">
      <w:pPr>
        <w:ind w:left="720"/>
        <w:jc w:val="both"/>
        <w:rPr>
          <w:i/>
        </w:rPr>
      </w:pPr>
      <w:r w:rsidRPr="00566C2F">
        <w:rPr>
          <w:i/>
        </w:rPr>
        <w:t xml:space="preserve">    }</w:t>
      </w:r>
    </w:p>
    <w:p w14:paraId="7C836034" w14:textId="77777777" w:rsidR="00796315" w:rsidRPr="00566C2F" w:rsidRDefault="00796315" w:rsidP="009B1F9D">
      <w:pPr>
        <w:ind w:left="720"/>
        <w:jc w:val="both"/>
        <w:rPr>
          <w:i/>
        </w:rPr>
      </w:pPr>
      <w:r w:rsidRPr="00566C2F">
        <w:rPr>
          <w:i/>
        </w:rPr>
        <w:t xml:space="preserve">    static void sapXep() {</w:t>
      </w:r>
    </w:p>
    <w:p w14:paraId="570E9F67" w14:textId="77777777" w:rsidR="00796315" w:rsidRPr="00566C2F" w:rsidRDefault="00796315" w:rsidP="009B1F9D">
      <w:pPr>
        <w:ind w:left="720"/>
        <w:jc w:val="both"/>
        <w:rPr>
          <w:i/>
        </w:rPr>
      </w:pPr>
      <w:r w:rsidRPr="00566C2F">
        <w:rPr>
          <w:i/>
        </w:rPr>
        <w:t xml:space="preserve">        int x, max, k;</w:t>
      </w:r>
    </w:p>
    <w:p w14:paraId="67061DA3" w14:textId="77777777" w:rsidR="00796315" w:rsidRPr="00566C2F" w:rsidRDefault="00796315" w:rsidP="009B1F9D">
      <w:pPr>
        <w:ind w:left="720"/>
        <w:jc w:val="both"/>
        <w:rPr>
          <w:i/>
        </w:rPr>
      </w:pPr>
      <w:r w:rsidRPr="00566C2F">
        <w:rPr>
          <w:i/>
        </w:rPr>
        <w:t xml:space="preserve">        for (int i = day.length - 1; i &gt; 0; i--) {</w:t>
      </w:r>
    </w:p>
    <w:p w14:paraId="70ABF3A4" w14:textId="77777777" w:rsidR="00796315" w:rsidRPr="00566C2F" w:rsidRDefault="00796315" w:rsidP="009B1F9D">
      <w:pPr>
        <w:ind w:left="720"/>
        <w:jc w:val="both"/>
        <w:rPr>
          <w:i/>
        </w:rPr>
      </w:pPr>
      <w:r w:rsidRPr="00566C2F">
        <w:rPr>
          <w:i/>
        </w:rPr>
        <w:t xml:space="preserve">            max = day[i];</w:t>
      </w:r>
    </w:p>
    <w:p w14:paraId="0FAEDD55" w14:textId="77777777" w:rsidR="00796315" w:rsidRPr="00566C2F" w:rsidRDefault="00796315" w:rsidP="009B1F9D">
      <w:pPr>
        <w:ind w:left="720"/>
        <w:jc w:val="both"/>
        <w:rPr>
          <w:i/>
        </w:rPr>
      </w:pPr>
      <w:r w:rsidRPr="00566C2F">
        <w:rPr>
          <w:i/>
        </w:rPr>
        <w:t xml:space="preserve">            k = i;</w:t>
      </w:r>
    </w:p>
    <w:p w14:paraId="426DB802" w14:textId="77777777" w:rsidR="00796315" w:rsidRPr="00566C2F" w:rsidRDefault="00796315" w:rsidP="009B1F9D">
      <w:pPr>
        <w:ind w:left="720"/>
        <w:jc w:val="both"/>
        <w:rPr>
          <w:i/>
        </w:rPr>
      </w:pPr>
      <w:r w:rsidRPr="00566C2F">
        <w:rPr>
          <w:i/>
        </w:rPr>
        <w:t xml:space="preserve">            for (int j = 0; j &lt; i; j++) {</w:t>
      </w:r>
    </w:p>
    <w:p w14:paraId="0638EC10" w14:textId="77777777" w:rsidR="00796315" w:rsidRPr="00566C2F" w:rsidRDefault="00796315" w:rsidP="009B1F9D">
      <w:pPr>
        <w:ind w:left="720"/>
        <w:jc w:val="both"/>
        <w:rPr>
          <w:i/>
        </w:rPr>
      </w:pPr>
      <w:r w:rsidRPr="00566C2F">
        <w:rPr>
          <w:i/>
        </w:rPr>
        <w:lastRenderedPageBreak/>
        <w:t xml:space="preserve">                if (max &lt; day[j]) {</w:t>
      </w:r>
    </w:p>
    <w:p w14:paraId="50C4D24A" w14:textId="77777777" w:rsidR="00796315" w:rsidRPr="00566C2F" w:rsidRDefault="00796315" w:rsidP="009B1F9D">
      <w:pPr>
        <w:ind w:left="720"/>
        <w:jc w:val="both"/>
        <w:rPr>
          <w:i/>
        </w:rPr>
      </w:pPr>
      <w:r w:rsidRPr="00566C2F">
        <w:rPr>
          <w:i/>
        </w:rPr>
        <w:t xml:space="preserve">                    max = day[j];</w:t>
      </w:r>
    </w:p>
    <w:p w14:paraId="29C44EBB" w14:textId="77777777" w:rsidR="00796315" w:rsidRPr="00566C2F" w:rsidRDefault="00796315" w:rsidP="009B1F9D">
      <w:pPr>
        <w:ind w:left="720"/>
        <w:jc w:val="both"/>
        <w:rPr>
          <w:i/>
        </w:rPr>
      </w:pPr>
      <w:r w:rsidRPr="00566C2F">
        <w:rPr>
          <w:i/>
        </w:rPr>
        <w:t xml:space="preserve">                    k = j;</w:t>
      </w:r>
    </w:p>
    <w:p w14:paraId="6B0D1A59" w14:textId="77777777" w:rsidR="00796315" w:rsidRPr="00566C2F" w:rsidRDefault="00796315" w:rsidP="009B1F9D">
      <w:pPr>
        <w:ind w:left="720"/>
        <w:jc w:val="both"/>
        <w:rPr>
          <w:i/>
        </w:rPr>
      </w:pPr>
      <w:r w:rsidRPr="00566C2F">
        <w:rPr>
          <w:i/>
        </w:rPr>
        <w:t xml:space="preserve">                }</w:t>
      </w:r>
    </w:p>
    <w:p w14:paraId="70B8ADEF" w14:textId="77777777" w:rsidR="00796315" w:rsidRPr="00566C2F" w:rsidRDefault="00796315" w:rsidP="009B1F9D">
      <w:pPr>
        <w:ind w:left="720"/>
        <w:jc w:val="both"/>
        <w:rPr>
          <w:i/>
        </w:rPr>
      </w:pPr>
      <w:r w:rsidRPr="00566C2F">
        <w:rPr>
          <w:i/>
        </w:rPr>
        <w:t xml:space="preserve">            }</w:t>
      </w:r>
    </w:p>
    <w:p w14:paraId="77F58F59" w14:textId="77777777" w:rsidR="00796315" w:rsidRPr="00566C2F" w:rsidRDefault="00796315" w:rsidP="009B1F9D">
      <w:pPr>
        <w:ind w:left="720"/>
        <w:jc w:val="both"/>
        <w:rPr>
          <w:i/>
        </w:rPr>
      </w:pPr>
      <w:r w:rsidRPr="00566C2F">
        <w:rPr>
          <w:i/>
        </w:rPr>
        <w:t xml:space="preserve">            day[k] = day[i];</w:t>
      </w:r>
    </w:p>
    <w:p w14:paraId="22894E55" w14:textId="77777777" w:rsidR="00796315" w:rsidRPr="00566C2F" w:rsidRDefault="00796315" w:rsidP="009B1F9D">
      <w:pPr>
        <w:ind w:left="720"/>
        <w:jc w:val="both"/>
        <w:rPr>
          <w:i/>
        </w:rPr>
      </w:pPr>
      <w:r w:rsidRPr="00566C2F">
        <w:rPr>
          <w:i/>
        </w:rPr>
        <w:t xml:space="preserve">            day[i] = max;</w:t>
      </w:r>
    </w:p>
    <w:p w14:paraId="088ED63E" w14:textId="77777777" w:rsidR="00796315" w:rsidRPr="00566C2F" w:rsidRDefault="00796315" w:rsidP="009B1F9D">
      <w:pPr>
        <w:ind w:left="720"/>
        <w:jc w:val="both"/>
        <w:rPr>
          <w:i/>
        </w:rPr>
      </w:pPr>
      <w:r w:rsidRPr="00566C2F">
        <w:rPr>
          <w:i/>
        </w:rPr>
        <w:t xml:space="preserve">        }</w:t>
      </w:r>
    </w:p>
    <w:p w14:paraId="0D942A26" w14:textId="51433A3B" w:rsidR="00796315" w:rsidRPr="00566C2F" w:rsidRDefault="00796315" w:rsidP="009B1F9D">
      <w:pPr>
        <w:ind w:left="720"/>
        <w:jc w:val="both"/>
        <w:rPr>
          <w:i/>
        </w:rPr>
      </w:pPr>
      <w:r w:rsidRPr="00566C2F">
        <w:rPr>
          <w:i/>
        </w:rPr>
        <w:t xml:space="preserve">    }</w:t>
      </w:r>
    </w:p>
    <w:p w14:paraId="08219E5E" w14:textId="77777777" w:rsidR="00796315" w:rsidRPr="00566C2F" w:rsidRDefault="00796315" w:rsidP="009B1F9D">
      <w:pPr>
        <w:ind w:left="720"/>
        <w:jc w:val="both"/>
        <w:rPr>
          <w:i/>
        </w:rPr>
      </w:pPr>
      <w:r w:rsidRPr="00566C2F">
        <w:rPr>
          <w:i/>
        </w:rPr>
        <w:t xml:space="preserve">    public static void main(String[] args) {</w:t>
      </w:r>
    </w:p>
    <w:p w14:paraId="0CC53639" w14:textId="77777777" w:rsidR="00796315" w:rsidRPr="00566C2F" w:rsidRDefault="00796315" w:rsidP="009B1F9D">
      <w:pPr>
        <w:ind w:left="720"/>
        <w:jc w:val="both"/>
        <w:rPr>
          <w:i/>
        </w:rPr>
      </w:pPr>
      <w:r w:rsidRPr="00566C2F">
        <w:rPr>
          <w:i/>
        </w:rPr>
        <w:t xml:space="preserve">        String str;</w:t>
      </w:r>
    </w:p>
    <w:p w14:paraId="04BDD36C" w14:textId="77777777" w:rsidR="00796315" w:rsidRPr="00566C2F" w:rsidRDefault="00796315" w:rsidP="009B1F9D">
      <w:pPr>
        <w:ind w:left="720"/>
        <w:jc w:val="both"/>
        <w:rPr>
          <w:i/>
        </w:rPr>
      </w:pPr>
      <w:r w:rsidRPr="00566C2F">
        <w:rPr>
          <w:i/>
        </w:rPr>
        <w:t xml:space="preserve">        int n;</w:t>
      </w:r>
    </w:p>
    <w:p w14:paraId="016477E2" w14:textId="77777777" w:rsidR="00796315" w:rsidRPr="00566C2F" w:rsidRDefault="00796315" w:rsidP="009B1F9D">
      <w:pPr>
        <w:ind w:left="720"/>
        <w:jc w:val="both"/>
        <w:rPr>
          <w:i/>
        </w:rPr>
      </w:pPr>
      <w:r w:rsidRPr="00566C2F">
        <w:rPr>
          <w:i/>
        </w:rPr>
        <w:t xml:space="preserve">        DataInputStream stream = new DataInputStream(System.in);</w:t>
      </w:r>
    </w:p>
    <w:p w14:paraId="0657BB93" w14:textId="77777777" w:rsidR="00796315" w:rsidRPr="00566C2F" w:rsidRDefault="00796315" w:rsidP="009B1F9D">
      <w:pPr>
        <w:ind w:left="720"/>
        <w:jc w:val="both"/>
        <w:rPr>
          <w:i/>
        </w:rPr>
      </w:pPr>
      <w:r w:rsidRPr="00566C2F">
        <w:rPr>
          <w:i/>
        </w:rPr>
        <w:t xml:space="preserve">        System.out.print("\nCho biet bao nhieu so nhap vao: ");</w:t>
      </w:r>
    </w:p>
    <w:p w14:paraId="6EC398CB" w14:textId="77777777" w:rsidR="00796315" w:rsidRPr="00566C2F" w:rsidRDefault="00796315" w:rsidP="009B1F9D">
      <w:pPr>
        <w:ind w:left="720"/>
        <w:jc w:val="both"/>
        <w:rPr>
          <w:i/>
        </w:rPr>
      </w:pPr>
      <w:r w:rsidRPr="00566C2F">
        <w:rPr>
          <w:i/>
        </w:rPr>
        <w:t xml:space="preserve">        try {</w:t>
      </w:r>
    </w:p>
    <w:p w14:paraId="60C99764" w14:textId="77777777" w:rsidR="00796315" w:rsidRPr="00566C2F" w:rsidRDefault="00796315" w:rsidP="009B1F9D">
      <w:pPr>
        <w:ind w:left="720"/>
        <w:jc w:val="both"/>
        <w:rPr>
          <w:i/>
        </w:rPr>
      </w:pPr>
      <w:r w:rsidRPr="00566C2F">
        <w:rPr>
          <w:i/>
        </w:rPr>
        <w:t xml:space="preserve">            str = stream.readLine();</w:t>
      </w:r>
    </w:p>
    <w:p w14:paraId="30C1CAA5" w14:textId="77777777" w:rsidR="00796315" w:rsidRPr="00566C2F" w:rsidRDefault="00796315" w:rsidP="009B1F9D">
      <w:pPr>
        <w:ind w:left="720"/>
        <w:jc w:val="both"/>
        <w:rPr>
          <w:i/>
        </w:rPr>
      </w:pPr>
      <w:r w:rsidRPr="00566C2F">
        <w:rPr>
          <w:i/>
        </w:rPr>
        <w:t xml:space="preserve">        } catch (IOException e) {</w:t>
      </w:r>
    </w:p>
    <w:p w14:paraId="1587E453" w14:textId="77777777" w:rsidR="00796315" w:rsidRPr="00566C2F" w:rsidRDefault="00796315" w:rsidP="009B1F9D">
      <w:pPr>
        <w:ind w:left="720"/>
        <w:jc w:val="both"/>
        <w:rPr>
          <w:i/>
        </w:rPr>
      </w:pPr>
      <w:r w:rsidRPr="00566C2F">
        <w:rPr>
          <w:i/>
        </w:rPr>
        <w:t xml:space="preserve">            System.err.println("I/O Error!");</w:t>
      </w:r>
    </w:p>
    <w:p w14:paraId="194F0977" w14:textId="77777777" w:rsidR="00796315" w:rsidRPr="00566C2F" w:rsidRDefault="00796315" w:rsidP="009B1F9D">
      <w:pPr>
        <w:ind w:left="720"/>
        <w:jc w:val="both"/>
        <w:rPr>
          <w:i/>
        </w:rPr>
      </w:pPr>
      <w:r w:rsidRPr="00566C2F">
        <w:rPr>
          <w:i/>
        </w:rPr>
        <w:t xml:space="preserve">            str = "0";</w:t>
      </w:r>
    </w:p>
    <w:p w14:paraId="082ACE62" w14:textId="77777777" w:rsidR="00796315" w:rsidRPr="00566C2F" w:rsidRDefault="00796315" w:rsidP="009B1F9D">
      <w:pPr>
        <w:ind w:left="720"/>
        <w:jc w:val="both"/>
        <w:rPr>
          <w:i/>
        </w:rPr>
      </w:pPr>
      <w:r w:rsidRPr="00566C2F">
        <w:rPr>
          <w:i/>
        </w:rPr>
        <w:t xml:space="preserve">        }</w:t>
      </w:r>
    </w:p>
    <w:p w14:paraId="6D3C4942" w14:textId="77777777" w:rsidR="00796315" w:rsidRPr="00566C2F" w:rsidRDefault="00796315" w:rsidP="009B1F9D">
      <w:pPr>
        <w:ind w:left="720"/>
        <w:jc w:val="both"/>
        <w:rPr>
          <w:i/>
        </w:rPr>
      </w:pPr>
      <w:r w:rsidRPr="00566C2F">
        <w:rPr>
          <w:i/>
        </w:rPr>
        <w:t xml:space="preserve">        n = Integer.valueOf(str).intValue();</w:t>
      </w:r>
    </w:p>
    <w:p w14:paraId="3CD36A01" w14:textId="77777777" w:rsidR="00796315" w:rsidRPr="00566C2F" w:rsidRDefault="00796315" w:rsidP="009B1F9D">
      <w:pPr>
        <w:ind w:left="720"/>
        <w:jc w:val="both"/>
        <w:rPr>
          <w:i/>
        </w:rPr>
      </w:pPr>
      <w:r w:rsidRPr="00566C2F">
        <w:rPr>
          <w:i/>
        </w:rPr>
        <w:t xml:space="preserve">        SapXep.day = new int[n];</w:t>
      </w:r>
    </w:p>
    <w:p w14:paraId="15967A1D" w14:textId="77777777" w:rsidR="00796315" w:rsidRPr="00566C2F" w:rsidRDefault="00796315" w:rsidP="009B1F9D">
      <w:pPr>
        <w:ind w:left="720"/>
        <w:jc w:val="both"/>
        <w:rPr>
          <w:i/>
        </w:rPr>
      </w:pPr>
      <w:r w:rsidRPr="00566C2F">
        <w:rPr>
          <w:i/>
        </w:rPr>
        <w:t xml:space="preserve">        nhap();</w:t>
      </w:r>
    </w:p>
    <w:p w14:paraId="48D76488" w14:textId="77777777" w:rsidR="00796315" w:rsidRPr="00566C2F" w:rsidRDefault="00796315" w:rsidP="009B1F9D">
      <w:pPr>
        <w:ind w:left="720"/>
        <w:jc w:val="both"/>
        <w:rPr>
          <w:i/>
        </w:rPr>
      </w:pPr>
      <w:r w:rsidRPr="00566C2F">
        <w:rPr>
          <w:i/>
        </w:rPr>
        <w:t xml:space="preserve">        sapXep();</w:t>
      </w:r>
    </w:p>
    <w:p w14:paraId="0A387F84" w14:textId="77777777" w:rsidR="00796315" w:rsidRPr="00566C2F" w:rsidRDefault="00796315" w:rsidP="009B1F9D">
      <w:pPr>
        <w:ind w:left="720"/>
        <w:jc w:val="both"/>
        <w:rPr>
          <w:i/>
        </w:rPr>
      </w:pPr>
      <w:r w:rsidRPr="00566C2F">
        <w:rPr>
          <w:i/>
        </w:rPr>
        <w:t xml:space="preserve">        System.out.println("Day so duoc sap xep: ");</w:t>
      </w:r>
    </w:p>
    <w:p w14:paraId="348090B8" w14:textId="77777777" w:rsidR="00796315" w:rsidRPr="00566C2F" w:rsidRDefault="00796315" w:rsidP="009B1F9D">
      <w:pPr>
        <w:ind w:left="720"/>
        <w:jc w:val="both"/>
        <w:rPr>
          <w:i/>
        </w:rPr>
      </w:pPr>
      <w:r w:rsidRPr="00566C2F">
        <w:rPr>
          <w:i/>
        </w:rPr>
        <w:t xml:space="preserve">        hienThi();</w:t>
      </w:r>
    </w:p>
    <w:p w14:paraId="433CAB4D" w14:textId="77777777" w:rsidR="00796315" w:rsidRPr="00566C2F" w:rsidRDefault="00796315" w:rsidP="009B1F9D">
      <w:pPr>
        <w:ind w:left="720"/>
        <w:jc w:val="both"/>
        <w:rPr>
          <w:i/>
        </w:rPr>
      </w:pPr>
      <w:r w:rsidRPr="00566C2F">
        <w:rPr>
          <w:i/>
        </w:rPr>
        <w:t xml:space="preserve">    }</w:t>
      </w:r>
    </w:p>
    <w:p w14:paraId="46D69D10" w14:textId="09847541" w:rsidR="00F260BE" w:rsidRPr="00566C2F" w:rsidRDefault="00796315" w:rsidP="009B1F9D">
      <w:pPr>
        <w:ind w:left="720"/>
        <w:jc w:val="both"/>
        <w:rPr>
          <w:i/>
        </w:rPr>
      </w:pPr>
      <w:r w:rsidRPr="00566C2F">
        <w:rPr>
          <w:i/>
        </w:rPr>
        <w:t>}</w:t>
      </w:r>
    </w:p>
    <w:p w14:paraId="32545AEF" w14:textId="77777777" w:rsidR="00F260BE" w:rsidRPr="00566C2F" w:rsidRDefault="00F260BE" w:rsidP="00B37DA6">
      <w:pPr>
        <w:pStyle w:val="Heading3"/>
        <w:ind w:firstLine="0"/>
      </w:pPr>
      <w:bookmarkStart w:id="112" w:name="_Toc111104025"/>
      <w:r w:rsidRPr="00566C2F">
        <w:t>5.2.3. Lớp Math</w:t>
      </w:r>
      <w:bookmarkEnd w:id="112"/>
    </w:p>
    <w:p w14:paraId="693160C8" w14:textId="77777777" w:rsidR="00F260BE" w:rsidRPr="00566C2F" w:rsidRDefault="00F260BE" w:rsidP="009B1F9D">
      <w:pPr>
        <w:jc w:val="both"/>
      </w:pPr>
      <w:r w:rsidRPr="00566C2F">
        <w:t>Lớp Math nằm trong gói java.lang (gói mặc định) do vậy không cần phải thêm câu lệnh import ở đầu ch</w:t>
      </w:r>
      <w:r w:rsidR="00CD344C" w:rsidRPr="00566C2F">
        <w:t>ư</w:t>
      </w:r>
      <w:r w:rsidRPr="00566C2F">
        <w:t>ơng trình để có thể sử dụng lớp này. Các hàm này đ</w:t>
      </w:r>
      <w:r w:rsidR="00CD344C" w:rsidRPr="00566C2F">
        <w:t>ư</w:t>
      </w:r>
      <w:r w:rsidRPr="00566C2F">
        <w:t xml:space="preserve">ợc viết </w:t>
      </w:r>
      <w:r w:rsidRPr="00566C2F">
        <w:lastRenderedPageBreak/>
        <w:t>là các ph</w:t>
      </w:r>
      <w:r w:rsidR="00CD344C" w:rsidRPr="00566C2F">
        <w:t>ư</w:t>
      </w:r>
      <w:r w:rsidRPr="00566C2F">
        <w:t>ơng thức tĩnh nên ta không cần phải tạo ra thể hiện của lớp Math. Bảng sau liệt kê một số ph</w:t>
      </w:r>
      <w:r w:rsidR="00CD344C" w:rsidRPr="00566C2F">
        <w:t>ư</w:t>
      </w:r>
      <w:r w:rsidRPr="00566C2F">
        <w:t>ơng thức tĩnh trong lớp Math: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79"/>
        <w:gridCol w:w="2018"/>
        <w:gridCol w:w="3686"/>
        <w:gridCol w:w="1979"/>
      </w:tblGrid>
      <w:tr w:rsidR="003D790A" w:rsidRPr="00566C2F" w14:paraId="339FF63F"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265AD052" w14:textId="60D33AD9" w:rsidR="00F260BE" w:rsidRPr="00566C2F" w:rsidRDefault="00F260BE" w:rsidP="009B1F9D">
            <w:pPr>
              <w:ind w:firstLine="0"/>
              <w:jc w:val="both"/>
              <w:rPr>
                <w:rFonts w:eastAsia="Times New Roman" w:cs="Times New Roman"/>
                <w:sz w:val="24"/>
                <w:szCs w:val="24"/>
              </w:rPr>
            </w:pPr>
            <w:r w:rsidRPr="00566C2F">
              <w:rPr>
                <w:rFonts w:eastAsia="Times New Roman" w:cs="Times New Roman"/>
                <w:b/>
                <w:bCs/>
                <w:szCs w:val="26"/>
              </w:rPr>
              <w:t>Tên ph</w:t>
            </w:r>
            <w:r w:rsidR="00CD344C" w:rsidRPr="00566C2F">
              <w:rPr>
                <w:rFonts w:eastAsia="Times New Roman" w:cs="Times New Roman"/>
                <w:b/>
                <w:bCs/>
                <w:szCs w:val="26"/>
              </w:rPr>
              <w:t>ư</w:t>
            </w:r>
            <w:r w:rsidRPr="00566C2F">
              <w:rPr>
                <w:rFonts w:eastAsia="Times New Roman" w:cs="Times New Roman"/>
                <w:b/>
                <w:bCs/>
                <w:szCs w:val="26"/>
              </w:rPr>
              <w:t>ơng</w:t>
            </w:r>
            <w:r w:rsidR="008B1213" w:rsidRPr="00566C2F">
              <w:rPr>
                <w:rFonts w:eastAsia="Times New Roman" w:cs="Times New Roman"/>
                <w:b/>
                <w:bCs/>
                <w:szCs w:val="26"/>
              </w:rPr>
              <w:t xml:space="preserve"> </w:t>
            </w:r>
            <w:r w:rsidRPr="00566C2F">
              <w:rPr>
                <w:rFonts w:eastAsia="Times New Roman" w:cs="Times New Roman"/>
                <w:b/>
                <w:bCs/>
                <w:szCs w:val="26"/>
              </w:rPr>
              <w:t>thức</w:t>
            </w:r>
          </w:p>
        </w:tc>
        <w:tc>
          <w:tcPr>
            <w:tcW w:w="2018" w:type="dxa"/>
            <w:tcBorders>
              <w:top w:val="single" w:sz="4" w:space="0" w:color="auto"/>
              <w:left w:val="single" w:sz="4" w:space="0" w:color="auto"/>
              <w:bottom w:val="single" w:sz="4" w:space="0" w:color="auto"/>
              <w:right w:val="single" w:sz="4" w:space="0" w:color="auto"/>
            </w:tcBorders>
            <w:vAlign w:val="center"/>
            <w:hideMark/>
          </w:tcPr>
          <w:p w14:paraId="04F69057" w14:textId="77777777" w:rsidR="00F260BE" w:rsidRPr="00566C2F" w:rsidRDefault="00F260BE" w:rsidP="009B1F9D">
            <w:pPr>
              <w:ind w:firstLine="0"/>
              <w:jc w:val="both"/>
              <w:rPr>
                <w:rFonts w:eastAsia="Times New Roman" w:cs="Times New Roman"/>
                <w:sz w:val="24"/>
                <w:szCs w:val="24"/>
              </w:rPr>
            </w:pPr>
            <w:r w:rsidRPr="00566C2F">
              <w:rPr>
                <w:rFonts w:eastAsia="Times New Roman" w:cs="Times New Roman"/>
                <w:b/>
                <w:bCs/>
                <w:szCs w:val="26"/>
              </w:rPr>
              <w:t>Mô tả</w:t>
            </w:r>
          </w:p>
        </w:tc>
        <w:tc>
          <w:tcPr>
            <w:tcW w:w="3686" w:type="dxa"/>
            <w:tcBorders>
              <w:top w:val="single" w:sz="4" w:space="0" w:color="auto"/>
              <w:left w:val="single" w:sz="4" w:space="0" w:color="auto"/>
              <w:bottom w:val="single" w:sz="4" w:space="0" w:color="auto"/>
              <w:right w:val="single" w:sz="4" w:space="0" w:color="auto"/>
            </w:tcBorders>
            <w:vAlign w:val="center"/>
            <w:hideMark/>
          </w:tcPr>
          <w:p w14:paraId="020C1614" w14:textId="77777777" w:rsidR="00F260BE" w:rsidRPr="00566C2F" w:rsidRDefault="00F260BE" w:rsidP="009B1F9D">
            <w:pPr>
              <w:jc w:val="both"/>
              <w:rPr>
                <w:rFonts w:eastAsia="Times New Roman" w:cs="Times New Roman"/>
                <w:sz w:val="24"/>
                <w:szCs w:val="24"/>
              </w:rPr>
            </w:pPr>
            <w:r w:rsidRPr="00566C2F">
              <w:rPr>
                <w:rFonts w:eastAsia="Times New Roman" w:cs="Times New Roman"/>
                <w:b/>
                <w:bCs/>
                <w:szCs w:val="26"/>
              </w:rPr>
              <w:t>Kiểu tham số</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4B7A0C9" w14:textId="77777777" w:rsidR="00F260BE" w:rsidRPr="00566C2F" w:rsidRDefault="00F260BE" w:rsidP="009B1F9D">
            <w:pPr>
              <w:ind w:firstLine="0"/>
              <w:jc w:val="both"/>
              <w:rPr>
                <w:rFonts w:eastAsia="Times New Roman" w:cs="Times New Roman"/>
                <w:sz w:val="24"/>
                <w:szCs w:val="24"/>
              </w:rPr>
            </w:pPr>
            <w:r w:rsidRPr="00566C2F">
              <w:rPr>
                <w:rFonts w:eastAsia="Times New Roman" w:cs="Times New Roman"/>
                <w:b/>
                <w:bCs/>
                <w:szCs w:val="26"/>
              </w:rPr>
              <w:t>Kiểu trả về</w:t>
            </w:r>
          </w:p>
        </w:tc>
      </w:tr>
      <w:tr w:rsidR="003D790A" w:rsidRPr="00566C2F" w14:paraId="46B2102F"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1AB69459"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 xml:space="preserve">sin(arg)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6965DC6B"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tính sin của arg</w:t>
            </w:r>
          </w:p>
        </w:tc>
        <w:tc>
          <w:tcPr>
            <w:tcW w:w="3686" w:type="dxa"/>
            <w:tcBorders>
              <w:top w:val="single" w:sz="4" w:space="0" w:color="auto"/>
              <w:left w:val="single" w:sz="4" w:space="0" w:color="auto"/>
              <w:bottom w:val="single" w:sz="4" w:space="0" w:color="auto"/>
              <w:right w:val="single" w:sz="4" w:space="0" w:color="auto"/>
            </w:tcBorders>
            <w:vAlign w:val="center"/>
            <w:hideMark/>
          </w:tcPr>
          <w:p w14:paraId="03C5D6A8"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arg là một biểu thức kiểu double thể hiện một cung theo radians</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7C8A014"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double</w:t>
            </w:r>
          </w:p>
        </w:tc>
      </w:tr>
      <w:tr w:rsidR="003D790A" w:rsidRPr="00566C2F" w14:paraId="4971E62F"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3823AAA6"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 xml:space="preserve">cos(arg)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4B567866"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tính cos của arg</w:t>
            </w:r>
          </w:p>
        </w:tc>
        <w:tc>
          <w:tcPr>
            <w:tcW w:w="3686" w:type="dxa"/>
            <w:tcBorders>
              <w:top w:val="single" w:sz="4" w:space="0" w:color="auto"/>
              <w:left w:val="single" w:sz="4" w:space="0" w:color="auto"/>
              <w:bottom w:val="single" w:sz="4" w:space="0" w:color="auto"/>
              <w:right w:val="single" w:sz="4" w:space="0" w:color="auto"/>
            </w:tcBorders>
            <w:vAlign w:val="center"/>
            <w:hideMark/>
          </w:tcPr>
          <w:p w14:paraId="4F55AF94"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arg là một biểu thức kiểu double thể hiện một cung theo radians</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53DA865"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double</w:t>
            </w:r>
          </w:p>
        </w:tc>
      </w:tr>
      <w:tr w:rsidR="003D790A" w:rsidRPr="00566C2F" w14:paraId="29E62DCE"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31987B75"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 xml:space="preserve">tan(arg)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41C4FDF0"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tính tang của arg</w:t>
            </w:r>
          </w:p>
        </w:tc>
        <w:tc>
          <w:tcPr>
            <w:tcW w:w="3686" w:type="dxa"/>
            <w:tcBorders>
              <w:top w:val="single" w:sz="4" w:space="0" w:color="auto"/>
              <w:left w:val="single" w:sz="4" w:space="0" w:color="auto"/>
              <w:bottom w:val="single" w:sz="4" w:space="0" w:color="auto"/>
              <w:right w:val="single" w:sz="4" w:space="0" w:color="auto"/>
            </w:tcBorders>
            <w:vAlign w:val="center"/>
            <w:hideMark/>
          </w:tcPr>
          <w:p w14:paraId="3D4EB023"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arg là một biểu thức kiểu double thể hiện một cung theo radians</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EC8014A"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double</w:t>
            </w:r>
          </w:p>
        </w:tc>
      </w:tr>
      <w:tr w:rsidR="003D790A" w:rsidRPr="00566C2F" w14:paraId="62587DB7"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7E77FAF8"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 xml:space="preserve">asin(arg)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5BE3F2B4" w14:textId="6562E3E7" w:rsidR="00F260BE" w:rsidRPr="00566C2F" w:rsidRDefault="00F260BE" w:rsidP="001E3C48">
            <w:pPr>
              <w:ind w:firstLine="0"/>
              <w:jc w:val="both"/>
              <w:rPr>
                <w:rFonts w:eastAsia="Times New Roman" w:cs="Times New Roman"/>
                <w:sz w:val="24"/>
                <w:szCs w:val="24"/>
              </w:rPr>
            </w:pPr>
            <w:r w:rsidRPr="00566C2F">
              <w:rPr>
                <w:rFonts w:eastAsia="Times New Roman" w:cs="Times New Roman"/>
                <w:szCs w:val="26"/>
              </w:rPr>
              <w:t>tính sin-1</w:t>
            </w:r>
            <w:r w:rsidR="001E3C48">
              <w:rPr>
                <w:rFonts w:eastAsia="Times New Roman" w:cs="Times New Roman"/>
                <w:szCs w:val="26"/>
              </w:rPr>
              <w:t xml:space="preserve"> </w:t>
            </w:r>
            <w:r w:rsidRPr="00566C2F">
              <w:rPr>
                <w:rFonts w:eastAsia="Times New Roman" w:cs="Times New Roman"/>
                <w:szCs w:val="26"/>
              </w:rPr>
              <w:t>(arcsin) arg</w:t>
            </w:r>
          </w:p>
        </w:tc>
        <w:tc>
          <w:tcPr>
            <w:tcW w:w="3686" w:type="dxa"/>
            <w:tcBorders>
              <w:top w:val="single" w:sz="4" w:space="0" w:color="auto"/>
              <w:left w:val="single" w:sz="4" w:space="0" w:color="auto"/>
              <w:bottom w:val="single" w:sz="4" w:space="0" w:color="auto"/>
              <w:right w:val="single" w:sz="4" w:space="0" w:color="auto"/>
            </w:tcBorders>
            <w:vAlign w:val="center"/>
            <w:hideMark/>
          </w:tcPr>
          <w:p w14:paraId="52E2D1E9" w14:textId="77777777" w:rsidR="00F260BE" w:rsidRPr="00566C2F" w:rsidRDefault="00F260BE" w:rsidP="009B1F9D">
            <w:pPr>
              <w:jc w:val="both"/>
              <w:rPr>
                <w:sz w:val="24"/>
              </w:rPr>
            </w:pPr>
            <w:r w:rsidRPr="00566C2F">
              <w:rPr>
                <w:rFonts w:eastAsia="Times New Roman" w:cs="Times New Roman"/>
                <w:szCs w:val="26"/>
              </w:rPr>
              <w:t xml:space="preserve">arg là một biểu thức kiểu double thể hiện một cung theo </w:t>
            </w:r>
            <w:r w:rsidRPr="00566C2F">
              <w:rPr>
                <w:rStyle w:val="fontstyle01"/>
                <w:color w:val="auto"/>
              </w:rPr>
              <w:t>radians</w:t>
            </w:r>
          </w:p>
          <w:p w14:paraId="629BAE69" w14:textId="77777777" w:rsidR="00F260BE" w:rsidRPr="00566C2F" w:rsidRDefault="00F260BE" w:rsidP="009B1F9D">
            <w:pPr>
              <w:jc w:val="both"/>
              <w:rPr>
                <w:rFonts w:eastAsia="Times New Roman" w:cs="Times New Roman"/>
                <w:sz w:val="24"/>
                <w:szCs w:val="24"/>
              </w:rPr>
            </w:pPr>
          </w:p>
        </w:tc>
        <w:tc>
          <w:tcPr>
            <w:tcW w:w="1979" w:type="dxa"/>
            <w:tcBorders>
              <w:top w:val="single" w:sz="4" w:space="0" w:color="auto"/>
              <w:left w:val="single" w:sz="4" w:space="0" w:color="auto"/>
              <w:bottom w:val="single" w:sz="4" w:space="0" w:color="auto"/>
              <w:right w:val="single" w:sz="4" w:space="0" w:color="auto"/>
            </w:tcBorders>
            <w:vAlign w:val="center"/>
            <w:hideMark/>
          </w:tcPr>
          <w:p w14:paraId="097ED906" w14:textId="77777777" w:rsidR="00F260BE" w:rsidRPr="00566C2F" w:rsidRDefault="00F260BE" w:rsidP="009B1F9D">
            <w:pPr>
              <w:jc w:val="both"/>
              <w:rPr>
                <w:rFonts w:eastAsia="Times New Roman" w:cs="Times New Roman"/>
                <w:sz w:val="24"/>
                <w:szCs w:val="24"/>
              </w:rPr>
            </w:pPr>
            <w:r w:rsidRPr="00566C2F">
              <w:rPr>
                <w:rFonts w:eastAsia="Times New Roman" w:cs="Times New Roman"/>
                <w:szCs w:val="26"/>
              </w:rPr>
              <w:t>double trong hệ radians</w:t>
            </w:r>
          </w:p>
        </w:tc>
      </w:tr>
      <w:tr w:rsidR="003D790A" w:rsidRPr="00566C2F" w14:paraId="6D852282"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77DBBAB5"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acos(arg)</w:t>
            </w:r>
          </w:p>
        </w:tc>
        <w:tc>
          <w:tcPr>
            <w:tcW w:w="2018" w:type="dxa"/>
            <w:tcBorders>
              <w:top w:val="single" w:sz="4" w:space="0" w:color="auto"/>
              <w:left w:val="single" w:sz="4" w:space="0" w:color="auto"/>
              <w:bottom w:val="single" w:sz="4" w:space="0" w:color="auto"/>
              <w:right w:val="single" w:sz="4" w:space="0" w:color="auto"/>
            </w:tcBorders>
            <w:vAlign w:val="center"/>
            <w:hideMark/>
          </w:tcPr>
          <w:p w14:paraId="43969ACE" w14:textId="77777777"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t>tính cos-1</w:t>
            </w:r>
            <w:r w:rsidRPr="00566C2F">
              <w:rPr>
                <w:rFonts w:eastAsia="Times New Roman" w:cs="Times New Roman"/>
                <w:szCs w:val="26"/>
              </w:rPr>
              <w:br/>
              <w:t>(arccosin) của</w:t>
            </w:r>
            <w:r w:rsidRPr="00566C2F">
              <w:rPr>
                <w:rFonts w:eastAsia="Times New Roman" w:cs="Times New Roman"/>
                <w:szCs w:val="26"/>
              </w:rPr>
              <w:br/>
              <w:t>arg</w:t>
            </w:r>
          </w:p>
        </w:tc>
        <w:tc>
          <w:tcPr>
            <w:tcW w:w="3686" w:type="dxa"/>
            <w:tcBorders>
              <w:top w:val="single" w:sz="4" w:space="0" w:color="auto"/>
              <w:left w:val="single" w:sz="4" w:space="0" w:color="auto"/>
              <w:bottom w:val="single" w:sz="4" w:space="0" w:color="auto"/>
              <w:right w:val="single" w:sz="4" w:space="0" w:color="auto"/>
            </w:tcBorders>
            <w:vAlign w:val="center"/>
            <w:hideMark/>
          </w:tcPr>
          <w:p w14:paraId="03BD9DCB"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arg là một biểu thức kiểu double thể hiện một cung theo radians</w:t>
            </w:r>
          </w:p>
        </w:tc>
        <w:tc>
          <w:tcPr>
            <w:tcW w:w="1979" w:type="dxa"/>
            <w:tcBorders>
              <w:top w:val="single" w:sz="4" w:space="0" w:color="auto"/>
              <w:left w:val="single" w:sz="4" w:space="0" w:color="auto"/>
              <w:bottom w:val="single" w:sz="4" w:space="0" w:color="auto"/>
              <w:right w:val="single" w:sz="4" w:space="0" w:color="auto"/>
            </w:tcBorders>
            <w:vAlign w:val="center"/>
            <w:hideMark/>
          </w:tcPr>
          <w:p w14:paraId="1C5B16C4"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 trong hệ radians</w:t>
            </w:r>
          </w:p>
        </w:tc>
      </w:tr>
      <w:tr w:rsidR="003D790A" w:rsidRPr="00566C2F" w14:paraId="4D282190"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2789D61B"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 xml:space="preserve">atan(arg)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6DE78D77" w14:textId="77777777"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t>tính tan-1 (arctang) của arg</w:t>
            </w:r>
          </w:p>
        </w:tc>
        <w:tc>
          <w:tcPr>
            <w:tcW w:w="3686" w:type="dxa"/>
            <w:tcBorders>
              <w:top w:val="single" w:sz="4" w:space="0" w:color="auto"/>
              <w:left w:val="single" w:sz="4" w:space="0" w:color="auto"/>
              <w:bottom w:val="single" w:sz="4" w:space="0" w:color="auto"/>
              <w:right w:val="single" w:sz="4" w:space="0" w:color="auto"/>
            </w:tcBorders>
            <w:vAlign w:val="center"/>
            <w:hideMark/>
          </w:tcPr>
          <w:p w14:paraId="672B0F41"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arg là một biểu thức kiểu double thể hiện một cung theo radians</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9F528B8"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 trong hệ radians</w:t>
            </w:r>
          </w:p>
        </w:tc>
      </w:tr>
      <w:tr w:rsidR="003D790A" w:rsidRPr="00566C2F" w14:paraId="55843AB6"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179C81EF"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atan2</w:t>
            </w:r>
            <w:r w:rsidRPr="00566C2F">
              <w:rPr>
                <w:rFonts w:eastAsia="Times New Roman" w:cs="Times New Roman"/>
                <w:szCs w:val="26"/>
              </w:rPr>
              <w:br/>
              <w:t>(arg1,arg2)</w:t>
            </w:r>
          </w:p>
        </w:tc>
        <w:tc>
          <w:tcPr>
            <w:tcW w:w="2018" w:type="dxa"/>
            <w:tcBorders>
              <w:top w:val="single" w:sz="4" w:space="0" w:color="auto"/>
              <w:left w:val="single" w:sz="4" w:space="0" w:color="auto"/>
              <w:bottom w:val="single" w:sz="4" w:space="0" w:color="auto"/>
              <w:right w:val="single" w:sz="4" w:space="0" w:color="auto"/>
            </w:tcBorders>
            <w:vAlign w:val="center"/>
            <w:hideMark/>
          </w:tcPr>
          <w:p w14:paraId="6A316186" w14:textId="77777777"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t>tính tan-1</w:t>
            </w:r>
            <w:r w:rsidRPr="00566C2F">
              <w:rPr>
                <w:rFonts w:eastAsia="Times New Roman" w:cs="Times New Roman"/>
                <w:szCs w:val="26"/>
              </w:rPr>
              <w:br/>
              <w:t>(arctang) của</w:t>
            </w:r>
            <w:r w:rsidRPr="00566C2F">
              <w:rPr>
                <w:rFonts w:eastAsia="Times New Roman" w:cs="Times New Roman"/>
                <w:szCs w:val="26"/>
              </w:rPr>
              <w:br/>
              <w:t>arg1/arg2</w:t>
            </w:r>
          </w:p>
        </w:tc>
        <w:tc>
          <w:tcPr>
            <w:tcW w:w="3686" w:type="dxa"/>
            <w:tcBorders>
              <w:top w:val="single" w:sz="4" w:space="0" w:color="auto"/>
              <w:left w:val="single" w:sz="4" w:space="0" w:color="auto"/>
              <w:bottom w:val="single" w:sz="4" w:space="0" w:color="auto"/>
              <w:right w:val="single" w:sz="4" w:space="0" w:color="auto"/>
            </w:tcBorders>
            <w:vAlign w:val="center"/>
            <w:hideMark/>
          </w:tcPr>
          <w:p w14:paraId="03773843"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arg1,arg2 là các biểu thức kiểu double thể hiện một cung theo radians</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FB60902"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 trong hệ radians</w:t>
            </w:r>
          </w:p>
        </w:tc>
      </w:tr>
      <w:tr w:rsidR="003D790A" w:rsidRPr="00566C2F" w14:paraId="510D9F3E"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4CCD3FAB"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 xml:space="preserve">abs(arg)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79105E02" w14:textId="77777777"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t>tính trị tuyệt đối</w:t>
            </w:r>
            <w:r w:rsidRPr="00566C2F">
              <w:rPr>
                <w:rFonts w:eastAsia="Times New Roman" w:cs="Times New Roman"/>
                <w:szCs w:val="26"/>
              </w:rPr>
              <w:br/>
              <w:t>của arg</w:t>
            </w:r>
          </w:p>
        </w:tc>
        <w:tc>
          <w:tcPr>
            <w:tcW w:w="3686" w:type="dxa"/>
            <w:tcBorders>
              <w:top w:val="single" w:sz="4" w:space="0" w:color="auto"/>
              <w:left w:val="single" w:sz="4" w:space="0" w:color="auto"/>
              <w:bottom w:val="single" w:sz="4" w:space="0" w:color="auto"/>
              <w:right w:val="single" w:sz="4" w:space="0" w:color="auto"/>
            </w:tcBorders>
            <w:vAlign w:val="center"/>
            <w:hideMark/>
          </w:tcPr>
          <w:p w14:paraId="03F3593C"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 xml:space="preserve">arg là một biểu thức kiểu int, long, float, hoặc double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9B2F27E"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The same type as the argument</w:t>
            </w:r>
          </w:p>
        </w:tc>
      </w:tr>
      <w:tr w:rsidR="003D790A" w:rsidRPr="00F94EEF" w14:paraId="505F5C4E"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12A2F4B4"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ma</w:t>
            </w:r>
            <w:r w:rsidRPr="00566C2F">
              <w:rPr>
                <w:rFonts w:eastAsia="Times New Roman" w:cs="Times New Roman"/>
                <w:szCs w:val="26"/>
              </w:rPr>
              <w:lastRenderedPageBreak/>
              <w:t>x</w:t>
            </w:r>
            <w:r w:rsidRPr="00566C2F">
              <w:rPr>
                <w:rFonts w:eastAsia="Times New Roman" w:cs="Times New Roman"/>
                <w:szCs w:val="26"/>
              </w:rPr>
              <w:br/>
              <w:t>(arg1,arg2)</w:t>
            </w:r>
          </w:p>
        </w:tc>
        <w:tc>
          <w:tcPr>
            <w:tcW w:w="2018" w:type="dxa"/>
            <w:tcBorders>
              <w:top w:val="single" w:sz="4" w:space="0" w:color="auto"/>
              <w:left w:val="single" w:sz="4" w:space="0" w:color="auto"/>
              <w:bottom w:val="single" w:sz="4" w:space="0" w:color="auto"/>
              <w:right w:val="single" w:sz="4" w:space="0" w:color="auto"/>
            </w:tcBorders>
            <w:vAlign w:val="center"/>
            <w:hideMark/>
          </w:tcPr>
          <w:p w14:paraId="10925571" w14:textId="77777777"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lastRenderedPageBreak/>
              <w:t>Nhận về giá trị</w:t>
            </w:r>
            <w:r w:rsidRPr="00566C2F">
              <w:rPr>
                <w:rFonts w:eastAsia="Times New Roman" w:cs="Times New Roman"/>
                <w:szCs w:val="26"/>
              </w:rPr>
              <w:br/>
            </w:r>
            <w:r w:rsidRPr="00566C2F">
              <w:rPr>
                <w:rFonts w:eastAsia="Times New Roman" w:cs="Times New Roman"/>
                <w:szCs w:val="26"/>
              </w:rPr>
              <w:lastRenderedPageBreak/>
              <w:t>lớn trong hai</w:t>
            </w:r>
            <w:r w:rsidRPr="00566C2F">
              <w:rPr>
                <w:rFonts w:eastAsia="Times New Roman" w:cs="Times New Roman"/>
                <w:szCs w:val="26"/>
              </w:rPr>
              <w:br/>
              <w:t>tham số</w:t>
            </w:r>
          </w:p>
        </w:tc>
        <w:tc>
          <w:tcPr>
            <w:tcW w:w="3686" w:type="dxa"/>
            <w:tcBorders>
              <w:top w:val="single" w:sz="4" w:space="0" w:color="auto"/>
              <w:left w:val="single" w:sz="4" w:space="0" w:color="auto"/>
              <w:bottom w:val="single" w:sz="4" w:space="0" w:color="auto"/>
              <w:right w:val="single" w:sz="4" w:space="0" w:color="auto"/>
            </w:tcBorders>
            <w:vAlign w:val="center"/>
            <w:hideMark/>
          </w:tcPr>
          <w:p w14:paraId="58E47E6E"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lastRenderedPageBreak/>
              <w:t xml:space="preserve">arg1, arg2 là một biểu </w:t>
            </w:r>
            <w:r w:rsidRPr="00566C2F">
              <w:rPr>
                <w:rFonts w:eastAsia="Times New Roman" w:cs="Times New Roman"/>
                <w:szCs w:val="26"/>
                <w:lang w:val="fr-FR"/>
              </w:rPr>
              <w:lastRenderedPageBreak/>
              <w:t>thức kiểu int, long, float, hoặc double</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0D32C82"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lastRenderedPageBreak/>
              <w:t xml:space="preserve">Nhận về </w:t>
            </w:r>
            <w:r w:rsidRPr="00566C2F">
              <w:rPr>
                <w:rFonts w:eastAsia="Times New Roman" w:cs="Times New Roman"/>
                <w:szCs w:val="26"/>
                <w:lang w:val="fr-FR"/>
              </w:rPr>
              <w:lastRenderedPageBreak/>
              <w:t>kiểu cùng Kiểu với tham số</w:t>
            </w:r>
          </w:p>
        </w:tc>
      </w:tr>
      <w:tr w:rsidR="003D790A" w:rsidRPr="00F94EEF" w14:paraId="09E21BC1"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7564F772"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lastRenderedPageBreak/>
              <w:t>min</w:t>
            </w:r>
            <w:r w:rsidRPr="00566C2F">
              <w:rPr>
                <w:rFonts w:eastAsia="Times New Roman" w:cs="Times New Roman"/>
                <w:szCs w:val="26"/>
              </w:rPr>
              <w:br/>
              <w:t>(arg1,arg2)</w:t>
            </w:r>
          </w:p>
        </w:tc>
        <w:tc>
          <w:tcPr>
            <w:tcW w:w="2018" w:type="dxa"/>
            <w:tcBorders>
              <w:top w:val="single" w:sz="4" w:space="0" w:color="auto"/>
              <w:left w:val="single" w:sz="4" w:space="0" w:color="auto"/>
              <w:bottom w:val="single" w:sz="4" w:space="0" w:color="auto"/>
              <w:right w:val="single" w:sz="4" w:space="0" w:color="auto"/>
            </w:tcBorders>
            <w:vAlign w:val="center"/>
            <w:hideMark/>
          </w:tcPr>
          <w:p w14:paraId="3D75CBD2" w14:textId="77777777"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t>Nhận về giá trị</w:t>
            </w:r>
            <w:r w:rsidRPr="00566C2F">
              <w:rPr>
                <w:rFonts w:eastAsia="Times New Roman" w:cs="Times New Roman"/>
                <w:szCs w:val="26"/>
              </w:rPr>
              <w:br/>
              <w:t>nhỏ trong hai</w:t>
            </w:r>
            <w:r w:rsidRPr="00566C2F">
              <w:rPr>
                <w:rFonts w:eastAsia="Times New Roman" w:cs="Times New Roman"/>
                <w:szCs w:val="26"/>
              </w:rPr>
              <w:br/>
              <w:t>tham số</w:t>
            </w:r>
          </w:p>
        </w:tc>
        <w:tc>
          <w:tcPr>
            <w:tcW w:w="3686" w:type="dxa"/>
            <w:tcBorders>
              <w:top w:val="single" w:sz="4" w:space="0" w:color="auto"/>
              <w:left w:val="single" w:sz="4" w:space="0" w:color="auto"/>
              <w:bottom w:val="single" w:sz="4" w:space="0" w:color="auto"/>
              <w:right w:val="single" w:sz="4" w:space="0" w:color="auto"/>
            </w:tcBorders>
            <w:vAlign w:val="center"/>
            <w:hideMark/>
          </w:tcPr>
          <w:p w14:paraId="6B19176B"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arg1, arg2 là một biểu thức kiểu int, long, float, double</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CA465CC"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Nhận về kiểu cùng kiểu với tham số</w:t>
            </w:r>
          </w:p>
        </w:tc>
      </w:tr>
      <w:tr w:rsidR="003D790A" w:rsidRPr="00566C2F" w14:paraId="57604981"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424F6A05"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ceil(arg)</w:t>
            </w:r>
          </w:p>
        </w:tc>
        <w:tc>
          <w:tcPr>
            <w:tcW w:w="2018" w:type="dxa"/>
            <w:tcBorders>
              <w:top w:val="single" w:sz="4" w:space="0" w:color="auto"/>
              <w:left w:val="single" w:sz="4" w:space="0" w:color="auto"/>
              <w:bottom w:val="single" w:sz="4" w:space="0" w:color="auto"/>
              <w:right w:val="single" w:sz="4" w:space="0" w:color="auto"/>
            </w:tcBorders>
            <w:vAlign w:val="center"/>
            <w:hideMark/>
          </w:tcPr>
          <w:p w14:paraId="7BA3106A" w14:textId="0FD50744"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t>Nhận về giá trị</w:t>
            </w:r>
            <w:r w:rsidR="008B1213" w:rsidRPr="00566C2F">
              <w:rPr>
                <w:rFonts w:eastAsia="Times New Roman" w:cs="Times New Roman"/>
                <w:szCs w:val="26"/>
              </w:rPr>
              <w:t xml:space="preserve"> </w:t>
            </w:r>
            <w:r w:rsidRPr="00566C2F">
              <w:rPr>
                <w:rFonts w:eastAsia="Times New Roman" w:cs="Times New Roman"/>
                <w:szCs w:val="26"/>
              </w:rPr>
              <w:t>nguyên nhỏ hơn</w:t>
            </w:r>
            <w:r w:rsidR="008B1213" w:rsidRPr="00566C2F">
              <w:rPr>
                <w:rFonts w:eastAsia="Times New Roman" w:cs="Times New Roman"/>
                <w:szCs w:val="26"/>
              </w:rPr>
              <w:t xml:space="preserve"> </w:t>
            </w:r>
            <w:r w:rsidRPr="00566C2F">
              <w:rPr>
                <w:rFonts w:eastAsia="Times New Roman" w:cs="Times New Roman"/>
                <w:szCs w:val="26"/>
              </w:rPr>
              <w:t>hoặc bằng arg</w:t>
            </w:r>
          </w:p>
        </w:tc>
        <w:tc>
          <w:tcPr>
            <w:tcW w:w="3686" w:type="dxa"/>
            <w:tcBorders>
              <w:top w:val="single" w:sz="4" w:space="0" w:color="auto"/>
              <w:left w:val="single" w:sz="4" w:space="0" w:color="auto"/>
              <w:bottom w:val="single" w:sz="4" w:space="0" w:color="auto"/>
              <w:right w:val="single" w:sz="4" w:space="0" w:color="auto"/>
            </w:tcBorders>
            <w:vAlign w:val="center"/>
            <w:hideMark/>
          </w:tcPr>
          <w:p w14:paraId="2166402F" w14:textId="22858953"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 xml:space="preserve">arg là biểu thức kiểu float hoặc double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AB90777"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w:t>
            </w:r>
          </w:p>
        </w:tc>
      </w:tr>
      <w:tr w:rsidR="003D790A" w:rsidRPr="00566C2F" w14:paraId="7173F3D2"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23F0BB92"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floor(arg)</w:t>
            </w:r>
          </w:p>
        </w:tc>
        <w:tc>
          <w:tcPr>
            <w:tcW w:w="2018" w:type="dxa"/>
            <w:tcBorders>
              <w:top w:val="single" w:sz="4" w:space="0" w:color="auto"/>
              <w:left w:val="single" w:sz="4" w:space="0" w:color="auto"/>
              <w:bottom w:val="single" w:sz="4" w:space="0" w:color="auto"/>
              <w:right w:val="single" w:sz="4" w:space="0" w:color="auto"/>
            </w:tcBorders>
            <w:vAlign w:val="center"/>
            <w:hideMark/>
          </w:tcPr>
          <w:p w14:paraId="6558A47B" w14:textId="77777777"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t>Nhận về giá trị</w:t>
            </w:r>
            <w:r w:rsidRPr="00566C2F">
              <w:rPr>
                <w:rFonts w:eastAsia="Times New Roman" w:cs="Times New Roman"/>
                <w:szCs w:val="26"/>
              </w:rPr>
              <w:br/>
              <w:t>nguyên lớn hơn</w:t>
            </w:r>
            <w:r w:rsidRPr="00566C2F">
              <w:rPr>
                <w:rFonts w:eastAsia="Times New Roman" w:cs="Times New Roman"/>
                <w:szCs w:val="26"/>
              </w:rPr>
              <w:br/>
              <w:t>hoặc bằng arg</w:t>
            </w:r>
          </w:p>
        </w:tc>
        <w:tc>
          <w:tcPr>
            <w:tcW w:w="3686" w:type="dxa"/>
            <w:tcBorders>
              <w:top w:val="single" w:sz="4" w:space="0" w:color="auto"/>
              <w:left w:val="single" w:sz="4" w:space="0" w:color="auto"/>
              <w:bottom w:val="single" w:sz="4" w:space="0" w:color="auto"/>
              <w:right w:val="single" w:sz="4" w:space="0" w:color="auto"/>
            </w:tcBorders>
            <w:vAlign w:val="center"/>
            <w:hideMark/>
          </w:tcPr>
          <w:p w14:paraId="7DEE4367" w14:textId="7A846463"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 xml:space="preserve">arg là biểu thức kiểu float hoặc double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89CC665"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w:t>
            </w:r>
          </w:p>
        </w:tc>
      </w:tr>
      <w:tr w:rsidR="003D790A" w:rsidRPr="00F94EEF" w14:paraId="0E78FDB8"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085DA50C"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round(arg)</w:t>
            </w:r>
          </w:p>
        </w:tc>
        <w:tc>
          <w:tcPr>
            <w:tcW w:w="2018" w:type="dxa"/>
            <w:tcBorders>
              <w:top w:val="single" w:sz="4" w:space="0" w:color="auto"/>
              <w:left w:val="single" w:sz="4" w:space="0" w:color="auto"/>
              <w:bottom w:val="single" w:sz="4" w:space="0" w:color="auto"/>
              <w:right w:val="single" w:sz="4" w:space="0" w:color="auto"/>
            </w:tcBorders>
            <w:vAlign w:val="center"/>
            <w:hideMark/>
          </w:tcPr>
          <w:p w14:paraId="0B916440" w14:textId="7596EABE"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t>Trả về giá trị</w:t>
            </w:r>
            <w:r w:rsidR="008B1213" w:rsidRPr="00566C2F">
              <w:rPr>
                <w:rFonts w:eastAsia="Times New Roman" w:cs="Times New Roman"/>
                <w:szCs w:val="26"/>
              </w:rPr>
              <w:t xml:space="preserve"> </w:t>
            </w:r>
            <w:r w:rsidRPr="00566C2F">
              <w:rPr>
                <w:rFonts w:eastAsia="Times New Roman" w:cs="Times New Roman"/>
                <w:szCs w:val="26"/>
              </w:rPr>
              <w:t>nguyên gần arg</w:t>
            </w:r>
            <w:r w:rsidR="008B1213" w:rsidRPr="00566C2F">
              <w:rPr>
                <w:rFonts w:eastAsia="Times New Roman" w:cs="Times New Roman"/>
                <w:szCs w:val="26"/>
              </w:rPr>
              <w:t xml:space="preserve"> </w:t>
            </w:r>
            <w:r w:rsidRPr="00566C2F">
              <w:rPr>
                <w:rFonts w:eastAsia="Times New Roman" w:cs="Times New Roman"/>
                <w:szCs w:val="26"/>
              </w:rPr>
              <w:t>nhất, giá trị này</w:t>
            </w:r>
            <w:r w:rsidR="008B1213" w:rsidRPr="00566C2F">
              <w:rPr>
                <w:rFonts w:eastAsia="Times New Roman" w:cs="Times New Roman"/>
                <w:szCs w:val="26"/>
              </w:rPr>
              <w:t xml:space="preserve"> </w:t>
            </w:r>
            <w:r w:rsidRPr="00566C2F">
              <w:rPr>
                <w:rFonts w:eastAsia="Times New Roman" w:cs="Times New Roman"/>
                <w:szCs w:val="26"/>
              </w:rPr>
              <w:t>chính là giá trị</w:t>
            </w:r>
            <w:r w:rsidR="008B1213" w:rsidRPr="00566C2F">
              <w:rPr>
                <w:rFonts w:eastAsia="Times New Roman" w:cs="Times New Roman"/>
                <w:szCs w:val="26"/>
              </w:rPr>
              <w:t xml:space="preserve"> </w:t>
            </w:r>
            <w:r w:rsidRPr="00566C2F">
              <w:rPr>
                <w:rFonts w:eastAsia="Times New Roman" w:cs="Times New Roman"/>
                <w:szCs w:val="26"/>
              </w:rPr>
              <w:t>của arg sau khi</w:t>
            </w:r>
            <w:r w:rsidR="008B1213" w:rsidRPr="00566C2F">
              <w:rPr>
                <w:rFonts w:eastAsia="Times New Roman" w:cs="Times New Roman"/>
                <w:szCs w:val="26"/>
              </w:rPr>
              <w:t xml:space="preserve"> </w:t>
            </w:r>
            <w:r w:rsidRPr="00566C2F">
              <w:rPr>
                <w:rFonts w:eastAsia="Times New Roman" w:cs="Times New Roman"/>
                <w:szCs w:val="26"/>
              </w:rPr>
              <w:t>đã làm tròn</w:t>
            </w:r>
          </w:p>
        </w:tc>
        <w:tc>
          <w:tcPr>
            <w:tcW w:w="3686" w:type="dxa"/>
            <w:tcBorders>
              <w:top w:val="single" w:sz="4" w:space="0" w:color="auto"/>
              <w:left w:val="single" w:sz="4" w:space="0" w:color="auto"/>
              <w:bottom w:val="single" w:sz="4" w:space="0" w:color="auto"/>
              <w:right w:val="single" w:sz="4" w:space="0" w:color="auto"/>
            </w:tcBorders>
            <w:vAlign w:val="center"/>
            <w:hideMark/>
          </w:tcPr>
          <w:p w14:paraId="63BFA924" w14:textId="440C1C01"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arg là biểu thức kiểu floathoặc double</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AC8A544" w14:textId="511E3229"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Nhận về kiểu int</w:t>
            </w:r>
            <w:r w:rsidR="008B1213" w:rsidRPr="00566C2F">
              <w:rPr>
                <w:rFonts w:eastAsia="Times New Roman" w:cs="Times New Roman"/>
                <w:szCs w:val="26"/>
                <w:lang w:val="fr-FR"/>
              </w:rPr>
              <w:t xml:space="preserve"> </w:t>
            </w:r>
            <w:r w:rsidRPr="00566C2F">
              <w:rPr>
                <w:rFonts w:eastAsia="Times New Roman" w:cs="Times New Roman"/>
                <w:szCs w:val="26"/>
                <w:lang w:val="fr-FR"/>
              </w:rPr>
              <w:t>nếu arg kiêu</w:t>
            </w:r>
            <w:r w:rsidR="008B1213" w:rsidRPr="00566C2F">
              <w:rPr>
                <w:rFonts w:eastAsia="Times New Roman" w:cs="Times New Roman"/>
                <w:szCs w:val="26"/>
                <w:lang w:val="fr-FR"/>
              </w:rPr>
              <w:t xml:space="preserve"> </w:t>
            </w:r>
            <w:r w:rsidRPr="00566C2F">
              <w:rPr>
                <w:rFonts w:eastAsia="Times New Roman" w:cs="Times New Roman"/>
                <w:szCs w:val="26"/>
                <w:lang w:val="fr-FR"/>
              </w:rPr>
              <w:t>float, nhận về</w:t>
            </w:r>
            <w:r w:rsidR="008B1213" w:rsidRPr="00566C2F">
              <w:rPr>
                <w:rFonts w:eastAsia="Times New Roman" w:cs="Times New Roman"/>
                <w:szCs w:val="26"/>
                <w:lang w:val="fr-FR"/>
              </w:rPr>
              <w:t xml:space="preserve"> </w:t>
            </w:r>
            <w:r w:rsidRPr="00566C2F">
              <w:rPr>
                <w:rFonts w:eastAsia="Times New Roman" w:cs="Times New Roman"/>
                <w:szCs w:val="26"/>
                <w:lang w:val="fr-FR"/>
              </w:rPr>
              <w:t>kiùu long nếu</w:t>
            </w:r>
            <w:r w:rsidR="008B1213" w:rsidRPr="00566C2F">
              <w:rPr>
                <w:rFonts w:eastAsia="Times New Roman" w:cs="Times New Roman"/>
                <w:szCs w:val="26"/>
                <w:lang w:val="fr-FR"/>
              </w:rPr>
              <w:t xml:space="preserve"> </w:t>
            </w:r>
            <w:r w:rsidRPr="00566C2F">
              <w:rPr>
                <w:rFonts w:eastAsia="Times New Roman" w:cs="Times New Roman"/>
                <w:szCs w:val="26"/>
                <w:lang w:val="fr-FR"/>
              </w:rPr>
              <w:t>arg kiểu double</w:t>
            </w:r>
          </w:p>
        </w:tc>
      </w:tr>
      <w:tr w:rsidR="003D790A" w:rsidRPr="00566C2F" w14:paraId="13267CFA"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52AA316B"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 xml:space="preserve">rint(arg)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6636AAD6" w14:textId="0012A67F" w:rsidR="00F260BE" w:rsidRPr="00566C2F" w:rsidRDefault="00F260BE" w:rsidP="009B1F9D">
            <w:pPr>
              <w:ind w:firstLine="0"/>
              <w:jc w:val="both"/>
              <w:rPr>
                <w:rFonts w:eastAsia="Times New Roman" w:cs="Times New Roman"/>
                <w:szCs w:val="26"/>
              </w:rPr>
            </w:pPr>
            <w:r w:rsidRPr="00566C2F">
              <w:rPr>
                <w:rFonts w:eastAsia="Times New Roman" w:cs="Times New Roman"/>
                <w:szCs w:val="26"/>
              </w:rPr>
              <w:t xml:space="preserve">Giống </w:t>
            </w:r>
            <w:r w:rsidR="008B1213" w:rsidRPr="00566C2F">
              <w:rPr>
                <w:rFonts w:eastAsia="Times New Roman" w:cs="Times New Roman"/>
                <w:szCs w:val="26"/>
              </w:rPr>
              <w:t xml:space="preserve"> N</w:t>
            </w:r>
            <w:r w:rsidRPr="00566C2F">
              <w:rPr>
                <w:rFonts w:eastAsia="Times New Roman" w:cs="Times New Roman"/>
                <w:szCs w:val="26"/>
              </w:rPr>
              <w:t>h</w:t>
            </w:r>
            <w:r w:rsidR="00CD344C" w:rsidRPr="00566C2F">
              <w:rPr>
                <w:rFonts w:eastAsia="Times New Roman" w:cs="Times New Roman"/>
                <w:szCs w:val="26"/>
              </w:rPr>
              <w:t>ư</w:t>
            </w:r>
            <w:r w:rsidR="008B1213" w:rsidRPr="00566C2F">
              <w:rPr>
                <w:rFonts w:eastAsia="Times New Roman" w:cs="Times New Roman"/>
                <w:szCs w:val="26"/>
              </w:rPr>
              <w:t xml:space="preserve"> </w:t>
            </w:r>
            <w:r w:rsidRPr="00566C2F">
              <w:rPr>
                <w:rFonts w:eastAsia="Times New Roman" w:cs="Times New Roman"/>
                <w:szCs w:val="26"/>
              </w:rPr>
              <w:t xml:space="preserve">round(arg) </w:t>
            </w:r>
          </w:p>
        </w:tc>
        <w:tc>
          <w:tcPr>
            <w:tcW w:w="3686" w:type="dxa"/>
            <w:tcBorders>
              <w:top w:val="single" w:sz="4" w:space="0" w:color="auto"/>
              <w:left w:val="single" w:sz="4" w:space="0" w:color="auto"/>
              <w:bottom w:val="single" w:sz="4" w:space="0" w:color="auto"/>
              <w:right w:val="single" w:sz="4" w:space="0" w:color="auto"/>
            </w:tcBorders>
            <w:vAlign w:val="center"/>
            <w:hideMark/>
          </w:tcPr>
          <w:p w14:paraId="5A44D332"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 xml:space="preserve">arg là biểu thức kiểu double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1D66FDE2"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w:t>
            </w:r>
          </w:p>
        </w:tc>
      </w:tr>
      <w:tr w:rsidR="003D790A" w:rsidRPr="00566C2F" w14:paraId="4B607D07"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46954D4D"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 xml:space="preserve">sqrt(arg)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68C34B93" w14:textId="5AB92586" w:rsidR="00F260BE" w:rsidRPr="00566C2F" w:rsidRDefault="00F260BE" w:rsidP="009B1F9D">
            <w:pPr>
              <w:ind w:firstLine="0"/>
              <w:jc w:val="both"/>
              <w:rPr>
                <w:rFonts w:eastAsia="Times New Roman" w:cs="Times New Roman"/>
                <w:szCs w:val="26"/>
              </w:rPr>
            </w:pPr>
            <w:r w:rsidRPr="00566C2F">
              <w:rPr>
                <w:rFonts w:eastAsia="Times New Roman" w:cs="Times New Roman"/>
                <w:szCs w:val="26"/>
              </w:rPr>
              <w:t>tính căn bậc hai</w:t>
            </w:r>
            <w:r w:rsidR="008B1213" w:rsidRPr="00566C2F">
              <w:rPr>
                <w:rFonts w:eastAsia="Times New Roman" w:cs="Times New Roman"/>
                <w:szCs w:val="26"/>
              </w:rPr>
              <w:t xml:space="preserve"> </w:t>
            </w:r>
            <w:r w:rsidRPr="00566C2F">
              <w:rPr>
                <w:rFonts w:eastAsia="Times New Roman" w:cs="Times New Roman"/>
                <w:szCs w:val="26"/>
              </w:rPr>
              <w:t xml:space="preserve">của arg </w:t>
            </w:r>
          </w:p>
        </w:tc>
        <w:tc>
          <w:tcPr>
            <w:tcW w:w="3686" w:type="dxa"/>
            <w:tcBorders>
              <w:top w:val="single" w:sz="4" w:space="0" w:color="auto"/>
              <w:left w:val="single" w:sz="4" w:space="0" w:color="auto"/>
              <w:bottom w:val="single" w:sz="4" w:space="0" w:color="auto"/>
              <w:right w:val="single" w:sz="4" w:space="0" w:color="auto"/>
            </w:tcBorders>
            <w:vAlign w:val="center"/>
            <w:hideMark/>
          </w:tcPr>
          <w:p w14:paraId="273746FB"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 xml:space="preserve">arg là biểu thức kiểu double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EAAD956"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w:t>
            </w:r>
          </w:p>
        </w:tc>
      </w:tr>
      <w:tr w:rsidR="003D790A" w:rsidRPr="00566C2F" w14:paraId="38112DBD"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4FA945A4" w14:textId="6192D20B" w:rsidR="00F260BE" w:rsidRPr="00566C2F" w:rsidRDefault="00F260BE" w:rsidP="009B1F9D">
            <w:pPr>
              <w:ind w:firstLine="0"/>
              <w:jc w:val="both"/>
              <w:rPr>
                <w:rFonts w:eastAsia="Times New Roman" w:cs="Times New Roman"/>
                <w:szCs w:val="26"/>
              </w:rPr>
            </w:pPr>
            <w:r w:rsidRPr="00566C2F">
              <w:rPr>
                <w:rFonts w:eastAsia="Times New Roman" w:cs="Times New Roman"/>
                <w:szCs w:val="26"/>
              </w:rPr>
              <w:t>pow</w:t>
            </w:r>
            <w:r w:rsidR="008B1213" w:rsidRPr="00566C2F">
              <w:rPr>
                <w:rFonts w:eastAsia="Times New Roman" w:cs="Times New Roman"/>
                <w:szCs w:val="26"/>
              </w:rPr>
              <w:t xml:space="preserve"> </w:t>
            </w:r>
            <w:r w:rsidRPr="00566C2F">
              <w:rPr>
                <w:rFonts w:eastAsia="Times New Roman" w:cs="Times New Roman"/>
                <w:szCs w:val="26"/>
              </w:rPr>
              <w:t xml:space="preserve">(arg1,arg2)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2BE18516" w14:textId="77777777" w:rsidR="00F260BE" w:rsidRPr="00566C2F" w:rsidRDefault="00F260BE" w:rsidP="009B1F9D">
            <w:pPr>
              <w:ind w:firstLine="0"/>
              <w:jc w:val="both"/>
              <w:rPr>
                <w:rFonts w:eastAsia="Times New Roman" w:cs="Times New Roman"/>
                <w:szCs w:val="26"/>
              </w:rPr>
            </w:pPr>
            <w:r w:rsidRPr="00566C2F">
              <w:rPr>
                <w:rFonts w:eastAsia="Times New Roman" w:cs="Times New Roman"/>
                <w:szCs w:val="26"/>
              </w:rPr>
              <w:t xml:space="preserve">tính arg1arg2 </w:t>
            </w:r>
          </w:p>
        </w:tc>
        <w:tc>
          <w:tcPr>
            <w:tcW w:w="3686" w:type="dxa"/>
            <w:tcBorders>
              <w:top w:val="single" w:sz="4" w:space="0" w:color="auto"/>
              <w:left w:val="single" w:sz="4" w:space="0" w:color="auto"/>
              <w:bottom w:val="single" w:sz="4" w:space="0" w:color="auto"/>
              <w:right w:val="single" w:sz="4" w:space="0" w:color="auto"/>
            </w:tcBorders>
            <w:vAlign w:val="center"/>
            <w:hideMark/>
          </w:tcPr>
          <w:p w14:paraId="05BB7509"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 xml:space="preserve">Cả arg1 và arg2 là các biểu thức kiểu double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3859E29"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w:t>
            </w:r>
          </w:p>
        </w:tc>
      </w:tr>
      <w:tr w:rsidR="003D790A" w:rsidRPr="00566C2F" w14:paraId="2A0471BA"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061470E6"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 xml:space="preserve">exp(arg)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593BD4BC" w14:textId="77777777" w:rsidR="00F260BE" w:rsidRPr="00566C2F" w:rsidRDefault="00F260BE" w:rsidP="001E3C48">
            <w:pPr>
              <w:ind w:firstLine="0"/>
              <w:jc w:val="both"/>
              <w:rPr>
                <w:rFonts w:eastAsia="Times New Roman" w:cs="Times New Roman"/>
                <w:szCs w:val="26"/>
              </w:rPr>
            </w:pPr>
            <w:r w:rsidRPr="00566C2F">
              <w:rPr>
                <w:rFonts w:eastAsia="Times New Roman" w:cs="Times New Roman"/>
                <w:szCs w:val="26"/>
              </w:rPr>
              <w:t xml:space="preserve">tính earg </w:t>
            </w:r>
          </w:p>
        </w:tc>
        <w:tc>
          <w:tcPr>
            <w:tcW w:w="3686" w:type="dxa"/>
            <w:tcBorders>
              <w:top w:val="single" w:sz="4" w:space="0" w:color="auto"/>
              <w:left w:val="single" w:sz="4" w:space="0" w:color="auto"/>
              <w:bottom w:val="single" w:sz="4" w:space="0" w:color="auto"/>
              <w:right w:val="single" w:sz="4" w:space="0" w:color="auto"/>
            </w:tcBorders>
            <w:vAlign w:val="center"/>
            <w:hideMark/>
          </w:tcPr>
          <w:p w14:paraId="675D1E70" w14:textId="77777777" w:rsidR="00F260BE" w:rsidRPr="00566C2F" w:rsidRDefault="00F260BE" w:rsidP="009B1F9D">
            <w:pPr>
              <w:ind w:firstLine="0"/>
              <w:jc w:val="both"/>
              <w:rPr>
                <w:rFonts w:eastAsia="Times New Roman" w:cs="Times New Roman"/>
                <w:szCs w:val="26"/>
                <w:lang w:val="fr-FR"/>
              </w:rPr>
            </w:pPr>
            <w:r w:rsidRPr="00566C2F">
              <w:rPr>
                <w:rFonts w:eastAsia="Times New Roman" w:cs="Times New Roman"/>
                <w:szCs w:val="26"/>
                <w:lang w:val="fr-FR"/>
              </w:rPr>
              <w:t xml:space="preserve">arg là biểu thức kiểu double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A65AF56"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w:t>
            </w:r>
          </w:p>
        </w:tc>
      </w:tr>
      <w:tr w:rsidR="003D790A" w:rsidRPr="00566C2F" w14:paraId="2CCADD70"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078BAD3D"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 xml:space="preserve">log(arg) </w:t>
            </w:r>
          </w:p>
        </w:tc>
        <w:tc>
          <w:tcPr>
            <w:tcW w:w="2018" w:type="dxa"/>
            <w:tcBorders>
              <w:top w:val="single" w:sz="4" w:space="0" w:color="auto"/>
              <w:left w:val="single" w:sz="4" w:space="0" w:color="auto"/>
              <w:bottom w:val="single" w:sz="4" w:space="0" w:color="auto"/>
              <w:right w:val="single" w:sz="4" w:space="0" w:color="auto"/>
            </w:tcBorders>
            <w:vAlign w:val="center"/>
            <w:hideMark/>
          </w:tcPr>
          <w:p w14:paraId="1481A746" w14:textId="2F6A0FDE" w:rsidR="00F260BE" w:rsidRPr="00566C2F" w:rsidRDefault="00F260BE" w:rsidP="009B1F9D">
            <w:pPr>
              <w:ind w:firstLine="0"/>
              <w:jc w:val="both"/>
              <w:rPr>
                <w:rFonts w:eastAsia="Times New Roman" w:cs="Times New Roman"/>
                <w:szCs w:val="26"/>
              </w:rPr>
            </w:pPr>
            <w:r w:rsidRPr="00566C2F">
              <w:rPr>
                <w:rFonts w:eastAsia="Times New Roman" w:cs="Times New Roman"/>
                <w:szCs w:val="26"/>
              </w:rPr>
              <w:t xml:space="preserve">tính </w:t>
            </w:r>
            <w:r w:rsidR="008B1213" w:rsidRPr="00566C2F">
              <w:rPr>
                <w:rFonts w:eastAsia="Times New Roman" w:cs="Times New Roman"/>
                <w:szCs w:val="26"/>
              </w:rPr>
              <w:t xml:space="preserve">logarithm cơ </w:t>
            </w:r>
            <w:r w:rsidRPr="00566C2F">
              <w:rPr>
                <w:rFonts w:eastAsia="Times New Roman" w:cs="Times New Roman"/>
                <w:szCs w:val="26"/>
              </w:rPr>
              <w:t xml:space="preserve">số e của arg </w:t>
            </w:r>
          </w:p>
        </w:tc>
        <w:tc>
          <w:tcPr>
            <w:tcW w:w="3686" w:type="dxa"/>
            <w:tcBorders>
              <w:top w:val="single" w:sz="4" w:space="0" w:color="auto"/>
              <w:left w:val="single" w:sz="4" w:space="0" w:color="auto"/>
              <w:bottom w:val="single" w:sz="4" w:space="0" w:color="auto"/>
              <w:right w:val="single" w:sz="4" w:space="0" w:color="auto"/>
            </w:tcBorders>
            <w:vAlign w:val="center"/>
            <w:hideMark/>
          </w:tcPr>
          <w:p w14:paraId="4CFADF0D"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t xml:space="preserve">arg là biểu thức kiểu double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F4BDF85"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double</w:t>
            </w:r>
          </w:p>
        </w:tc>
      </w:tr>
      <w:tr w:rsidR="003D790A" w:rsidRPr="00566C2F" w14:paraId="6F399818" w14:textId="77777777" w:rsidTr="00F260BE">
        <w:tc>
          <w:tcPr>
            <w:tcW w:w="1379" w:type="dxa"/>
            <w:tcBorders>
              <w:top w:val="single" w:sz="4" w:space="0" w:color="auto"/>
              <w:left w:val="single" w:sz="4" w:space="0" w:color="auto"/>
              <w:bottom w:val="single" w:sz="4" w:space="0" w:color="auto"/>
              <w:right w:val="single" w:sz="4" w:space="0" w:color="auto"/>
            </w:tcBorders>
            <w:vAlign w:val="center"/>
            <w:hideMark/>
          </w:tcPr>
          <w:p w14:paraId="7D9DEFA5" w14:textId="77777777" w:rsidR="00F260BE" w:rsidRPr="00566C2F" w:rsidRDefault="00F260BE" w:rsidP="009B1F9D">
            <w:pPr>
              <w:jc w:val="both"/>
              <w:rPr>
                <w:rFonts w:eastAsia="Times New Roman" w:cs="Times New Roman"/>
                <w:szCs w:val="26"/>
              </w:rPr>
            </w:pPr>
            <w:r w:rsidRPr="00566C2F">
              <w:rPr>
                <w:rFonts w:eastAsia="Times New Roman" w:cs="Times New Roman"/>
                <w:szCs w:val="26"/>
              </w:rPr>
              <w:t>random()</w:t>
            </w:r>
          </w:p>
        </w:tc>
        <w:tc>
          <w:tcPr>
            <w:tcW w:w="2018" w:type="dxa"/>
            <w:tcBorders>
              <w:top w:val="single" w:sz="4" w:space="0" w:color="auto"/>
              <w:left w:val="single" w:sz="4" w:space="0" w:color="auto"/>
              <w:bottom w:val="single" w:sz="4" w:space="0" w:color="auto"/>
              <w:right w:val="single" w:sz="4" w:space="0" w:color="auto"/>
            </w:tcBorders>
            <w:vAlign w:val="center"/>
            <w:hideMark/>
          </w:tcPr>
          <w:p w14:paraId="2EFF849A" w14:textId="726FFB55" w:rsidR="00F260BE" w:rsidRPr="00566C2F" w:rsidRDefault="00F260BE" w:rsidP="009B1F9D">
            <w:pPr>
              <w:ind w:firstLine="0"/>
              <w:jc w:val="both"/>
              <w:rPr>
                <w:rFonts w:eastAsia="Times New Roman" w:cs="Times New Roman"/>
                <w:szCs w:val="26"/>
              </w:rPr>
            </w:pPr>
            <w:r w:rsidRPr="00566C2F">
              <w:rPr>
                <w:rFonts w:eastAsia="Times New Roman" w:cs="Times New Roman"/>
                <w:szCs w:val="26"/>
              </w:rPr>
              <w:t>Nhận về</w:t>
            </w:r>
            <w:r w:rsidR="008B1213" w:rsidRPr="00566C2F">
              <w:rPr>
                <w:rFonts w:eastAsia="Times New Roman" w:cs="Times New Roman"/>
                <w:szCs w:val="26"/>
              </w:rPr>
              <w:t xml:space="preserve"> </w:t>
            </w:r>
            <w:r w:rsidRPr="00566C2F">
              <w:rPr>
                <w:rFonts w:eastAsia="Times New Roman" w:cs="Times New Roman"/>
                <w:szCs w:val="26"/>
              </w:rPr>
              <w:t>một số</w:t>
            </w:r>
            <w:r w:rsidRPr="00566C2F">
              <w:rPr>
                <w:rFonts w:eastAsia="Times New Roman" w:cs="Times New Roman"/>
                <w:szCs w:val="26"/>
              </w:rPr>
              <w:br/>
              <w:t>giả ngẫu nhiên</w:t>
            </w:r>
            <w:r w:rsidR="008B1213" w:rsidRPr="00566C2F">
              <w:rPr>
                <w:rFonts w:eastAsia="Times New Roman" w:cs="Times New Roman"/>
                <w:szCs w:val="26"/>
              </w:rPr>
              <w:t xml:space="preserve"> </w:t>
            </w:r>
            <w:r w:rsidRPr="00566C2F">
              <w:rPr>
                <w:rFonts w:eastAsia="Times New Roman" w:cs="Times New Roman"/>
                <w:szCs w:val="26"/>
              </w:rPr>
              <w:t>nằm trong</w:t>
            </w:r>
            <w:r w:rsidR="008B1213" w:rsidRPr="00566C2F">
              <w:rPr>
                <w:rFonts w:eastAsia="Times New Roman" w:cs="Times New Roman"/>
                <w:szCs w:val="26"/>
              </w:rPr>
              <w:t xml:space="preserve"> </w:t>
            </w:r>
            <w:r w:rsidRPr="00566C2F">
              <w:rPr>
                <w:rFonts w:eastAsia="Times New Roman" w:cs="Times New Roman"/>
                <w:szCs w:val="26"/>
              </w:rPr>
              <w:t>khoản</w:t>
            </w:r>
            <w:r w:rsidR="008B1213" w:rsidRPr="00566C2F">
              <w:rPr>
                <w:rFonts w:eastAsia="Times New Roman" w:cs="Times New Roman"/>
                <w:szCs w:val="26"/>
              </w:rPr>
              <w:t xml:space="preserve"> </w:t>
            </w:r>
            <w:r w:rsidRPr="00566C2F">
              <w:rPr>
                <w:rFonts w:eastAsia="Times New Roman" w:cs="Times New Roman"/>
                <w:szCs w:val="26"/>
              </w:rPr>
              <w:lastRenderedPageBreak/>
              <w:t>[0, 1)</w:t>
            </w:r>
          </w:p>
        </w:tc>
        <w:tc>
          <w:tcPr>
            <w:tcW w:w="3686" w:type="dxa"/>
            <w:tcBorders>
              <w:top w:val="single" w:sz="4" w:space="0" w:color="auto"/>
              <w:left w:val="single" w:sz="4" w:space="0" w:color="auto"/>
              <w:bottom w:val="single" w:sz="4" w:space="0" w:color="auto"/>
              <w:right w:val="single" w:sz="4" w:space="0" w:color="auto"/>
            </w:tcBorders>
            <w:vAlign w:val="center"/>
            <w:hideMark/>
          </w:tcPr>
          <w:p w14:paraId="1B8EE4EF" w14:textId="77777777" w:rsidR="00F260BE" w:rsidRPr="00566C2F" w:rsidRDefault="00F260BE" w:rsidP="009B1F9D">
            <w:pPr>
              <w:jc w:val="both"/>
              <w:rPr>
                <w:rFonts w:eastAsia="Times New Roman" w:cs="Times New Roman"/>
                <w:szCs w:val="26"/>
                <w:lang w:val="fr-FR"/>
              </w:rPr>
            </w:pPr>
            <w:r w:rsidRPr="00566C2F">
              <w:rPr>
                <w:rFonts w:eastAsia="Times New Roman" w:cs="Times New Roman"/>
                <w:szCs w:val="26"/>
                <w:lang w:val="fr-FR"/>
              </w:rPr>
              <w:lastRenderedPageBreak/>
              <w:t xml:space="preserve">Không có tham số </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3F16842" w14:textId="77777777" w:rsidR="00F260BE" w:rsidRPr="00566C2F" w:rsidRDefault="00F260BE" w:rsidP="00B12E9F">
            <w:pPr>
              <w:keepNext/>
              <w:jc w:val="both"/>
              <w:rPr>
                <w:rFonts w:eastAsia="Times New Roman" w:cs="Times New Roman"/>
                <w:szCs w:val="26"/>
              </w:rPr>
            </w:pPr>
            <w:r w:rsidRPr="00566C2F">
              <w:rPr>
                <w:rFonts w:eastAsia="Times New Roman" w:cs="Times New Roman"/>
                <w:szCs w:val="26"/>
              </w:rPr>
              <w:t>double</w:t>
            </w:r>
          </w:p>
        </w:tc>
      </w:tr>
    </w:tbl>
    <w:p w14:paraId="33B1982C" w14:textId="75589C53" w:rsidR="00B12E9F" w:rsidRPr="00B12E9F" w:rsidRDefault="00B12E9F" w:rsidP="00B12E9F">
      <w:pPr>
        <w:pStyle w:val="Caption"/>
        <w:jc w:val="center"/>
        <w:rPr>
          <w:i w:val="0"/>
          <w:color w:val="auto"/>
          <w:sz w:val="26"/>
          <w:szCs w:val="26"/>
        </w:rPr>
      </w:pPr>
      <w:r w:rsidRPr="00B12E9F">
        <w:rPr>
          <w:i w:val="0"/>
          <w:color w:val="auto"/>
          <w:sz w:val="26"/>
          <w:szCs w:val="26"/>
        </w:rPr>
        <w:lastRenderedPageBreak/>
        <w:t xml:space="preserve">Bảng </w:t>
      </w:r>
      <w:r>
        <w:rPr>
          <w:i w:val="0"/>
          <w:color w:val="auto"/>
          <w:sz w:val="26"/>
          <w:szCs w:val="26"/>
        </w:rPr>
        <w:t>5.</w:t>
      </w:r>
      <w:r w:rsidRPr="00B12E9F">
        <w:rPr>
          <w:i w:val="0"/>
          <w:color w:val="auto"/>
          <w:sz w:val="26"/>
          <w:szCs w:val="26"/>
        </w:rPr>
        <w:fldChar w:fldCharType="begin"/>
      </w:r>
      <w:r w:rsidRPr="00B12E9F">
        <w:rPr>
          <w:i w:val="0"/>
          <w:color w:val="auto"/>
          <w:sz w:val="26"/>
          <w:szCs w:val="26"/>
        </w:rPr>
        <w:instrText xml:space="preserve"> SEQ Bảng \* ARABIC </w:instrText>
      </w:r>
      <w:r w:rsidRPr="00B12E9F">
        <w:rPr>
          <w:i w:val="0"/>
          <w:color w:val="auto"/>
          <w:sz w:val="26"/>
          <w:szCs w:val="26"/>
        </w:rPr>
        <w:fldChar w:fldCharType="separate"/>
      </w:r>
      <w:r w:rsidR="003D6D96">
        <w:rPr>
          <w:i w:val="0"/>
          <w:noProof/>
          <w:color w:val="auto"/>
          <w:sz w:val="26"/>
          <w:szCs w:val="26"/>
        </w:rPr>
        <w:t>1</w:t>
      </w:r>
      <w:r w:rsidRPr="00B12E9F">
        <w:rPr>
          <w:i w:val="0"/>
          <w:color w:val="auto"/>
          <w:sz w:val="26"/>
          <w:szCs w:val="26"/>
        </w:rPr>
        <w:fldChar w:fldCharType="end"/>
      </w:r>
      <w:r w:rsidRPr="00B12E9F">
        <w:rPr>
          <w:i w:val="0"/>
          <w:color w:val="auto"/>
          <w:sz w:val="26"/>
          <w:szCs w:val="26"/>
        </w:rPr>
        <w:t xml:space="preserve"> Một số phương thức tĩnh trong lớp Math</w:t>
      </w:r>
    </w:p>
    <w:p w14:paraId="0F8CD50C" w14:textId="77777777" w:rsidR="00F260BE" w:rsidRPr="00566C2F" w:rsidRDefault="00823CA5" w:rsidP="00B37DA6">
      <w:pPr>
        <w:pStyle w:val="Heading3"/>
        <w:ind w:firstLine="0"/>
      </w:pPr>
      <w:bookmarkStart w:id="113" w:name="_Toc111104026"/>
      <w:r w:rsidRPr="00566C2F">
        <w:t>5.2.4. Lớp String</w:t>
      </w:r>
      <w:bookmarkEnd w:id="113"/>
    </w:p>
    <w:p w14:paraId="28D5D872" w14:textId="77777777" w:rsidR="009468C6" w:rsidRPr="00566C2F" w:rsidRDefault="009468C6" w:rsidP="009B1F9D">
      <w:pPr>
        <w:jc w:val="both"/>
      </w:pPr>
      <w:r w:rsidRPr="00566C2F">
        <w:t>Lớp String dựng cho những xâu ký tự bất biến (xâu chỉ đọc ), khi đ</w:t>
      </w:r>
      <w:r w:rsidR="00CD344C" w:rsidRPr="00566C2F">
        <w:t>ư</w:t>
      </w:r>
      <w:r w:rsidRPr="00566C2F">
        <w:t>ợc khởi tạo giá trị đầu, giá trị đó không thay đổi đ</w:t>
      </w:r>
      <w:r w:rsidR="00CD344C" w:rsidRPr="00566C2F">
        <w:t>ư</w:t>
      </w:r>
      <w:r w:rsidRPr="00566C2F">
        <w:t>ợc nữa.</w:t>
      </w:r>
    </w:p>
    <w:p w14:paraId="2EDD51E6" w14:textId="77777777" w:rsidR="009468C6" w:rsidRPr="00566C2F" w:rsidRDefault="009468C6" w:rsidP="009B1F9D">
      <w:pPr>
        <w:jc w:val="both"/>
      </w:pPr>
      <w:r w:rsidRPr="00566C2F">
        <w:t>Ph</w:t>
      </w:r>
      <w:r w:rsidR="00CD344C" w:rsidRPr="00566C2F">
        <w:t>ư</w:t>
      </w:r>
      <w:r w:rsidRPr="00566C2F">
        <w:t>ơng thức khởi tạo (Constructor):</w:t>
      </w:r>
    </w:p>
    <w:p w14:paraId="7B9BBF24" w14:textId="77777777" w:rsidR="009468C6" w:rsidRPr="00566C2F" w:rsidRDefault="009468C6" w:rsidP="009B1F9D">
      <w:pPr>
        <w:ind w:left="720"/>
        <w:jc w:val="both"/>
        <w:rPr>
          <w:i/>
        </w:rPr>
      </w:pPr>
      <w:r w:rsidRPr="00566C2F">
        <w:rPr>
          <w:i/>
        </w:rPr>
        <w:t>String(String s)</w:t>
      </w:r>
    </w:p>
    <w:p w14:paraId="2100B912" w14:textId="77777777" w:rsidR="009468C6" w:rsidRPr="00566C2F" w:rsidRDefault="009468C6" w:rsidP="009B1F9D">
      <w:pPr>
        <w:ind w:left="720"/>
        <w:jc w:val="both"/>
        <w:rPr>
          <w:i/>
        </w:rPr>
      </w:pPr>
      <w:r w:rsidRPr="00566C2F">
        <w:rPr>
          <w:i/>
        </w:rPr>
        <w:t>String(&lt;Kieu&gt;[] mang)</w:t>
      </w:r>
    </w:p>
    <w:p w14:paraId="33C8BE15" w14:textId="77777777" w:rsidR="009468C6" w:rsidRPr="00566C2F" w:rsidRDefault="009468C6" w:rsidP="009B1F9D">
      <w:pPr>
        <w:ind w:left="720"/>
        <w:jc w:val="both"/>
        <w:rPr>
          <w:i/>
        </w:rPr>
      </w:pPr>
      <w:r w:rsidRPr="00566C2F">
        <w:rPr>
          <w:i/>
        </w:rPr>
        <w:t>String(StringBuffer buf)</w:t>
      </w:r>
    </w:p>
    <w:p w14:paraId="3730FD9A" w14:textId="77777777" w:rsidR="009468C6" w:rsidRPr="00566C2F" w:rsidRDefault="009468C6" w:rsidP="009B1F9D">
      <w:pPr>
        <w:jc w:val="both"/>
      </w:pPr>
      <w:r w:rsidRPr="00566C2F">
        <w:t>Ví dụ:</w:t>
      </w:r>
    </w:p>
    <w:p w14:paraId="6D7DCBD8" w14:textId="77777777" w:rsidR="009468C6" w:rsidRPr="00566C2F" w:rsidRDefault="009468C6" w:rsidP="009B1F9D">
      <w:pPr>
        <w:ind w:left="720"/>
        <w:jc w:val="both"/>
        <w:rPr>
          <w:i/>
        </w:rPr>
      </w:pPr>
      <w:r w:rsidRPr="00566C2F">
        <w:rPr>
          <w:i/>
        </w:rPr>
        <w:t>byte[] bytes = {97, 98,98,97};</w:t>
      </w:r>
    </w:p>
    <w:p w14:paraId="0E020194" w14:textId="77777777" w:rsidR="009468C6" w:rsidRPr="00566C2F" w:rsidRDefault="009468C6" w:rsidP="009B1F9D">
      <w:pPr>
        <w:ind w:left="720"/>
        <w:jc w:val="both"/>
        <w:rPr>
          <w:i/>
        </w:rPr>
      </w:pPr>
      <w:r w:rsidRPr="00566C2F">
        <w:rPr>
          <w:i/>
        </w:rPr>
        <w:t>char[] characters = {„a‟, „b‟, „b‟,„a‟};</w:t>
      </w:r>
    </w:p>
    <w:p w14:paraId="7E0331A6" w14:textId="77777777" w:rsidR="009468C6" w:rsidRPr="00566C2F" w:rsidRDefault="009468C6" w:rsidP="009B1F9D">
      <w:pPr>
        <w:ind w:left="720"/>
        <w:jc w:val="both"/>
        <w:rPr>
          <w:i/>
        </w:rPr>
      </w:pPr>
      <w:r w:rsidRPr="00566C2F">
        <w:rPr>
          <w:i/>
        </w:rPr>
        <w:t>StringBuffer buff = new StringBuffer(“abba”);</w:t>
      </w:r>
    </w:p>
    <w:p w14:paraId="5B94B7EC" w14:textId="77777777" w:rsidR="009468C6" w:rsidRPr="00566C2F" w:rsidRDefault="009468C6" w:rsidP="009B1F9D">
      <w:pPr>
        <w:ind w:left="720"/>
        <w:jc w:val="both"/>
        <w:rPr>
          <w:i/>
        </w:rPr>
      </w:pPr>
      <w:r w:rsidRPr="00566C2F">
        <w:rPr>
          <w:i/>
        </w:rPr>
        <w:t>String byteStr = new String(bytes);// Chuyển mảng bytes về xâu</w:t>
      </w:r>
    </w:p>
    <w:p w14:paraId="7360B412" w14:textId="77777777" w:rsidR="009468C6" w:rsidRPr="00566C2F" w:rsidRDefault="009468C6" w:rsidP="009B1F9D">
      <w:pPr>
        <w:ind w:left="720"/>
        <w:jc w:val="both"/>
        <w:rPr>
          <w:i/>
        </w:rPr>
      </w:pPr>
      <w:r w:rsidRPr="00566C2F">
        <w:rPr>
          <w:i/>
        </w:rPr>
        <w:t>String charStr = new String(charactes);//charStr = “abba”</w:t>
      </w:r>
    </w:p>
    <w:p w14:paraId="5FE9007C" w14:textId="77777777" w:rsidR="009468C6" w:rsidRPr="00566C2F" w:rsidRDefault="009468C6" w:rsidP="009B1F9D">
      <w:pPr>
        <w:ind w:left="720"/>
        <w:jc w:val="both"/>
        <w:rPr>
          <w:i/>
        </w:rPr>
      </w:pPr>
      <w:r w:rsidRPr="00566C2F">
        <w:rPr>
          <w:i/>
        </w:rPr>
        <w:t>String buffStr = new String(buff);</w:t>
      </w:r>
    </w:p>
    <w:p w14:paraId="08C48F42" w14:textId="77777777" w:rsidR="009468C6" w:rsidRPr="00566C2F" w:rsidRDefault="009468C6" w:rsidP="009B1F9D">
      <w:pPr>
        <w:ind w:left="720"/>
        <w:jc w:val="both"/>
      </w:pPr>
      <w:r w:rsidRPr="00566C2F">
        <w:rPr>
          <w:i/>
        </w:rPr>
        <w:t>String str = new String(“abba”);</w:t>
      </w:r>
    </w:p>
    <w:p w14:paraId="77B89444" w14:textId="77777777" w:rsidR="009468C6" w:rsidRPr="00566C2F" w:rsidRDefault="009468C6" w:rsidP="009B1F9D">
      <w:pPr>
        <w:jc w:val="both"/>
      </w:pPr>
      <w:r w:rsidRPr="00566C2F">
        <w:tab/>
        <w:t xml:space="preserve">Có thể sử dụng: </w:t>
      </w:r>
      <w:r w:rsidRPr="00566C2F">
        <w:rPr>
          <w:i/>
        </w:rPr>
        <w:t>String str = “Dung dong den toi”;</w:t>
      </w:r>
    </w:p>
    <w:p w14:paraId="2650CC22" w14:textId="2AE27593" w:rsidR="00C65C8D" w:rsidRPr="00566C2F" w:rsidRDefault="009468C6" w:rsidP="009B1F9D">
      <w:pPr>
        <w:jc w:val="both"/>
        <w:rPr>
          <w:i/>
        </w:rPr>
      </w:pPr>
      <w:r w:rsidRPr="00566C2F">
        <w:t xml:space="preserve">Ví dụ: Khởi tạo chuỗi trong Java </w:t>
      </w:r>
    </w:p>
    <w:p w14:paraId="078082C8" w14:textId="4CC54791" w:rsidR="00C65C8D" w:rsidRPr="00566C2F" w:rsidRDefault="00C65C8D" w:rsidP="00CB1210">
      <w:pPr>
        <w:ind w:left="720"/>
        <w:jc w:val="both"/>
        <w:rPr>
          <w:i/>
        </w:rPr>
      </w:pPr>
      <w:r w:rsidRPr="00566C2F">
        <w:rPr>
          <w:i/>
        </w:rPr>
        <w:t>public class StringInitialization {</w:t>
      </w:r>
    </w:p>
    <w:p w14:paraId="6825F231" w14:textId="77777777" w:rsidR="00C65C8D" w:rsidRPr="00566C2F" w:rsidRDefault="00C65C8D" w:rsidP="00CB1210">
      <w:pPr>
        <w:ind w:left="720"/>
        <w:jc w:val="both"/>
        <w:rPr>
          <w:i/>
        </w:rPr>
      </w:pPr>
      <w:r w:rsidRPr="00566C2F">
        <w:rPr>
          <w:i/>
        </w:rPr>
        <w:t xml:space="preserve">    public static void main(String a[]) {</w:t>
      </w:r>
    </w:p>
    <w:p w14:paraId="12C94334" w14:textId="77777777" w:rsidR="00C65C8D" w:rsidRPr="00566C2F" w:rsidRDefault="00C65C8D" w:rsidP="00CB1210">
      <w:pPr>
        <w:ind w:left="720"/>
        <w:jc w:val="both"/>
        <w:rPr>
          <w:i/>
        </w:rPr>
      </w:pPr>
      <w:r w:rsidRPr="00566C2F">
        <w:rPr>
          <w:i/>
        </w:rPr>
        <w:t xml:space="preserve">        String objStr_01 = "This is a string object";</w:t>
      </w:r>
    </w:p>
    <w:p w14:paraId="4E23EFF7" w14:textId="77777777" w:rsidR="00C65C8D" w:rsidRPr="00566C2F" w:rsidRDefault="00C65C8D" w:rsidP="00CB1210">
      <w:pPr>
        <w:ind w:left="720"/>
        <w:jc w:val="both"/>
        <w:rPr>
          <w:i/>
        </w:rPr>
      </w:pPr>
      <w:r w:rsidRPr="00566C2F">
        <w:rPr>
          <w:i/>
        </w:rPr>
        <w:t xml:space="preserve">        String objStr_02 = new String("This is also string object");</w:t>
      </w:r>
    </w:p>
    <w:p w14:paraId="53B9BAE9" w14:textId="77777777" w:rsidR="00C65C8D" w:rsidRPr="00566C2F" w:rsidRDefault="00C65C8D" w:rsidP="00CB1210">
      <w:pPr>
        <w:ind w:left="720"/>
        <w:jc w:val="both"/>
        <w:rPr>
          <w:i/>
        </w:rPr>
      </w:pPr>
      <w:r w:rsidRPr="00566C2F">
        <w:rPr>
          <w:i/>
        </w:rPr>
        <w:t xml:space="preserve">        char[] arrChar = {'V', 'N', 'L', 'I', 'V', 'E', 'S'};</w:t>
      </w:r>
    </w:p>
    <w:p w14:paraId="174450DE" w14:textId="77777777" w:rsidR="00C65C8D" w:rsidRPr="00566C2F" w:rsidRDefault="00C65C8D" w:rsidP="00CB1210">
      <w:pPr>
        <w:ind w:left="720"/>
        <w:jc w:val="both"/>
        <w:rPr>
          <w:i/>
        </w:rPr>
      </w:pPr>
      <w:r w:rsidRPr="00566C2F">
        <w:rPr>
          <w:i/>
        </w:rPr>
        <w:t xml:space="preserve">        String objStr_03 = new String(arrChar);</w:t>
      </w:r>
    </w:p>
    <w:p w14:paraId="32DF0E6B" w14:textId="7EAD3479" w:rsidR="00C65C8D" w:rsidRPr="00566C2F" w:rsidRDefault="00C65C8D" w:rsidP="00CB1210">
      <w:pPr>
        <w:ind w:left="720"/>
        <w:jc w:val="both"/>
        <w:rPr>
          <w:i/>
        </w:rPr>
      </w:pPr>
      <w:r w:rsidRPr="00566C2F">
        <w:rPr>
          <w:i/>
        </w:rPr>
        <w:t xml:space="preserve">        String objStr_04 = objStr_03 + " This is another String object";</w:t>
      </w:r>
    </w:p>
    <w:p w14:paraId="3238FA6F" w14:textId="77777777" w:rsidR="00C65C8D" w:rsidRPr="00566C2F" w:rsidRDefault="00C65C8D" w:rsidP="00CB1210">
      <w:pPr>
        <w:ind w:left="720"/>
        <w:jc w:val="both"/>
        <w:rPr>
          <w:i/>
        </w:rPr>
      </w:pPr>
      <w:r w:rsidRPr="00566C2F">
        <w:rPr>
          <w:i/>
        </w:rPr>
        <w:t xml:space="preserve">        System.out.println("objStr_01: " + objStr_01);</w:t>
      </w:r>
    </w:p>
    <w:p w14:paraId="4EEC4CD0" w14:textId="77777777" w:rsidR="00C65C8D" w:rsidRPr="00566C2F" w:rsidRDefault="00C65C8D" w:rsidP="00CB1210">
      <w:pPr>
        <w:ind w:left="720"/>
        <w:jc w:val="both"/>
        <w:rPr>
          <w:i/>
        </w:rPr>
      </w:pPr>
      <w:r w:rsidRPr="00566C2F">
        <w:rPr>
          <w:i/>
        </w:rPr>
        <w:t xml:space="preserve">        System.out.println("objStr_02: " + objStr_02);</w:t>
      </w:r>
    </w:p>
    <w:p w14:paraId="5A4BB542" w14:textId="77777777" w:rsidR="00C65C8D" w:rsidRPr="00566C2F" w:rsidRDefault="00C65C8D" w:rsidP="00CB1210">
      <w:pPr>
        <w:ind w:left="720"/>
        <w:jc w:val="both"/>
        <w:rPr>
          <w:i/>
        </w:rPr>
      </w:pPr>
      <w:r w:rsidRPr="00566C2F">
        <w:rPr>
          <w:i/>
        </w:rPr>
        <w:t xml:space="preserve">        System.out.println("objStr_03: " + objStr_03);</w:t>
      </w:r>
    </w:p>
    <w:p w14:paraId="25757BD2" w14:textId="77777777" w:rsidR="00C65C8D" w:rsidRPr="00566C2F" w:rsidRDefault="00C65C8D" w:rsidP="00CB1210">
      <w:pPr>
        <w:ind w:left="720"/>
        <w:jc w:val="both"/>
        <w:rPr>
          <w:i/>
        </w:rPr>
      </w:pPr>
      <w:r w:rsidRPr="00566C2F">
        <w:rPr>
          <w:i/>
        </w:rPr>
        <w:t xml:space="preserve">        System.out.println("objStr_04: " + objStr_04);</w:t>
      </w:r>
    </w:p>
    <w:p w14:paraId="271BEEC6" w14:textId="77777777" w:rsidR="00C65C8D" w:rsidRPr="00566C2F" w:rsidRDefault="00C65C8D" w:rsidP="00CB1210">
      <w:pPr>
        <w:ind w:left="720"/>
        <w:jc w:val="both"/>
        <w:rPr>
          <w:i/>
        </w:rPr>
      </w:pPr>
      <w:r w:rsidRPr="00566C2F">
        <w:rPr>
          <w:i/>
        </w:rPr>
        <w:t xml:space="preserve">    }</w:t>
      </w:r>
    </w:p>
    <w:p w14:paraId="38557D4D" w14:textId="75A3E058" w:rsidR="009468C6" w:rsidRPr="00566C2F" w:rsidRDefault="00C65C8D" w:rsidP="00CB1210">
      <w:pPr>
        <w:ind w:left="720"/>
        <w:jc w:val="both"/>
        <w:rPr>
          <w:i/>
        </w:rPr>
      </w:pPr>
      <w:r w:rsidRPr="00566C2F">
        <w:rPr>
          <w:i/>
        </w:rPr>
        <w:lastRenderedPageBreak/>
        <w:t>}</w:t>
      </w:r>
    </w:p>
    <w:p w14:paraId="42B4C0D3" w14:textId="77777777" w:rsidR="009468C6" w:rsidRPr="00566C2F" w:rsidRDefault="009468C6" w:rsidP="009B1F9D">
      <w:pPr>
        <w:jc w:val="both"/>
      </w:pPr>
      <w:r w:rsidRPr="00566C2F">
        <w:t>Kết quả chạy ch</w:t>
      </w:r>
      <w:r w:rsidR="00CD344C" w:rsidRPr="00566C2F">
        <w:t>ư</w:t>
      </w:r>
      <w:r w:rsidRPr="00566C2F">
        <w:t>ơng trình:</w:t>
      </w:r>
    </w:p>
    <w:p w14:paraId="2B562DEE" w14:textId="77777777" w:rsidR="009468C6" w:rsidRPr="00566C2F" w:rsidRDefault="009468C6" w:rsidP="00CB1210">
      <w:pPr>
        <w:ind w:left="720"/>
        <w:jc w:val="both"/>
        <w:rPr>
          <w:i/>
        </w:rPr>
      </w:pPr>
      <w:r w:rsidRPr="00566C2F">
        <w:rPr>
          <w:i/>
        </w:rPr>
        <w:t>objStr_01: This is a string object</w:t>
      </w:r>
    </w:p>
    <w:p w14:paraId="242CBDAF" w14:textId="77777777" w:rsidR="009468C6" w:rsidRPr="00566C2F" w:rsidRDefault="009468C6" w:rsidP="00CB1210">
      <w:pPr>
        <w:ind w:left="720"/>
        <w:jc w:val="both"/>
        <w:rPr>
          <w:i/>
        </w:rPr>
      </w:pPr>
      <w:r w:rsidRPr="00566C2F">
        <w:rPr>
          <w:i/>
        </w:rPr>
        <w:t>objStr_02: This is also string object</w:t>
      </w:r>
    </w:p>
    <w:p w14:paraId="63759B38" w14:textId="77777777" w:rsidR="009468C6" w:rsidRPr="00566C2F" w:rsidRDefault="009468C6" w:rsidP="00CB1210">
      <w:pPr>
        <w:ind w:left="720"/>
        <w:jc w:val="both"/>
        <w:rPr>
          <w:i/>
        </w:rPr>
      </w:pPr>
      <w:r w:rsidRPr="00566C2F">
        <w:rPr>
          <w:i/>
        </w:rPr>
        <w:t>objStr_03: VNLIVES</w:t>
      </w:r>
    </w:p>
    <w:p w14:paraId="31D09979" w14:textId="77777777" w:rsidR="009468C6" w:rsidRPr="00566C2F" w:rsidRDefault="009468C6" w:rsidP="00CB1210">
      <w:pPr>
        <w:ind w:left="720"/>
        <w:jc w:val="both"/>
      </w:pPr>
      <w:r w:rsidRPr="00566C2F">
        <w:rPr>
          <w:i/>
        </w:rPr>
        <w:t>objStr_04: VNLIVES This is another String object</w:t>
      </w:r>
    </w:p>
    <w:p w14:paraId="2A9C808A" w14:textId="77777777" w:rsidR="009468C6" w:rsidRPr="00566C2F" w:rsidRDefault="009468C6" w:rsidP="009B1F9D">
      <w:pPr>
        <w:jc w:val="both"/>
        <w:rPr>
          <w:b/>
        </w:rPr>
      </w:pPr>
      <w:r w:rsidRPr="00566C2F">
        <w:rPr>
          <w:b/>
        </w:rPr>
        <w:t>Đọc từng ký tự</w:t>
      </w:r>
    </w:p>
    <w:p w14:paraId="50FBEFD8" w14:textId="77777777" w:rsidR="009468C6" w:rsidRPr="00566C2F" w:rsidRDefault="009468C6" w:rsidP="009B1F9D">
      <w:pPr>
        <w:ind w:left="720"/>
        <w:jc w:val="both"/>
      </w:pPr>
      <w:r w:rsidRPr="00566C2F">
        <w:t xml:space="preserve">+ </w:t>
      </w:r>
      <w:r w:rsidRPr="00B12E9F">
        <w:rPr>
          <w:i/>
        </w:rPr>
        <w:t>int length():</w:t>
      </w:r>
      <w:r w:rsidRPr="00566C2F">
        <w:t xml:space="preserve"> kích th</w:t>
      </w:r>
      <w:r w:rsidR="00CD344C" w:rsidRPr="00566C2F">
        <w:t>ư</w:t>
      </w:r>
      <w:r w:rsidRPr="00566C2F">
        <w:t>ớc xâu.</w:t>
      </w:r>
    </w:p>
    <w:p w14:paraId="6C2D16C5" w14:textId="55C30EA0" w:rsidR="009468C6" w:rsidRPr="00566C2F" w:rsidRDefault="009468C6" w:rsidP="009B1F9D">
      <w:pPr>
        <w:ind w:left="720"/>
        <w:jc w:val="both"/>
      </w:pPr>
      <w:r w:rsidRPr="00566C2F">
        <w:t xml:space="preserve">+ </w:t>
      </w:r>
      <w:r w:rsidRPr="00B12E9F">
        <w:rPr>
          <w:i/>
        </w:rPr>
        <w:t>char charAt(int index):</w:t>
      </w:r>
      <w:r w:rsidRPr="00566C2F">
        <w:t xml:space="preserve"> cho lại ký tự thứ index (bắt đầu từ 0) của xâu hiện thời </w:t>
      </w:r>
      <w:r w:rsidRPr="00B12E9F">
        <w:rPr>
          <w:i/>
        </w:rPr>
        <w:t>(0</w:t>
      </w:r>
      <w:r w:rsidRPr="00B12E9F">
        <w:rPr>
          <w:rFonts w:cs="Times New Roman"/>
          <w:i/>
        </w:rPr>
        <w:t>≤</w:t>
      </w:r>
      <w:r w:rsidRPr="00B12E9F">
        <w:rPr>
          <w:i/>
        </w:rPr>
        <w:t xml:space="preserve">index </w:t>
      </w:r>
      <w:r w:rsidR="00D53836" w:rsidRPr="00B12E9F">
        <w:rPr>
          <w:rFonts w:cs="Times New Roman"/>
          <w:i/>
        </w:rPr>
        <w:t>&lt;</w:t>
      </w:r>
      <w:r w:rsidRPr="00B12E9F">
        <w:rPr>
          <w:i/>
        </w:rPr>
        <w:t xml:space="preserve"> length()).</w:t>
      </w:r>
      <w:r w:rsidRPr="00566C2F">
        <w:t xml:space="preserve"> (ngoại lệ </w:t>
      </w:r>
      <w:r w:rsidRPr="00566C2F">
        <w:rPr>
          <w:i/>
        </w:rPr>
        <w:t>StringIndexOutOfBoundsException</w:t>
      </w:r>
      <w:r w:rsidRPr="00566C2F">
        <w:t>).</w:t>
      </w:r>
    </w:p>
    <w:p w14:paraId="18CF7396" w14:textId="77777777" w:rsidR="009468C6" w:rsidRPr="00566C2F" w:rsidRDefault="009468C6" w:rsidP="009B1F9D">
      <w:pPr>
        <w:jc w:val="both"/>
        <w:rPr>
          <w:b/>
        </w:rPr>
      </w:pPr>
      <w:r w:rsidRPr="00566C2F">
        <w:rPr>
          <w:b/>
        </w:rPr>
        <w:t>So sánh các xâu</w:t>
      </w:r>
    </w:p>
    <w:p w14:paraId="69920A3F" w14:textId="77777777" w:rsidR="009468C6" w:rsidRPr="00566C2F" w:rsidRDefault="009468C6" w:rsidP="009B1F9D">
      <w:pPr>
        <w:ind w:left="720"/>
        <w:jc w:val="both"/>
      </w:pPr>
      <w:r w:rsidRPr="00566C2F">
        <w:rPr>
          <w:i/>
        </w:rPr>
        <w:t>boolean equals(Object obj)</w:t>
      </w:r>
      <w:r w:rsidRPr="00566C2F">
        <w:t>: kiểm tra xem đối t</w:t>
      </w:r>
      <w:r w:rsidR="00CD344C" w:rsidRPr="00566C2F">
        <w:t>ư</w:t>
      </w:r>
      <w:r w:rsidRPr="00566C2F">
        <w:t>ợng lớp String và đối t</w:t>
      </w:r>
      <w:r w:rsidR="00CD344C" w:rsidRPr="00566C2F">
        <w:t>ư</w:t>
      </w:r>
      <w:r w:rsidRPr="00566C2F">
        <w:t>ợng ở tham số có cùng tập ký hiệu hay không</w:t>
      </w:r>
    </w:p>
    <w:p w14:paraId="229FFB0A" w14:textId="77777777" w:rsidR="009468C6" w:rsidRPr="00566C2F" w:rsidRDefault="009468C6" w:rsidP="009B1F9D">
      <w:pPr>
        <w:ind w:left="720"/>
        <w:jc w:val="both"/>
      </w:pPr>
      <w:r w:rsidRPr="00566C2F">
        <w:rPr>
          <w:i/>
        </w:rPr>
        <w:t>boolean equalsIgnoreCase(String str2)</w:t>
      </w:r>
      <w:r w:rsidRPr="00566C2F">
        <w:t xml:space="preserve"> kiểm tra xem đối t</w:t>
      </w:r>
      <w:r w:rsidR="00CD344C" w:rsidRPr="00566C2F">
        <w:t>ư</w:t>
      </w:r>
      <w:r w:rsidRPr="00566C2F">
        <w:t>ợng lớp String và đối t</w:t>
      </w:r>
      <w:r w:rsidR="00CD344C" w:rsidRPr="00566C2F">
        <w:t>ư</w:t>
      </w:r>
      <w:r w:rsidRPr="00566C2F">
        <w:t>ợng ở tham số có cùng tập ký hiệu hay không (phân biệt chữ hoa và chữ th</w:t>
      </w:r>
      <w:r w:rsidR="00CD344C" w:rsidRPr="00566C2F">
        <w:t>ư</w:t>
      </w:r>
      <w:r w:rsidRPr="00566C2F">
        <w:t>ờng)</w:t>
      </w:r>
    </w:p>
    <w:p w14:paraId="6E6E748A" w14:textId="77777777" w:rsidR="009468C6" w:rsidRPr="00566C2F" w:rsidRDefault="009468C6" w:rsidP="009B1F9D">
      <w:pPr>
        <w:ind w:left="720"/>
        <w:jc w:val="both"/>
        <w:rPr>
          <w:i/>
        </w:rPr>
      </w:pPr>
      <w:r w:rsidRPr="00566C2F">
        <w:rPr>
          <w:i/>
        </w:rPr>
        <w:t>boolean startWith(String str)</w:t>
      </w:r>
    </w:p>
    <w:p w14:paraId="1E79BE08" w14:textId="77777777" w:rsidR="009468C6" w:rsidRPr="00566C2F" w:rsidRDefault="009468C6" w:rsidP="009B1F9D">
      <w:pPr>
        <w:ind w:left="720"/>
        <w:jc w:val="both"/>
        <w:rPr>
          <w:i/>
        </w:rPr>
      </w:pPr>
      <w:r w:rsidRPr="00566C2F">
        <w:rPr>
          <w:i/>
        </w:rPr>
        <w:t>boolean endWith(String str)</w:t>
      </w:r>
    </w:p>
    <w:p w14:paraId="3F7C01F6" w14:textId="77777777" w:rsidR="009468C6" w:rsidRPr="00566C2F" w:rsidRDefault="009468C6" w:rsidP="009B1F9D">
      <w:pPr>
        <w:ind w:left="720"/>
        <w:jc w:val="both"/>
      </w:pPr>
      <w:r w:rsidRPr="00566C2F">
        <w:t>Hai hàm này cho kết quả true nếu xâu bắt đầu (kết thuc) bằng đối số str.</w:t>
      </w:r>
    </w:p>
    <w:p w14:paraId="13641808" w14:textId="77777777" w:rsidR="009468C6" w:rsidRPr="00566C2F" w:rsidRDefault="009468C6" w:rsidP="009B1F9D">
      <w:pPr>
        <w:ind w:left="720"/>
        <w:jc w:val="both"/>
        <w:rPr>
          <w:i/>
        </w:rPr>
      </w:pPr>
      <w:r w:rsidRPr="00566C2F">
        <w:rPr>
          <w:i/>
        </w:rPr>
        <w:t>int compareTo(String str2)</w:t>
      </w:r>
    </w:p>
    <w:p w14:paraId="01FAA056" w14:textId="77777777" w:rsidR="009468C6" w:rsidRPr="00566C2F" w:rsidRDefault="009468C6" w:rsidP="009B1F9D">
      <w:pPr>
        <w:ind w:left="720"/>
        <w:jc w:val="both"/>
        <w:rPr>
          <w:i/>
        </w:rPr>
      </w:pPr>
      <w:r w:rsidRPr="00566C2F">
        <w:rPr>
          <w:i/>
        </w:rPr>
        <w:t>int compareTo(Object obj)</w:t>
      </w:r>
    </w:p>
    <w:p w14:paraId="06E5A3EA" w14:textId="77777777" w:rsidR="009468C6" w:rsidRPr="00566C2F" w:rsidRDefault="009468C6" w:rsidP="009B1F9D">
      <w:pPr>
        <w:ind w:left="1440"/>
        <w:jc w:val="both"/>
      </w:pPr>
      <w:r w:rsidRPr="00566C2F">
        <w:t>+ 0 nếu xâu hiện thời bằng xâu đối số,</w:t>
      </w:r>
    </w:p>
    <w:p w14:paraId="32CE02FB" w14:textId="77777777" w:rsidR="009468C6" w:rsidRPr="00566C2F" w:rsidRDefault="009468C6" w:rsidP="009B1F9D">
      <w:pPr>
        <w:ind w:left="1440"/>
        <w:jc w:val="both"/>
      </w:pPr>
      <w:r w:rsidRPr="00566C2F">
        <w:t>+ nhỏ hơn 0, nếu xâu đó nhỏ hơn xâu đối số theo thứ tự từ điển,</w:t>
      </w:r>
    </w:p>
    <w:p w14:paraId="24551FC8" w14:textId="77777777" w:rsidR="009468C6" w:rsidRPr="00566C2F" w:rsidRDefault="009468C6" w:rsidP="009B1F9D">
      <w:pPr>
        <w:ind w:left="1440"/>
        <w:jc w:val="both"/>
      </w:pPr>
      <w:r w:rsidRPr="00566C2F">
        <w:t>+ lớn hơn 0, nếu xâu đó lớn hơn xâu đối số theo thứ tự từ điển,</w:t>
      </w:r>
    </w:p>
    <w:p w14:paraId="70B1069F" w14:textId="77777777" w:rsidR="009468C6" w:rsidRPr="00566C2F" w:rsidRDefault="009468C6" w:rsidP="009B1F9D">
      <w:pPr>
        <w:ind w:left="720"/>
        <w:jc w:val="both"/>
      </w:pPr>
      <w:r w:rsidRPr="00566C2F">
        <w:t xml:space="preserve">Hàm </w:t>
      </w:r>
      <w:r w:rsidRPr="00566C2F">
        <w:rPr>
          <w:i/>
        </w:rPr>
        <w:t>compareTo()</w:t>
      </w:r>
      <w:r w:rsidRPr="00566C2F">
        <w:t xml:space="preserve"> thứ hai thực hiện t</w:t>
      </w:r>
      <w:r w:rsidR="00CD344C" w:rsidRPr="00566C2F">
        <w:t>ư</w:t>
      </w:r>
      <w:r w:rsidRPr="00566C2F">
        <w:t>ơng tự nh</w:t>
      </w:r>
      <w:r w:rsidR="00CD344C" w:rsidRPr="00566C2F">
        <w:t>ư</w:t>
      </w:r>
      <w:r w:rsidRPr="00566C2F">
        <w:t xml:space="preserve"> nh</w:t>
      </w:r>
      <w:r w:rsidR="00CD344C" w:rsidRPr="00566C2F">
        <w:t>ư</w:t>
      </w:r>
      <w:r w:rsidRPr="00566C2F">
        <w:t xml:space="preserve"> hàm đầu nếu đối số là chuyển về đ</w:t>
      </w:r>
      <w:r w:rsidR="00CD344C" w:rsidRPr="00566C2F">
        <w:t>ư</w:t>
      </w:r>
      <w:r w:rsidRPr="00566C2F">
        <w:t>ợc đối t</w:t>
      </w:r>
      <w:r w:rsidR="00CD344C" w:rsidRPr="00566C2F">
        <w:t>ư</w:t>
      </w:r>
      <w:r w:rsidRPr="00566C2F">
        <w:t>ợng xâu, ng</w:t>
      </w:r>
      <w:r w:rsidR="00CD344C" w:rsidRPr="00566C2F">
        <w:t>ư</w:t>
      </w:r>
      <w:r w:rsidRPr="00566C2F">
        <w:t xml:space="preserve">ợc lại sẽ cho qua để xử lý ngoại lệ </w:t>
      </w:r>
      <w:r w:rsidRPr="00566C2F">
        <w:rPr>
          <w:i/>
        </w:rPr>
        <w:t>ClassCastException</w:t>
      </w:r>
      <w:r w:rsidRPr="00566C2F">
        <w:t>.</w:t>
      </w:r>
    </w:p>
    <w:p w14:paraId="5257E47B" w14:textId="77777777" w:rsidR="001C4A8B" w:rsidRPr="00566C2F" w:rsidRDefault="001C4A8B" w:rsidP="009B1F9D">
      <w:pPr>
        <w:jc w:val="both"/>
        <w:rPr>
          <w:b/>
        </w:rPr>
      </w:pPr>
      <w:r w:rsidRPr="00566C2F">
        <w:rPr>
          <w:b/>
        </w:rPr>
        <w:t>Chuyển đổi xâu:</w:t>
      </w:r>
    </w:p>
    <w:p w14:paraId="10E51555" w14:textId="77777777" w:rsidR="001C4A8B" w:rsidRPr="00566C2F" w:rsidRDefault="001C4A8B" w:rsidP="009B1F9D">
      <w:pPr>
        <w:ind w:left="720"/>
        <w:jc w:val="both"/>
        <w:rPr>
          <w:i/>
          <w:sz w:val="27"/>
        </w:rPr>
      </w:pPr>
      <w:r w:rsidRPr="00566C2F">
        <w:rPr>
          <w:i/>
          <w:sz w:val="27"/>
        </w:rPr>
        <w:t>String toUpperCase()</w:t>
      </w:r>
    </w:p>
    <w:p w14:paraId="3F701EC4" w14:textId="77777777" w:rsidR="001C4A8B" w:rsidRPr="00566C2F" w:rsidRDefault="001C4A8B" w:rsidP="009B1F9D">
      <w:pPr>
        <w:ind w:left="720"/>
        <w:jc w:val="both"/>
        <w:rPr>
          <w:i/>
          <w:sz w:val="27"/>
        </w:rPr>
      </w:pPr>
      <w:r w:rsidRPr="00566C2F">
        <w:rPr>
          <w:i/>
          <w:sz w:val="27"/>
        </w:rPr>
        <w:t>String toLowerCase()</w:t>
      </w:r>
    </w:p>
    <w:p w14:paraId="4B592A95" w14:textId="77777777" w:rsidR="001C4A8B" w:rsidRPr="00566C2F" w:rsidRDefault="001C4A8B" w:rsidP="009B1F9D">
      <w:pPr>
        <w:jc w:val="both"/>
        <w:rPr>
          <w:b/>
          <w:sz w:val="27"/>
        </w:rPr>
      </w:pPr>
      <w:r w:rsidRPr="00566C2F">
        <w:rPr>
          <w:b/>
          <w:sz w:val="27"/>
        </w:rPr>
        <w:t>Ghép xâu</w:t>
      </w:r>
    </w:p>
    <w:p w14:paraId="36C366C1" w14:textId="77777777" w:rsidR="001C4A8B" w:rsidRPr="00566C2F" w:rsidRDefault="001C4A8B" w:rsidP="009B1F9D">
      <w:pPr>
        <w:ind w:left="720"/>
        <w:jc w:val="both"/>
        <w:rPr>
          <w:i/>
          <w:sz w:val="27"/>
        </w:rPr>
      </w:pPr>
      <w:r w:rsidRPr="00566C2F">
        <w:rPr>
          <w:i/>
          <w:sz w:val="27"/>
        </w:rPr>
        <w:lastRenderedPageBreak/>
        <w:t xml:space="preserve">String concat(String str) </w:t>
      </w:r>
    </w:p>
    <w:p w14:paraId="0524AE0C" w14:textId="3AA5E5DE" w:rsidR="001C4A8B" w:rsidRPr="00566C2F" w:rsidRDefault="001C4A8B" w:rsidP="009B1F9D">
      <w:pPr>
        <w:jc w:val="both"/>
        <w:rPr>
          <w:sz w:val="27"/>
        </w:rPr>
      </w:pPr>
      <w:r w:rsidRPr="00566C2F">
        <w:rPr>
          <w:b/>
          <w:sz w:val="27"/>
        </w:rPr>
        <w:t>Tìm các ký tự và các xâu con</w:t>
      </w:r>
      <w:r w:rsidR="00C65C8D" w:rsidRPr="00566C2F">
        <w:rPr>
          <w:b/>
          <w:sz w:val="27"/>
        </w:rPr>
        <w:t xml:space="preserve"> </w:t>
      </w:r>
      <w:r w:rsidRPr="00566C2F">
        <w:rPr>
          <w:sz w:val="27"/>
        </w:rPr>
        <w:t>Nếu không tìm đ</w:t>
      </w:r>
      <w:r w:rsidR="00CD344C" w:rsidRPr="00566C2F">
        <w:rPr>
          <w:sz w:val="27"/>
        </w:rPr>
        <w:t>ư</w:t>
      </w:r>
      <w:r w:rsidRPr="00566C2F">
        <w:rPr>
          <w:sz w:val="27"/>
        </w:rPr>
        <w:t>ợc các hàm này sẽ cho kết quả là -1</w:t>
      </w:r>
      <w:r w:rsidR="00C65C8D" w:rsidRPr="00566C2F">
        <w:rPr>
          <w:sz w:val="27"/>
        </w:rPr>
        <w:t>:</w:t>
      </w:r>
      <w:r w:rsidRPr="00566C2F">
        <w:rPr>
          <w:sz w:val="27"/>
        </w:rPr>
        <w:t xml:space="preserve"> </w:t>
      </w:r>
    </w:p>
    <w:p w14:paraId="6B35A281" w14:textId="77777777" w:rsidR="001C4A8B" w:rsidRPr="00566C2F" w:rsidRDefault="001C4A8B" w:rsidP="009B1F9D">
      <w:pPr>
        <w:jc w:val="both"/>
        <w:rPr>
          <w:sz w:val="27"/>
        </w:rPr>
      </w:pPr>
      <w:r w:rsidRPr="00566C2F">
        <w:rPr>
          <w:i/>
          <w:sz w:val="27"/>
        </w:rPr>
        <w:t>int indexOf(int ch)</w:t>
      </w:r>
      <w:r w:rsidRPr="00566C2F">
        <w:rPr>
          <w:sz w:val="27"/>
        </w:rPr>
        <w:t xml:space="preserve"> Tìm chỉ số của lần xuất hiện đầu tiên của </w:t>
      </w:r>
      <w:r w:rsidRPr="00A16AEB">
        <w:rPr>
          <w:i/>
          <w:sz w:val="27"/>
        </w:rPr>
        <w:t>ch</w:t>
      </w:r>
      <w:r w:rsidRPr="00566C2F">
        <w:rPr>
          <w:sz w:val="27"/>
        </w:rPr>
        <w:t xml:space="preserve"> trong xâu.</w:t>
      </w:r>
    </w:p>
    <w:p w14:paraId="03A81148" w14:textId="77777777" w:rsidR="001C4A8B" w:rsidRPr="00566C2F" w:rsidRDefault="001C4A8B" w:rsidP="009B1F9D">
      <w:pPr>
        <w:jc w:val="both"/>
        <w:rPr>
          <w:sz w:val="27"/>
        </w:rPr>
      </w:pPr>
      <w:r w:rsidRPr="00566C2F">
        <w:rPr>
          <w:i/>
          <w:sz w:val="27"/>
        </w:rPr>
        <w:t xml:space="preserve">int indexOf(int ch, int fromIndex) </w:t>
      </w:r>
      <w:r w:rsidRPr="00566C2F">
        <w:rPr>
          <w:sz w:val="27"/>
        </w:rPr>
        <w:t xml:space="preserve">Tìm chỉ số của lần xuất hiện đầu tiên của </w:t>
      </w:r>
      <w:r w:rsidRPr="00A16AEB">
        <w:rPr>
          <w:i/>
          <w:sz w:val="27"/>
        </w:rPr>
        <w:t>ch</w:t>
      </w:r>
      <w:r w:rsidRPr="00566C2F">
        <w:rPr>
          <w:sz w:val="27"/>
        </w:rPr>
        <w:t xml:space="preserve"> trong xâu bắt đầu từ </w:t>
      </w:r>
      <w:r w:rsidRPr="00566C2F">
        <w:rPr>
          <w:i/>
          <w:sz w:val="27"/>
        </w:rPr>
        <w:t>fromIndex</w:t>
      </w:r>
      <w:r w:rsidRPr="00566C2F">
        <w:rPr>
          <w:sz w:val="27"/>
        </w:rPr>
        <w:t>.</w:t>
      </w:r>
    </w:p>
    <w:p w14:paraId="61ABA649" w14:textId="77777777" w:rsidR="001C4A8B" w:rsidRPr="00566C2F" w:rsidRDefault="001C4A8B" w:rsidP="009B1F9D">
      <w:pPr>
        <w:jc w:val="both"/>
        <w:rPr>
          <w:sz w:val="27"/>
        </w:rPr>
      </w:pPr>
      <w:r w:rsidRPr="00566C2F">
        <w:rPr>
          <w:i/>
          <w:sz w:val="27"/>
        </w:rPr>
        <w:t>int indexOf(String str)</w:t>
      </w:r>
      <w:r w:rsidRPr="00566C2F">
        <w:rPr>
          <w:sz w:val="27"/>
        </w:rPr>
        <w:t xml:space="preserve"> Tìm chỉ số của lần xuất hiện đầu tiên của xâu con </w:t>
      </w:r>
      <w:r w:rsidRPr="00A16AEB">
        <w:rPr>
          <w:i/>
          <w:sz w:val="27"/>
        </w:rPr>
        <w:t>str</w:t>
      </w:r>
      <w:r w:rsidRPr="00566C2F">
        <w:rPr>
          <w:sz w:val="27"/>
        </w:rPr>
        <w:t xml:space="preserve"> trong xâu hiện thời.</w:t>
      </w:r>
    </w:p>
    <w:p w14:paraId="11172207" w14:textId="77777777" w:rsidR="001C4A8B" w:rsidRPr="00566C2F" w:rsidRDefault="001C4A8B" w:rsidP="009B1F9D">
      <w:pPr>
        <w:jc w:val="both"/>
        <w:rPr>
          <w:sz w:val="27"/>
        </w:rPr>
      </w:pPr>
      <w:r w:rsidRPr="00566C2F">
        <w:rPr>
          <w:i/>
          <w:sz w:val="27"/>
        </w:rPr>
        <w:t>int indexOf(String str, int fromIndex)</w:t>
      </w:r>
      <w:r w:rsidRPr="00566C2F">
        <w:rPr>
          <w:sz w:val="27"/>
        </w:rPr>
        <w:t xml:space="preserve"> Tìm chỉ số của lần xuất hiện đầu tiên của xâu con </w:t>
      </w:r>
      <w:r w:rsidRPr="00A16AEB">
        <w:rPr>
          <w:i/>
          <w:sz w:val="27"/>
        </w:rPr>
        <w:t>str</w:t>
      </w:r>
      <w:r w:rsidRPr="00566C2F">
        <w:rPr>
          <w:sz w:val="27"/>
        </w:rPr>
        <w:t xml:space="preserve"> bắt đầu từ </w:t>
      </w:r>
      <w:r w:rsidRPr="00566C2F">
        <w:rPr>
          <w:i/>
          <w:sz w:val="27"/>
        </w:rPr>
        <w:t>fromIndex</w:t>
      </w:r>
      <w:r w:rsidRPr="00566C2F">
        <w:rPr>
          <w:sz w:val="27"/>
        </w:rPr>
        <w:t xml:space="preserve"> trong xâu hiện thời.</w:t>
      </w:r>
    </w:p>
    <w:p w14:paraId="3F812269" w14:textId="7E6BB2BB" w:rsidR="001C4A8B" w:rsidRPr="00566C2F" w:rsidRDefault="001C4A8B" w:rsidP="009B1F9D">
      <w:pPr>
        <w:jc w:val="both"/>
        <w:rPr>
          <w:sz w:val="27"/>
        </w:rPr>
      </w:pPr>
      <w:r w:rsidRPr="00566C2F">
        <w:rPr>
          <w:i/>
          <w:sz w:val="27"/>
        </w:rPr>
        <w:t>int lastindexOf( int ch)</w:t>
      </w:r>
      <w:r w:rsidR="00A16AEB">
        <w:rPr>
          <w:i/>
          <w:sz w:val="27"/>
        </w:rPr>
        <w:t xml:space="preserve"> </w:t>
      </w:r>
      <w:r w:rsidRPr="00566C2F">
        <w:rPr>
          <w:sz w:val="27"/>
        </w:rPr>
        <w:t xml:space="preserve">Tìm chỉ số của lần xuất hiện cuối cùng của ký tự </w:t>
      </w:r>
      <w:r w:rsidRPr="00A16AEB">
        <w:rPr>
          <w:i/>
          <w:sz w:val="27"/>
        </w:rPr>
        <w:t>ch</w:t>
      </w:r>
      <w:r w:rsidRPr="00566C2F">
        <w:rPr>
          <w:sz w:val="27"/>
        </w:rPr>
        <w:t xml:space="preserve"> trong xâu.</w:t>
      </w:r>
    </w:p>
    <w:p w14:paraId="5811F501" w14:textId="77777777" w:rsidR="001C4A8B" w:rsidRPr="00566C2F" w:rsidRDefault="001C4A8B" w:rsidP="009B1F9D">
      <w:pPr>
        <w:jc w:val="both"/>
        <w:rPr>
          <w:sz w:val="27"/>
        </w:rPr>
      </w:pPr>
      <w:r w:rsidRPr="00566C2F">
        <w:rPr>
          <w:i/>
          <w:sz w:val="27"/>
        </w:rPr>
        <w:t>int lastindexOf(int ch, int fromIndex)</w:t>
      </w:r>
      <w:r w:rsidRPr="00566C2F">
        <w:rPr>
          <w:sz w:val="27"/>
        </w:rPr>
        <w:t xml:space="preserve"> Tìm chỉ số của lần xuất hiện cuối cùng của </w:t>
      </w:r>
      <w:r w:rsidRPr="00A16AEB">
        <w:rPr>
          <w:i/>
          <w:sz w:val="27"/>
        </w:rPr>
        <w:t>ch</w:t>
      </w:r>
      <w:r w:rsidRPr="00566C2F">
        <w:rPr>
          <w:sz w:val="27"/>
        </w:rPr>
        <w:t xml:space="preserve"> bắt đầu từ </w:t>
      </w:r>
      <w:r w:rsidRPr="00566C2F">
        <w:rPr>
          <w:i/>
          <w:sz w:val="27"/>
        </w:rPr>
        <w:t>fromIndex</w:t>
      </w:r>
      <w:r w:rsidRPr="00566C2F">
        <w:rPr>
          <w:sz w:val="27"/>
        </w:rPr>
        <w:t xml:space="preserve"> trong xâu.</w:t>
      </w:r>
    </w:p>
    <w:p w14:paraId="43F0FF8E" w14:textId="77777777" w:rsidR="001C4A8B" w:rsidRPr="00566C2F" w:rsidRDefault="001C4A8B" w:rsidP="009B1F9D">
      <w:pPr>
        <w:jc w:val="both"/>
        <w:rPr>
          <w:sz w:val="27"/>
        </w:rPr>
      </w:pPr>
      <w:r w:rsidRPr="00566C2F">
        <w:rPr>
          <w:i/>
          <w:sz w:val="27"/>
        </w:rPr>
        <w:t>int lastindexOf(String str)</w:t>
      </w:r>
      <w:r w:rsidRPr="00566C2F">
        <w:rPr>
          <w:sz w:val="27"/>
        </w:rPr>
        <w:t xml:space="preserve"> Tìm chỉ số của lần xuất hiện cuối cùng của xâu con </w:t>
      </w:r>
      <w:r w:rsidRPr="00A16AEB">
        <w:rPr>
          <w:i/>
          <w:sz w:val="27"/>
        </w:rPr>
        <w:t>str</w:t>
      </w:r>
      <w:r w:rsidRPr="00566C2F">
        <w:rPr>
          <w:sz w:val="27"/>
        </w:rPr>
        <w:t xml:space="preserve"> trong xâu hiện thời.</w:t>
      </w:r>
    </w:p>
    <w:p w14:paraId="0F88BC69" w14:textId="77777777" w:rsidR="001C4A8B" w:rsidRPr="00566C2F" w:rsidRDefault="001C4A8B" w:rsidP="009B1F9D">
      <w:pPr>
        <w:jc w:val="both"/>
        <w:rPr>
          <w:sz w:val="27"/>
        </w:rPr>
      </w:pPr>
      <w:r w:rsidRPr="00566C2F">
        <w:rPr>
          <w:i/>
          <w:sz w:val="27"/>
        </w:rPr>
        <w:t>int lastindexOf(String str, int fromIndex)</w:t>
      </w:r>
      <w:r w:rsidRPr="00566C2F">
        <w:rPr>
          <w:sz w:val="27"/>
        </w:rPr>
        <w:t xml:space="preserve"> Tìm chỉ số của lần xuất hiện cuối cùng của xâu con </w:t>
      </w:r>
      <w:r w:rsidRPr="00A16AEB">
        <w:rPr>
          <w:i/>
          <w:sz w:val="27"/>
        </w:rPr>
        <w:t>str</w:t>
      </w:r>
      <w:r w:rsidRPr="00566C2F">
        <w:rPr>
          <w:sz w:val="27"/>
        </w:rPr>
        <w:t xml:space="preserve"> bắt đầu từ </w:t>
      </w:r>
      <w:r w:rsidRPr="00566C2F">
        <w:rPr>
          <w:i/>
          <w:sz w:val="27"/>
        </w:rPr>
        <w:t>fromIndex</w:t>
      </w:r>
      <w:r w:rsidRPr="00566C2F">
        <w:rPr>
          <w:sz w:val="27"/>
        </w:rPr>
        <w:t xml:space="preserve"> trong xâu hiện thời.</w:t>
      </w:r>
    </w:p>
    <w:p w14:paraId="0BB0C91C" w14:textId="4828F636" w:rsidR="000C5660" w:rsidRPr="00566C2F" w:rsidRDefault="001C4A8B" w:rsidP="009B1F9D">
      <w:pPr>
        <w:jc w:val="both"/>
        <w:rPr>
          <w:sz w:val="27"/>
        </w:rPr>
      </w:pPr>
      <w:r w:rsidRPr="00566C2F">
        <w:rPr>
          <w:i/>
          <w:sz w:val="27"/>
        </w:rPr>
        <w:t>String replace(char cu, char moi)</w:t>
      </w:r>
      <w:r w:rsidRPr="00566C2F">
        <w:rPr>
          <w:sz w:val="27"/>
        </w:rPr>
        <w:t xml:space="preserve"> Thay tất cả các lần xuất hiện của ký tự </w:t>
      </w:r>
      <w:r w:rsidRPr="00A16AEB">
        <w:rPr>
          <w:i/>
          <w:sz w:val="27"/>
        </w:rPr>
        <w:t>cu</w:t>
      </w:r>
      <w:r w:rsidRPr="00566C2F">
        <w:rPr>
          <w:sz w:val="27"/>
        </w:rPr>
        <w:t xml:space="preserve"> bằng ký tự </w:t>
      </w:r>
      <w:r w:rsidR="00A16AEB">
        <w:rPr>
          <w:i/>
          <w:sz w:val="27"/>
        </w:rPr>
        <w:t>moi</w:t>
      </w:r>
      <w:r w:rsidRPr="00566C2F">
        <w:rPr>
          <w:sz w:val="27"/>
        </w:rPr>
        <w:t xml:space="preserve"> trong xâu.</w:t>
      </w:r>
    </w:p>
    <w:p w14:paraId="181FFD28" w14:textId="77777777" w:rsidR="000C5660" w:rsidRPr="00566C2F" w:rsidRDefault="000C5660" w:rsidP="009B1F9D">
      <w:pPr>
        <w:jc w:val="both"/>
        <w:rPr>
          <w:b/>
          <w:sz w:val="27"/>
        </w:rPr>
      </w:pPr>
      <w:r w:rsidRPr="00566C2F">
        <w:rPr>
          <w:b/>
          <w:sz w:val="27"/>
        </w:rPr>
        <w:t>Trích ra các xâu con</w:t>
      </w:r>
      <w:r w:rsidR="001C4A8B" w:rsidRPr="00566C2F">
        <w:rPr>
          <w:b/>
          <w:sz w:val="27"/>
        </w:rPr>
        <w:t xml:space="preserve"> </w:t>
      </w:r>
    </w:p>
    <w:p w14:paraId="1E3FB409" w14:textId="77777777" w:rsidR="000C5660" w:rsidRPr="00566C2F" w:rsidRDefault="000C5660" w:rsidP="009B1F9D">
      <w:pPr>
        <w:jc w:val="both"/>
        <w:rPr>
          <w:sz w:val="27"/>
        </w:rPr>
      </w:pPr>
      <w:r w:rsidRPr="00566C2F">
        <w:rPr>
          <w:b/>
          <w:sz w:val="27"/>
        </w:rPr>
        <w:t>String trim()</w:t>
      </w:r>
      <w:r w:rsidRPr="00566C2F">
        <w:rPr>
          <w:sz w:val="27"/>
        </w:rPr>
        <w:t xml:space="preserve"> tạo một xâu mới, các ký tự “trắng” (những ký tự có giá trị nhỏ hơn giá trị dấu cách „ „) ở trong xâu đều bị loại bỏ.</w:t>
      </w:r>
    </w:p>
    <w:p w14:paraId="0CEA8235" w14:textId="77777777" w:rsidR="000C5660" w:rsidRPr="00566C2F" w:rsidRDefault="000C5660" w:rsidP="009B1F9D">
      <w:pPr>
        <w:jc w:val="both"/>
        <w:rPr>
          <w:sz w:val="27"/>
        </w:rPr>
      </w:pPr>
      <w:r w:rsidRPr="00566C2F">
        <w:rPr>
          <w:i/>
          <w:sz w:val="27"/>
        </w:rPr>
        <w:t>String substring(int startIndex)</w:t>
      </w:r>
      <w:r w:rsidR="009E13A0" w:rsidRPr="00566C2F">
        <w:rPr>
          <w:sz w:val="27"/>
        </w:rPr>
        <w:t xml:space="preserve"> </w:t>
      </w:r>
      <w:r w:rsidRPr="00566C2F">
        <w:rPr>
          <w:sz w:val="27"/>
        </w:rPr>
        <w:t>Cho kết quả là một xâu con đ</w:t>
      </w:r>
      <w:r w:rsidR="00CD344C" w:rsidRPr="00566C2F">
        <w:rPr>
          <w:sz w:val="27"/>
        </w:rPr>
        <w:t>ư</w:t>
      </w:r>
      <w:r w:rsidRPr="00566C2F">
        <w:rPr>
          <w:sz w:val="27"/>
        </w:rPr>
        <w:t>ợc triết ra từ vị trí</w:t>
      </w:r>
      <w:r w:rsidR="009E13A0" w:rsidRPr="00566C2F">
        <w:rPr>
          <w:sz w:val="27"/>
        </w:rPr>
        <w:t xml:space="preserve"> </w:t>
      </w:r>
      <w:r w:rsidRPr="00566C2F">
        <w:rPr>
          <w:i/>
          <w:sz w:val="27"/>
        </w:rPr>
        <w:t>startIndex</w:t>
      </w:r>
      <w:r w:rsidRPr="00566C2F">
        <w:rPr>
          <w:sz w:val="27"/>
        </w:rPr>
        <w:t xml:space="preserve"> đến cuối của xâu.</w:t>
      </w:r>
    </w:p>
    <w:p w14:paraId="1B91E2EE" w14:textId="0784C44E" w:rsidR="00020915" w:rsidRPr="00566C2F" w:rsidRDefault="000C5660" w:rsidP="009B1F9D">
      <w:pPr>
        <w:jc w:val="both"/>
        <w:rPr>
          <w:sz w:val="27"/>
        </w:rPr>
      </w:pPr>
      <w:r w:rsidRPr="00566C2F">
        <w:rPr>
          <w:i/>
          <w:sz w:val="27"/>
        </w:rPr>
        <w:t>String substring(int startIndex, int endIndex)</w:t>
      </w:r>
      <w:r w:rsidRPr="00566C2F">
        <w:rPr>
          <w:sz w:val="27"/>
        </w:rPr>
        <w:t xml:space="preserve"> Cho kết quả là một xâu con đ</w:t>
      </w:r>
      <w:r w:rsidR="00CD344C" w:rsidRPr="00566C2F">
        <w:rPr>
          <w:sz w:val="27"/>
        </w:rPr>
        <w:t>ư</w:t>
      </w:r>
      <w:r w:rsidRPr="00566C2F">
        <w:rPr>
          <w:sz w:val="27"/>
        </w:rPr>
        <w:t>ợc triết</w:t>
      </w:r>
      <w:r w:rsidR="009E13A0" w:rsidRPr="00566C2F">
        <w:rPr>
          <w:sz w:val="27"/>
        </w:rPr>
        <w:t xml:space="preserve"> </w:t>
      </w:r>
      <w:r w:rsidRPr="00566C2F">
        <w:rPr>
          <w:sz w:val="27"/>
        </w:rPr>
        <w:t xml:space="preserve">ra từ vị trí </w:t>
      </w:r>
      <w:r w:rsidRPr="00566C2F">
        <w:rPr>
          <w:i/>
          <w:sz w:val="27"/>
        </w:rPr>
        <w:t>startIndex</w:t>
      </w:r>
      <w:r w:rsidRPr="00566C2F">
        <w:rPr>
          <w:sz w:val="27"/>
        </w:rPr>
        <w:t xml:space="preserve"> đến vị trí </w:t>
      </w:r>
      <w:r w:rsidRPr="00566C2F">
        <w:rPr>
          <w:i/>
          <w:sz w:val="27"/>
        </w:rPr>
        <w:t>endIndex</w:t>
      </w:r>
      <w:r w:rsidRPr="00566C2F">
        <w:rPr>
          <w:sz w:val="27"/>
        </w:rPr>
        <w:t xml:space="preserve"> của xâu.</w:t>
      </w:r>
      <w:r w:rsidRPr="00566C2F">
        <w:rPr>
          <w:b/>
          <w:sz w:val="27"/>
        </w:rPr>
        <w:t xml:space="preserve"> </w:t>
      </w:r>
      <w:r w:rsidR="00473954" w:rsidRPr="00566C2F">
        <w:rPr>
          <w:sz w:val="27"/>
        </w:rPr>
        <w:t>(ngoại lệ</w:t>
      </w:r>
      <w:r w:rsidR="00CB1210" w:rsidRPr="00566C2F">
        <w:rPr>
          <w:sz w:val="27"/>
        </w:rPr>
        <w:t xml:space="preserve"> </w:t>
      </w:r>
      <w:r w:rsidR="00473954" w:rsidRPr="00566C2F">
        <w:rPr>
          <w:i/>
          <w:sz w:val="27"/>
        </w:rPr>
        <w:t>StringIndexOutOfBoundsException</w:t>
      </w:r>
      <w:r w:rsidR="00473954" w:rsidRPr="00566C2F">
        <w:rPr>
          <w:sz w:val="27"/>
        </w:rPr>
        <w:t xml:space="preserve">.) </w:t>
      </w:r>
    </w:p>
    <w:p w14:paraId="46BB765D" w14:textId="77777777" w:rsidR="00020915" w:rsidRPr="00566C2F" w:rsidRDefault="00020915" w:rsidP="009B1F9D">
      <w:pPr>
        <w:jc w:val="both"/>
        <w:rPr>
          <w:b/>
          <w:sz w:val="27"/>
        </w:rPr>
      </w:pPr>
      <w:r w:rsidRPr="00566C2F">
        <w:rPr>
          <w:b/>
          <w:sz w:val="27"/>
        </w:rPr>
        <w:t>Chuyển các đối t</w:t>
      </w:r>
      <w:r w:rsidR="00CD344C" w:rsidRPr="00566C2F">
        <w:rPr>
          <w:b/>
          <w:sz w:val="27"/>
        </w:rPr>
        <w:t>ư</w:t>
      </w:r>
      <w:r w:rsidRPr="00566C2F">
        <w:rPr>
          <w:b/>
          <w:sz w:val="27"/>
        </w:rPr>
        <w:t xml:space="preserve">ợng của Object về String </w:t>
      </w:r>
    </w:p>
    <w:p w14:paraId="20B8A694" w14:textId="77777777" w:rsidR="00020915" w:rsidRPr="00566C2F" w:rsidRDefault="00020915" w:rsidP="009B1F9D">
      <w:pPr>
        <w:ind w:left="720"/>
        <w:jc w:val="both"/>
        <w:rPr>
          <w:i/>
          <w:sz w:val="27"/>
        </w:rPr>
      </w:pPr>
      <w:r w:rsidRPr="00566C2F">
        <w:rPr>
          <w:i/>
          <w:sz w:val="27"/>
        </w:rPr>
        <w:t>static String valueOf(Object obj)</w:t>
      </w:r>
    </w:p>
    <w:p w14:paraId="66DB389B" w14:textId="77777777" w:rsidR="00020915" w:rsidRPr="00566C2F" w:rsidRDefault="00020915" w:rsidP="009B1F9D">
      <w:pPr>
        <w:ind w:left="720"/>
        <w:jc w:val="both"/>
        <w:rPr>
          <w:i/>
          <w:sz w:val="27"/>
        </w:rPr>
      </w:pPr>
      <w:r w:rsidRPr="00566C2F">
        <w:rPr>
          <w:i/>
          <w:sz w:val="27"/>
        </w:rPr>
        <w:lastRenderedPageBreak/>
        <w:t>static String valueOf(char[] characters)</w:t>
      </w:r>
    </w:p>
    <w:p w14:paraId="03177F09" w14:textId="77777777" w:rsidR="00020915" w:rsidRPr="00566C2F" w:rsidRDefault="00020915" w:rsidP="009B1F9D">
      <w:pPr>
        <w:jc w:val="both"/>
        <w:rPr>
          <w:sz w:val="27"/>
        </w:rPr>
      </w:pPr>
      <w:r w:rsidRPr="00566C2F">
        <w:rPr>
          <w:sz w:val="27"/>
        </w:rPr>
        <w:t>Hai hàm này đ</w:t>
      </w:r>
      <w:r w:rsidR="00CD344C" w:rsidRPr="00566C2F">
        <w:rPr>
          <w:sz w:val="27"/>
        </w:rPr>
        <w:t>ư</w:t>
      </w:r>
      <w:r w:rsidRPr="00566C2F">
        <w:rPr>
          <w:sz w:val="27"/>
        </w:rPr>
        <w:t>ợc nạp chồng để chuyển các đối t</w:t>
      </w:r>
      <w:r w:rsidR="00CD344C" w:rsidRPr="00566C2F">
        <w:rPr>
          <w:sz w:val="27"/>
        </w:rPr>
        <w:t>ư</w:t>
      </w:r>
      <w:r w:rsidRPr="00566C2F">
        <w:rPr>
          <w:sz w:val="27"/>
        </w:rPr>
        <w:t>ợng obj và mảng các ký tự characters về xâu ký tự.</w:t>
      </w:r>
    </w:p>
    <w:p w14:paraId="37711EE3" w14:textId="77777777" w:rsidR="00020915" w:rsidRPr="00566C2F" w:rsidRDefault="00020915" w:rsidP="009B1F9D">
      <w:pPr>
        <w:ind w:left="720"/>
        <w:jc w:val="both"/>
        <w:rPr>
          <w:i/>
          <w:sz w:val="27"/>
        </w:rPr>
      </w:pPr>
      <w:r w:rsidRPr="00566C2F">
        <w:rPr>
          <w:i/>
          <w:sz w:val="27"/>
        </w:rPr>
        <w:t>static String valueOf(boolean b)</w:t>
      </w:r>
    </w:p>
    <w:p w14:paraId="09BAC12A" w14:textId="77777777" w:rsidR="00020915" w:rsidRPr="00566C2F" w:rsidRDefault="00020915" w:rsidP="009B1F9D">
      <w:pPr>
        <w:ind w:left="720"/>
        <w:jc w:val="both"/>
        <w:rPr>
          <w:i/>
          <w:sz w:val="27"/>
        </w:rPr>
      </w:pPr>
      <w:r w:rsidRPr="00566C2F">
        <w:rPr>
          <w:i/>
          <w:sz w:val="27"/>
        </w:rPr>
        <w:t xml:space="preserve">static String valueOf(char c) </w:t>
      </w:r>
    </w:p>
    <w:p w14:paraId="5C911271" w14:textId="77777777" w:rsidR="00020915" w:rsidRPr="00566C2F" w:rsidRDefault="00020915" w:rsidP="009B1F9D">
      <w:pPr>
        <w:jc w:val="both"/>
        <w:rPr>
          <w:sz w:val="27"/>
        </w:rPr>
      </w:pPr>
      <w:r w:rsidRPr="00566C2F">
        <w:rPr>
          <w:sz w:val="27"/>
        </w:rPr>
        <w:t>Hàm đ</w:t>
      </w:r>
      <w:r w:rsidR="00CD344C" w:rsidRPr="00566C2F">
        <w:rPr>
          <w:sz w:val="27"/>
        </w:rPr>
        <w:t>ư</w:t>
      </w:r>
      <w:r w:rsidRPr="00566C2F">
        <w:rPr>
          <w:sz w:val="27"/>
        </w:rPr>
        <w:t>ợc nạp chồng để chuyển hai giá trị boolean: true, false về xâu ký tự “true”, “false” t</w:t>
      </w:r>
      <w:r w:rsidR="00CD344C" w:rsidRPr="00566C2F">
        <w:rPr>
          <w:sz w:val="27"/>
        </w:rPr>
        <w:t>ư</w:t>
      </w:r>
      <w:r w:rsidRPr="00566C2F">
        <w:rPr>
          <w:sz w:val="27"/>
        </w:rPr>
        <w:t>ơng ứng.</w:t>
      </w:r>
    </w:p>
    <w:p w14:paraId="447D5D01" w14:textId="77777777" w:rsidR="00020915" w:rsidRPr="00566C2F" w:rsidRDefault="00020915" w:rsidP="009B1F9D">
      <w:pPr>
        <w:ind w:left="720"/>
        <w:jc w:val="both"/>
        <w:rPr>
          <w:i/>
          <w:sz w:val="27"/>
        </w:rPr>
      </w:pPr>
      <w:r w:rsidRPr="00566C2F">
        <w:rPr>
          <w:i/>
          <w:sz w:val="27"/>
        </w:rPr>
        <w:t>static String valueOf(int i)</w:t>
      </w:r>
    </w:p>
    <w:p w14:paraId="1865D50B" w14:textId="77777777" w:rsidR="00020915" w:rsidRPr="00566C2F" w:rsidRDefault="00020915" w:rsidP="009B1F9D">
      <w:pPr>
        <w:ind w:left="720"/>
        <w:jc w:val="both"/>
        <w:rPr>
          <w:i/>
          <w:sz w:val="27"/>
        </w:rPr>
      </w:pPr>
      <w:r w:rsidRPr="00566C2F">
        <w:rPr>
          <w:i/>
          <w:sz w:val="27"/>
        </w:rPr>
        <w:t>static String valueOf(long l)</w:t>
      </w:r>
    </w:p>
    <w:p w14:paraId="15AACD22" w14:textId="77777777" w:rsidR="00020915" w:rsidRPr="00566C2F" w:rsidRDefault="00020915" w:rsidP="009B1F9D">
      <w:pPr>
        <w:ind w:left="720"/>
        <w:jc w:val="both"/>
        <w:rPr>
          <w:i/>
          <w:sz w:val="27"/>
        </w:rPr>
      </w:pPr>
      <w:r w:rsidRPr="00566C2F">
        <w:rPr>
          <w:i/>
          <w:sz w:val="27"/>
        </w:rPr>
        <w:t>static String valueOf(float f)</w:t>
      </w:r>
    </w:p>
    <w:p w14:paraId="548C456D" w14:textId="77777777" w:rsidR="00020915" w:rsidRPr="00566C2F" w:rsidRDefault="00020915" w:rsidP="009B1F9D">
      <w:pPr>
        <w:ind w:left="720"/>
        <w:jc w:val="both"/>
        <w:rPr>
          <w:i/>
          <w:sz w:val="27"/>
        </w:rPr>
      </w:pPr>
      <w:r w:rsidRPr="00566C2F">
        <w:rPr>
          <w:i/>
          <w:sz w:val="27"/>
        </w:rPr>
        <w:t>static String valueOf(double d)</w:t>
      </w:r>
    </w:p>
    <w:p w14:paraId="245049A8" w14:textId="77777777" w:rsidR="00020915" w:rsidRPr="00566C2F" w:rsidRDefault="00020915" w:rsidP="009B1F9D">
      <w:pPr>
        <w:ind w:left="720" w:firstLine="0"/>
        <w:jc w:val="both"/>
        <w:rPr>
          <w:b/>
          <w:sz w:val="27"/>
        </w:rPr>
      </w:pPr>
      <w:r w:rsidRPr="00566C2F">
        <w:rPr>
          <w:sz w:val="27"/>
        </w:rPr>
        <w:t>Các hàm này đ</w:t>
      </w:r>
      <w:r w:rsidR="00CD344C" w:rsidRPr="00566C2F">
        <w:rPr>
          <w:sz w:val="27"/>
        </w:rPr>
        <w:t>ư</w:t>
      </w:r>
      <w:r w:rsidRPr="00566C2F">
        <w:rPr>
          <w:sz w:val="27"/>
        </w:rPr>
        <w:t>ợc nạp chồng để chuyển các giá trị số về dạng xâu ký tự.</w:t>
      </w:r>
      <w:r w:rsidRPr="00566C2F">
        <w:rPr>
          <w:b/>
          <w:sz w:val="27"/>
        </w:rPr>
        <w:t xml:space="preserve"> </w:t>
      </w:r>
    </w:p>
    <w:p w14:paraId="37266A74" w14:textId="77777777" w:rsidR="00020915" w:rsidRPr="00566C2F" w:rsidRDefault="00020915" w:rsidP="009B1F9D">
      <w:pPr>
        <w:jc w:val="both"/>
        <w:rPr>
          <w:b/>
          <w:sz w:val="27"/>
        </w:rPr>
      </w:pPr>
      <w:r w:rsidRPr="00566C2F">
        <w:rPr>
          <w:b/>
          <w:sz w:val="27"/>
        </w:rPr>
        <w:t>Ví dụ: Sử dụng các hàm cơ bản của chuỗi.</w:t>
      </w:r>
    </w:p>
    <w:p w14:paraId="2132BBE8" w14:textId="51D260E9" w:rsidR="00C65C8D" w:rsidRPr="00566C2F" w:rsidRDefault="00C65C8D" w:rsidP="009B1F9D">
      <w:pPr>
        <w:ind w:left="720"/>
        <w:jc w:val="both"/>
        <w:rPr>
          <w:i/>
          <w:sz w:val="27"/>
          <w:lang w:val="fr-FR"/>
        </w:rPr>
      </w:pPr>
      <w:r w:rsidRPr="00566C2F">
        <w:rPr>
          <w:i/>
          <w:sz w:val="27"/>
          <w:lang w:val="fr-FR"/>
        </w:rPr>
        <w:t>package javaandroidvn;</w:t>
      </w:r>
    </w:p>
    <w:p w14:paraId="13E15087" w14:textId="0EDCA576" w:rsidR="00C65C8D" w:rsidRPr="00566C2F" w:rsidRDefault="00C65C8D" w:rsidP="009B1F9D">
      <w:pPr>
        <w:ind w:left="720"/>
        <w:jc w:val="both"/>
        <w:rPr>
          <w:i/>
          <w:sz w:val="27"/>
          <w:lang w:val="fr-FR"/>
        </w:rPr>
      </w:pPr>
      <w:r w:rsidRPr="00566C2F">
        <w:rPr>
          <w:i/>
          <w:sz w:val="27"/>
          <w:lang w:val="fr-FR"/>
        </w:rPr>
        <w:t>public class JavaAndroidVn {</w:t>
      </w:r>
    </w:p>
    <w:p w14:paraId="45DB00C4" w14:textId="77777777" w:rsidR="00C65C8D" w:rsidRPr="00566C2F" w:rsidRDefault="00C65C8D" w:rsidP="009B1F9D">
      <w:pPr>
        <w:ind w:left="720"/>
        <w:jc w:val="both"/>
        <w:rPr>
          <w:i/>
          <w:sz w:val="27"/>
        </w:rPr>
      </w:pPr>
      <w:r w:rsidRPr="00566C2F">
        <w:rPr>
          <w:i/>
          <w:sz w:val="27"/>
          <w:lang w:val="fr-FR"/>
        </w:rPr>
        <w:t xml:space="preserve">    </w:t>
      </w:r>
      <w:r w:rsidRPr="00566C2F">
        <w:rPr>
          <w:i/>
          <w:sz w:val="27"/>
        </w:rPr>
        <w:t>public static void main(String[] args) {</w:t>
      </w:r>
    </w:p>
    <w:p w14:paraId="7DB9421B" w14:textId="77777777" w:rsidR="00C65C8D" w:rsidRPr="00566C2F" w:rsidRDefault="00C65C8D" w:rsidP="009B1F9D">
      <w:pPr>
        <w:ind w:left="720"/>
        <w:jc w:val="both"/>
        <w:rPr>
          <w:i/>
          <w:sz w:val="27"/>
          <w:lang w:val="fr-FR"/>
        </w:rPr>
      </w:pPr>
      <w:r w:rsidRPr="00566C2F">
        <w:rPr>
          <w:i/>
          <w:sz w:val="27"/>
        </w:rPr>
        <w:t xml:space="preserve">        </w:t>
      </w:r>
      <w:r w:rsidRPr="00566C2F">
        <w:rPr>
          <w:i/>
          <w:sz w:val="27"/>
          <w:lang w:val="fr-FR"/>
        </w:rPr>
        <w:t>String str = "Android.Vn Android.Vn";</w:t>
      </w:r>
    </w:p>
    <w:p w14:paraId="4729FD05" w14:textId="77777777" w:rsidR="00C65C8D" w:rsidRPr="00566C2F" w:rsidRDefault="00C65C8D" w:rsidP="009B1F9D">
      <w:pPr>
        <w:ind w:left="720"/>
        <w:jc w:val="both"/>
        <w:rPr>
          <w:i/>
          <w:sz w:val="27"/>
        </w:rPr>
      </w:pPr>
      <w:r w:rsidRPr="00566C2F">
        <w:rPr>
          <w:i/>
          <w:sz w:val="27"/>
          <w:lang w:val="fr-FR"/>
        </w:rPr>
        <w:t xml:space="preserve">        </w:t>
      </w:r>
      <w:r w:rsidRPr="00566C2F">
        <w:rPr>
          <w:i/>
          <w:sz w:val="27"/>
        </w:rPr>
        <w:t>System.out.println("str = " + str);</w:t>
      </w:r>
    </w:p>
    <w:p w14:paraId="30DC825B" w14:textId="77777777" w:rsidR="00C65C8D" w:rsidRPr="00566C2F" w:rsidRDefault="00C65C8D" w:rsidP="009B1F9D">
      <w:pPr>
        <w:ind w:left="720"/>
        <w:jc w:val="both"/>
        <w:rPr>
          <w:i/>
          <w:sz w:val="27"/>
        </w:rPr>
      </w:pPr>
      <w:r w:rsidRPr="00566C2F">
        <w:rPr>
          <w:i/>
          <w:sz w:val="27"/>
        </w:rPr>
        <w:t>// Lấy từ vị trí số 8 tới cuối cùng của chuỗi</w:t>
      </w:r>
    </w:p>
    <w:p w14:paraId="1681B939" w14:textId="77777777" w:rsidR="00C65C8D" w:rsidRPr="00566C2F" w:rsidRDefault="00C65C8D" w:rsidP="009B1F9D">
      <w:pPr>
        <w:ind w:left="720"/>
        <w:jc w:val="both"/>
        <w:rPr>
          <w:i/>
          <w:sz w:val="27"/>
        </w:rPr>
      </w:pPr>
      <w:r w:rsidRPr="00566C2F">
        <w:rPr>
          <w:i/>
          <w:sz w:val="27"/>
        </w:rPr>
        <w:t xml:space="preserve">        System.out.println("str.substring(8) = " + str.substring(8));</w:t>
      </w:r>
    </w:p>
    <w:p w14:paraId="09AB8339" w14:textId="77777777" w:rsidR="00C65C8D" w:rsidRPr="00566C2F" w:rsidRDefault="00C65C8D" w:rsidP="009B1F9D">
      <w:pPr>
        <w:ind w:left="720"/>
        <w:jc w:val="both"/>
        <w:rPr>
          <w:i/>
          <w:sz w:val="27"/>
        </w:rPr>
      </w:pPr>
      <w:r w:rsidRPr="00566C2F">
        <w:rPr>
          <w:i/>
          <w:sz w:val="27"/>
        </w:rPr>
        <w:t>//Lấy từ vị trí số 3 tới vị trí số 9</w:t>
      </w:r>
    </w:p>
    <w:p w14:paraId="13D5C813" w14:textId="77777777" w:rsidR="00C65C8D" w:rsidRPr="00566C2F" w:rsidRDefault="00C65C8D" w:rsidP="009B1F9D">
      <w:pPr>
        <w:ind w:left="720"/>
        <w:jc w:val="both"/>
        <w:rPr>
          <w:i/>
          <w:sz w:val="27"/>
        </w:rPr>
      </w:pPr>
      <w:r w:rsidRPr="00566C2F">
        <w:rPr>
          <w:i/>
          <w:sz w:val="27"/>
        </w:rPr>
        <w:t xml:space="preserve">        System.out.println("str.substring(3,9) = " + str.substring(3, 9));</w:t>
      </w:r>
    </w:p>
    <w:p w14:paraId="0B693462" w14:textId="77777777" w:rsidR="00C65C8D" w:rsidRPr="00566C2F" w:rsidRDefault="00C65C8D" w:rsidP="009B1F9D">
      <w:pPr>
        <w:ind w:left="720"/>
        <w:jc w:val="both"/>
        <w:rPr>
          <w:i/>
          <w:sz w:val="27"/>
        </w:rPr>
      </w:pPr>
      <w:r w:rsidRPr="00566C2F">
        <w:rPr>
          <w:i/>
          <w:sz w:val="27"/>
        </w:rPr>
        <w:t>//Độ dài chuỗi:</w:t>
      </w:r>
    </w:p>
    <w:p w14:paraId="5E0B3EE9" w14:textId="77777777" w:rsidR="00C65C8D" w:rsidRPr="00566C2F" w:rsidRDefault="00C65C8D" w:rsidP="009B1F9D">
      <w:pPr>
        <w:ind w:left="720"/>
        <w:jc w:val="both"/>
        <w:rPr>
          <w:i/>
          <w:sz w:val="27"/>
        </w:rPr>
      </w:pPr>
      <w:r w:rsidRPr="00566C2F">
        <w:rPr>
          <w:i/>
          <w:sz w:val="27"/>
        </w:rPr>
        <w:t xml:space="preserve">        System.out.println("Độ dài chuỗi: str.length() = " + str.length());</w:t>
      </w:r>
    </w:p>
    <w:p w14:paraId="70794A08" w14:textId="77777777" w:rsidR="00C65C8D" w:rsidRPr="00566C2F" w:rsidRDefault="00C65C8D" w:rsidP="009B1F9D">
      <w:pPr>
        <w:ind w:left="720"/>
        <w:jc w:val="both"/>
        <w:rPr>
          <w:i/>
          <w:sz w:val="27"/>
        </w:rPr>
      </w:pPr>
      <w:r w:rsidRPr="00566C2F">
        <w:rPr>
          <w:i/>
          <w:sz w:val="27"/>
        </w:rPr>
        <w:t>//Lấy ra ký tự trong chuỗi theo chỉ số</w:t>
      </w:r>
    </w:p>
    <w:p w14:paraId="781A097E" w14:textId="77777777" w:rsidR="00C65C8D" w:rsidRPr="00566C2F" w:rsidRDefault="00C65C8D" w:rsidP="009B1F9D">
      <w:pPr>
        <w:ind w:left="720"/>
        <w:jc w:val="both"/>
        <w:rPr>
          <w:i/>
          <w:sz w:val="27"/>
        </w:rPr>
      </w:pPr>
      <w:r w:rsidRPr="00566C2F">
        <w:rPr>
          <w:i/>
          <w:sz w:val="27"/>
        </w:rPr>
        <w:t xml:space="preserve">        char ch;</w:t>
      </w:r>
    </w:p>
    <w:p w14:paraId="19EB18E4" w14:textId="77777777" w:rsidR="00C65C8D" w:rsidRPr="00566C2F" w:rsidRDefault="00C65C8D" w:rsidP="009B1F9D">
      <w:pPr>
        <w:ind w:left="720"/>
        <w:jc w:val="both"/>
        <w:rPr>
          <w:i/>
          <w:sz w:val="27"/>
        </w:rPr>
      </w:pPr>
      <w:r w:rsidRPr="00566C2F">
        <w:rPr>
          <w:i/>
          <w:sz w:val="27"/>
        </w:rPr>
        <w:t xml:space="preserve">        ch = str.charAt(4);</w:t>
      </w:r>
    </w:p>
    <w:p w14:paraId="6B26AEE1" w14:textId="77777777" w:rsidR="00C65C8D" w:rsidRPr="00566C2F" w:rsidRDefault="00C65C8D" w:rsidP="009B1F9D">
      <w:pPr>
        <w:ind w:left="720"/>
        <w:jc w:val="both"/>
        <w:rPr>
          <w:i/>
          <w:sz w:val="27"/>
        </w:rPr>
      </w:pPr>
      <w:r w:rsidRPr="00566C2F">
        <w:rPr>
          <w:i/>
          <w:sz w:val="27"/>
        </w:rPr>
        <w:t xml:space="preserve">        System.out.println("str.charAt(4) = " + ch);</w:t>
      </w:r>
    </w:p>
    <w:p w14:paraId="460FD597" w14:textId="77777777" w:rsidR="00C65C8D" w:rsidRPr="00566C2F" w:rsidRDefault="00C65C8D" w:rsidP="009B1F9D">
      <w:pPr>
        <w:ind w:left="720"/>
        <w:jc w:val="both"/>
        <w:rPr>
          <w:i/>
          <w:sz w:val="27"/>
        </w:rPr>
      </w:pPr>
      <w:r w:rsidRPr="00566C2F">
        <w:rPr>
          <w:i/>
          <w:sz w:val="27"/>
        </w:rPr>
        <w:t>// Thay 1 ký tự bằng ký tự khác trong chuỗi:</w:t>
      </w:r>
    </w:p>
    <w:p w14:paraId="6881D267" w14:textId="3CAE3593" w:rsidR="00C65C8D" w:rsidRPr="00566C2F" w:rsidRDefault="00C65C8D" w:rsidP="009B1F9D">
      <w:pPr>
        <w:ind w:left="720"/>
        <w:jc w:val="both"/>
        <w:rPr>
          <w:i/>
          <w:sz w:val="27"/>
        </w:rPr>
      </w:pPr>
      <w:r w:rsidRPr="00566C2F">
        <w:rPr>
          <w:i/>
          <w:sz w:val="27"/>
        </w:rPr>
        <w:lastRenderedPageBreak/>
        <w:t xml:space="preserve">        System.out.println("Thay tất cả ký tự 'n' bằng ký tự 'x' = " +</w:t>
      </w:r>
      <w:r w:rsidR="00CB1210" w:rsidRPr="00566C2F">
        <w:rPr>
          <w:i/>
          <w:sz w:val="27"/>
        </w:rPr>
        <w:t xml:space="preserve"> </w:t>
      </w:r>
      <w:r w:rsidRPr="00566C2F">
        <w:rPr>
          <w:i/>
          <w:sz w:val="27"/>
        </w:rPr>
        <w:t>str.replace('n', 'x'));</w:t>
      </w:r>
    </w:p>
    <w:p w14:paraId="57719D5F" w14:textId="77777777" w:rsidR="00C65C8D" w:rsidRPr="00566C2F" w:rsidRDefault="00C65C8D" w:rsidP="009B1F9D">
      <w:pPr>
        <w:ind w:left="720"/>
        <w:jc w:val="both"/>
        <w:rPr>
          <w:i/>
          <w:sz w:val="27"/>
        </w:rPr>
      </w:pPr>
      <w:r w:rsidRPr="00566C2F">
        <w:rPr>
          <w:i/>
          <w:sz w:val="27"/>
        </w:rPr>
        <w:t>//Tìm chuỗi "And" là chuỗi con của chuỗi str, thay kết quả đầu tiên bằng chuỗi "xxx"</w:t>
      </w:r>
    </w:p>
    <w:p w14:paraId="3CAF2B31" w14:textId="77777777" w:rsidR="00C65C8D" w:rsidRPr="00566C2F" w:rsidRDefault="00C65C8D" w:rsidP="009B1F9D">
      <w:pPr>
        <w:ind w:left="720"/>
        <w:jc w:val="both"/>
        <w:rPr>
          <w:i/>
          <w:sz w:val="27"/>
        </w:rPr>
      </w:pPr>
      <w:r w:rsidRPr="00566C2F">
        <w:rPr>
          <w:i/>
          <w:sz w:val="27"/>
        </w:rPr>
        <w:t xml:space="preserve">        System.out.println("Thay And đầu tiên bằng xxx = " + str.replaceFirst("And", "xxx"));</w:t>
      </w:r>
    </w:p>
    <w:p w14:paraId="2718BCEF" w14:textId="7235A900" w:rsidR="00C65C8D" w:rsidRPr="00566C2F" w:rsidRDefault="00C65C8D" w:rsidP="009B1F9D">
      <w:pPr>
        <w:ind w:left="720"/>
        <w:jc w:val="both"/>
        <w:rPr>
          <w:i/>
          <w:sz w:val="27"/>
        </w:rPr>
      </w:pPr>
      <w:r w:rsidRPr="00566C2F">
        <w:rPr>
          <w:i/>
          <w:sz w:val="27"/>
        </w:rPr>
        <w:t>//Thay toàn bộ chuỗi "And" của chuỗi str bằng chuỗi "xxx"</w:t>
      </w:r>
      <w:r w:rsidR="00CB1210" w:rsidRPr="00566C2F">
        <w:rPr>
          <w:i/>
          <w:sz w:val="27"/>
        </w:rPr>
        <w:t xml:space="preserve"> </w:t>
      </w:r>
    </w:p>
    <w:p w14:paraId="7B14F742" w14:textId="3DE2627F" w:rsidR="00C65C8D" w:rsidRPr="00566C2F" w:rsidRDefault="00C65C8D" w:rsidP="009B1F9D">
      <w:pPr>
        <w:ind w:left="720"/>
        <w:jc w:val="both"/>
        <w:rPr>
          <w:i/>
          <w:sz w:val="27"/>
        </w:rPr>
      </w:pPr>
      <w:r w:rsidRPr="00566C2F">
        <w:rPr>
          <w:i/>
          <w:sz w:val="27"/>
        </w:rPr>
        <w:t xml:space="preserve">        System.out.println("Thay tất cả And bằng xxx = " +</w:t>
      </w:r>
      <w:r w:rsidR="00CB1210" w:rsidRPr="00566C2F">
        <w:rPr>
          <w:i/>
          <w:sz w:val="27"/>
        </w:rPr>
        <w:t xml:space="preserve"> </w:t>
      </w:r>
      <w:r w:rsidRPr="00566C2F">
        <w:rPr>
          <w:i/>
          <w:sz w:val="27"/>
        </w:rPr>
        <w:t>str.replaceAll("And", "xxx"));</w:t>
      </w:r>
    </w:p>
    <w:p w14:paraId="6E5EA864" w14:textId="77777777" w:rsidR="00C65C8D" w:rsidRPr="00566C2F" w:rsidRDefault="00C65C8D" w:rsidP="009B1F9D">
      <w:pPr>
        <w:ind w:left="720"/>
        <w:jc w:val="both"/>
        <w:rPr>
          <w:i/>
          <w:sz w:val="27"/>
        </w:rPr>
      </w:pPr>
      <w:r w:rsidRPr="00566C2F">
        <w:rPr>
          <w:i/>
          <w:sz w:val="27"/>
        </w:rPr>
        <w:t>//Chuyển thành chữ thường:</w:t>
      </w:r>
    </w:p>
    <w:p w14:paraId="406F09A0" w14:textId="77777777" w:rsidR="00C65C8D" w:rsidRPr="00566C2F" w:rsidRDefault="00C65C8D" w:rsidP="009B1F9D">
      <w:pPr>
        <w:ind w:left="720"/>
        <w:jc w:val="both"/>
        <w:rPr>
          <w:i/>
          <w:sz w:val="27"/>
        </w:rPr>
      </w:pPr>
      <w:r w:rsidRPr="00566C2F">
        <w:rPr>
          <w:i/>
          <w:sz w:val="27"/>
        </w:rPr>
        <w:t xml:space="preserve">        System.out.println("str chuyển về viết thường: " + str.toLowerCase());</w:t>
      </w:r>
    </w:p>
    <w:p w14:paraId="7ED11E5B" w14:textId="77777777" w:rsidR="00C65C8D" w:rsidRPr="00566C2F" w:rsidRDefault="00C65C8D" w:rsidP="009B1F9D">
      <w:pPr>
        <w:ind w:left="720"/>
        <w:jc w:val="both"/>
        <w:rPr>
          <w:i/>
          <w:sz w:val="27"/>
        </w:rPr>
      </w:pPr>
      <w:r w:rsidRPr="00566C2F">
        <w:rPr>
          <w:i/>
          <w:sz w:val="27"/>
        </w:rPr>
        <w:t>//Chuyển thành chữ hoa:</w:t>
      </w:r>
    </w:p>
    <w:p w14:paraId="37868417" w14:textId="77777777" w:rsidR="00C65C8D" w:rsidRPr="00566C2F" w:rsidRDefault="00C65C8D" w:rsidP="009B1F9D">
      <w:pPr>
        <w:ind w:left="720"/>
        <w:jc w:val="both"/>
        <w:rPr>
          <w:i/>
          <w:sz w:val="27"/>
        </w:rPr>
      </w:pPr>
      <w:r w:rsidRPr="00566C2F">
        <w:rPr>
          <w:i/>
          <w:sz w:val="27"/>
        </w:rPr>
        <w:t xml:space="preserve">        System.out.println("str chuyển về viết hoa: " + str.toUpperCase());</w:t>
      </w:r>
    </w:p>
    <w:p w14:paraId="3E864A16" w14:textId="77777777" w:rsidR="00C65C8D" w:rsidRPr="00566C2F" w:rsidRDefault="00C65C8D" w:rsidP="009B1F9D">
      <w:pPr>
        <w:ind w:left="720"/>
        <w:jc w:val="both"/>
        <w:rPr>
          <w:i/>
          <w:sz w:val="27"/>
        </w:rPr>
      </w:pPr>
      <w:r w:rsidRPr="00566C2F">
        <w:rPr>
          <w:i/>
          <w:sz w:val="27"/>
        </w:rPr>
        <w:t>//Loại bỏ khoảng trống 2 bên chuỗi</w:t>
      </w:r>
    </w:p>
    <w:p w14:paraId="40D4FEC4" w14:textId="77777777" w:rsidR="00C65C8D" w:rsidRPr="00566C2F" w:rsidRDefault="00C65C8D" w:rsidP="009B1F9D">
      <w:pPr>
        <w:ind w:left="720"/>
        <w:jc w:val="both"/>
        <w:rPr>
          <w:i/>
          <w:sz w:val="27"/>
        </w:rPr>
      </w:pPr>
      <w:r w:rsidRPr="00566C2F">
        <w:rPr>
          <w:i/>
          <w:sz w:val="27"/>
        </w:rPr>
        <w:t xml:space="preserve">        String str1 = " " + str + " ";</w:t>
      </w:r>
    </w:p>
    <w:p w14:paraId="463E77B3" w14:textId="77777777" w:rsidR="00C65C8D" w:rsidRPr="00566C2F" w:rsidRDefault="00C65C8D" w:rsidP="009B1F9D">
      <w:pPr>
        <w:ind w:left="720"/>
        <w:jc w:val="both"/>
        <w:rPr>
          <w:i/>
          <w:sz w:val="27"/>
        </w:rPr>
      </w:pPr>
      <w:r w:rsidRPr="00566C2F">
        <w:rPr>
          <w:i/>
          <w:sz w:val="27"/>
        </w:rPr>
        <w:t xml:space="preserve">        System.out.println(" Android.Vn Android.Vn --&gt; " + str1.trim());</w:t>
      </w:r>
    </w:p>
    <w:p w14:paraId="6582E757" w14:textId="77777777" w:rsidR="00C65C8D" w:rsidRPr="00566C2F" w:rsidRDefault="00C65C8D" w:rsidP="009B1F9D">
      <w:pPr>
        <w:ind w:left="720"/>
        <w:jc w:val="both"/>
        <w:rPr>
          <w:i/>
          <w:sz w:val="27"/>
        </w:rPr>
      </w:pPr>
      <w:r w:rsidRPr="00566C2F">
        <w:rPr>
          <w:i/>
          <w:sz w:val="27"/>
        </w:rPr>
        <w:t xml:space="preserve">    }</w:t>
      </w:r>
    </w:p>
    <w:p w14:paraId="69F1E239" w14:textId="77777777" w:rsidR="00C65C8D" w:rsidRPr="00566C2F" w:rsidRDefault="00C65C8D" w:rsidP="009B1F9D">
      <w:pPr>
        <w:ind w:left="720"/>
        <w:jc w:val="both"/>
        <w:rPr>
          <w:i/>
          <w:sz w:val="27"/>
          <w:lang w:val="fr-FR"/>
        </w:rPr>
      </w:pPr>
      <w:r w:rsidRPr="00566C2F">
        <w:rPr>
          <w:i/>
          <w:sz w:val="27"/>
          <w:lang w:val="fr-FR"/>
        </w:rPr>
        <w:t>}</w:t>
      </w:r>
    </w:p>
    <w:p w14:paraId="03C50185" w14:textId="41C4590A" w:rsidR="00C65C8D" w:rsidRPr="00566C2F" w:rsidRDefault="00C65C8D" w:rsidP="009B1F9D">
      <w:pPr>
        <w:ind w:left="720"/>
        <w:jc w:val="both"/>
        <w:rPr>
          <w:i/>
          <w:sz w:val="27"/>
          <w:lang w:val="fr-FR"/>
        </w:rPr>
      </w:pPr>
      <w:r w:rsidRPr="00566C2F">
        <w:rPr>
          <w:i/>
          <w:sz w:val="27"/>
          <w:lang w:val="fr-FR"/>
        </w:rPr>
        <w:t>package javaandroidvn;</w:t>
      </w:r>
    </w:p>
    <w:p w14:paraId="75EEB10D" w14:textId="24989ED0" w:rsidR="00C65C8D" w:rsidRPr="00566C2F" w:rsidRDefault="00C65C8D" w:rsidP="009B1F9D">
      <w:pPr>
        <w:ind w:left="720"/>
        <w:jc w:val="both"/>
        <w:rPr>
          <w:i/>
          <w:sz w:val="27"/>
          <w:lang w:val="fr-FR"/>
        </w:rPr>
      </w:pPr>
      <w:r w:rsidRPr="00566C2F">
        <w:rPr>
          <w:i/>
          <w:sz w:val="27"/>
          <w:lang w:val="fr-FR"/>
        </w:rPr>
        <w:t>public class JavaAndroidVn {</w:t>
      </w:r>
    </w:p>
    <w:p w14:paraId="610B35BC" w14:textId="77777777" w:rsidR="00C65C8D" w:rsidRPr="00566C2F" w:rsidRDefault="00C65C8D" w:rsidP="009B1F9D">
      <w:pPr>
        <w:ind w:left="720"/>
        <w:jc w:val="both"/>
        <w:rPr>
          <w:i/>
          <w:sz w:val="27"/>
        </w:rPr>
      </w:pPr>
      <w:r w:rsidRPr="00566C2F">
        <w:rPr>
          <w:i/>
          <w:sz w:val="27"/>
          <w:lang w:val="fr-FR"/>
        </w:rPr>
        <w:t xml:space="preserve">    </w:t>
      </w:r>
      <w:r w:rsidRPr="00566C2F">
        <w:rPr>
          <w:i/>
          <w:sz w:val="27"/>
        </w:rPr>
        <w:t>public static void main(String[] args) {</w:t>
      </w:r>
    </w:p>
    <w:p w14:paraId="06194A70" w14:textId="77777777" w:rsidR="00C65C8D" w:rsidRPr="00566C2F" w:rsidRDefault="00C65C8D" w:rsidP="009B1F9D">
      <w:pPr>
        <w:ind w:left="720"/>
        <w:jc w:val="both"/>
        <w:rPr>
          <w:i/>
          <w:sz w:val="27"/>
          <w:lang w:val="fr-FR"/>
        </w:rPr>
      </w:pPr>
      <w:r w:rsidRPr="00566C2F">
        <w:rPr>
          <w:i/>
          <w:sz w:val="27"/>
        </w:rPr>
        <w:t xml:space="preserve">        </w:t>
      </w:r>
      <w:r w:rsidRPr="00566C2F">
        <w:rPr>
          <w:i/>
          <w:sz w:val="27"/>
          <w:lang w:val="fr-FR"/>
        </w:rPr>
        <w:t>String str = "Android.Vn Android.Vn";</w:t>
      </w:r>
    </w:p>
    <w:p w14:paraId="134955B3" w14:textId="77777777" w:rsidR="00C65C8D" w:rsidRPr="00566C2F" w:rsidRDefault="00C65C8D" w:rsidP="009B1F9D">
      <w:pPr>
        <w:ind w:left="720"/>
        <w:jc w:val="both"/>
        <w:rPr>
          <w:i/>
          <w:sz w:val="27"/>
        </w:rPr>
      </w:pPr>
      <w:r w:rsidRPr="00566C2F">
        <w:rPr>
          <w:i/>
          <w:sz w:val="27"/>
          <w:lang w:val="fr-FR"/>
        </w:rPr>
        <w:t xml:space="preserve">        </w:t>
      </w:r>
      <w:r w:rsidRPr="00566C2F">
        <w:rPr>
          <w:i/>
          <w:sz w:val="27"/>
        </w:rPr>
        <w:t>System.out.println("str = " + str);</w:t>
      </w:r>
    </w:p>
    <w:p w14:paraId="7F69718A" w14:textId="77777777" w:rsidR="00C65C8D" w:rsidRPr="00566C2F" w:rsidRDefault="00C65C8D" w:rsidP="009B1F9D">
      <w:pPr>
        <w:ind w:left="720"/>
        <w:jc w:val="both"/>
        <w:rPr>
          <w:i/>
          <w:sz w:val="27"/>
        </w:rPr>
      </w:pPr>
      <w:r w:rsidRPr="00566C2F">
        <w:rPr>
          <w:i/>
          <w:sz w:val="27"/>
        </w:rPr>
        <w:t>// Lấy từ vị trí số 8 tới cuối cùng của chuỗi</w:t>
      </w:r>
    </w:p>
    <w:p w14:paraId="0B35C036" w14:textId="77777777" w:rsidR="00C65C8D" w:rsidRPr="00566C2F" w:rsidRDefault="00C65C8D" w:rsidP="009B1F9D">
      <w:pPr>
        <w:ind w:left="720"/>
        <w:jc w:val="both"/>
        <w:rPr>
          <w:i/>
          <w:sz w:val="27"/>
        </w:rPr>
      </w:pPr>
      <w:r w:rsidRPr="00566C2F">
        <w:rPr>
          <w:i/>
          <w:sz w:val="27"/>
        </w:rPr>
        <w:t xml:space="preserve">        System.out.println("str.substring(8) = " + str.substring(8));</w:t>
      </w:r>
    </w:p>
    <w:p w14:paraId="281B7B82" w14:textId="77777777" w:rsidR="00C65C8D" w:rsidRPr="00566C2F" w:rsidRDefault="00C65C8D" w:rsidP="009B1F9D">
      <w:pPr>
        <w:ind w:left="720"/>
        <w:jc w:val="both"/>
        <w:rPr>
          <w:i/>
          <w:sz w:val="27"/>
        </w:rPr>
      </w:pPr>
      <w:r w:rsidRPr="00566C2F">
        <w:rPr>
          <w:i/>
          <w:sz w:val="27"/>
        </w:rPr>
        <w:t>//Lấy từ vị trí số 3 tới vị trí số 9</w:t>
      </w:r>
    </w:p>
    <w:p w14:paraId="415E044A" w14:textId="77777777" w:rsidR="00C65C8D" w:rsidRPr="00566C2F" w:rsidRDefault="00C65C8D" w:rsidP="009B1F9D">
      <w:pPr>
        <w:ind w:left="720"/>
        <w:jc w:val="both"/>
        <w:rPr>
          <w:i/>
          <w:sz w:val="27"/>
        </w:rPr>
      </w:pPr>
      <w:r w:rsidRPr="00566C2F">
        <w:rPr>
          <w:i/>
          <w:sz w:val="27"/>
        </w:rPr>
        <w:t xml:space="preserve">        System.out.println("str.substring(3,9) = " + str.substring(3, 9));</w:t>
      </w:r>
    </w:p>
    <w:p w14:paraId="4ED77176" w14:textId="77777777" w:rsidR="00C65C8D" w:rsidRPr="00566C2F" w:rsidRDefault="00C65C8D" w:rsidP="009B1F9D">
      <w:pPr>
        <w:ind w:left="720"/>
        <w:jc w:val="both"/>
        <w:rPr>
          <w:i/>
          <w:sz w:val="27"/>
        </w:rPr>
      </w:pPr>
      <w:r w:rsidRPr="00566C2F">
        <w:rPr>
          <w:i/>
          <w:sz w:val="27"/>
        </w:rPr>
        <w:t>//Độ dài chuỗi:</w:t>
      </w:r>
    </w:p>
    <w:p w14:paraId="3A2888E5" w14:textId="77777777" w:rsidR="00C65C8D" w:rsidRPr="00566C2F" w:rsidRDefault="00C65C8D" w:rsidP="009B1F9D">
      <w:pPr>
        <w:ind w:left="720"/>
        <w:jc w:val="both"/>
        <w:rPr>
          <w:i/>
          <w:sz w:val="27"/>
        </w:rPr>
      </w:pPr>
      <w:r w:rsidRPr="00566C2F">
        <w:rPr>
          <w:i/>
          <w:sz w:val="27"/>
        </w:rPr>
        <w:lastRenderedPageBreak/>
        <w:t xml:space="preserve">        System.out.println("Độ dài chuỗi: str.length() = " + str.length());</w:t>
      </w:r>
    </w:p>
    <w:p w14:paraId="4018888A" w14:textId="77777777" w:rsidR="00C65C8D" w:rsidRPr="00566C2F" w:rsidRDefault="00C65C8D" w:rsidP="009B1F9D">
      <w:pPr>
        <w:ind w:left="720"/>
        <w:jc w:val="both"/>
        <w:rPr>
          <w:i/>
          <w:sz w:val="27"/>
        </w:rPr>
      </w:pPr>
      <w:r w:rsidRPr="00566C2F">
        <w:rPr>
          <w:i/>
          <w:sz w:val="27"/>
        </w:rPr>
        <w:t>//Lấy ra ký tự trong chuỗi theo chỉ số</w:t>
      </w:r>
    </w:p>
    <w:p w14:paraId="083AFDB0" w14:textId="77777777" w:rsidR="00C65C8D" w:rsidRPr="00566C2F" w:rsidRDefault="00C65C8D" w:rsidP="009B1F9D">
      <w:pPr>
        <w:ind w:left="720"/>
        <w:jc w:val="both"/>
        <w:rPr>
          <w:i/>
          <w:sz w:val="27"/>
        </w:rPr>
      </w:pPr>
      <w:r w:rsidRPr="00566C2F">
        <w:rPr>
          <w:i/>
          <w:sz w:val="27"/>
        </w:rPr>
        <w:t xml:space="preserve">        char ch;</w:t>
      </w:r>
    </w:p>
    <w:p w14:paraId="5A22FD76" w14:textId="77777777" w:rsidR="00C65C8D" w:rsidRPr="00566C2F" w:rsidRDefault="00C65C8D" w:rsidP="009B1F9D">
      <w:pPr>
        <w:ind w:left="720"/>
        <w:jc w:val="both"/>
        <w:rPr>
          <w:i/>
          <w:sz w:val="27"/>
        </w:rPr>
      </w:pPr>
      <w:r w:rsidRPr="00566C2F">
        <w:rPr>
          <w:i/>
          <w:sz w:val="27"/>
        </w:rPr>
        <w:t xml:space="preserve">        ch = str.charAt(4);</w:t>
      </w:r>
    </w:p>
    <w:p w14:paraId="0B627E5F" w14:textId="77777777" w:rsidR="00C65C8D" w:rsidRPr="00566C2F" w:rsidRDefault="00C65C8D" w:rsidP="009B1F9D">
      <w:pPr>
        <w:ind w:left="720"/>
        <w:jc w:val="both"/>
        <w:rPr>
          <w:i/>
          <w:sz w:val="27"/>
        </w:rPr>
      </w:pPr>
      <w:r w:rsidRPr="00566C2F">
        <w:rPr>
          <w:i/>
          <w:sz w:val="27"/>
        </w:rPr>
        <w:t xml:space="preserve">        System.out.println("str.charAt(4) = " + ch);</w:t>
      </w:r>
    </w:p>
    <w:p w14:paraId="5C96C891" w14:textId="77777777" w:rsidR="00C65C8D" w:rsidRPr="00566C2F" w:rsidRDefault="00C65C8D" w:rsidP="009B1F9D">
      <w:pPr>
        <w:ind w:left="720"/>
        <w:jc w:val="both"/>
        <w:rPr>
          <w:i/>
          <w:sz w:val="27"/>
        </w:rPr>
      </w:pPr>
      <w:r w:rsidRPr="00566C2F">
        <w:rPr>
          <w:i/>
          <w:sz w:val="27"/>
        </w:rPr>
        <w:t>// Thay 1 ký tự bằng ký tự khác trong chuỗi:</w:t>
      </w:r>
    </w:p>
    <w:p w14:paraId="1F995C83" w14:textId="77777777" w:rsidR="00C65C8D" w:rsidRPr="00566C2F" w:rsidRDefault="00C65C8D" w:rsidP="009B1F9D">
      <w:pPr>
        <w:ind w:left="720"/>
        <w:jc w:val="both"/>
        <w:rPr>
          <w:i/>
          <w:sz w:val="27"/>
        </w:rPr>
      </w:pPr>
      <w:r w:rsidRPr="00566C2F">
        <w:rPr>
          <w:i/>
          <w:sz w:val="27"/>
        </w:rPr>
        <w:t xml:space="preserve">        System.out.println("Thay tất cả ký tự 'n' bằng ký tự 'x' = " + str.replace('n', 'x'));</w:t>
      </w:r>
    </w:p>
    <w:p w14:paraId="597ECE67" w14:textId="77777777" w:rsidR="00C65C8D" w:rsidRPr="00566C2F" w:rsidRDefault="00C65C8D" w:rsidP="009B1F9D">
      <w:pPr>
        <w:ind w:left="720"/>
        <w:jc w:val="both"/>
        <w:rPr>
          <w:i/>
          <w:sz w:val="27"/>
        </w:rPr>
      </w:pPr>
      <w:r w:rsidRPr="00566C2F">
        <w:rPr>
          <w:i/>
          <w:sz w:val="27"/>
        </w:rPr>
        <w:t>//Tìm chuỗi "And" là chuỗi con của chuỗi str, thay kết quả đầu tiên bằng chuỗi "xxx"</w:t>
      </w:r>
    </w:p>
    <w:p w14:paraId="70C123D3" w14:textId="77777777" w:rsidR="00C65C8D" w:rsidRPr="00566C2F" w:rsidRDefault="00C65C8D" w:rsidP="009B1F9D">
      <w:pPr>
        <w:ind w:left="720"/>
        <w:jc w:val="both"/>
        <w:rPr>
          <w:i/>
          <w:sz w:val="27"/>
        </w:rPr>
      </w:pPr>
      <w:r w:rsidRPr="00566C2F">
        <w:rPr>
          <w:i/>
          <w:sz w:val="27"/>
        </w:rPr>
        <w:t xml:space="preserve">        System.out.println("Thay And đầu tiên bằng xxx = " + str.replaceFirst("And", "xxx"));</w:t>
      </w:r>
    </w:p>
    <w:p w14:paraId="3C8850C3" w14:textId="77777777" w:rsidR="00C65C8D" w:rsidRPr="00566C2F" w:rsidRDefault="00C65C8D" w:rsidP="009B1F9D">
      <w:pPr>
        <w:ind w:left="720"/>
        <w:jc w:val="both"/>
        <w:rPr>
          <w:i/>
          <w:sz w:val="27"/>
        </w:rPr>
      </w:pPr>
      <w:r w:rsidRPr="00566C2F">
        <w:rPr>
          <w:i/>
          <w:sz w:val="27"/>
        </w:rPr>
        <w:t>//Thay toàn bộ chuỗi "And" của chuỗi str bằng chuỗi "xxx":</w:t>
      </w:r>
    </w:p>
    <w:p w14:paraId="548F0D19" w14:textId="77777777" w:rsidR="00C65C8D" w:rsidRPr="00566C2F" w:rsidRDefault="00C65C8D" w:rsidP="009B1F9D">
      <w:pPr>
        <w:ind w:left="720"/>
        <w:jc w:val="both"/>
        <w:rPr>
          <w:i/>
          <w:sz w:val="27"/>
        </w:rPr>
      </w:pPr>
      <w:r w:rsidRPr="00566C2F">
        <w:rPr>
          <w:i/>
          <w:sz w:val="27"/>
        </w:rPr>
        <w:t xml:space="preserve">        System.out.println("Thay tất cả And bằng xxx = " + str.replaceAll("And", "xxx"));</w:t>
      </w:r>
    </w:p>
    <w:p w14:paraId="0EF66422" w14:textId="77777777" w:rsidR="00C65C8D" w:rsidRPr="00566C2F" w:rsidRDefault="00C65C8D" w:rsidP="009B1F9D">
      <w:pPr>
        <w:ind w:left="720"/>
        <w:jc w:val="both"/>
        <w:rPr>
          <w:i/>
          <w:sz w:val="27"/>
        </w:rPr>
      </w:pPr>
      <w:r w:rsidRPr="00566C2F">
        <w:rPr>
          <w:i/>
          <w:sz w:val="27"/>
        </w:rPr>
        <w:t>//Chuyển thành chữ thường:</w:t>
      </w:r>
    </w:p>
    <w:p w14:paraId="1D6C1CFC" w14:textId="77777777" w:rsidR="00C65C8D" w:rsidRPr="00566C2F" w:rsidRDefault="00C65C8D" w:rsidP="009B1F9D">
      <w:pPr>
        <w:ind w:left="720"/>
        <w:jc w:val="both"/>
        <w:rPr>
          <w:i/>
          <w:sz w:val="27"/>
        </w:rPr>
      </w:pPr>
      <w:r w:rsidRPr="00566C2F">
        <w:rPr>
          <w:i/>
          <w:sz w:val="27"/>
        </w:rPr>
        <w:t xml:space="preserve">        System.out.println("str chuyển về viết thường: " + str.toLowerCase());</w:t>
      </w:r>
    </w:p>
    <w:p w14:paraId="57A09E9A" w14:textId="77777777" w:rsidR="00C65C8D" w:rsidRPr="00566C2F" w:rsidRDefault="00C65C8D" w:rsidP="009B1F9D">
      <w:pPr>
        <w:ind w:left="720"/>
        <w:jc w:val="both"/>
        <w:rPr>
          <w:i/>
          <w:sz w:val="27"/>
        </w:rPr>
      </w:pPr>
      <w:r w:rsidRPr="00566C2F">
        <w:rPr>
          <w:i/>
          <w:sz w:val="27"/>
        </w:rPr>
        <w:t>//Chuyển thành chữ hoa:</w:t>
      </w:r>
    </w:p>
    <w:p w14:paraId="47F1567B" w14:textId="77777777" w:rsidR="00C65C8D" w:rsidRPr="00566C2F" w:rsidRDefault="00C65C8D" w:rsidP="009B1F9D">
      <w:pPr>
        <w:ind w:left="720"/>
        <w:jc w:val="both"/>
        <w:rPr>
          <w:i/>
          <w:sz w:val="27"/>
        </w:rPr>
      </w:pPr>
      <w:r w:rsidRPr="00566C2F">
        <w:rPr>
          <w:i/>
          <w:sz w:val="27"/>
        </w:rPr>
        <w:t xml:space="preserve">        System.out.println("str chuyển về viết hoa: " + str.toUpperCase());</w:t>
      </w:r>
    </w:p>
    <w:p w14:paraId="108F930A" w14:textId="77777777" w:rsidR="00C65C8D" w:rsidRPr="00566C2F" w:rsidRDefault="00C65C8D" w:rsidP="009B1F9D">
      <w:pPr>
        <w:ind w:left="720"/>
        <w:jc w:val="both"/>
        <w:rPr>
          <w:i/>
          <w:sz w:val="27"/>
        </w:rPr>
      </w:pPr>
      <w:r w:rsidRPr="00566C2F">
        <w:rPr>
          <w:i/>
          <w:sz w:val="27"/>
        </w:rPr>
        <w:t>//Loại bỏ khoảng trống 2 bên chuỗi</w:t>
      </w:r>
    </w:p>
    <w:p w14:paraId="6F089EC0" w14:textId="77777777" w:rsidR="00C65C8D" w:rsidRPr="00566C2F" w:rsidRDefault="00C65C8D" w:rsidP="009B1F9D">
      <w:pPr>
        <w:ind w:left="720"/>
        <w:jc w:val="both"/>
        <w:rPr>
          <w:i/>
          <w:sz w:val="27"/>
        </w:rPr>
      </w:pPr>
      <w:r w:rsidRPr="00566C2F">
        <w:rPr>
          <w:i/>
          <w:sz w:val="27"/>
        </w:rPr>
        <w:t xml:space="preserve">        String str1 = " " + str + " ";</w:t>
      </w:r>
    </w:p>
    <w:p w14:paraId="38BF2DD4" w14:textId="77777777" w:rsidR="00C65C8D" w:rsidRPr="00566C2F" w:rsidRDefault="00C65C8D" w:rsidP="009B1F9D">
      <w:pPr>
        <w:ind w:left="720"/>
        <w:jc w:val="both"/>
        <w:rPr>
          <w:i/>
          <w:sz w:val="27"/>
        </w:rPr>
      </w:pPr>
      <w:r w:rsidRPr="00566C2F">
        <w:rPr>
          <w:i/>
          <w:sz w:val="27"/>
        </w:rPr>
        <w:t xml:space="preserve">        System.out.println(" Android.Vn Android.Vn --&gt; " + str1.trim());</w:t>
      </w:r>
    </w:p>
    <w:p w14:paraId="194DDE15" w14:textId="77777777" w:rsidR="00C65C8D" w:rsidRPr="00566C2F" w:rsidRDefault="00C65C8D" w:rsidP="009B1F9D">
      <w:pPr>
        <w:ind w:left="720"/>
        <w:jc w:val="both"/>
        <w:rPr>
          <w:i/>
          <w:sz w:val="27"/>
        </w:rPr>
      </w:pPr>
      <w:r w:rsidRPr="00566C2F">
        <w:rPr>
          <w:i/>
          <w:sz w:val="27"/>
        </w:rPr>
        <w:t xml:space="preserve">    }</w:t>
      </w:r>
    </w:p>
    <w:p w14:paraId="5B4D8AB8" w14:textId="77777777" w:rsidR="00C65C8D" w:rsidRPr="00566C2F" w:rsidRDefault="00C65C8D" w:rsidP="009B1F9D">
      <w:pPr>
        <w:ind w:left="720"/>
        <w:jc w:val="both"/>
        <w:rPr>
          <w:i/>
          <w:sz w:val="27"/>
          <w:lang w:val="fr-FR"/>
        </w:rPr>
      </w:pPr>
      <w:r w:rsidRPr="00566C2F">
        <w:rPr>
          <w:i/>
          <w:sz w:val="27"/>
          <w:lang w:val="fr-FR"/>
        </w:rPr>
        <w:t>}</w:t>
      </w:r>
    </w:p>
    <w:p w14:paraId="5D4B6520" w14:textId="0E1164A9" w:rsidR="00C65C8D" w:rsidRPr="00566C2F" w:rsidRDefault="00C65C8D" w:rsidP="009B1F9D">
      <w:pPr>
        <w:ind w:left="720"/>
        <w:jc w:val="both"/>
        <w:rPr>
          <w:i/>
          <w:sz w:val="27"/>
          <w:lang w:val="fr-FR"/>
        </w:rPr>
      </w:pPr>
      <w:r w:rsidRPr="00566C2F">
        <w:rPr>
          <w:i/>
          <w:sz w:val="27"/>
          <w:lang w:val="fr-FR"/>
        </w:rPr>
        <w:t>package javaandroidvn;</w:t>
      </w:r>
    </w:p>
    <w:p w14:paraId="54FF56EF" w14:textId="4C4F6BBB" w:rsidR="00C65C8D" w:rsidRPr="00566C2F" w:rsidRDefault="00C65C8D" w:rsidP="009B1F9D">
      <w:pPr>
        <w:ind w:left="720"/>
        <w:jc w:val="both"/>
        <w:rPr>
          <w:i/>
          <w:sz w:val="27"/>
          <w:lang w:val="fr-FR"/>
        </w:rPr>
      </w:pPr>
      <w:r w:rsidRPr="00566C2F">
        <w:rPr>
          <w:i/>
          <w:sz w:val="27"/>
          <w:lang w:val="fr-FR"/>
        </w:rPr>
        <w:t>public class JavaAndroidVn {</w:t>
      </w:r>
    </w:p>
    <w:p w14:paraId="62B6F77F" w14:textId="77777777" w:rsidR="00C65C8D" w:rsidRPr="00566C2F" w:rsidRDefault="00C65C8D" w:rsidP="009B1F9D">
      <w:pPr>
        <w:ind w:left="720"/>
        <w:jc w:val="both"/>
        <w:rPr>
          <w:i/>
          <w:sz w:val="27"/>
        </w:rPr>
      </w:pPr>
      <w:r w:rsidRPr="00566C2F">
        <w:rPr>
          <w:i/>
          <w:sz w:val="27"/>
          <w:lang w:val="fr-FR"/>
        </w:rPr>
        <w:t xml:space="preserve">    </w:t>
      </w:r>
      <w:r w:rsidRPr="00566C2F">
        <w:rPr>
          <w:i/>
          <w:sz w:val="27"/>
        </w:rPr>
        <w:t>public static void main(String[] args) {</w:t>
      </w:r>
    </w:p>
    <w:p w14:paraId="2041B9D3" w14:textId="77777777" w:rsidR="00C65C8D" w:rsidRPr="00566C2F" w:rsidRDefault="00C65C8D" w:rsidP="009B1F9D">
      <w:pPr>
        <w:ind w:left="720"/>
        <w:jc w:val="both"/>
        <w:rPr>
          <w:i/>
          <w:sz w:val="27"/>
          <w:lang w:val="fr-FR"/>
        </w:rPr>
      </w:pPr>
      <w:r w:rsidRPr="00566C2F">
        <w:rPr>
          <w:i/>
          <w:sz w:val="27"/>
        </w:rPr>
        <w:t xml:space="preserve">        </w:t>
      </w:r>
      <w:r w:rsidRPr="00566C2F">
        <w:rPr>
          <w:i/>
          <w:sz w:val="27"/>
          <w:lang w:val="fr-FR"/>
        </w:rPr>
        <w:t>String str = "Android.Vn Android.Vn";</w:t>
      </w:r>
    </w:p>
    <w:p w14:paraId="1482A2B4" w14:textId="77777777" w:rsidR="00C65C8D" w:rsidRPr="00566C2F" w:rsidRDefault="00C65C8D" w:rsidP="009B1F9D">
      <w:pPr>
        <w:ind w:left="720"/>
        <w:jc w:val="both"/>
        <w:rPr>
          <w:i/>
          <w:sz w:val="27"/>
        </w:rPr>
      </w:pPr>
      <w:r w:rsidRPr="00566C2F">
        <w:rPr>
          <w:i/>
          <w:sz w:val="27"/>
          <w:lang w:val="fr-FR"/>
        </w:rPr>
        <w:lastRenderedPageBreak/>
        <w:t xml:space="preserve">        </w:t>
      </w:r>
      <w:r w:rsidRPr="00566C2F">
        <w:rPr>
          <w:i/>
          <w:sz w:val="27"/>
        </w:rPr>
        <w:t>System.out.println("str = " + str);</w:t>
      </w:r>
    </w:p>
    <w:p w14:paraId="72A89F11" w14:textId="77777777" w:rsidR="00C65C8D" w:rsidRPr="00566C2F" w:rsidRDefault="00C65C8D" w:rsidP="009B1F9D">
      <w:pPr>
        <w:ind w:left="720"/>
        <w:jc w:val="both"/>
        <w:rPr>
          <w:i/>
          <w:sz w:val="27"/>
        </w:rPr>
      </w:pPr>
      <w:r w:rsidRPr="00566C2F">
        <w:rPr>
          <w:i/>
          <w:sz w:val="27"/>
        </w:rPr>
        <w:t>// Lấy từ vị trí số 8 tới cuối cùng của chuỗi</w:t>
      </w:r>
    </w:p>
    <w:p w14:paraId="49EB3A8C" w14:textId="77777777" w:rsidR="00C65C8D" w:rsidRPr="00566C2F" w:rsidRDefault="00C65C8D" w:rsidP="009B1F9D">
      <w:pPr>
        <w:ind w:left="720"/>
        <w:jc w:val="both"/>
        <w:rPr>
          <w:i/>
          <w:sz w:val="27"/>
        </w:rPr>
      </w:pPr>
      <w:r w:rsidRPr="00566C2F">
        <w:rPr>
          <w:i/>
          <w:sz w:val="27"/>
        </w:rPr>
        <w:t xml:space="preserve">        System.out.println("str.substring(8) = " + str.substring(8));</w:t>
      </w:r>
    </w:p>
    <w:p w14:paraId="6031F1F0" w14:textId="77777777" w:rsidR="00C65C8D" w:rsidRPr="00566C2F" w:rsidRDefault="00C65C8D" w:rsidP="009B1F9D">
      <w:pPr>
        <w:ind w:left="720"/>
        <w:jc w:val="both"/>
        <w:rPr>
          <w:i/>
          <w:sz w:val="27"/>
        </w:rPr>
      </w:pPr>
      <w:r w:rsidRPr="00566C2F">
        <w:rPr>
          <w:i/>
          <w:sz w:val="27"/>
        </w:rPr>
        <w:t>//Lấy từ vị trí số 3 tới vị trí số 9</w:t>
      </w:r>
    </w:p>
    <w:p w14:paraId="771B5F4C" w14:textId="77777777" w:rsidR="00C65C8D" w:rsidRPr="00566C2F" w:rsidRDefault="00C65C8D" w:rsidP="009B1F9D">
      <w:pPr>
        <w:ind w:left="720"/>
        <w:jc w:val="both"/>
        <w:rPr>
          <w:i/>
          <w:sz w:val="27"/>
        </w:rPr>
      </w:pPr>
      <w:r w:rsidRPr="00566C2F">
        <w:rPr>
          <w:i/>
          <w:sz w:val="27"/>
        </w:rPr>
        <w:t xml:space="preserve">        System.out.println("str.substring(3,9) = " + str.substring(3, 9));</w:t>
      </w:r>
    </w:p>
    <w:p w14:paraId="7023E203" w14:textId="77777777" w:rsidR="00C65C8D" w:rsidRPr="00566C2F" w:rsidRDefault="00C65C8D" w:rsidP="009B1F9D">
      <w:pPr>
        <w:ind w:left="720"/>
        <w:jc w:val="both"/>
        <w:rPr>
          <w:i/>
          <w:sz w:val="27"/>
        </w:rPr>
      </w:pPr>
      <w:r w:rsidRPr="00566C2F">
        <w:rPr>
          <w:i/>
          <w:sz w:val="27"/>
        </w:rPr>
        <w:t>//Độ dài chuỗi:</w:t>
      </w:r>
    </w:p>
    <w:p w14:paraId="2BA29396" w14:textId="77777777" w:rsidR="00C65C8D" w:rsidRPr="00566C2F" w:rsidRDefault="00C65C8D" w:rsidP="009B1F9D">
      <w:pPr>
        <w:ind w:left="720"/>
        <w:jc w:val="both"/>
        <w:rPr>
          <w:i/>
          <w:sz w:val="27"/>
        </w:rPr>
      </w:pPr>
      <w:r w:rsidRPr="00566C2F">
        <w:rPr>
          <w:i/>
          <w:sz w:val="27"/>
        </w:rPr>
        <w:t xml:space="preserve">        System.out.println("Độ dài chuỗi: str.length() = " + str.length());</w:t>
      </w:r>
    </w:p>
    <w:p w14:paraId="1704BD22" w14:textId="77777777" w:rsidR="00C65C8D" w:rsidRPr="00566C2F" w:rsidRDefault="00C65C8D" w:rsidP="009B1F9D">
      <w:pPr>
        <w:ind w:left="720"/>
        <w:jc w:val="both"/>
        <w:rPr>
          <w:i/>
          <w:sz w:val="27"/>
        </w:rPr>
      </w:pPr>
      <w:r w:rsidRPr="00566C2F">
        <w:rPr>
          <w:i/>
          <w:sz w:val="27"/>
        </w:rPr>
        <w:t>//Lấy ra ký tự trong chuỗi theo chỉ số</w:t>
      </w:r>
    </w:p>
    <w:p w14:paraId="2BD87A73" w14:textId="77777777" w:rsidR="00C65C8D" w:rsidRPr="00566C2F" w:rsidRDefault="00C65C8D" w:rsidP="009B1F9D">
      <w:pPr>
        <w:ind w:left="720"/>
        <w:jc w:val="both"/>
        <w:rPr>
          <w:i/>
          <w:sz w:val="27"/>
        </w:rPr>
      </w:pPr>
      <w:r w:rsidRPr="00566C2F">
        <w:rPr>
          <w:i/>
          <w:sz w:val="27"/>
        </w:rPr>
        <w:t xml:space="preserve">        char ch;</w:t>
      </w:r>
    </w:p>
    <w:p w14:paraId="2ADE50FD" w14:textId="77777777" w:rsidR="00C65C8D" w:rsidRPr="00566C2F" w:rsidRDefault="00C65C8D" w:rsidP="009B1F9D">
      <w:pPr>
        <w:ind w:left="720"/>
        <w:jc w:val="both"/>
        <w:rPr>
          <w:i/>
          <w:sz w:val="27"/>
        </w:rPr>
      </w:pPr>
      <w:r w:rsidRPr="00566C2F">
        <w:rPr>
          <w:i/>
          <w:sz w:val="27"/>
        </w:rPr>
        <w:t xml:space="preserve">        ch = str.charAt(4);</w:t>
      </w:r>
    </w:p>
    <w:p w14:paraId="2DD5D121" w14:textId="77777777" w:rsidR="00C65C8D" w:rsidRPr="00566C2F" w:rsidRDefault="00C65C8D" w:rsidP="009B1F9D">
      <w:pPr>
        <w:ind w:left="720"/>
        <w:jc w:val="both"/>
        <w:rPr>
          <w:i/>
          <w:sz w:val="27"/>
        </w:rPr>
      </w:pPr>
      <w:r w:rsidRPr="00566C2F">
        <w:rPr>
          <w:i/>
          <w:sz w:val="27"/>
        </w:rPr>
        <w:t xml:space="preserve">        System.out.println("str.charAt(4) = " + ch);</w:t>
      </w:r>
    </w:p>
    <w:p w14:paraId="7EC4A2F2" w14:textId="77777777" w:rsidR="00C65C8D" w:rsidRPr="00566C2F" w:rsidRDefault="00C65C8D" w:rsidP="009B1F9D">
      <w:pPr>
        <w:ind w:left="720"/>
        <w:jc w:val="both"/>
        <w:rPr>
          <w:i/>
          <w:sz w:val="27"/>
        </w:rPr>
      </w:pPr>
      <w:r w:rsidRPr="00566C2F">
        <w:rPr>
          <w:i/>
          <w:sz w:val="27"/>
        </w:rPr>
        <w:t>// Thay 1 ký tự bằng ký tự khác trong chuỗi:</w:t>
      </w:r>
    </w:p>
    <w:p w14:paraId="58AC1473" w14:textId="77777777" w:rsidR="00C65C8D" w:rsidRPr="00566C2F" w:rsidRDefault="00C65C8D" w:rsidP="009B1F9D">
      <w:pPr>
        <w:ind w:left="720"/>
        <w:jc w:val="both"/>
        <w:rPr>
          <w:i/>
          <w:sz w:val="27"/>
        </w:rPr>
      </w:pPr>
      <w:r w:rsidRPr="00566C2F">
        <w:rPr>
          <w:i/>
          <w:sz w:val="27"/>
        </w:rPr>
        <w:t xml:space="preserve">        System.out.println("Thay tất cả ký tự 'n' bằng ký tự 'x' = " + str.replace('n', 'x'));</w:t>
      </w:r>
    </w:p>
    <w:p w14:paraId="5C996767" w14:textId="77777777" w:rsidR="00C65C8D" w:rsidRPr="00566C2F" w:rsidRDefault="00C65C8D" w:rsidP="009B1F9D">
      <w:pPr>
        <w:ind w:left="720"/>
        <w:jc w:val="both"/>
        <w:rPr>
          <w:i/>
          <w:sz w:val="27"/>
        </w:rPr>
      </w:pPr>
      <w:r w:rsidRPr="00566C2F">
        <w:rPr>
          <w:i/>
          <w:sz w:val="27"/>
        </w:rPr>
        <w:t>//Tìm chuỗi "And" là chuỗi con của chuỗi str, thay kết quả đầu tiên bằng chuỗi "xxx"</w:t>
      </w:r>
    </w:p>
    <w:p w14:paraId="0420BC47" w14:textId="77777777" w:rsidR="00C65C8D" w:rsidRPr="00566C2F" w:rsidRDefault="00C65C8D" w:rsidP="009B1F9D">
      <w:pPr>
        <w:ind w:left="720"/>
        <w:jc w:val="both"/>
        <w:rPr>
          <w:i/>
          <w:sz w:val="27"/>
        </w:rPr>
      </w:pPr>
      <w:r w:rsidRPr="00566C2F">
        <w:rPr>
          <w:i/>
          <w:sz w:val="27"/>
        </w:rPr>
        <w:t xml:space="preserve">        System.out.println("Thay And đầu tiên bằng xxx = " + str.replaceFirst("And", "xxx"));</w:t>
      </w:r>
    </w:p>
    <w:p w14:paraId="76E3ABCF" w14:textId="77777777" w:rsidR="00C65C8D" w:rsidRPr="00566C2F" w:rsidRDefault="00C65C8D" w:rsidP="009B1F9D">
      <w:pPr>
        <w:ind w:left="720"/>
        <w:jc w:val="both"/>
        <w:rPr>
          <w:i/>
          <w:sz w:val="27"/>
        </w:rPr>
      </w:pPr>
      <w:r w:rsidRPr="00566C2F">
        <w:rPr>
          <w:i/>
          <w:sz w:val="27"/>
        </w:rPr>
        <w:t>//Thay toàn bộ chuỗi "And" của chuỗi str bằng chuỗi "xxx":</w:t>
      </w:r>
    </w:p>
    <w:p w14:paraId="174310FF" w14:textId="77777777" w:rsidR="00C65C8D" w:rsidRPr="00566C2F" w:rsidRDefault="00C65C8D" w:rsidP="009B1F9D">
      <w:pPr>
        <w:ind w:left="720"/>
        <w:jc w:val="both"/>
        <w:rPr>
          <w:i/>
          <w:sz w:val="27"/>
        </w:rPr>
      </w:pPr>
      <w:r w:rsidRPr="00566C2F">
        <w:rPr>
          <w:i/>
          <w:sz w:val="27"/>
        </w:rPr>
        <w:t xml:space="preserve">        System.out.println("Thay tất cả And bằng xxx = " + str.replaceAll("And", "xxx"));</w:t>
      </w:r>
    </w:p>
    <w:p w14:paraId="02EFD697" w14:textId="77777777" w:rsidR="00C65C8D" w:rsidRPr="00566C2F" w:rsidRDefault="00C65C8D" w:rsidP="009B1F9D">
      <w:pPr>
        <w:ind w:left="720"/>
        <w:jc w:val="both"/>
        <w:rPr>
          <w:i/>
          <w:sz w:val="27"/>
        </w:rPr>
      </w:pPr>
      <w:r w:rsidRPr="00566C2F">
        <w:rPr>
          <w:i/>
          <w:sz w:val="27"/>
        </w:rPr>
        <w:t>//Chuyển thành chữ thường:</w:t>
      </w:r>
    </w:p>
    <w:p w14:paraId="46080B10" w14:textId="77777777" w:rsidR="00C65C8D" w:rsidRPr="00566C2F" w:rsidRDefault="00C65C8D" w:rsidP="009B1F9D">
      <w:pPr>
        <w:ind w:left="720"/>
        <w:jc w:val="both"/>
        <w:rPr>
          <w:i/>
          <w:sz w:val="27"/>
        </w:rPr>
      </w:pPr>
      <w:r w:rsidRPr="00566C2F">
        <w:rPr>
          <w:i/>
          <w:sz w:val="27"/>
        </w:rPr>
        <w:t xml:space="preserve">        System.out.println("str chuyển về viết thường: " + str.toLowerCase());</w:t>
      </w:r>
    </w:p>
    <w:p w14:paraId="3D9D4519" w14:textId="77777777" w:rsidR="00C65C8D" w:rsidRPr="00566C2F" w:rsidRDefault="00C65C8D" w:rsidP="009B1F9D">
      <w:pPr>
        <w:ind w:left="720"/>
        <w:jc w:val="both"/>
        <w:rPr>
          <w:i/>
          <w:sz w:val="27"/>
        </w:rPr>
      </w:pPr>
      <w:r w:rsidRPr="00566C2F">
        <w:rPr>
          <w:i/>
          <w:sz w:val="27"/>
        </w:rPr>
        <w:t>//Chuyển thành chữ hoa:</w:t>
      </w:r>
    </w:p>
    <w:p w14:paraId="5570AA38" w14:textId="77777777" w:rsidR="00C65C8D" w:rsidRPr="00566C2F" w:rsidRDefault="00C65C8D" w:rsidP="009B1F9D">
      <w:pPr>
        <w:ind w:left="720"/>
        <w:jc w:val="both"/>
        <w:rPr>
          <w:i/>
          <w:sz w:val="27"/>
        </w:rPr>
      </w:pPr>
      <w:r w:rsidRPr="00566C2F">
        <w:rPr>
          <w:i/>
          <w:sz w:val="27"/>
        </w:rPr>
        <w:t xml:space="preserve">        System.out.println("str chuyển về viết hoa: " + str.toUpperCase());</w:t>
      </w:r>
    </w:p>
    <w:p w14:paraId="5E3F13E3" w14:textId="77777777" w:rsidR="00C65C8D" w:rsidRPr="00566C2F" w:rsidRDefault="00C65C8D" w:rsidP="009B1F9D">
      <w:pPr>
        <w:ind w:left="720"/>
        <w:jc w:val="both"/>
        <w:rPr>
          <w:i/>
          <w:sz w:val="27"/>
        </w:rPr>
      </w:pPr>
      <w:r w:rsidRPr="00566C2F">
        <w:rPr>
          <w:i/>
          <w:sz w:val="27"/>
        </w:rPr>
        <w:t>//Loại bỏ khoảng trống 2 bên chuỗi</w:t>
      </w:r>
    </w:p>
    <w:p w14:paraId="34EADABC" w14:textId="77777777" w:rsidR="00C65C8D" w:rsidRPr="00566C2F" w:rsidRDefault="00C65C8D" w:rsidP="009B1F9D">
      <w:pPr>
        <w:ind w:left="720"/>
        <w:jc w:val="both"/>
        <w:rPr>
          <w:i/>
          <w:sz w:val="27"/>
        </w:rPr>
      </w:pPr>
      <w:r w:rsidRPr="00566C2F">
        <w:rPr>
          <w:i/>
          <w:sz w:val="27"/>
        </w:rPr>
        <w:t xml:space="preserve">        String str1 = " " + str + " ";</w:t>
      </w:r>
    </w:p>
    <w:p w14:paraId="30D62E06" w14:textId="77777777" w:rsidR="00C65C8D" w:rsidRPr="00566C2F" w:rsidRDefault="00C65C8D" w:rsidP="009B1F9D">
      <w:pPr>
        <w:ind w:left="720"/>
        <w:jc w:val="both"/>
        <w:rPr>
          <w:i/>
          <w:sz w:val="27"/>
        </w:rPr>
      </w:pPr>
      <w:r w:rsidRPr="00566C2F">
        <w:rPr>
          <w:i/>
          <w:sz w:val="27"/>
        </w:rPr>
        <w:t xml:space="preserve">        System.out.println(" Android.Vn Android.Vn --&gt; " + str1.trim());</w:t>
      </w:r>
    </w:p>
    <w:p w14:paraId="23B059D9" w14:textId="77777777" w:rsidR="00C65C8D" w:rsidRPr="00566C2F" w:rsidRDefault="00C65C8D" w:rsidP="009B1F9D">
      <w:pPr>
        <w:ind w:left="720"/>
        <w:jc w:val="both"/>
        <w:rPr>
          <w:i/>
          <w:sz w:val="27"/>
        </w:rPr>
      </w:pPr>
      <w:r w:rsidRPr="00566C2F">
        <w:rPr>
          <w:i/>
          <w:sz w:val="27"/>
        </w:rPr>
        <w:lastRenderedPageBreak/>
        <w:t xml:space="preserve">    }</w:t>
      </w:r>
    </w:p>
    <w:p w14:paraId="1E42D93E" w14:textId="3F73A01D" w:rsidR="00020915" w:rsidRPr="00566C2F" w:rsidRDefault="00C65C8D" w:rsidP="009B1F9D">
      <w:pPr>
        <w:ind w:left="720"/>
        <w:jc w:val="both"/>
        <w:rPr>
          <w:i/>
          <w:sz w:val="27"/>
        </w:rPr>
      </w:pPr>
      <w:r w:rsidRPr="00566C2F">
        <w:rPr>
          <w:i/>
          <w:sz w:val="27"/>
        </w:rPr>
        <w:t>}</w:t>
      </w:r>
    </w:p>
    <w:p w14:paraId="0594ECEE" w14:textId="77777777" w:rsidR="00020915" w:rsidRPr="00566C2F" w:rsidRDefault="00020915" w:rsidP="00B37DA6">
      <w:pPr>
        <w:pStyle w:val="Heading3"/>
        <w:ind w:firstLine="0"/>
      </w:pPr>
      <w:bookmarkStart w:id="114" w:name="_Toc111104027"/>
      <w:r w:rsidRPr="00566C2F">
        <w:t>5.2.5. Lớp StringBuffer</w:t>
      </w:r>
      <w:bookmarkEnd w:id="114"/>
    </w:p>
    <w:p w14:paraId="3D520BED" w14:textId="77777777" w:rsidR="00020915" w:rsidRPr="00566C2F" w:rsidRDefault="00020915" w:rsidP="009B1F9D">
      <w:pPr>
        <w:jc w:val="both"/>
      </w:pPr>
      <w:r w:rsidRPr="00566C2F">
        <w:t>Lớp StringBuffer đ</w:t>
      </w:r>
      <w:r w:rsidR="00CD344C" w:rsidRPr="00566C2F">
        <w:t>ư</w:t>
      </w:r>
      <w:r w:rsidRPr="00566C2F">
        <w:t>ợc sử dụng đối với những xâu ký tự động, cú thể thay đổi nội dung.</w:t>
      </w:r>
    </w:p>
    <w:p w14:paraId="0FA0560C" w14:textId="77777777" w:rsidR="00020915" w:rsidRPr="00566C2F" w:rsidRDefault="00020915" w:rsidP="009B1F9D">
      <w:pPr>
        <w:jc w:val="both"/>
        <w:rPr>
          <w:b/>
        </w:rPr>
      </w:pPr>
      <w:r w:rsidRPr="00566C2F">
        <w:rPr>
          <w:b/>
        </w:rPr>
        <w:t>Tạo lập đối t</w:t>
      </w:r>
      <w:r w:rsidR="00CD344C" w:rsidRPr="00566C2F">
        <w:rPr>
          <w:b/>
        </w:rPr>
        <w:t>ư</w:t>
      </w:r>
      <w:r w:rsidRPr="00566C2F">
        <w:rPr>
          <w:b/>
        </w:rPr>
        <w:t>ợng StringBuffer</w:t>
      </w:r>
    </w:p>
    <w:p w14:paraId="1511C0C3" w14:textId="616A81C7" w:rsidR="00020915" w:rsidRPr="00566C2F" w:rsidRDefault="00020915" w:rsidP="009B1F9D">
      <w:pPr>
        <w:jc w:val="both"/>
      </w:pPr>
      <w:r w:rsidRPr="00566C2F">
        <w:rPr>
          <w:i/>
        </w:rPr>
        <w:t>StringBuffer(String str)</w:t>
      </w:r>
      <w:r w:rsidRPr="00566C2F">
        <w:t xml:space="preserve"> Tạo ra đối t</w:t>
      </w:r>
      <w:r w:rsidR="00CD344C" w:rsidRPr="00566C2F">
        <w:t>ư</w:t>
      </w:r>
      <w:r w:rsidRPr="00566C2F">
        <w:t>ợng mới nội dung giống nh</w:t>
      </w:r>
      <w:r w:rsidR="00CD344C" w:rsidRPr="00566C2F">
        <w:t>ư</w:t>
      </w:r>
      <w:r w:rsidRPr="00566C2F">
        <w:t xml:space="preserve"> xâu đối số str kích th</w:t>
      </w:r>
      <w:r w:rsidR="00CD344C" w:rsidRPr="00566C2F">
        <w:t>ư</w:t>
      </w:r>
      <w:r w:rsidRPr="00566C2F">
        <w:t>ớc bằng kích th</w:t>
      </w:r>
      <w:r w:rsidR="00CD344C" w:rsidRPr="00566C2F">
        <w:t>ư</w:t>
      </w:r>
      <w:r w:rsidRPr="00566C2F">
        <w:t>ớc của xâu str + 16.</w:t>
      </w:r>
    </w:p>
    <w:p w14:paraId="651CA75E" w14:textId="77777777" w:rsidR="00020915" w:rsidRPr="00566C2F" w:rsidRDefault="00020915" w:rsidP="009B1F9D">
      <w:pPr>
        <w:jc w:val="both"/>
      </w:pPr>
      <w:r w:rsidRPr="00566C2F">
        <w:rPr>
          <w:i/>
        </w:rPr>
        <w:t>StringBuffer(int length)</w:t>
      </w:r>
      <w:r w:rsidRPr="00566C2F">
        <w:t xml:space="preserve"> Tạo ra đối t</w:t>
      </w:r>
      <w:r w:rsidR="00CD344C" w:rsidRPr="00566C2F">
        <w:t>ư</w:t>
      </w:r>
      <w:r w:rsidRPr="00566C2F">
        <w:t>ợng mới ch</w:t>
      </w:r>
      <w:r w:rsidR="00CD344C" w:rsidRPr="00566C2F">
        <w:t>ư</w:t>
      </w:r>
      <w:r w:rsidRPr="00566C2F">
        <w:t>a có nội dung và đặt kích th</w:t>
      </w:r>
      <w:r w:rsidR="00CD344C" w:rsidRPr="00566C2F">
        <w:t>ư</w:t>
      </w:r>
      <w:r w:rsidRPr="00566C2F">
        <w:t>ớc bằng đối số length, nếu đối số lớn hơn 0.</w:t>
      </w:r>
    </w:p>
    <w:p w14:paraId="174DB9A3" w14:textId="77777777" w:rsidR="00020915" w:rsidRPr="00566C2F" w:rsidRDefault="00020915" w:rsidP="009B1F9D">
      <w:pPr>
        <w:jc w:val="both"/>
      </w:pPr>
      <w:r w:rsidRPr="00566C2F">
        <w:rPr>
          <w:i/>
        </w:rPr>
        <w:t>StringBuffer()</w:t>
      </w:r>
      <w:r w:rsidRPr="00566C2F">
        <w:t xml:space="preserve"> Tạo ra đối t</w:t>
      </w:r>
      <w:r w:rsidR="00CD344C" w:rsidRPr="00566C2F">
        <w:t>ư</w:t>
      </w:r>
      <w:r w:rsidRPr="00566C2F">
        <w:t>ợng mới ch</w:t>
      </w:r>
      <w:r w:rsidR="00CD344C" w:rsidRPr="00566C2F">
        <w:t>ư</w:t>
      </w:r>
      <w:r w:rsidRPr="00566C2F">
        <w:t>a có nội dung và đặt kích th</w:t>
      </w:r>
      <w:r w:rsidR="00CD344C" w:rsidRPr="00566C2F">
        <w:t>ư</w:t>
      </w:r>
      <w:r w:rsidRPr="00566C2F">
        <w:t>ớc của xâu buffer là 16.</w:t>
      </w:r>
    </w:p>
    <w:p w14:paraId="1BD758B1" w14:textId="77777777" w:rsidR="00020915" w:rsidRPr="00566C2F" w:rsidRDefault="00020915" w:rsidP="009B1F9D">
      <w:pPr>
        <w:jc w:val="both"/>
        <w:rPr>
          <w:b/>
        </w:rPr>
      </w:pPr>
      <w:r w:rsidRPr="00566C2F">
        <w:rPr>
          <w:b/>
        </w:rPr>
        <w:t>Đọc và thay đổi các ký tự trong StringBuffer</w:t>
      </w:r>
    </w:p>
    <w:p w14:paraId="2F7233CD" w14:textId="77777777" w:rsidR="00020915" w:rsidRPr="00566C2F" w:rsidRDefault="00020915" w:rsidP="009B1F9D">
      <w:pPr>
        <w:ind w:left="720"/>
        <w:jc w:val="both"/>
      </w:pPr>
      <w:r w:rsidRPr="00566C2F">
        <w:rPr>
          <w:i/>
        </w:rPr>
        <w:t>int length()</w:t>
      </w:r>
      <w:r w:rsidRPr="00566C2F">
        <w:t xml:space="preserve"> Cho số ký tự trong xâu buffer.</w:t>
      </w:r>
    </w:p>
    <w:p w14:paraId="4B3A0D79" w14:textId="77777777" w:rsidR="00020915" w:rsidRPr="00566C2F" w:rsidRDefault="00020915" w:rsidP="009B1F9D">
      <w:pPr>
        <w:ind w:left="720"/>
        <w:jc w:val="both"/>
        <w:rPr>
          <w:i/>
        </w:rPr>
      </w:pPr>
      <w:r w:rsidRPr="00566C2F">
        <w:rPr>
          <w:i/>
        </w:rPr>
        <w:t>char charAt(int index)</w:t>
      </w:r>
    </w:p>
    <w:p w14:paraId="0D23B82C" w14:textId="77777777" w:rsidR="00020915" w:rsidRPr="00566C2F" w:rsidRDefault="00020915" w:rsidP="009B1F9D">
      <w:pPr>
        <w:ind w:left="720"/>
        <w:jc w:val="both"/>
      </w:pPr>
      <w:r w:rsidRPr="00566C2F">
        <w:rPr>
          <w:i/>
        </w:rPr>
        <w:t>void setCharAt(int index, char ch)</w:t>
      </w:r>
    </w:p>
    <w:p w14:paraId="2E5D21F7" w14:textId="77777777" w:rsidR="00020915" w:rsidRPr="00566C2F" w:rsidRDefault="00020915" w:rsidP="009B1F9D">
      <w:r w:rsidRPr="00566C2F">
        <w:t xml:space="preserve">Hàm đầu đọc một ký tự và hàm thứ hai thay đổi ký tự ở vị trí index trong xâu buffer thành </w:t>
      </w:r>
      <w:r w:rsidRPr="00566C2F">
        <w:rPr>
          <w:i/>
        </w:rPr>
        <w:t>ch</w:t>
      </w:r>
      <w:r w:rsidRPr="00566C2F">
        <w:t xml:space="preserve">. Hệ thống sẽ cho qua ngoại lệ </w:t>
      </w:r>
      <w:r w:rsidRPr="00566C2F">
        <w:rPr>
          <w:i/>
        </w:rPr>
        <w:t>StringIndexOutOfBoundsException</w:t>
      </w:r>
      <w:r w:rsidRPr="00566C2F">
        <w:t xml:space="preserve"> nếu các chỉ số khụng t</w:t>
      </w:r>
      <w:r w:rsidR="00CD344C" w:rsidRPr="00566C2F">
        <w:t>ư</w:t>
      </w:r>
      <w:r w:rsidRPr="00566C2F">
        <w:t>ơng thích.</w:t>
      </w:r>
    </w:p>
    <w:p w14:paraId="45ECBA20" w14:textId="77777777" w:rsidR="00020915" w:rsidRPr="00566C2F" w:rsidRDefault="00020915" w:rsidP="009B1F9D">
      <w:pPr>
        <w:jc w:val="both"/>
        <w:rPr>
          <w:b/>
        </w:rPr>
      </w:pPr>
      <w:r w:rsidRPr="00566C2F">
        <w:rPr>
          <w:b/>
        </w:rPr>
        <w:t>Chuyển StringBuffer sang String</w:t>
      </w:r>
    </w:p>
    <w:p w14:paraId="25AD3CB6" w14:textId="77777777" w:rsidR="00020915" w:rsidRPr="00566C2F" w:rsidRDefault="00020915" w:rsidP="009B1F9D">
      <w:pPr>
        <w:jc w:val="both"/>
      </w:pPr>
      <w:r w:rsidRPr="00566C2F">
        <w:t xml:space="preserve">Lớp </w:t>
      </w:r>
      <w:r w:rsidRPr="00566C2F">
        <w:rPr>
          <w:i/>
        </w:rPr>
        <w:t>StringBuffer</w:t>
      </w:r>
      <w:r w:rsidRPr="00566C2F">
        <w:t xml:space="preserve"> nạp chồng hàm </w:t>
      </w:r>
      <w:r w:rsidRPr="00566C2F">
        <w:rPr>
          <w:i/>
        </w:rPr>
        <w:t>toString</w:t>
      </w:r>
      <w:r w:rsidRPr="00566C2F">
        <w:t>() để chuyển xâu buffer về xâu của lớp cố địng String.</w:t>
      </w:r>
    </w:p>
    <w:p w14:paraId="01FED8DB" w14:textId="77777777" w:rsidR="00020915" w:rsidRPr="00566C2F" w:rsidRDefault="00020915" w:rsidP="009B1F9D">
      <w:pPr>
        <w:jc w:val="both"/>
      </w:pPr>
      <w:r w:rsidRPr="00566C2F">
        <w:t xml:space="preserve">Hàm </w:t>
      </w:r>
      <w:r w:rsidRPr="00566C2F">
        <w:rPr>
          <w:i/>
        </w:rPr>
        <w:t>append</w:t>
      </w:r>
      <w:r w:rsidRPr="00566C2F">
        <w:t>() bổ sung các ký tự vào cuối của xâu.</w:t>
      </w:r>
    </w:p>
    <w:p w14:paraId="28D1E8A8" w14:textId="77777777" w:rsidR="00020915" w:rsidRPr="00566C2F" w:rsidRDefault="00020915" w:rsidP="009B1F9D">
      <w:pPr>
        <w:jc w:val="both"/>
        <w:rPr>
          <w:i/>
        </w:rPr>
      </w:pPr>
      <w:r w:rsidRPr="00566C2F">
        <w:rPr>
          <w:i/>
        </w:rPr>
        <w:t>StringBuffer append(Object obj)</w:t>
      </w:r>
    </w:p>
    <w:p w14:paraId="17D73720" w14:textId="77777777" w:rsidR="00020915" w:rsidRPr="00566C2F" w:rsidRDefault="00020915" w:rsidP="009B1F9D">
      <w:pPr>
        <w:jc w:val="both"/>
      </w:pPr>
      <w:r w:rsidRPr="00566C2F">
        <w:t>Đối t</w:t>
      </w:r>
      <w:r w:rsidR="00CD344C" w:rsidRPr="00566C2F">
        <w:t>ư</w:t>
      </w:r>
      <w:r w:rsidRPr="00566C2F">
        <w:t>ợng obj đ</w:t>
      </w:r>
      <w:r w:rsidR="00CD344C" w:rsidRPr="00566C2F">
        <w:t>ư</w:t>
      </w:r>
      <w:r w:rsidRPr="00566C2F">
        <w:t xml:space="preserve">ợc chuyển về xâu (bằng hàm </w:t>
      </w:r>
      <w:r w:rsidRPr="00566C2F">
        <w:rPr>
          <w:i/>
        </w:rPr>
        <w:t>String.valueOf()</w:t>
      </w:r>
      <w:r w:rsidRPr="00566C2F">
        <w:t>) và sau đó bổ sung vào xâu buffer.</w:t>
      </w:r>
    </w:p>
    <w:p w14:paraId="366A72AF" w14:textId="77777777" w:rsidR="00020915" w:rsidRPr="00566C2F" w:rsidRDefault="00020915" w:rsidP="009B1F9D">
      <w:pPr>
        <w:jc w:val="both"/>
        <w:rPr>
          <w:i/>
        </w:rPr>
      </w:pPr>
      <w:r w:rsidRPr="00566C2F">
        <w:rPr>
          <w:i/>
        </w:rPr>
        <w:t>StringBuffer append(String str)</w:t>
      </w:r>
    </w:p>
    <w:p w14:paraId="2CBE75EC" w14:textId="77777777" w:rsidR="00020915" w:rsidRPr="00566C2F" w:rsidRDefault="00020915" w:rsidP="009B1F9D">
      <w:pPr>
        <w:jc w:val="both"/>
        <w:rPr>
          <w:i/>
        </w:rPr>
      </w:pPr>
      <w:r w:rsidRPr="00566C2F">
        <w:rPr>
          <w:i/>
        </w:rPr>
        <w:t>StringBuffer append(char[] str)</w:t>
      </w:r>
    </w:p>
    <w:p w14:paraId="21BEAA1D" w14:textId="77777777" w:rsidR="00020915" w:rsidRPr="00566C2F" w:rsidRDefault="00020915" w:rsidP="009B1F9D">
      <w:pPr>
        <w:jc w:val="both"/>
        <w:rPr>
          <w:i/>
        </w:rPr>
      </w:pPr>
      <w:r w:rsidRPr="00566C2F">
        <w:rPr>
          <w:i/>
        </w:rPr>
        <w:t>StringBuffer append(char[] str, int offset, int len)</w:t>
      </w:r>
    </w:p>
    <w:p w14:paraId="2A90EA09" w14:textId="77777777" w:rsidR="00020915" w:rsidRPr="00566C2F" w:rsidRDefault="00020915" w:rsidP="009B1F9D">
      <w:pPr>
        <w:jc w:val="both"/>
        <w:rPr>
          <w:i/>
        </w:rPr>
      </w:pPr>
      <w:r w:rsidRPr="00566C2F">
        <w:rPr>
          <w:i/>
        </w:rPr>
        <w:t>StringBuffer append(char c)</w:t>
      </w:r>
    </w:p>
    <w:p w14:paraId="146F2A66" w14:textId="77777777" w:rsidR="00020915" w:rsidRPr="00566C2F" w:rsidRDefault="00020915" w:rsidP="009B1F9D">
      <w:pPr>
        <w:jc w:val="both"/>
      </w:pPr>
      <w:r w:rsidRPr="00566C2F">
        <w:lastRenderedPageBreak/>
        <w:t>Các mảng ký tự str và ký tự c đ</w:t>
      </w:r>
      <w:r w:rsidR="00CD344C" w:rsidRPr="00566C2F">
        <w:t>ư</w:t>
      </w:r>
      <w:r w:rsidRPr="00566C2F">
        <w:t xml:space="preserve">ợc chuyển về xâu và sau đú bổ sung vào xâu </w:t>
      </w:r>
      <w:r w:rsidRPr="00566C2F">
        <w:rPr>
          <w:i/>
        </w:rPr>
        <w:t>buffer</w:t>
      </w:r>
    </w:p>
    <w:p w14:paraId="07BA3757" w14:textId="77777777" w:rsidR="00020915" w:rsidRPr="00566C2F" w:rsidRDefault="00020915" w:rsidP="009B1F9D">
      <w:pPr>
        <w:jc w:val="both"/>
        <w:rPr>
          <w:i/>
        </w:rPr>
      </w:pPr>
      <w:r w:rsidRPr="00566C2F">
        <w:rPr>
          <w:i/>
        </w:rPr>
        <w:t>StringBuffer append(boolean b)</w:t>
      </w:r>
    </w:p>
    <w:p w14:paraId="0DE9C57F" w14:textId="77777777" w:rsidR="00020915" w:rsidRPr="00566C2F" w:rsidRDefault="00020915" w:rsidP="009B1F9D">
      <w:pPr>
        <w:jc w:val="both"/>
        <w:rPr>
          <w:i/>
        </w:rPr>
      </w:pPr>
      <w:r w:rsidRPr="00566C2F">
        <w:rPr>
          <w:i/>
        </w:rPr>
        <w:t>StringBuffer append(int i)</w:t>
      </w:r>
    </w:p>
    <w:p w14:paraId="5C4A5826" w14:textId="77777777" w:rsidR="00020915" w:rsidRPr="00566C2F" w:rsidRDefault="00020915" w:rsidP="009B1F9D">
      <w:pPr>
        <w:jc w:val="both"/>
        <w:rPr>
          <w:i/>
        </w:rPr>
      </w:pPr>
      <w:r w:rsidRPr="00566C2F">
        <w:rPr>
          <w:i/>
        </w:rPr>
        <w:t>StringBuffer append(long l)</w:t>
      </w:r>
    </w:p>
    <w:p w14:paraId="2B24A0CB" w14:textId="77777777" w:rsidR="00020915" w:rsidRPr="00566C2F" w:rsidRDefault="00020915" w:rsidP="009B1F9D">
      <w:pPr>
        <w:jc w:val="both"/>
        <w:rPr>
          <w:i/>
        </w:rPr>
      </w:pPr>
      <w:r w:rsidRPr="00566C2F">
        <w:rPr>
          <w:i/>
        </w:rPr>
        <w:t>StringBuffer append(float f)</w:t>
      </w:r>
    </w:p>
    <w:p w14:paraId="3739504E" w14:textId="77777777" w:rsidR="00020915" w:rsidRPr="00566C2F" w:rsidRDefault="00020915" w:rsidP="009B1F9D">
      <w:pPr>
        <w:jc w:val="both"/>
        <w:rPr>
          <w:i/>
        </w:rPr>
      </w:pPr>
      <w:r w:rsidRPr="00566C2F">
        <w:rPr>
          <w:i/>
        </w:rPr>
        <w:t>StringBuffer append(double d)</w:t>
      </w:r>
    </w:p>
    <w:p w14:paraId="2CCAA1E5" w14:textId="77777777" w:rsidR="00020915" w:rsidRPr="00566C2F" w:rsidRDefault="00020915" w:rsidP="009B1F9D">
      <w:pPr>
        <w:jc w:val="both"/>
      </w:pPr>
      <w:r w:rsidRPr="00566C2F">
        <w:t>Các giá trị nguyên thủy đ</w:t>
      </w:r>
      <w:r w:rsidR="00CD344C" w:rsidRPr="00566C2F">
        <w:t>ư</w:t>
      </w:r>
      <w:r w:rsidRPr="00566C2F">
        <w:t xml:space="preserve">ợc chuyển về xâu và sau đó bổ sung vào xâu </w:t>
      </w:r>
      <w:r w:rsidRPr="00566C2F">
        <w:rPr>
          <w:i/>
        </w:rPr>
        <w:t>buffer</w:t>
      </w:r>
      <w:r w:rsidRPr="00566C2F">
        <w:t>.</w:t>
      </w:r>
    </w:p>
    <w:p w14:paraId="74B194B2" w14:textId="77777777" w:rsidR="00020915" w:rsidRPr="00566C2F" w:rsidRDefault="00020915" w:rsidP="009B1F9D">
      <w:pPr>
        <w:jc w:val="both"/>
        <w:rPr>
          <w:i/>
        </w:rPr>
      </w:pPr>
      <w:r w:rsidRPr="00566C2F">
        <w:rPr>
          <w:i/>
        </w:rPr>
        <w:t>StringBuffer insert(int offset, Object obj)</w:t>
      </w:r>
    </w:p>
    <w:p w14:paraId="5BA26DF1" w14:textId="77777777" w:rsidR="00020915" w:rsidRPr="00566C2F" w:rsidRDefault="00020915" w:rsidP="009B1F9D">
      <w:pPr>
        <w:jc w:val="both"/>
        <w:rPr>
          <w:i/>
        </w:rPr>
      </w:pPr>
      <w:r w:rsidRPr="00566C2F">
        <w:rPr>
          <w:i/>
        </w:rPr>
        <w:t>StringBuffer insert(int offset, String str)</w:t>
      </w:r>
    </w:p>
    <w:p w14:paraId="0160AB5E" w14:textId="77777777" w:rsidR="00020915" w:rsidRPr="00566C2F" w:rsidRDefault="00020915" w:rsidP="009B1F9D">
      <w:pPr>
        <w:jc w:val="both"/>
        <w:rPr>
          <w:i/>
        </w:rPr>
      </w:pPr>
      <w:r w:rsidRPr="00566C2F">
        <w:rPr>
          <w:i/>
        </w:rPr>
        <w:t>StringBuffer insert(int offset, char[] str )</w:t>
      </w:r>
    </w:p>
    <w:p w14:paraId="749AEF71" w14:textId="77777777" w:rsidR="00020915" w:rsidRPr="00566C2F" w:rsidRDefault="00020915" w:rsidP="009B1F9D">
      <w:pPr>
        <w:jc w:val="both"/>
        <w:rPr>
          <w:i/>
        </w:rPr>
      </w:pPr>
      <w:r w:rsidRPr="00566C2F">
        <w:rPr>
          <w:i/>
        </w:rPr>
        <w:t>StringBuffer insert(int offset, char c)</w:t>
      </w:r>
    </w:p>
    <w:p w14:paraId="76E0A807" w14:textId="77777777" w:rsidR="00020915" w:rsidRPr="00566C2F" w:rsidRDefault="00020915" w:rsidP="009B1F9D">
      <w:pPr>
        <w:jc w:val="both"/>
        <w:rPr>
          <w:i/>
        </w:rPr>
      </w:pPr>
      <w:r w:rsidRPr="00566C2F">
        <w:rPr>
          <w:i/>
        </w:rPr>
        <w:t>StringBuffer insert(int offset, boolean b)</w:t>
      </w:r>
    </w:p>
    <w:p w14:paraId="239B022A" w14:textId="77777777" w:rsidR="00020915" w:rsidRPr="00566C2F" w:rsidRDefault="00020915" w:rsidP="009B1F9D">
      <w:pPr>
        <w:jc w:val="both"/>
        <w:rPr>
          <w:i/>
        </w:rPr>
      </w:pPr>
      <w:r w:rsidRPr="00566C2F">
        <w:rPr>
          <w:i/>
        </w:rPr>
        <w:t>StringBuffer insert(int offset, int i)</w:t>
      </w:r>
    </w:p>
    <w:p w14:paraId="0CAED536" w14:textId="77777777" w:rsidR="00020915" w:rsidRPr="00566C2F" w:rsidRDefault="00020915" w:rsidP="009B1F9D">
      <w:pPr>
        <w:jc w:val="both"/>
        <w:rPr>
          <w:i/>
        </w:rPr>
      </w:pPr>
      <w:r w:rsidRPr="00566C2F">
        <w:rPr>
          <w:i/>
        </w:rPr>
        <w:t>StringBuffer insert(int offset, long l)</w:t>
      </w:r>
    </w:p>
    <w:p w14:paraId="2A3624D4" w14:textId="77777777" w:rsidR="00020915" w:rsidRPr="00566C2F" w:rsidRDefault="00020915" w:rsidP="009B1F9D">
      <w:pPr>
        <w:jc w:val="both"/>
        <w:rPr>
          <w:i/>
        </w:rPr>
      </w:pPr>
      <w:r w:rsidRPr="00566C2F">
        <w:rPr>
          <w:i/>
        </w:rPr>
        <w:t>StringBuffer insert(int offset, float f)</w:t>
      </w:r>
    </w:p>
    <w:p w14:paraId="7A2F92EF" w14:textId="77777777" w:rsidR="00020915" w:rsidRPr="00566C2F" w:rsidRDefault="00020915" w:rsidP="009B1F9D">
      <w:pPr>
        <w:jc w:val="both"/>
        <w:rPr>
          <w:i/>
        </w:rPr>
      </w:pPr>
      <w:r w:rsidRPr="00566C2F">
        <w:rPr>
          <w:i/>
        </w:rPr>
        <w:t>StringBuffer insert(int offset, double d)</w:t>
      </w:r>
    </w:p>
    <w:p w14:paraId="0E24C454" w14:textId="77777777" w:rsidR="00020915" w:rsidRPr="00566C2F" w:rsidRDefault="00020915" w:rsidP="009B1F9D">
      <w:pPr>
        <w:jc w:val="both"/>
      </w:pPr>
      <w:r w:rsidRPr="00566C2F">
        <w:t>chèn đối số thứ hai (sau khi đ</w:t>
      </w:r>
      <w:r w:rsidR="00CD344C" w:rsidRPr="00566C2F">
        <w:t>ư</w:t>
      </w:r>
      <w:r w:rsidRPr="00566C2F">
        <w:t xml:space="preserve">ợc chuyển về dạng xâu bằng cách sử dụng hàm </w:t>
      </w:r>
      <w:r w:rsidRPr="00566C2F">
        <w:rPr>
          <w:i/>
        </w:rPr>
        <w:t>String.valueOf()</w:t>
      </w:r>
      <w:r w:rsidRPr="00566C2F">
        <w:t xml:space="preserve">) vào từ vị trí </w:t>
      </w:r>
      <w:r w:rsidRPr="00566C2F">
        <w:rPr>
          <w:i/>
        </w:rPr>
        <w:t>offset</w:t>
      </w:r>
      <w:r w:rsidRPr="00566C2F">
        <w:t xml:space="preserve"> trong xâu </w:t>
      </w:r>
      <w:r w:rsidRPr="00566C2F">
        <w:rPr>
          <w:i/>
        </w:rPr>
        <w:t>buffer</w:t>
      </w:r>
      <w:r w:rsidRPr="00566C2F">
        <w:t xml:space="preserve">. </w:t>
      </w:r>
    </w:p>
    <w:p w14:paraId="338C7467" w14:textId="77777777" w:rsidR="00020915" w:rsidRPr="00566C2F" w:rsidRDefault="00020915" w:rsidP="009B1F9D">
      <w:pPr>
        <w:jc w:val="both"/>
        <w:rPr>
          <w:i/>
        </w:rPr>
      </w:pPr>
      <w:r w:rsidRPr="00566C2F">
        <w:rPr>
          <w:i/>
        </w:rPr>
        <w:t xml:space="preserve">StringBuffer delete(int index)StringBuffer delete(int start, int end) </w:t>
      </w:r>
    </w:p>
    <w:p w14:paraId="2E5A5B80" w14:textId="77777777" w:rsidR="006B3802" w:rsidRPr="00566C2F" w:rsidRDefault="00020915" w:rsidP="009B1F9D">
      <w:pPr>
        <w:jc w:val="both"/>
      </w:pPr>
      <w:r w:rsidRPr="00566C2F">
        <w:t xml:space="preserve">Hàm đầu xóa đi ký tự ở vị trí </w:t>
      </w:r>
      <w:r w:rsidRPr="00566C2F">
        <w:rPr>
          <w:i/>
        </w:rPr>
        <w:t>index</w:t>
      </w:r>
      <w:r w:rsidRPr="00566C2F">
        <w:t xml:space="preserve">, hàm sau xóa đi một xâu con kể từ vị trí </w:t>
      </w:r>
      <w:r w:rsidRPr="00566C2F">
        <w:rPr>
          <w:i/>
        </w:rPr>
        <w:t>start</w:t>
      </w:r>
      <w:r w:rsidRPr="00566C2F">
        <w:t xml:space="preserve"> đến </w:t>
      </w:r>
      <w:r w:rsidRPr="00566C2F">
        <w:rPr>
          <w:i/>
        </w:rPr>
        <w:t>end</w:t>
      </w:r>
      <w:r w:rsidRPr="00566C2F">
        <w:t xml:space="preserve">. </w:t>
      </w:r>
    </w:p>
    <w:p w14:paraId="5B750D4C" w14:textId="77777777" w:rsidR="006B3802" w:rsidRPr="00566C2F" w:rsidRDefault="006B3802" w:rsidP="009B1F9D">
      <w:pPr>
        <w:jc w:val="both"/>
      </w:pPr>
      <w:r w:rsidRPr="00566C2F">
        <w:rPr>
          <w:i/>
        </w:rPr>
        <w:t>StringBuffer reverse()</w:t>
      </w:r>
      <w:r w:rsidRPr="00566C2F">
        <w:t xml:space="preserve"> đảo ng</w:t>
      </w:r>
      <w:r w:rsidR="00CD344C" w:rsidRPr="00566C2F">
        <w:t>ư</w:t>
      </w:r>
      <w:r w:rsidRPr="00566C2F">
        <w:t>ợc xâu</w:t>
      </w:r>
    </w:p>
    <w:p w14:paraId="348C079C" w14:textId="77777777" w:rsidR="006B3802" w:rsidRPr="00566C2F" w:rsidRDefault="006B3802" w:rsidP="009B1F9D">
      <w:pPr>
        <w:jc w:val="both"/>
        <w:rPr>
          <w:b/>
        </w:rPr>
      </w:pPr>
      <w:r w:rsidRPr="00566C2F">
        <w:rPr>
          <w:b/>
        </w:rPr>
        <w:t>Kiểm soát kích thước của StringBuffer</w:t>
      </w:r>
    </w:p>
    <w:p w14:paraId="7B0CADD5" w14:textId="4B661408" w:rsidR="006B3802" w:rsidRPr="00566C2F" w:rsidRDefault="006B3802" w:rsidP="009B1F9D">
      <w:pPr>
        <w:jc w:val="both"/>
      </w:pPr>
      <w:r w:rsidRPr="00566C2F">
        <w:rPr>
          <w:i/>
        </w:rPr>
        <w:t>int capacity()</w:t>
      </w:r>
      <w:r w:rsidRPr="00566C2F">
        <w:t>: Cho lại kích th</w:t>
      </w:r>
      <w:r w:rsidR="00CD344C" w:rsidRPr="00566C2F">
        <w:t>ư</w:t>
      </w:r>
      <w:r w:rsidRPr="00566C2F">
        <w:t xml:space="preserve">ớc (khả năng chứa) của xâu </w:t>
      </w:r>
      <w:r w:rsidRPr="00566C2F">
        <w:rPr>
          <w:i/>
        </w:rPr>
        <w:t>buffer</w:t>
      </w:r>
      <w:r w:rsidRPr="00566C2F">
        <w:t>.</w:t>
      </w:r>
    </w:p>
    <w:p w14:paraId="3075AD21" w14:textId="261B4A14" w:rsidR="006B3802" w:rsidRPr="00566C2F" w:rsidRDefault="006B3802" w:rsidP="009B1F9D">
      <w:pPr>
        <w:jc w:val="both"/>
      </w:pPr>
      <w:r w:rsidRPr="00566C2F">
        <w:rPr>
          <w:i/>
        </w:rPr>
        <w:t>void ensureCapacity(int minCap)</w:t>
      </w:r>
      <w:r w:rsidRPr="00566C2F">
        <w:t xml:space="preserve">: Đảm bảo đủ chỗ cho lớt nhất </w:t>
      </w:r>
      <w:r w:rsidRPr="00566C2F">
        <w:rPr>
          <w:i/>
        </w:rPr>
        <w:t>minCap</w:t>
      </w:r>
      <w:r w:rsidRPr="00566C2F">
        <w:t xml:space="preserve"> ký tự của xâu </w:t>
      </w:r>
      <w:r w:rsidRPr="00566C2F">
        <w:rPr>
          <w:i/>
        </w:rPr>
        <w:t>buffer</w:t>
      </w:r>
      <w:r w:rsidRPr="00566C2F">
        <w:t xml:space="preserve">. </w:t>
      </w:r>
    </w:p>
    <w:p w14:paraId="2D7FA26E" w14:textId="4BABB8CA" w:rsidR="00A718A9" w:rsidRDefault="006B3802" w:rsidP="009B1F9D">
      <w:pPr>
        <w:jc w:val="both"/>
      </w:pPr>
      <w:r w:rsidRPr="00566C2F">
        <w:rPr>
          <w:i/>
        </w:rPr>
        <w:t>void setLength(int newLen):</w:t>
      </w:r>
      <w:r w:rsidRPr="00566C2F">
        <w:t xml:space="preserve"> Đặt độ dài của xâu </w:t>
      </w:r>
      <w:r w:rsidRPr="00566C2F">
        <w:rPr>
          <w:i/>
        </w:rPr>
        <w:t>buffer</w:t>
      </w:r>
      <w:r w:rsidRPr="00566C2F">
        <w:t xml:space="preserve"> là </w:t>
      </w:r>
      <w:r w:rsidRPr="00566C2F">
        <w:rPr>
          <w:i/>
        </w:rPr>
        <w:t>newLen</w:t>
      </w:r>
      <w:r w:rsidRPr="00566C2F">
        <w:t>.</w:t>
      </w:r>
    </w:p>
    <w:p w14:paraId="364E8DFB" w14:textId="77777777" w:rsidR="00927D84" w:rsidRDefault="00927D84" w:rsidP="00927D84">
      <w:pPr>
        <w:pStyle w:val="Heading2"/>
        <w:spacing w:before="0"/>
        <w:rPr>
          <w:color w:val="auto"/>
        </w:rPr>
      </w:pPr>
      <w:bookmarkStart w:id="115" w:name="_Toc111104028"/>
      <w:r w:rsidRPr="00566C2F">
        <w:rPr>
          <w:color w:val="auto"/>
        </w:rPr>
        <w:t>Bài tập cuối chương</w:t>
      </w:r>
      <w:bookmarkEnd w:id="115"/>
    </w:p>
    <w:p w14:paraId="6F98DD13" w14:textId="6D5B0430" w:rsidR="00927D84" w:rsidRDefault="00927D84" w:rsidP="00927D84">
      <w:pPr>
        <w:jc w:val="both"/>
      </w:pPr>
      <w:r>
        <w:t>5.1. Có bao nhiêu lớp cơ sở trong Java?</w:t>
      </w:r>
    </w:p>
    <w:p w14:paraId="24A330FF" w14:textId="773D4396" w:rsidR="00927D84" w:rsidRDefault="00927D84" w:rsidP="00927D84">
      <w:pPr>
        <w:ind w:left="720"/>
        <w:jc w:val="both"/>
      </w:pPr>
      <w:r>
        <w:t>A. 7</w:t>
      </w:r>
    </w:p>
    <w:p w14:paraId="7FED3FED" w14:textId="10615ABB" w:rsidR="00927D84" w:rsidRDefault="00927D84" w:rsidP="00927D84">
      <w:pPr>
        <w:ind w:left="720"/>
        <w:jc w:val="both"/>
      </w:pPr>
      <w:r>
        <w:lastRenderedPageBreak/>
        <w:t>B. 8</w:t>
      </w:r>
    </w:p>
    <w:p w14:paraId="3E3D0A6D" w14:textId="64EF1BF2" w:rsidR="00927D84" w:rsidRDefault="00927D84" w:rsidP="00927D84">
      <w:pPr>
        <w:ind w:left="720"/>
        <w:jc w:val="both"/>
      </w:pPr>
      <w:r>
        <w:t>C. 9</w:t>
      </w:r>
    </w:p>
    <w:p w14:paraId="15DCF3A1" w14:textId="4410021C" w:rsidR="00927D84" w:rsidRDefault="00927D84" w:rsidP="00927D84">
      <w:pPr>
        <w:ind w:left="720"/>
        <w:jc w:val="both"/>
      </w:pPr>
      <w:r>
        <w:t>D. 5</w:t>
      </w:r>
    </w:p>
    <w:p w14:paraId="497DE6B5" w14:textId="66889CA9" w:rsidR="00927D84" w:rsidRDefault="00927D84" w:rsidP="00927D84">
      <w:pPr>
        <w:jc w:val="both"/>
      </w:pPr>
      <w:r>
        <w:t>5.2. Khối lệnh sau có kết quả bao nhiêu?</w:t>
      </w:r>
    </w:p>
    <w:p w14:paraId="7E088FD5" w14:textId="77777777" w:rsidR="00927D84" w:rsidRPr="00927D84" w:rsidRDefault="00927D84" w:rsidP="00927D84">
      <w:pPr>
        <w:jc w:val="both"/>
        <w:rPr>
          <w:i/>
        </w:rPr>
      </w:pPr>
      <w:r w:rsidRPr="00927D84">
        <w:rPr>
          <w:i/>
        </w:rPr>
        <w:t>String greeting = “Hello”;</w:t>
      </w:r>
    </w:p>
    <w:p w14:paraId="2982D5AB" w14:textId="77777777" w:rsidR="00927D84" w:rsidRPr="00927D84" w:rsidRDefault="00927D84" w:rsidP="00927D84">
      <w:pPr>
        <w:jc w:val="both"/>
        <w:rPr>
          <w:i/>
        </w:rPr>
      </w:pPr>
      <w:r w:rsidRPr="00927D84">
        <w:rPr>
          <w:i/>
        </w:rPr>
        <w:t>int k = greeting.length();</w:t>
      </w:r>
    </w:p>
    <w:p w14:paraId="2C15DC6F" w14:textId="67DA6FB9" w:rsidR="00927D84" w:rsidRPr="00927D84" w:rsidRDefault="00927D84" w:rsidP="00927D84">
      <w:pPr>
        <w:jc w:val="both"/>
        <w:rPr>
          <w:i/>
        </w:rPr>
      </w:pPr>
      <w:r w:rsidRPr="00927D84">
        <w:rPr>
          <w:i/>
        </w:rPr>
        <w:t>System.out.print(k);</w:t>
      </w:r>
    </w:p>
    <w:p w14:paraId="679308C7" w14:textId="239B4C47" w:rsidR="00927D84" w:rsidRDefault="00927D84" w:rsidP="00927D84">
      <w:pPr>
        <w:ind w:left="720"/>
        <w:jc w:val="both"/>
      </w:pPr>
      <w:r>
        <w:t>A. 4</w:t>
      </w:r>
    </w:p>
    <w:p w14:paraId="0F31A539" w14:textId="39B18DCD" w:rsidR="00927D84" w:rsidRDefault="00927D84" w:rsidP="00927D84">
      <w:pPr>
        <w:ind w:left="720"/>
        <w:jc w:val="both"/>
      </w:pPr>
      <w:r>
        <w:t>B. 5</w:t>
      </w:r>
    </w:p>
    <w:p w14:paraId="5F830CEF" w14:textId="028496FE" w:rsidR="00927D84" w:rsidRDefault="00927D84" w:rsidP="00927D84">
      <w:pPr>
        <w:ind w:left="720"/>
        <w:jc w:val="both"/>
      </w:pPr>
      <w:r>
        <w:t>C. 6</w:t>
      </w:r>
    </w:p>
    <w:p w14:paraId="352DCBEE" w14:textId="33A14BA4" w:rsidR="00927D84" w:rsidRDefault="00927D84" w:rsidP="00927D84">
      <w:pPr>
        <w:ind w:left="720"/>
        <w:jc w:val="both"/>
      </w:pPr>
      <w:r>
        <w:t>D. 7</w:t>
      </w:r>
    </w:p>
    <w:p w14:paraId="68DAD65A" w14:textId="53A23224" w:rsidR="00927D84" w:rsidRDefault="00927D84" w:rsidP="00927D84">
      <w:pPr>
        <w:jc w:val="both"/>
      </w:pPr>
      <w:r>
        <w:t>5.3. Đoạn mã sau có lỗi biên dịch gì?</w:t>
      </w:r>
    </w:p>
    <w:p w14:paraId="2E5E1B21" w14:textId="77777777" w:rsidR="00927D84" w:rsidRPr="00927D84" w:rsidRDefault="00927D84" w:rsidP="00927D84">
      <w:pPr>
        <w:jc w:val="both"/>
        <w:rPr>
          <w:i/>
        </w:rPr>
      </w:pPr>
      <w:r w:rsidRPr="00927D84">
        <w:rPr>
          <w:i/>
        </w:rPr>
        <w:t>public class Person {</w:t>
      </w:r>
    </w:p>
    <w:p w14:paraId="6B43920F" w14:textId="77777777" w:rsidR="00927D84" w:rsidRPr="00927D84" w:rsidRDefault="00927D84" w:rsidP="00927D84">
      <w:pPr>
        <w:jc w:val="both"/>
        <w:rPr>
          <w:i/>
        </w:rPr>
      </w:pPr>
      <w:r w:rsidRPr="00927D84">
        <w:rPr>
          <w:i/>
        </w:rPr>
        <w:t xml:space="preserve">  private String name;</w:t>
      </w:r>
    </w:p>
    <w:p w14:paraId="1A4737D2" w14:textId="77777777" w:rsidR="00927D84" w:rsidRPr="00927D84" w:rsidRDefault="00927D84" w:rsidP="00927D84">
      <w:pPr>
        <w:jc w:val="both"/>
        <w:rPr>
          <w:i/>
        </w:rPr>
      </w:pPr>
      <w:r w:rsidRPr="00927D84">
        <w:rPr>
          <w:i/>
        </w:rPr>
        <w:t xml:space="preserve">  protected int age;</w:t>
      </w:r>
    </w:p>
    <w:p w14:paraId="39353C32" w14:textId="77777777" w:rsidR="00927D84" w:rsidRPr="00927D84" w:rsidRDefault="00927D84" w:rsidP="00927D84">
      <w:pPr>
        <w:jc w:val="both"/>
        <w:rPr>
          <w:i/>
        </w:rPr>
      </w:pPr>
      <w:r w:rsidRPr="00927D84">
        <w:rPr>
          <w:i/>
        </w:rPr>
        <w:t xml:space="preserve">  public static void main(String[] args) {</w:t>
      </w:r>
    </w:p>
    <w:p w14:paraId="4A5319E3" w14:textId="77777777" w:rsidR="00927D84" w:rsidRPr="00927D84" w:rsidRDefault="00927D84" w:rsidP="00927D84">
      <w:pPr>
        <w:jc w:val="both"/>
        <w:rPr>
          <w:i/>
        </w:rPr>
      </w:pPr>
      <w:r w:rsidRPr="00927D84">
        <w:rPr>
          <w:i/>
        </w:rPr>
        <w:t xml:space="preserve">    Person p = new Person();</w:t>
      </w:r>
    </w:p>
    <w:p w14:paraId="7114FD7E" w14:textId="77777777" w:rsidR="00927D84" w:rsidRPr="00927D84" w:rsidRDefault="00927D84" w:rsidP="00927D84">
      <w:pPr>
        <w:jc w:val="both"/>
        <w:rPr>
          <w:i/>
        </w:rPr>
      </w:pPr>
      <w:r w:rsidRPr="00927D84">
        <w:rPr>
          <w:i/>
        </w:rPr>
        <w:t xml:space="preserve">    p.name = "Tom";</w:t>
      </w:r>
    </w:p>
    <w:p w14:paraId="4D4DB76B" w14:textId="77777777" w:rsidR="00927D84" w:rsidRPr="00927D84" w:rsidRDefault="00927D84" w:rsidP="00927D84">
      <w:pPr>
        <w:jc w:val="both"/>
        <w:rPr>
          <w:i/>
        </w:rPr>
      </w:pPr>
      <w:r w:rsidRPr="00927D84">
        <w:rPr>
          <w:i/>
        </w:rPr>
        <w:t xml:space="preserve">    System.out.println(p.name);</w:t>
      </w:r>
    </w:p>
    <w:p w14:paraId="39826C66" w14:textId="77777777" w:rsidR="00927D84" w:rsidRPr="00927D84" w:rsidRDefault="00927D84" w:rsidP="00927D84">
      <w:pPr>
        <w:jc w:val="both"/>
        <w:rPr>
          <w:i/>
        </w:rPr>
      </w:pPr>
      <w:r w:rsidRPr="00927D84">
        <w:rPr>
          <w:i/>
        </w:rPr>
        <w:t xml:space="preserve">  }</w:t>
      </w:r>
    </w:p>
    <w:p w14:paraId="3C5BEE9C" w14:textId="46F8F1C2" w:rsidR="00927D84" w:rsidRDefault="00927D84" w:rsidP="00927D84">
      <w:pPr>
        <w:jc w:val="both"/>
      </w:pPr>
      <w:r w:rsidRPr="00927D84">
        <w:rPr>
          <w:i/>
        </w:rPr>
        <w:t>}</w:t>
      </w:r>
    </w:p>
    <w:p w14:paraId="458D6C44" w14:textId="06E8B124" w:rsidR="00927D84" w:rsidRDefault="00927D84" w:rsidP="00927D84">
      <w:pPr>
        <w:ind w:left="720"/>
        <w:jc w:val="both"/>
      </w:pPr>
      <w:r>
        <w:t>A. Không có lỗi biên dịch</w:t>
      </w:r>
    </w:p>
    <w:p w14:paraId="736FA1B0" w14:textId="681D5950" w:rsidR="00927D84" w:rsidRDefault="00927D84" w:rsidP="00927D84">
      <w:pPr>
        <w:ind w:left="720"/>
        <w:jc w:val="both"/>
      </w:pPr>
      <w:r>
        <w:t>B. name has private access.</w:t>
      </w:r>
    </w:p>
    <w:p w14:paraId="0E49DC48" w14:textId="78FD31EF" w:rsidR="00927D84" w:rsidRDefault="00927D84" w:rsidP="00927D84">
      <w:pPr>
        <w:ind w:left="720"/>
        <w:jc w:val="both"/>
      </w:pPr>
      <w:r>
        <w:t xml:space="preserve">C. age has protected access.  </w:t>
      </w:r>
    </w:p>
    <w:p w14:paraId="4DDFA35A" w14:textId="24718EF8" w:rsidR="00927D84" w:rsidRDefault="00927D84" w:rsidP="00927D84">
      <w:pPr>
        <w:ind w:left="720"/>
        <w:jc w:val="both"/>
      </w:pPr>
      <w:r>
        <w:t xml:space="preserve">D. name has public access.  </w:t>
      </w:r>
    </w:p>
    <w:p w14:paraId="7006D014" w14:textId="1A021900" w:rsidR="00927D84" w:rsidRDefault="00927D84" w:rsidP="00927D84">
      <w:pPr>
        <w:jc w:val="both"/>
      </w:pPr>
      <w:r>
        <w:t xml:space="preserve">5.5. Chương trình sau in ra màn hình xâu nào? </w:t>
      </w:r>
    </w:p>
    <w:p w14:paraId="7C7842EC" w14:textId="5D85C780" w:rsidR="00927D84" w:rsidRPr="00927D84" w:rsidRDefault="00927D84" w:rsidP="00927D84">
      <w:pPr>
        <w:jc w:val="both"/>
        <w:rPr>
          <w:i/>
        </w:rPr>
      </w:pPr>
      <w:r w:rsidRPr="00927D84">
        <w:rPr>
          <w:i/>
        </w:rPr>
        <w:t>public class Main {</w:t>
      </w:r>
    </w:p>
    <w:p w14:paraId="6C8AEEED" w14:textId="704363AC" w:rsidR="00927D84" w:rsidRPr="00927D84" w:rsidRDefault="00927D84" w:rsidP="00927D84">
      <w:pPr>
        <w:jc w:val="both"/>
        <w:rPr>
          <w:i/>
        </w:rPr>
      </w:pPr>
      <w:r w:rsidRPr="00927D84">
        <w:rPr>
          <w:i/>
        </w:rPr>
        <w:t xml:space="preserve">  public static void main(String[] args) {</w:t>
      </w:r>
    </w:p>
    <w:p w14:paraId="28FCF43C" w14:textId="77777777" w:rsidR="00927D84" w:rsidRPr="00927D84" w:rsidRDefault="00927D84" w:rsidP="00927D84">
      <w:pPr>
        <w:jc w:val="both"/>
        <w:rPr>
          <w:i/>
        </w:rPr>
      </w:pPr>
      <w:r w:rsidRPr="00927D84">
        <w:rPr>
          <w:i/>
        </w:rPr>
        <w:t xml:space="preserve">    String names[] = {</w:t>
      </w:r>
    </w:p>
    <w:p w14:paraId="0B325846" w14:textId="77777777" w:rsidR="00927D84" w:rsidRPr="00927D84" w:rsidRDefault="00927D84" w:rsidP="00927D84">
      <w:pPr>
        <w:jc w:val="both"/>
        <w:rPr>
          <w:i/>
        </w:rPr>
      </w:pPr>
      <w:r w:rsidRPr="00927D84">
        <w:rPr>
          <w:i/>
        </w:rPr>
        <w:t xml:space="preserve">      "John",</w:t>
      </w:r>
    </w:p>
    <w:p w14:paraId="25712AEE" w14:textId="77777777" w:rsidR="00927D84" w:rsidRPr="00927D84" w:rsidRDefault="00927D84" w:rsidP="00927D84">
      <w:pPr>
        <w:jc w:val="both"/>
        <w:rPr>
          <w:i/>
        </w:rPr>
      </w:pPr>
      <w:r w:rsidRPr="00927D84">
        <w:rPr>
          <w:i/>
        </w:rPr>
        <w:t xml:space="preserve">      "Anna",</w:t>
      </w:r>
    </w:p>
    <w:p w14:paraId="0188BA77" w14:textId="77777777" w:rsidR="00927D84" w:rsidRPr="00927D84" w:rsidRDefault="00927D84" w:rsidP="00927D84">
      <w:pPr>
        <w:jc w:val="both"/>
        <w:rPr>
          <w:i/>
        </w:rPr>
      </w:pPr>
      <w:r w:rsidRPr="00927D84">
        <w:rPr>
          <w:i/>
        </w:rPr>
        <w:lastRenderedPageBreak/>
        <w:t xml:space="preserve">      "Peter",</w:t>
      </w:r>
    </w:p>
    <w:p w14:paraId="75661E13" w14:textId="77777777" w:rsidR="00927D84" w:rsidRPr="00927D84" w:rsidRDefault="00927D84" w:rsidP="00927D84">
      <w:pPr>
        <w:jc w:val="both"/>
        <w:rPr>
          <w:i/>
        </w:rPr>
      </w:pPr>
      <w:r w:rsidRPr="00927D84">
        <w:rPr>
          <w:i/>
        </w:rPr>
        <w:t xml:space="preserve">      "Victor",</w:t>
      </w:r>
    </w:p>
    <w:p w14:paraId="699CBD9B" w14:textId="77777777" w:rsidR="00927D84" w:rsidRPr="00927D84" w:rsidRDefault="00927D84" w:rsidP="00927D84">
      <w:pPr>
        <w:jc w:val="both"/>
        <w:rPr>
          <w:i/>
        </w:rPr>
      </w:pPr>
      <w:r w:rsidRPr="00927D84">
        <w:rPr>
          <w:i/>
        </w:rPr>
        <w:t xml:space="preserve">      "David"</w:t>
      </w:r>
    </w:p>
    <w:p w14:paraId="7B5FCE36" w14:textId="6453A615" w:rsidR="00927D84" w:rsidRPr="00927D84" w:rsidRDefault="00927D84" w:rsidP="00927D84">
      <w:pPr>
        <w:jc w:val="both"/>
        <w:rPr>
          <w:i/>
        </w:rPr>
      </w:pPr>
      <w:r w:rsidRPr="00927D84">
        <w:rPr>
          <w:i/>
        </w:rPr>
        <w:t xml:space="preserve">    };</w:t>
      </w:r>
    </w:p>
    <w:p w14:paraId="5DB3ECDD" w14:textId="78176358" w:rsidR="00927D84" w:rsidRPr="00927D84" w:rsidRDefault="00927D84" w:rsidP="00927D84">
      <w:pPr>
        <w:jc w:val="both"/>
        <w:rPr>
          <w:i/>
        </w:rPr>
      </w:pPr>
      <w:r w:rsidRPr="00927D84">
        <w:rPr>
          <w:i/>
        </w:rPr>
        <w:t xml:space="preserve">    System.out.println(names[2]);</w:t>
      </w:r>
    </w:p>
    <w:p w14:paraId="4B008B2F" w14:textId="344B2081" w:rsidR="00927D84" w:rsidRPr="00927D84" w:rsidRDefault="00927D84" w:rsidP="00927D84">
      <w:pPr>
        <w:jc w:val="both"/>
        <w:rPr>
          <w:i/>
        </w:rPr>
      </w:pPr>
      <w:r w:rsidRPr="00927D84">
        <w:rPr>
          <w:i/>
        </w:rPr>
        <w:t xml:space="preserve">  }</w:t>
      </w:r>
    </w:p>
    <w:p w14:paraId="33867E5C" w14:textId="412AC051" w:rsidR="00927D84" w:rsidRDefault="00927D84" w:rsidP="00927D84">
      <w:pPr>
        <w:jc w:val="both"/>
        <w:rPr>
          <w:i/>
        </w:rPr>
      </w:pPr>
      <w:r w:rsidRPr="00927D84">
        <w:rPr>
          <w:i/>
        </w:rPr>
        <w:t>}</w:t>
      </w:r>
    </w:p>
    <w:p w14:paraId="5EBCBBE0" w14:textId="4B6BFF4F" w:rsidR="00927D84" w:rsidRPr="00927D84" w:rsidRDefault="00927D84" w:rsidP="00927D84">
      <w:pPr>
        <w:ind w:left="720"/>
        <w:jc w:val="both"/>
      </w:pPr>
      <w:r w:rsidRPr="00927D84">
        <w:t xml:space="preserve">A. Có lỗi biên dịch: use new keyword to create object </w:t>
      </w:r>
    </w:p>
    <w:p w14:paraId="1D72D7D0" w14:textId="533330B0" w:rsidR="00927D84" w:rsidRPr="00927D84" w:rsidRDefault="00927D84" w:rsidP="00927D84">
      <w:pPr>
        <w:ind w:left="720"/>
        <w:jc w:val="both"/>
      </w:pPr>
      <w:r w:rsidRPr="00927D84">
        <w:t xml:space="preserve">B. Peter </w:t>
      </w:r>
    </w:p>
    <w:p w14:paraId="46FE696F" w14:textId="3C103FF8" w:rsidR="00927D84" w:rsidRPr="00927D84" w:rsidRDefault="00927D84" w:rsidP="00927D84">
      <w:pPr>
        <w:ind w:left="720"/>
        <w:jc w:val="both"/>
      </w:pPr>
      <w:r w:rsidRPr="00927D84">
        <w:t>C. Anna</w:t>
      </w:r>
    </w:p>
    <w:p w14:paraId="291F8F08" w14:textId="77777777" w:rsidR="00927D84" w:rsidRPr="00927D84" w:rsidRDefault="00927D84" w:rsidP="00927D84">
      <w:pPr>
        <w:ind w:left="720"/>
        <w:jc w:val="both"/>
        <w:rPr>
          <w:i/>
        </w:rPr>
      </w:pPr>
      <w:r w:rsidRPr="00927D84">
        <w:t xml:space="preserve">D. Victor  </w:t>
      </w:r>
    </w:p>
    <w:p w14:paraId="2020B9E5" w14:textId="77777777" w:rsidR="00927D84" w:rsidRPr="00927D84" w:rsidRDefault="00927D84" w:rsidP="00927D84">
      <w:pPr>
        <w:jc w:val="both"/>
        <w:rPr>
          <w:i/>
        </w:rPr>
      </w:pPr>
    </w:p>
    <w:p w14:paraId="14872ED4" w14:textId="77777777" w:rsidR="00A718A9" w:rsidRPr="00566C2F" w:rsidRDefault="00A718A9" w:rsidP="009B1F9D">
      <w:pPr>
        <w:jc w:val="both"/>
      </w:pPr>
      <w:r w:rsidRPr="00566C2F">
        <w:br w:type="page"/>
      </w:r>
    </w:p>
    <w:p w14:paraId="211C3ED4" w14:textId="77777777" w:rsidR="00A718A9" w:rsidRPr="00566C2F" w:rsidRDefault="00A718A9" w:rsidP="009B1F9D">
      <w:pPr>
        <w:pStyle w:val="Heading2"/>
        <w:spacing w:before="0"/>
        <w:rPr>
          <w:color w:val="auto"/>
        </w:rPr>
      </w:pPr>
      <w:bookmarkStart w:id="116" w:name="_Toc111104029"/>
      <w:r w:rsidRPr="00566C2F">
        <w:rPr>
          <w:color w:val="auto"/>
        </w:rPr>
        <w:lastRenderedPageBreak/>
        <w:t>Bài 9: Mảng và các lớp cơ sở trong gói java.lang (tiếp theo) (Số tiết: 03 tiết)</w:t>
      </w:r>
      <w:bookmarkEnd w:id="116"/>
    </w:p>
    <w:p w14:paraId="53A30D40" w14:textId="77777777" w:rsidR="00A718A9" w:rsidRPr="00566C2F" w:rsidRDefault="006B3802" w:rsidP="009B1F9D">
      <w:pPr>
        <w:pStyle w:val="Heading2"/>
        <w:spacing w:before="0"/>
        <w:rPr>
          <w:color w:val="auto"/>
        </w:rPr>
      </w:pPr>
      <w:r w:rsidRPr="00566C2F">
        <w:rPr>
          <w:color w:val="auto"/>
        </w:rPr>
        <w:t xml:space="preserve"> </w:t>
      </w:r>
      <w:bookmarkStart w:id="117" w:name="_Toc111104030"/>
      <w:r w:rsidR="00A718A9" w:rsidRPr="00566C2F">
        <w:rPr>
          <w:color w:val="auto"/>
        </w:rPr>
        <w:t>5.3. Một số cấu trúc dữ liệu phổ dụng</w:t>
      </w:r>
      <w:bookmarkEnd w:id="117"/>
    </w:p>
    <w:p w14:paraId="31403FF8" w14:textId="77777777" w:rsidR="00A718A9" w:rsidRPr="00566C2F" w:rsidRDefault="00A718A9" w:rsidP="00B37DA6">
      <w:pPr>
        <w:pStyle w:val="Heading3"/>
        <w:ind w:firstLine="0"/>
      </w:pPr>
      <w:bookmarkStart w:id="118" w:name="_Toc111104031"/>
      <w:r w:rsidRPr="00566C2F">
        <w:t>5.</w:t>
      </w:r>
      <w:r w:rsidR="00CD344C" w:rsidRPr="00566C2F">
        <w:t>3</w:t>
      </w:r>
      <w:r w:rsidRPr="00566C2F">
        <w:t>.1. Enumeration</w:t>
      </w:r>
      <w:bookmarkEnd w:id="118"/>
    </w:p>
    <w:p w14:paraId="08E2E045" w14:textId="77777777" w:rsidR="00A718A9" w:rsidRPr="00566C2F" w:rsidRDefault="00A718A9" w:rsidP="009B1F9D">
      <w:pPr>
        <w:jc w:val="both"/>
      </w:pPr>
      <w:r w:rsidRPr="00566C2F">
        <w:tab/>
        <w:t>Interface Enumeration bản thân nó không phải là cấu trúc dữ liệu, nhưng rất quan trọng bên trong ngữ cảnh sử dụng các cấu trúc dữ liệu khác. Interface Enumeration định nghĩa để nhận các thành phần kế tiếp từ cấu trúc dữ liệu.</w:t>
      </w:r>
    </w:p>
    <w:p w14:paraId="02C25C03" w14:textId="77777777" w:rsidR="00A718A9" w:rsidRPr="00566C2F" w:rsidRDefault="00A718A9" w:rsidP="009B1F9D">
      <w:pPr>
        <w:jc w:val="both"/>
      </w:pPr>
      <w:r w:rsidRPr="00566C2F">
        <w:t>Các phương thức được khai báo bởi Enumeration:</w:t>
      </w:r>
    </w:p>
    <w:p w14:paraId="75508141" w14:textId="77777777" w:rsidR="00A718A9" w:rsidRPr="00566C2F" w:rsidRDefault="00A718A9" w:rsidP="009B1F9D">
      <w:pPr>
        <w:jc w:val="both"/>
      </w:pPr>
      <w:r w:rsidRPr="00566C2F">
        <w:rPr>
          <w:i/>
        </w:rPr>
        <w:t xml:space="preserve">boolean hasMoreElements() </w:t>
      </w:r>
      <w:r w:rsidRPr="00566C2F">
        <w:t>Khi được triển khai, nó phải trả về true trong khi vẫn còn nhiều phần tử để extract, và false khi tất cả phần tử đã được liệt kê</w:t>
      </w:r>
    </w:p>
    <w:p w14:paraId="2C7B943A" w14:textId="77777777" w:rsidR="00A718A9" w:rsidRPr="00566C2F" w:rsidRDefault="00A718A9" w:rsidP="009B1F9D">
      <w:pPr>
        <w:jc w:val="both"/>
      </w:pPr>
      <w:r w:rsidRPr="00566C2F">
        <w:rPr>
          <w:i/>
        </w:rPr>
        <w:t xml:space="preserve">Object nextElement( ) </w:t>
      </w:r>
      <w:r w:rsidRPr="00566C2F">
        <w:t>Trả về đối tượng kế tiếp trong Enumeration như là một tham chiếu generic Object</w:t>
      </w:r>
    </w:p>
    <w:p w14:paraId="1BF237FC" w14:textId="77777777" w:rsidR="00A718A9" w:rsidRPr="00566C2F" w:rsidRDefault="00A718A9" w:rsidP="009B1F9D">
      <w:pPr>
        <w:jc w:val="both"/>
        <w:rPr>
          <w:b/>
          <w:lang w:val="fr-FR"/>
        </w:rPr>
      </w:pPr>
      <w:r w:rsidRPr="00566C2F">
        <w:rPr>
          <w:b/>
          <w:lang w:val="fr-FR"/>
        </w:rPr>
        <w:t>Ví dụ:</w:t>
      </w:r>
    </w:p>
    <w:p w14:paraId="365A79E4" w14:textId="77777777" w:rsidR="00A718A9" w:rsidRPr="00566C2F" w:rsidRDefault="00A718A9" w:rsidP="009B1F9D">
      <w:pPr>
        <w:ind w:left="720"/>
        <w:jc w:val="both"/>
        <w:rPr>
          <w:i/>
          <w:lang w:val="fr-FR"/>
        </w:rPr>
      </w:pPr>
      <w:r w:rsidRPr="00566C2F">
        <w:rPr>
          <w:i/>
          <w:lang w:val="fr-FR"/>
        </w:rPr>
        <w:t>import java.util.Vector;</w:t>
      </w:r>
    </w:p>
    <w:p w14:paraId="4802F446" w14:textId="77777777" w:rsidR="00A718A9" w:rsidRPr="00566C2F" w:rsidRDefault="00A718A9" w:rsidP="009B1F9D">
      <w:pPr>
        <w:ind w:left="720"/>
        <w:jc w:val="both"/>
        <w:rPr>
          <w:i/>
        </w:rPr>
      </w:pPr>
      <w:r w:rsidRPr="00566C2F">
        <w:rPr>
          <w:i/>
        </w:rPr>
        <w:t>import java.util.Enumeration;</w:t>
      </w:r>
    </w:p>
    <w:p w14:paraId="3461F01B" w14:textId="77777777" w:rsidR="00A718A9" w:rsidRPr="00566C2F" w:rsidRDefault="00A718A9" w:rsidP="009B1F9D">
      <w:pPr>
        <w:ind w:left="720"/>
        <w:jc w:val="both"/>
        <w:rPr>
          <w:i/>
        </w:rPr>
      </w:pPr>
      <w:r w:rsidRPr="00566C2F">
        <w:rPr>
          <w:i/>
        </w:rPr>
        <w:t>public class EnumerationTester {</w:t>
      </w:r>
    </w:p>
    <w:p w14:paraId="2C450B02" w14:textId="77777777" w:rsidR="00A718A9" w:rsidRPr="00566C2F" w:rsidRDefault="00A718A9" w:rsidP="009B1F9D">
      <w:pPr>
        <w:ind w:left="720"/>
        <w:jc w:val="both"/>
        <w:rPr>
          <w:i/>
        </w:rPr>
      </w:pPr>
      <w:r w:rsidRPr="00566C2F">
        <w:rPr>
          <w:i/>
        </w:rPr>
        <w:t xml:space="preserve">   public static void main(String args[]) {</w:t>
      </w:r>
    </w:p>
    <w:p w14:paraId="6FC42557" w14:textId="77777777" w:rsidR="00A718A9" w:rsidRPr="00566C2F" w:rsidRDefault="00A718A9" w:rsidP="009B1F9D">
      <w:pPr>
        <w:ind w:left="720"/>
        <w:jc w:val="both"/>
        <w:rPr>
          <w:i/>
        </w:rPr>
      </w:pPr>
      <w:r w:rsidRPr="00566C2F">
        <w:rPr>
          <w:i/>
        </w:rPr>
        <w:t xml:space="preserve">      Enumeration days;</w:t>
      </w:r>
    </w:p>
    <w:p w14:paraId="52D95DBC" w14:textId="77777777" w:rsidR="00A718A9" w:rsidRPr="00566C2F" w:rsidRDefault="00A718A9" w:rsidP="009B1F9D">
      <w:pPr>
        <w:ind w:left="720"/>
        <w:jc w:val="both"/>
        <w:rPr>
          <w:i/>
        </w:rPr>
      </w:pPr>
      <w:r w:rsidRPr="00566C2F">
        <w:rPr>
          <w:i/>
        </w:rPr>
        <w:t xml:space="preserve">      Vector dayNames = new Vector();</w:t>
      </w:r>
    </w:p>
    <w:p w14:paraId="77EDDB1F" w14:textId="77777777" w:rsidR="00A718A9" w:rsidRPr="00566C2F" w:rsidRDefault="00A718A9" w:rsidP="009B1F9D">
      <w:pPr>
        <w:ind w:left="720"/>
        <w:jc w:val="both"/>
        <w:rPr>
          <w:i/>
        </w:rPr>
      </w:pPr>
      <w:r w:rsidRPr="00566C2F">
        <w:rPr>
          <w:i/>
        </w:rPr>
        <w:t xml:space="preserve">      dayNames.add("Sunday");</w:t>
      </w:r>
    </w:p>
    <w:p w14:paraId="7AFC2EB1" w14:textId="77777777" w:rsidR="00A718A9" w:rsidRPr="00566C2F" w:rsidRDefault="00A718A9" w:rsidP="009B1F9D">
      <w:pPr>
        <w:ind w:left="720"/>
        <w:jc w:val="both"/>
        <w:rPr>
          <w:i/>
        </w:rPr>
      </w:pPr>
      <w:r w:rsidRPr="00566C2F">
        <w:rPr>
          <w:i/>
        </w:rPr>
        <w:t xml:space="preserve">      dayNames.add("Monday");</w:t>
      </w:r>
    </w:p>
    <w:p w14:paraId="37983503" w14:textId="77777777" w:rsidR="00A718A9" w:rsidRPr="00566C2F" w:rsidRDefault="00A718A9" w:rsidP="009B1F9D">
      <w:pPr>
        <w:ind w:left="720"/>
        <w:jc w:val="both"/>
        <w:rPr>
          <w:i/>
        </w:rPr>
      </w:pPr>
      <w:r w:rsidRPr="00566C2F">
        <w:rPr>
          <w:i/>
        </w:rPr>
        <w:t xml:space="preserve">      dayNames.add("Tuesday");</w:t>
      </w:r>
    </w:p>
    <w:p w14:paraId="65367F8A" w14:textId="77777777" w:rsidR="00A718A9" w:rsidRPr="00566C2F" w:rsidRDefault="00A718A9" w:rsidP="009B1F9D">
      <w:pPr>
        <w:ind w:left="720"/>
        <w:jc w:val="both"/>
        <w:rPr>
          <w:i/>
        </w:rPr>
      </w:pPr>
      <w:r w:rsidRPr="00566C2F">
        <w:rPr>
          <w:i/>
        </w:rPr>
        <w:t xml:space="preserve">      dayNames.add("Wednesday");</w:t>
      </w:r>
    </w:p>
    <w:p w14:paraId="76C7CDF6" w14:textId="77777777" w:rsidR="00A718A9" w:rsidRPr="00566C2F" w:rsidRDefault="00A718A9" w:rsidP="009B1F9D">
      <w:pPr>
        <w:ind w:left="720"/>
        <w:jc w:val="both"/>
        <w:rPr>
          <w:i/>
        </w:rPr>
      </w:pPr>
      <w:r w:rsidRPr="00566C2F">
        <w:rPr>
          <w:i/>
        </w:rPr>
        <w:t xml:space="preserve">      dayNames.add("Thursday");</w:t>
      </w:r>
    </w:p>
    <w:p w14:paraId="6A3547BB" w14:textId="77777777" w:rsidR="00A718A9" w:rsidRPr="00566C2F" w:rsidRDefault="00A718A9" w:rsidP="009B1F9D">
      <w:pPr>
        <w:ind w:left="720"/>
        <w:jc w:val="both"/>
        <w:rPr>
          <w:i/>
        </w:rPr>
      </w:pPr>
      <w:r w:rsidRPr="00566C2F">
        <w:rPr>
          <w:i/>
        </w:rPr>
        <w:t xml:space="preserve">      dayNames.add("Friday");</w:t>
      </w:r>
    </w:p>
    <w:p w14:paraId="190DCA65" w14:textId="77777777" w:rsidR="00A718A9" w:rsidRPr="00566C2F" w:rsidRDefault="00A718A9" w:rsidP="009B1F9D">
      <w:pPr>
        <w:ind w:left="720"/>
        <w:jc w:val="both"/>
        <w:rPr>
          <w:i/>
        </w:rPr>
      </w:pPr>
      <w:r w:rsidRPr="00566C2F">
        <w:rPr>
          <w:i/>
        </w:rPr>
        <w:t xml:space="preserve">      dayNames.add("Saturday");</w:t>
      </w:r>
    </w:p>
    <w:p w14:paraId="411A4907" w14:textId="77777777" w:rsidR="00A718A9" w:rsidRPr="00566C2F" w:rsidRDefault="00A718A9" w:rsidP="009B1F9D">
      <w:pPr>
        <w:ind w:left="720"/>
        <w:jc w:val="both"/>
        <w:rPr>
          <w:i/>
        </w:rPr>
      </w:pPr>
      <w:r w:rsidRPr="00566C2F">
        <w:rPr>
          <w:i/>
        </w:rPr>
        <w:t xml:space="preserve">      days = dayNames.elements();</w:t>
      </w:r>
    </w:p>
    <w:p w14:paraId="28705E32" w14:textId="77777777" w:rsidR="00A718A9" w:rsidRPr="00566C2F" w:rsidRDefault="00A718A9" w:rsidP="009B1F9D">
      <w:pPr>
        <w:ind w:left="720"/>
        <w:jc w:val="both"/>
        <w:rPr>
          <w:i/>
        </w:rPr>
      </w:pPr>
      <w:r w:rsidRPr="00566C2F">
        <w:rPr>
          <w:i/>
        </w:rPr>
        <w:t xml:space="preserve">      while (days.hasMoreElements()){</w:t>
      </w:r>
    </w:p>
    <w:p w14:paraId="79DA7708" w14:textId="77777777" w:rsidR="00A718A9" w:rsidRPr="00566C2F" w:rsidRDefault="00A718A9" w:rsidP="009B1F9D">
      <w:pPr>
        <w:ind w:left="720"/>
        <w:jc w:val="both"/>
        <w:rPr>
          <w:i/>
        </w:rPr>
      </w:pPr>
      <w:r w:rsidRPr="00566C2F">
        <w:rPr>
          <w:i/>
        </w:rPr>
        <w:t xml:space="preserve">         System.out.println(days.nextElement()); </w:t>
      </w:r>
    </w:p>
    <w:p w14:paraId="4D156A10" w14:textId="77777777" w:rsidR="00A718A9" w:rsidRPr="00566C2F" w:rsidRDefault="00A718A9" w:rsidP="009B1F9D">
      <w:pPr>
        <w:ind w:left="720"/>
        <w:jc w:val="both"/>
        <w:rPr>
          <w:i/>
        </w:rPr>
      </w:pPr>
      <w:r w:rsidRPr="00566C2F">
        <w:rPr>
          <w:i/>
        </w:rPr>
        <w:t xml:space="preserve">      }</w:t>
      </w:r>
    </w:p>
    <w:p w14:paraId="4992C0E7" w14:textId="77777777" w:rsidR="00A718A9" w:rsidRPr="00566C2F" w:rsidRDefault="00A718A9" w:rsidP="009B1F9D">
      <w:pPr>
        <w:ind w:left="720"/>
        <w:jc w:val="both"/>
        <w:rPr>
          <w:i/>
        </w:rPr>
      </w:pPr>
      <w:r w:rsidRPr="00566C2F">
        <w:rPr>
          <w:i/>
        </w:rPr>
        <w:t xml:space="preserve">   }</w:t>
      </w:r>
    </w:p>
    <w:p w14:paraId="1DFF36A3" w14:textId="77777777" w:rsidR="00A718A9" w:rsidRPr="00566C2F" w:rsidRDefault="00A718A9" w:rsidP="009B1F9D">
      <w:pPr>
        <w:ind w:left="720"/>
        <w:jc w:val="both"/>
      </w:pPr>
      <w:r w:rsidRPr="00566C2F">
        <w:rPr>
          <w:i/>
        </w:rPr>
        <w:lastRenderedPageBreak/>
        <w:t>}</w:t>
      </w:r>
    </w:p>
    <w:p w14:paraId="62DFC116" w14:textId="77777777" w:rsidR="00A718A9" w:rsidRPr="00566C2F" w:rsidRDefault="00A718A9" w:rsidP="009B1F9D">
      <w:pPr>
        <w:ind w:left="720"/>
        <w:jc w:val="both"/>
      </w:pPr>
      <w:r w:rsidRPr="00566C2F">
        <w:t>Kết quả:</w:t>
      </w:r>
    </w:p>
    <w:p w14:paraId="3CFF59D6" w14:textId="77777777" w:rsidR="00A718A9" w:rsidRPr="00566C2F" w:rsidRDefault="00A718A9" w:rsidP="009B1F9D">
      <w:pPr>
        <w:ind w:left="720"/>
        <w:jc w:val="both"/>
        <w:rPr>
          <w:i/>
        </w:rPr>
      </w:pPr>
      <w:r w:rsidRPr="00566C2F">
        <w:tab/>
      </w:r>
      <w:r w:rsidRPr="00566C2F">
        <w:rPr>
          <w:i/>
        </w:rPr>
        <w:t>Sunday</w:t>
      </w:r>
    </w:p>
    <w:p w14:paraId="2B262F59" w14:textId="77777777" w:rsidR="00A718A9" w:rsidRPr="00566C2F" w:rsidRDefault="00A718A9" w:rsidP="009B1F9D">
      <w:pPr>
        <w:ind w:left="1440"/>
        <w:jc w:val="both"/>
        <w:rPr>
          <w:i/>
        </w:rPr>
      </w:pPr>
      <w:r w:rsidRPr="00566C2F">
        <w:rPr>
          <w:i/>
        </w:rPr>
        <w:t>Monday</w:t>
      </w:r>
    </w:p>
    <w:p w14:paraId="72F3438B" w14:textId="77777777" w:rsidR="00A718A9" w:rsidRPr="00566C2F" w:rsidRDefault="00A718A9" w:rsidP="009B1F9D">
      <w:pPr>
        <w:ind w:left="1440"/>
        <w:jc w:val="both"/>
        <w:rPr>
          <w:i/>
        </w:rPr>
      </w:pPr>
      <w:r w:rsidRPr="00566C2F">
        <w:rPr>
          <w:i/>
        </w:rPr>
        <w:t>Tuesday</w:t>
      </w:r>
    </w:p>
    <w:p w14:paraId="79732002" w14:textId="77777777" w:rsidR="00A718A9" w:rsidRPr="00566C2F" w:rsidRDefault="00A718A9" w:rsidP="009B1F9D">
      <w:pPr>
        <w:ind w:left="1440"/>
        <w:jc w:val="both"/>
        <w:rPr>
          <w:i/>
        </w:rPr>
      </w:pPr>
      <w:r w:rsidRPr="00566C2F">
        <w:rPr>
          <w:i/>
        </w:rPr>
        <w:t>Wednesday</w:t>
      </w:r>
    </w:p>
    <w:p w14:paraId="509FD7F3" w14:textId="77777777" w:rsidR="00A718A9" w:rsidRPr="00566C2F" w:rsidRDefault="00A718A9" w:rsidP="009B1F9D">
      <w:pPr>
        <w:ind w:left="1440"/>
        <w:jc w:val="both"/>
        <w:rPr>
          <w:i/>
        </w:rPr>
      </w:pPr>
      <w:r w:rsidRPr="00566C2F">
        <w:rPr>
          <w:i/>
        </w:rPr>
        <w:t>Thursday</w:t>
      </w:r>
    </w:p>
    <w:p w14:paraId="1F2C5C6C" w14:textId="77777777" w:rsidR="00A718A9" w:rsidRPr="00566C2F" w:rsidRDefault="00A718A9" w:rsidP="009B1F9D">
      <w:pPr>
        <w:ind w:left="1440"/>
        <w:jc w:val="both"/>
        <w:rPr>
          <w:i/>
        </w:rPr>
      </w:pPr>
      <w:r w:rsidRPr="00566C2F">
        <w:rPr>
          <w:i/>
        </w:rPr>
        <w:t>Friday</w:t>
      </w:r>
    </w:p>
    <w:p w14:paraId="03E2583B" w14:textId="77777777" w:rsidR="00A718A9" w:rsidRPr="00566C2F" w:rsidRDefault="00A718A9" w:rsidP="009B1F9D">
      <w:pPr>
        <w:ind w:left="1440"/>
        <w:jc w:val="both"/>
      </w:pPr>
      <w:r w:rsidRPr="00566C2F">
        <w:rPr>
          <w:i/>
        </w:rPr>
        <w:t>Saturday</w:t>
      </w:r>
    </w:p>
    <w:p w14:paraId="1D5F7D5E" w14:textId="77777777" w:rsidR="00862FBC" w:rsidRPr="00566C2F" w:rsidRDefault="00862FBC" w:rsidP="00B37DA6">
      <w:pPr>
        <w:pStyle w:val="Heading3"/>
        <w:ind w:firstLine="0"/>
      </w:pPr>
      <w:bookmarkStart w:id="119" w:name="_Toc111104032"/>
      <w:r w:rsidRPr="00566C2F">
        <w:t>5.</w:t>
      </w:r>
      <w:r w:rsidR="00CD344C" w:rsidRPr="00566C2F">
        <w:t>3</w:t>
      </w:r>
      <w:r w:rsidRPr="00566C2F">
        <w:t>.</w:t>
      </w:r>
      <w:r w:rsidR="00CD344C" w:rsidRPr="00566C2F">
        <w:t>2</w:t>
      </w:r>
      <w:r w:rsidRPr="00566C2F">
        <w:t>. BitSet</w:t>
      </w:r>
      <w:bookmarkEnd w:id="119"/>
    </w:p>
    <w:p w14:paraId="73593FE2" w14:textId="77777777" w:rsidR="00862FBC" w:rsidRPr="00566C2F" w:rsidRDefault="00862FBC" w:rsidP="009B1F9D">
      <w:pPr>
        <w:jc w:val="both"/>
      </w:pPr>
      <w:r w:rsidRPr="00566C2F">
        <w:t>Lớp BitSet trong Java triển khai một nhóm các bit hoặc flag mà có thể được thiết lập và xóa một cách riêng rẽ.</w:t>
      </w:r>
    </w:p>
    <w:p w14:paraId="41F4BEE8" w14:textId="77777777" w:rsidR="00862FBC" w:rsidRPr="00566C2F" w:rsidRDefault="00862FBC" w:rsidP="009B1F9D">
      <w:pPr>
        <w:jc w:val="both"/>
      </w:pPr>
      <w:r w:rsidRPr="00566C2F">
        <w:t>Class này rất hữu dụng trong trường hợp bạn muốn lưu trữ một tập các giá trị Boolean và chỉ muốn gắn từng bit các giá trị và thiết lập hoặc xóa nó thích hợp.</w:t>
      </w:r>
      <w:r w:rsidR="00A718A9" w:rsidRPr="00566C2F">
        <w:t xml:space="preserve"> </w:t>
      </w:r>
    </w:p>
    <w:p w14:paraId="654CA338" w14:textId="77777777" w:rsidR="00862FBC" w:rsidRPr="00566C2F" w:rsidRDefault="00862FBC" w:rsidP="009B1F9D">
      <w:pPr>
        <w:jc w:val="both"/>
      </w:pPr>
      <w:r w:rsidRPr="00566C2F">
        <w:t>BitSet định nghĩa hai constructor:</w:t>
      </w:r>
    </w:p>
    <w:p w14:paraId="481E8C7C" w14:textId="77777777" w:rsidR="00862FBC" w:rsidRPr="00566C2F" w:rsidRDefault="00862FBC" w:rsidP="009B1F9D">
      <w:pPr>
        <w:jc w:val="both"/>
      </w:pPr>
      <w:r w:rsidRPr="00566C2F">
        <w:rPr>
          <w:i/>
        </w:rPr>
        <w:t>BitSet()</w:t>
      </w:r>
      <w:r w:rsidRPr="00566C2F">
        <w:t xml:space="preserve">: tạo một đối tượng mặc định. </w:t>
      </w:r>
    </w:p>
    <w:p w14:paraId="57005586" w14:textId="77777777" w:rsidR="00862FBC" w:rsidRPr="00566C2F" w:rsidRDefault="00862FBC" w:rsidP="009B1F9D">
      <w:pPr>
        <w:jc w:val="both"/>
      </w:pPr>
      <w:r w:rsidRPr="00566C2F">
        <w:rPr>
          <w:i/>
        </w:rPr>
        <w:t>BitSet(int size)</w:t>
      </w:r>
      <w:r w:rsidRPr="00566C2F">
        <w:t>: cho phép bạn xác định kích cỡ ban đầu của nó, ví dụ như số bit mà nó có thể giữ. Tất cả các bit được khởi tạo về 0.</w:t>
      </w:r>
    </w:p>
    <w:p w14:paraId="42DDE5C6" w14:textId="0EEA2593" w:rsidR="00862FBC" w:rsidRPr="00566C2F" w:rsidRDefault="00862FBC" w:rsidP="009B1F9D">
      <w:pPr>
        <w:jc w:val="both"/>
      </w:pPr>
      <w:r w:rsidRPr="00566C2F">
        <w:rPr>
          <w:i/>
        </w:rPr>
        <w:t>BitSet</w:t>
      </w:r>
      <w:r w:rsidRPr="00566C2F">
        <w:t xml:space="preserve"> triển khai </w:t>
      </w:r>
      <w:r w:rsidRPr="00566C2F">
        <w:rPr>
          <w:i/>
        </w:rPr>
        <w:t>Cloneable</w:t>
      </w:r>
      <w:r w:rsidRPr="00566C2F">
        <w:t xml:space="preserve"> </w:t>
      </w:r>
      <w:r w:rsidRPr="00566C2F">
        <w:rPr>
          <w:i/>
        </w:rPr>
        <w:t>Interface</w:t>
      </w:r>
      <w:r w:rsidRPr="00566C2F">
        <w:t xml:space="preserve"> và định nghĩa các phương thức được liệt kê sau: </w:t>
      </w:r>
    </w:p>
    <w:p w14:paraId="55C4AC94" w14:textId="47B02549" w:rsidR="00862FBC" w:rsidRPr="00566C2F" w:rsidRDefault="00862FBC" w:rsidP="009B1F9D">
      <w:pPr>
        <w:jc w:val="both"/>
      </w:pPr>
      <w:r w:rsidRPr="00566C2F">
        <w:rPr>
          <w:i/>
        </w:rPr>
        <w:t>void and(BitSet bitSet)</w:t>
      </w:r>
      <w:r w:rsidRPr="00566C2F">
        <w:t xml:space="preserve"> AND nội dung của đối tượng BitSet đang triệu hồi với nội dung đã được xác định bởi bitSet. Kết quả được đặt trong đối tượng đang triệu hồi</w:t>
      </w:r>
    </w:p>
    <w:p w14:paraId="751D86D3" w14:textId="4B9333CA" w:rsidR="00862FBC" w:rsidRPr="00566C2F" w:rsidRDefault="00862FBC" w:rsidP="009B1F9D">
      <w:pPr>
        <w:jc w:val="both"/>
      </w:pPr>
      <w:r w:rsidRPr="00566C2F">
        <w:rPr>
          <w:i/>
        </w:rPr>
        <w:t>void andNot(BitSet bitSet):</w:t>
      </w:r>
      <w:r w:rsidRPr="00566C2F">
        <w:t xml:space="preserve"> Với mỗi bit trong bitSet, bit tương ứng trong BitSet đang triệu hồi bị xóa.</w:t>
      </w:r>
    </w:p>
    <w:p w14:paraId="08CA3D6C" w14:textId="6936B727" w:rsidR="00862FBC" w:rsidRPr="00566C2F" w:rsidRDefault="00862FBC" w:rsidP="009B1F9D">
      <w:pPr>
        <w:jc w:val="both"/>
      </w:pPr>
      <w:r w:rsidRPr="00566C2F">
        <w:rPr>
          <w:i/>
        </w:rPr>
        <w:t xml:space="preserve">int cardinality( ): </w:t>
      </w:r>
      <w:r w:rsidRPr="00566C2F">
        <w:t>Trả về số bit được thiết lập trong đối tượng đang triệu hồi</w:t>
      </w:r>
    </w:p>
    <w:p w14:paraId="51A319F2" w14:textId="731D4D26" w:rsidR="00862FBC" w:rsidRPr="00566C2F" w:rsidRDefault="00862FBC" w:rsidP="009B1F9D">
      <w:pPr>
        <w:jc w:val="both"/>
      </w:pPr>
      <w:r w:rsidRPr="00566C2F">
        <w:rPr>
          <w:i/>
        </w:rPr>
        <w:t xml:space="preserve">void clear( ): </w:t>
      </w:r>
      <w:r w:rsidRPr="00566C2F">
        <w:t>Thiết lập tất cả bit về 0</w:t>
      </w:r>
    </w:p>
    <w:p w14:paraId="79273E37" w14:textId="46259FEB" w:rsidR="00862FBC" w:rsidRPr="00566C2F" w:rsidRDefault="00862FBC" w:rsidP="009B1F9D">
      <w:pPr>
        <w:jc w:val="both"/>
      </w:pPr>
      <w:r w:rsidRPr="00566C2F">
        <w:rPr>
          <w:i/>
        </w:rPr>
        <w:t xml:space="preserve">void clear(int index): </w:t>
      </w:r>
      <w:r w:rsidRPr="00566C2F">
        <w:t xml:space="preserve">Thiết lập tất cả bit được xác định bởi </w:t>
      </w:r>
      <w:r w:rsidRPr="00566C2F">
        <w:rPr>
          <w:i/>
        </w:rPr>
        <w:t>index</w:t>
      </w:r>
      <w:r w:rsidRPr="00566C2F">
        <w:t xml:space="preserve"> về 0</w:t>
      </w:r>
    </w:p>
    <w:p w14:paraId="718AB3FF" w14:textId="2C74D09D" w:rsidR="00862FBC" w:rsidRPr="00566C2F" w:rsidRDefault="00862FBC" w:rsidP="009B1F9D">
      <w:pPr>
        <w:jc w:val="both"/>
      </w:pPr>
      <w:r w:rsidRPr="00566C2F">
        <w:rPr>
          <w:i/>
        </w:rPr>
        <w:t xml:space="preserve">void clear(int startIndex, int endIndex): </w:t>
      </w:r>
      <w:r w:rsidRPr="00566C2F">
        <w:t xml:space="preserve">Thiết lập tất cả bit được xác định từ </w:t>
      </w:r>
      <w:r w:rsidRPr="00566C2F">
        <w:rPr>
          <w:i/>
        </w:rPr>
        <w:t>startIndex</w:t>
      </w:r>
      <w:r w:rsidRPr="00566C2F">
        <w:t xml:space="preserve"> tới </w:t>
      </w:r>
      <w:r w:rsidRPr="00566C2F">
        <w:rPr>
          <w:i/>
        </w:rPr>
        <w:t>endIndex</w:t>
      </w:r>
      <w:r w:rsidRPr="00566C2F">
        <w:t xml:space="preserve"> -1 về 0</w:t>
      </w:r>
    </w:p>
    <w:p w14:paraId="71282CC1" w14:textId="1873F380" w:rsidR="00862FBC" w:rsidRPr="00566C2F" w:rsidRDefault="00862FBC" w:rsidP="009B1F9D">
      <w:pPr>
        <w:jc w:val="both"/>
      </w:pPr>
      <w:r w:rsidRPr="00566C2F">
        <w:rPr>
          <w:i/>
        </w:rPr>
        <w:t xml:space="preserve">Object clone( ): </w:t>
      </w:r>
      <w:r w:rsidRPr="00566C2F">
        <w:t>Sao chép đối tượng BitSet đang triệu hồi</w:t>
      </w:r>
    </w:p>
    <w:p w14:paraId="2D49D057" w14:textId="77777777" w:rsidR="00862FBC" w:rsidRPr="00566C2F" w:rsidRDefault="00862FBC" w:rsidP="009B1F9D">
      <w:pPr>
        <w:jc w:val="both"/>
      </w:pPr>
      <w:r w:rsidRPr="00566C2F">
        <w:rPr>
          <w:i/>
        </w:rPr>
        <w:lastRenderedPageBreak/>
        <w:t xml:space="preserve">boolean equals(Object bitSet): </w:t>
      </w:r>
      <w:r w:rsidRPr="00566C2F">
        <w:t xml:space="preserve">Trả về </w:t>
      </w:r>
      <w:r w:rsidRPr="00566C2F">
        <w:rPr>
          <w:i/>
        </w:rPr>
        <w:t>true</w:t>
      </w:r>
      <w:r w:rsidRPr="00566C2F">
        <w:t xml:space="preserve"> nếu BitSet đang triệu hồi là tương đương với thiết lập bit trong bitSet. Nếu không là </w:t>
      </w:r>
      <w:r w:rsidRPr="00566C2F">
        <w:rPr>
          <w:i/>
        </w:rPr>
        <w:t>false</w:t>
      </w:r>
    </w:p>
    <w:p w14:paraId="03CA6690" w14:textId="33512E86" w:rsidR="00862FBC" w:rsidRPr="00566C2F" w:rsidRDefault="00862FBC" w:rsidP="009B1F9D">
      <w:pPr>
        <w:jc w:val="both"/>
      </w:pPr>
      <w:r w:rsidRPr="00566C2F">
        <w:rPr>
          <w:i/>
        </w:rPr>
        <w:t>void flip(int index)</w:t>
      </w:r>
      <w:r w:rsidR="00D36819" w:rsidRPr="00566C2F">
        <w:rPr>
          <w:i/>
        </w:rPr>
        <w:t xml:space="preserve">: </w:t>
      </w:r>
      <w:r w:rsidRPr="00566C2F">
        <w:t xml:space="preserve">Đảo ngược các bit được xác định bởi index </w:t>
      </w:r>
    </w:p>
    <w:p w14:paraId="06CD4455" w14:textId="4C7286EC" w:rsidR="008872F1" w:rsidRPr="00566C2F" w:rsidRDefault="00862FBC" w:rsidP="009B1F9D">
      <w:pPr>
        <w:jc w:val="both"/>
      </w:pPr>
      <w:r w:rsidRPr="00566C2F">
        <w:rPr>
          <w:i/>
        </w:rPr>
        <w:t>void flip(int startIndex, int endIndex)</w:t>
      </w:r>
      <w:r w:rsidR="00D36819" w:rsidRPr="00566C2F">
        <w:rPr>
          <w:i/>
        </w:rPr>
        <w:t xml:space="preserve">: </w:t>
      </w:r>
      <w:r w:rsidRPr="00566C2F">
        <w:t xml:space="preserve">Đảo ngược các bit được xác định từ </w:t>
      </w:r>
      <w:r w:rsidRPr="00566C2F">
        <w:rPr>
          <w:i/>
        </w:rPr>
        <w:t>startIndex</w:t>
      </w:r>
      <w:r w:rsidRPr="00566C2F">
        <w:t xml:space="preserve"> tới </w:t>
      </w:r>
      <w:r w:rsidRPr="00566C2F">
        <w:rPr>
          <w:i/>
        </w:rPr>
        <w:t>endIndex</w:t>
      </w:r>
      <w:r w:rsidRPr="00566C2F">
        <w:t xml:space="preserve"> </w:t>
      </w:r>
      <w:r w:rsidR="008872F1" w:rsidRPr="00566C2F">
        <w:t>–</w:t>
      </w:r>
      <w:r w:rsidRPr="00566C2F">
        <w:t xml:space="preserve"> 1</w:t>
      </w:r>
    </w:p>
    <w:p w14:paraId="0BC33631" w14:textId="60AEE712" w:rsidR="008872F1" w:rsidRPr="00566C2F" w:rsidRDefault="008872F1" w:rsidP="009B1F9D">
      <w:pPr>
        <w:jc w:val="both"/>
      </w:pPr>
      <w:r w:rsidRPr="00566C2F">
        <w:rPr>
          <w:i/>
        </w:rPr>
        <w:t xml:space="preserve">BitSet get(int startIndex, int endIndex): </w:t>
      </w:r>
      <w:r w:rsidRPr="00566C2F">
        <w:t>Trả về một BitSet mà chứa các bit từ startIndex tới endIndex-1. Đối tượng đang triệu hồi không bị thay đổi.</w:t>
      </w:r>
    </w:p>
    <w:p w14:paraId="5B02A9F3" w14:textId="77777777" w:rsidR="008872F1" w:rsidRPr="00566C2F" w:rsidRDefault="008872F1" w:rsidP="009B1F9D">
      <w:pPr>
        <w:jc w:val="both"/>
      </w:pPr>
      <w:r w:rsidRPr="00566C2F">
        <w:rPr>
          <w:i/>
        </w:rPr>
        <w:t xml:space="preserve">int length( ): </w:t>
      </w:r>
      <w:r w:rsidRPr="00566C2F">
        <w:t>Trả về số bit cần thiết để giữ nội dung của BitSet đang gọi. Giá trị này được xác định bởi vị trí của bit cuối cùng.</w:t>
      </w:r>
    </w:p>
    <w:p w14:paraId="103EB94E" w14:textId="77777777" w:rsidR="008872F1" w:rsidRPr="00566C2F" w:rsidRDefault="008872F1" w:rsidP="009B1F9D">
      <w:pPr>
        <w:jc w:val="both"/>
      </w:pPr>
      <w:r w:rsidRPr="00566C2F">
        <w:rPr>
          <w:i/>
        </w:rPr>
        <w:t xml:space="preserve">void set(int index): </w:t>
      </w:r>
      <w:r w:rsidRPr="00566C2F">
        <w:t>Thiết lập bit được xác định bởi index.</w:t>
      </w:r>
    </w:p>
    <w:p w14:paraId="515799A3" w14:textId="77777777" w:rsidR="008872F1" w:rsidRPr="00566C2F" w:rsidRDefault="008872F1" w:rsidP="009B1F9D">
      <w:pPr>
        <w:jc w:val="both"/>
      </w:pPr>
      <w:r w:rsidRPr="00566C2F">
        <w:rPr>
          <w:i/>
        </w:rPr>
        <w:t xml:space="preserve">int size( ): </w:t>
      </w:r>
      <w:r w:rsidRPr="00566C2F">
        <w:t>Trả về số bit trong đối tượng BitSet đang gọi</w:t>
      </w:r>
    </w:p>
    <w:p w14:paraId="28ADD3D0" w14:textId="77777777" w:rsidR="008872F1" w:rsidRPr="00566C2F" w:rsidRDefault="008872F1" w:rsidP="009B1F9D">
      <w:pPr>
        <w:jc w:val="both"/>
      </w:pPr>
      <w:r w:rsidRPr="00566C2F">
        <w:rPr>
          <w:i/>
        </w:rPr>
        <w:t xml:space="preserve">void xor(BitSet bitSet): </w:t>
      </w:r>
      <w:r w:rsidRPr="00566C2F">
        <w:t>XOR nội dung của đối tượng BitSet đang gọi với nội dung được xác định bởi bitSet. Kết quả được đặt trong đối tượng đang gọi.</w:t>
      </w:r>
    </w:p>
    <w:p w14:paraId="7894E2FD" w14:textId="04F4E551" w:rsidR="001B13F8" w:rsidRPr="00566C2F" w:rsidRDefault="008872F1" w:rsidP="009B1F9D">
      <w:pPr>
        <w:jc w:val="both"/>
        <w:rPr>
          <w:i/>
        </w:rPr>
      </w:pPr>
      <w:r w:rsidRPr="00566C2F">
        <w:rPr>
          <w:b/>
        </w:rPr>
        <w:t>Ví dụ:</w:t>
      </w:r>
    </w:p>
    <w:p w14:paraId="3E739C15" w14:textId="420E0D99" w:rsidR="001B13F8" w:rsidRPr="00566C2F" w:rsidRDefault="001B13F8" w:rsidP="00CB1210">
      <w:pPr>
        <w:ind w:left="720"/>
        <w:jc w:val="both"/>
        <w:rPr>
          <w:i/>
        </w:rPr>
      </w:pPr>
      <w:r w:rsidRPr="00566C2F">
        <w:rPr>
          <w:i/>
        </w:rPr>
        <w:t>import java.util.BitSet;</w:t>
      </w:r>
    </w:p>
    <w:p w14:paraId="1597B055" w14:textId="302C70C3" w:rsidR="001B13F8" w:rsidRPr="00566C2F" w:rsidRDefault="001B13F8" w:rsidP="00CB1210">
      <w:pPr>
        <w:ind w:left="720"/>
        <w:jc w:val="both"/>
        <w:rPr>
          <w:i/>
        </w:rPr>
      </w:pPr>
      <w:r w:rsidRPr="00566C2F">
        <w:rPr>
          <w:i/>
        </w:rPr>
        <w:t>public class BitSetDemo {</w:t>
      </w:r>
    </w:p>
    <w:p w14:paraId="7754776E" w14:textId="77777777" w:rsidR="001B13F8" w:rsidRPr="00566C2F" w:rsidRDefault="001B13F8" w:rsidP="00CB1210">
      <w:pPr>
        <w:ind w:left="720"/>
        <w:jc w:val="both"/>
        <w:rPr>
          <w:i/>
        </w:rPr>
      </w:pPr>
      <w:r w:rsidRPr="00566C2F">
        <w:rPr>
          <w:i/>
        </w:rPr>
        <w:t xml:space="preserve">    public static void main(String args[]) {</w:t>
      </w:r>
    </w:p>
    <w:p w14:paraId="7E76ACE5" w14:textId="77777777" w:rsidR="001B13F8" w:rsidRPr="00566C2F" w:rsidRDefault="001B13F8" w:rsidP="00CB1210">
      <w:pPr>
        <w:ind w:left="720"/>
        <w:jc w:val="both"/>
        <w:rPr>
          <w:i/>
        </w:rPr>
      </w:pPr>
      <w:r w:rsidRPr="00566C2F">
        <w:rPr>
          <w:i/>
        </w:rPr>
        <w:t xml:space="preserve">        BitSet bits1 = new BitSet(16);</w:t>
      </w:r>
    </w:p>
    <w:p w14:paraId="29D3C9CD" w14:textId="77777777" w:rsidR="001B13F8" w:rsidRPr="00566C2F" w:rsidRDefault="001B13F8" w:rsidP="00CB1210">
      <w:pPr>
        <w:ind w:left="720"/>
        <w:jc w:val="both"/>
        <w:rPr>
          <w:i/>
        </w:rPr>
      </w:pPr>
      <w:r w:rsidRPr="00566C2F">
        <w:rPr>
          <w:i/>
        </w:rPr>
        <w:t xml:space="preserve">        BitSet bits2 = new BitSet(16);</w:t>
      </w:r>
    </w:p>
    <w:p w14:paraId="3CF173A5" w14:textId="77777777" w:rsidR="001B13F8" w:rsidRPr="00566C2F" w:rsidRDefault="001B13F8" w:rsidP="00CB1210">
      <w:pPr>
        <w:ind w:left="720"/>
        <w:jc w:val="both"/>
        <w:rPr>
          <w:i/>
        </w:rPr>
      </w:pPr>
      <w:r w:rsidRPr="00566C2F">
        <w:rPr>
          <w:i/>
        </w:rPr>
        <w:t xml:space="preserve">        // thiet la mot so bit</w:t>
      </w:r>
    </w:p>
    <w:p w14:paraId="15EE674C" w14:textId="77777777" w:rsidR="001B13F8" w:rsidRPr="00566C2F" w:rsidRDefault="001B13F8" w:rsidP="00CB1210">
      <w:pPr>
        <w:ind w:left="720"/>
        <w:jc w:val="both"/>
        <w:rPr>
          <w:i/>
        </w:rPr>
      </w:pPr>
      <w:r w:rsidRPr="00566C2F">
        <w:rPr>
          <w:i/>
        </w:rPr>
        <w:t xml:space="preserve">        for (int i = 0; i &lt; 16; i++) {</w:t>
      </w:r>
    </w:p>
    <w:p w14:paraId="75FD86BA" w14:textId="77777777" w:rsidR="001B13F8" w:rsidRPr="00566C2F" w:rsidRDefault="001B13F8" w:rsidP="00CB1210">
      <w:pPr>
        <w:ind w:left="720"/>
        <w:jc w:val="both"/>
        <w:rPr>
          <w:i/>
        </w:rPr>
      </w:pPr>
      <w:r w:rsidRPr="00566C2F">
        <w:rPr>
          <w:i/>
        </w:rPr>
        <w:t xml:space="preserve">            if ((i % 2) == 0) {</w:t>
      </w:r>
    </w:p>
    <w:p w14:paraId="1A268FA6" w14:textId="77777777" w:rsidR="001B13F8" w:rsidRPr="00566C2F" w:rsidRDefault="001B13F8" w:rsidP="00CB1210">
      <w:pPr>
        <w:ind w:left="720"/>
        <w:jc w:val="both"/>
        <w:rPr>
          <w:i/>
        </w:rPr>
      </w:pPr>
      <w:r w:rsidRPr="00566C2F">
        <w:rPr>
          <w:i/>
        </w:rPr>
        <w:t xml:space="preserve">                bits1.set(i);</w:t>
      </w:r>
    </w:p>
    <w:p w14:paraId="5461935E" w14:textId="77777777" w:rsidR="001B13F8" w:rsidRPr="00566C2F" w:rsidRDefault="001B13F8" w:rsidP="00CB1210">
      <w:pPr>
        <w:ind w:left="720"/>
        <w:jc w:val="both"/>
        <w:rPr>
          <w:i/>
        </w:rPr>
      </w:pPr>
      <w:r w:rsidRPr="00566C2F">
        <w:rPr>
          <w:i/>
        </w:rPr>
        <w:t xml:space="preserve">            }</w:t>
      </w:r>
    </w:p>
    <w:p w14:paraId="3E5F629A" w14:textId="77777777" w:rsidR="001B13F8" w:rsidRPr="00566C2F" w:rsidRDefault="001B13F8" w:rsidP="00CB1210">
      <w:pPr>
        <w:ind w:left="720"/>
        <w:jc w:val="both"/>
        <w:rPr>
          <w:i/>
        </w:rPr>
      </w:pPr>
      <w:r w:rsidRPr="00566C2F">
        <w:rPr>
          <w:i/>
        </w:rPr>
        <w:t xml:space="preserve">            if ((i % 5) != 0) {</w:t>
      </w:r>
    </w:p>
    <w:p w14:paraId="6C568589" w14:textId="77777777" w:rsidR="001B13F8" w:rsidRPr="00566C2F" w:rsidRDefault="001B13F8" w:rsidP="00CB1210">
      <w:pPr>
        <w:ind w:left="720"/>
        <w:jc w:val="both"/>
        <w:rPr>
          <w:i/>
        </w:rPr>
      </w:pPr>
      <w:r w:rsidRPr="00566C2F">
        <w:rPr>
          <w:i/>
        </w:rPr>
        <w:t xml:space="preserve">                bits2.set(i);</w:t>
      </w:r>
    </w:p>
    <w:p w14:paraId="4E4DBF92" w14:textId="77777777" w:rsidR="001B13F8" w:rsidRPr="00566C2F" w:rsidRDefault="001B13F8" w:rsidP="00CB1210">
      <w:pPr>
        <w:ind w:left="720"/>
        <w:jc w:val="both"/>
        <w:rPr>
          <w:i/>
        </w:rPr>
      </w:pPr>
      <w:r w:rsidRPr="00566C2F">
        <w:rPr>
          <w:i/>
        </w:rPr>
        <w:t xml:space="preserve">            }</w:t>
      </w:r>
    </w:p>
    <w:p w14:paraId="17BB25F9" w14:textId="77777777" w:rsidR="001B13F8" w:rsidRPr="00566C2F" w:rsidRDefault="001B13F8" w:rsidP="00CB1210">
      <w:pPr>
        <w:ind w:left="720"/>
        <w:jc w:val="both"/>
        <w:rPr>
          <w:i/>
        </w:rPr>
      </w:pPr>
      <w:r w:rsidRPr="00566C2F">
        <w:rPr>
          <w:i/>
        </w:rPr>
        <w:t xml:space="preserve">        }</w:t>
      </w:r>
    </w:p>
    <w:p w14:paraId="01AC8472" w14:textId="77777777" w:rsidR="001B13F8" w:rsidRPr="00566C2F" w:rsidRDefault="001B13F8" w:rsidP="00CB1210">
      <w:pPr>
        <w:ind w:left="720"/>
        <w:jc w:val="both"/>
        <w:rPr>
          <w:i/>
        </w:rPr>
      </w:pPr>
      <w:r w:rsidRPr="00566C2F">
        <w:rPr>
          <w:i/>
        </w:rPr>
        <w:t xml:space="preserve">        System.out.println("Pattern ban dau trong bits1: ");</w:t>
      </w:r>
    </w:p>
    <w:p w14:paraId="5261CBBA" w14:textId="77777777" w:rsidR="001B13F8" w:rsidRPr="00566C2F" w:rsidRDefault="001B13F8" w:rsidP="00CB1210">
      <w:pPr>
        <w:ind w:left="720"/>
        <w:jc w:val="both"/>
        <w:rPr>
          <w:i/>
        </w:rPr>
      </w:pPr>
      <w:r w:rsidRPr="00566C2F">
        <w:rPr>
          <w:i/>
        </w:rPr>
        <w:t xml:space="preserve">        System.out.println(bits1);</w:t>
      </w:r>
    </w:p>
    <w:p w14:paraId="0CD16EE6" w14:textId="77777777" w:rsidR="001B13F8" w:rsidRPr="00566C2F" w:rsidRDefault="001B13F8" w:rsidP="00CB1210">
      <w:pPr>
        <w:ind w:left="720"/>
        <w:jc w:val="both"/>
        <w:rPr>
          <w:i/>
        </w:rPr>
      </w:pPr>
      <w:r w:rsidRPr="00566C2F">
        <w:rPr>
          <w:i/>
        </w:rPr>
        <w:t xml:space="preserve">        System.out.println("\nPattern ban dau trong bits2: ");</w:t>
      </w:r>
    </w:p>
    <w:p w14:paraId="59982D3E" w14:textId="77777777" w:rsidR="001B13F8" w:rsidRPr="00566C2F" w:rsidRDefault="001B13F8" w:rsidP="00CB1210">
      <w:pPr>
        <w:ind w:left="720"/>
        <w:jc w:val="both"/>
        <w:rPr>
          <w:i/>
        </w:rPr>
      </w:pPr>
      <w:r w:rsidRPr="00566C2F">
        <w:rPr>
          <w:i/>
        </w:rPr>
        <w:lastRenderedPageBreak/>
        <w:t xml:space="preserve">        System.out.println(bits2);</w:t>
      </w:r>
    </w:p>
    <w:p w14:paraId="3E0C8C80" w14:textId="77777777" w:rsidR="001B13F8" w:rsidRPr="00566C2F" w:rsidRDefault="001B13F8" w:rsidP="00CB1210">
      <w:pPr>
        <w:ind w:left="720"/>
        <w:jc w:val="both"/>
        <w:rPr>
          <w:i/>
        </w:rPr>
      </w:pPr>
      <w:r w:rsidRPr="00566C2F">
        <w:rPr>
          <w:i/>
        </w:rPr>
        <w:t xml:space="preserve">        // AND bits</w:t>
      </w:r>
    </w:p>
    <w:p w14:paraId="0276D056" w14:textId="77777777" w:rsidR="001B13F8" w:rsidRPr="00566C2F" w:rsidRDefault="001B13F8" w:rsidP="00CB1210">
      <w:pPr>
        <w:ind w:left="720"/>
        <w:jc w:val="both"/>
        <w:rPr>
          <w:i/>
        </w:rPr>
      </w:pPr>
      <w:r w:rsidRPr="00566C2F">
        <w:rPr>
          <w:i/>
        </w:rPr>
        <w:t xml:space="preserve">        bits2.and(bits1);</w:t>
      </w:r>
    </w:p>
    <w:p w14:paraId="232331CF" w14:textId="77777777" w:rsidR="001B13F8" w:rsidRPr="00566C2F" w:rsidRDefault="001B13F8" w:rsidP="00CB1210">
      <w:pPr>
        <w:ind w:left="720"/>
        <w:jc w:val="both"/>
        <w:rPr>
          <w:i/>
        </w:rPr>
      </w:pPr>
      <w:r w:rsidRPr="00566C2F">
        <w:rPr>
          <w:i/>
        </w:rPr>
        <w:t xml:space="preserve">        System.out.println("\nbits2 AND bits1: ");</w:t>
      </w:r>
    </w:p>
    <w:p w14:paraId="183A9F61" w14:textId="77777777" w:rsidR="001B13F8" w:rsidRPr="00566C2F" w:rsidRDefault="001B13F8" w:rsidP="00CB1210">
      <w:pPr>
        <w:ind w:left="720"/>
        <w:jc w:val="both"/>
        <w:rPr>
          <w:i/>
        </w:rPr>
      </w:pPr>
      <w:r w:rsidRPr="00566C2F">
        <w:rPr>
          <w:i/>
        </w:rPr>
        <w:t xml:space="preserve">        System.out.println(bits2);</w:t>
      </w:r>
    </w:p>
    <w:p w14:paraId="1C011A2B" w14:textId="77777777" w:rsidR="001B13F8" w:rsidRPr="00566C2F" w:rsidRDefault="001B13F8" w:rsidP="00CB1210">
      <w:pPr>
        <w:ind w:left="720"/>
        <w:jc w:val="both"/>
        <w:rPr>
          <w:i/>
        </w:rPr>
      </w:pPr>
      <w:r w:rsidRPr="00566C2F">
        <w:rPr>
          <w:i/>
        </w:rPr>
        <w:t xml:space="preserve">        // OR bits</w:t>
      </w:r>
    </w:p>
    <w:p w14:paraId="7155937F" w14:textId="77777777" w:rsidR="001B13F8" w:rsidRPr="00566C2F" w:rsidRDefault="001B13F8" w:rsidP="00CB1210">
      <w:pPr>
        <w:ind w:left="720"/>
        <w:jc w:val="both"/>
        <w:rPr>
          <w:i/>
        </w:rPr>
      </w:pPr>
      <w:r w:rsidRPr="00566C2F">
        <w:rPr>
          <w:i/>
        </w:rPr>
        <w:t xml:space="preserve">        bits2.or(bits1);</w:t>
      </w:r>
    </w:p>
    <w:p w14:paraId="7B0871F5" w14:textId="77777777" w:rsidR="001B13F8" w:rsidRPr="00566C2F" w:rsidRDefault="001B13F8" w:rsidP="00CB1210">
      <w:pPr>
        <w:ind w:left="720"/>
        <w:jc w:val="both"/>
        <w:rPr>
          <w:i/>
        </w:rPr>
      </w:pPr>
      <w:r w:rsidRPr="00566C2F">
        <w:rPr>
          <w:i/>
        </w:rPr>
        <w:t xml:space="preserve">        System.out.println("\nbits2 OR bits1: ");</w:t>
      </w:r>
    </w:p>
    <w:p w14:paraId="0E08C9E7" w14:textId="77777777" w:rsidR="001B13F8" w:rsidRPr="00566C2F" w:rsidRDefault="001B13F8" w:rsidP="00CB1210">
      <w:pPr>
        <w:ind w:left="720"/>
        <w:jc w:val="both"/>
        <w:rPr>
          <w:i/>
        </w:rPr>
      </w:pPr>
      <w:r w:rsidRPr="00566C2F">
        <w:rPr>
          <w:i/>
        </w:rPr>
        <w:t xml:space="preserve">        System.out.println(bits2);</w:t>
      </w:r>
    </w:p>
    <w:p w14:paraId="02366D2D" w14:textId="77777777" w:rsidR="001B13F8" w:rsidRPr="00566C2F" w:rsidRDefault="001B13F8" w:rsidP="00CB1210">
      <w:pPr>
        <w:ind w:left="720"/>
        <w:jc w:val="both"/>
        <w:rPr>
          <w:i/>
        </w:rPr>
      </w:pPr>
      <w:r w:rsidRPr="00566C2F">
        <w:rPr>
          <w:i/>
        </w:rPr>
        <w:t xml:space="preserve">        // XOR bits</w:t>
      </w:r>
    </w:p>
    <w:p w14:paraId="7D070B0B" w14:textId="77777777" w:rsidR="001B13F8" w:rsidRPr="00566C2F" w:rsidRDefault="001B13F8" w:rsidP="00CB1210">
      <w:pPr>
        <w:ind w:left="720"/>
        <w:jc w:val="both"/>
        <w:rPr>
          <w:i/>
        </w:rPr>
      </w:pPr>
      <w:r w:rsidRPr="00566C2F">
        <w:rPr>
          <w:i/>
        </w:rPr>
        <w:t xml:space="preserve">        bits2.xor(bits1);</w:t>
      </w:r>
    </w:p>
    <w:p w14:paraId="123FB1F1" w14:textId="77777777" w:rsidR="001B13F8" w:rsidRPr="00566C2F" w:rsidRDefault="001B13F8" w:rsidP="00CB1210">
      <w:pPr>
        <w:ind w:left="720"/>
        <w:jc w:val="both"/>
        <w:rPr>
          <w:i/>
        </w:rPr>
      </w:pPr>
      <w:r w:rsidRPr="00566C2F">
        <w:rPr>
          <w:i/>
        </w:rPr>
        <w:t xml:space="preserve">        System.out.println("\nbits2 XOR bits1: ");</w:t>
      </w:r>
    </w:p>
    <w:p w14:paraId="309A2838" w14:textId="77777777" w:rsidR="001B13F8" w:rsidRPr="00566C2F" w:rsidRDefault="001B13F8" w:rsidP="00CB1210">
      <w:pPr>
        <w:ind w:left="720"/>
        <w:jc w:val="both"/>
        <w:rPr>
          <w:i/>
        </w:rPr>
      </w:pPr>
      <w:r w:rsidRPr="00566C2F">
        <w:rPr>
          <w:i/>
        </w:rPr>
        <w:t xml:space="preserve">        System.out.println(bits2);</w:t>
      </w:r>
    </w:p>
    <w:p w14:paraId="2505B2A1" w14:textId="77777777" w:rsidR="001B13F8" w:rsidRPr="00566C2F" w:rsidRDefault="001B13F8" w:rsidP="00CB1210">
      <w:pPr>
        <w:ind w:left="720"/>
        <w:jc w:val="both"/>
        <w:rPr>
          <w:i/>
        </w:rPr>
      </w:pPr>
      <w:r w:rsidRPr="00566C2F">
        <w:rPr>
          <w:i/>
        </w:rPr>
        <w:t xml:space="preserve">    }</w:t>
      </w:r>
    </w:p>
    <w:p w14:paraId="318EE96A" w14:textId="66A28C80" w:rsidR="008872F1" w:rsidRPr="00566C2F" w:rsidRDefault="001B13F8" w:rsidP="00CB1210">
      <w:pPr>
        <w:ind w:left="720"/>
        <w:jc w:val="both"/>
        <w:rPr>
          <w:i/>
        </w:rPr>
      </w:pPr>
      <w:r w:rsidRPr="00566C2F">
        <w:rPr>
          <w:i/>
        </w:rPr>
        <w:t>}</w:t>
      </w:r>
    </w:p>
    <w:p w14:paraId="529D458C" w14:textId="77777777" w:rsidR="008872F1" w:rsidRPr="00566C2F" w:rsidRDefault="008872F1" w:rsidP="009B1F9D">
      <w:pPr>
        <w:jc w:val="both"/>
      </w:pPr>
      <w:r w:rsidRPr="00566C2F">
        <w:tab/>
        <w:t xml:space="preserve">Kết quả: </w:t>
      </w:r>
    </w:p>
    <w:p w14:paraId="7681F4FB" w14:textId="77777777" w:rsidR="008872F1" w:rsidRPr="00566C2F" w:rsidRDefault="008872F1" w:rsidP="009B1F9D">
      <w:pPr>
        <w:jc w:val="both"/>
        <w:rPr>
          <w:i/>
        </w:rPr>
      </w:pPr>
      <w:r w:rsidRPr="00566C2F">
        <w:tab/>
      </w:r>
      <w:r w:rsidRPr="00566C2F">
        <w:tab/>
      </w:r>
      <w:r w:rsidRPr="00566C2F">
        <w:rPr>
          <w:i/>
        </w:rPr>
        <w:t>Pattern ban dau trong bits1:</w:t>
      </w:r>
    </w:p>
    <w:p w14:paraId="72A03B50" w14:textId="77777777" w:rsidR="008872F1" w:rsidRPr="00566C2F" w:rsidRDefault="008872F1" w:rsidP="009B1F9D">
      <w:pPr>
        <w:ind w:left="1440"/>
        <w:jc w:val="both"/>
        <w:rPr>
          <w:i/>
        </w:rPr>
      </w:pPr>
      <w:r w:rsidRPr="00566C2F">
        <w:rPr>
          <w:i/>
        </w:rPr>
        <w:t>{0, 2, 4, 6, 8, 10, 12, 14}</w:t>
      </w:r>
    </w:p>
    <w:p w14:paraId="08106F44" w14:textId="77777777" w:rsidR="008872F1" w:rsidRPr="00566C2F" w:rsidRDefault="008872F1" w:rsidP="009B1F9D">
      <w:pPr>
        <w:ind w:left="1440"/>
        <w:jc w:val="both"/>
        <w:rPr>
          <w:i/>
        </w:rPr>
      </w:pPr>
      <w:r w:rsidRPr="00566C2F">
        <w:rPr>
          <w:i/>
        </w:rPr>
        <w:t>Pattern ban dau trong bits2:</w:t>
      </w:r>
    </w:p>
    <w:p w14:paraId="79893946" w14:textId="77777777" w:rsidR="008872F1" w:rsidRPr="00566C2F" w:rsidRDefault="008872F1" w:rsidP="009B1F9D">
      <w:pPr>
        <w:ind w:left="1440"/>
        <w:jc w:val="both"/>
        <w:rPr>
          <w:i/>
        </w:rPr>
      </w:pPr>
      <w:r w:rsidRPr="00566C2F">
        <w:rPr>
          <w:i/>
        </w:rPr>
        <w:t>{1, 2, 3, 4, 6, 7, 8, 9, 11, 12, 13, 14}</w:t>
      </w:r>
    </w:p>
    <w:p w14:paraId="20672DC4" w14:textId="77777777" w:rsidR="008872F1" w:rsidRPr="00566C2F" w:rsidRDefault="008872F1" w:rsidP="009B1F9D">
      <w:pPr>
        <w:ind w:left="1440"/>
        <w:jc w:val="both"/>
        <w:rPr>
          <w:i/>
        </w:rPr>
      </w:pPr>
      <w:r w:rsidRPr="00566C2F">
        <w:rPr>
          <w:i/>
        </w:rPr>
        <w:t>bits2 AND bits1:</w:t>
      </w:r>
    </w:p>
    <w:p w14:paraId="31536B15" w14:textId="77777777" w:rsidR="008872F1" w:rsidRPr="00566C2F" w:rsidRDefault="008872F1" w:rsidP="009B1F9D">
      <w:pPr>
        <w:ind w:left="1440"/>
        <w:jc w:val="both"/>
      </w:pPr>
      <w:r w:rsidRPr="00566C2F">
        <w:rPr>
          <w:i/>
        </w:rPr>
        <w:t>{2, 4, 6, 8, 12, 14}</w:t>
      </w:r>
    </w:p>
    <w:p w14:paraId="683FC4EA" w14:textId="77777777" w:rsidR="008872F1" w:rsidRPr="00566C2F" w:rsidRDefault="008872F1" w:rsidP="00B37DA6">
      <w:pPr>
        <w:pStyle w:val="Heading3"/>
        <w:ind w:firstLine="0"/>
      </w:pPr>
      <w:bookmarkStart w:id="120" w:name="_Toc111104033"/>
      <w:r w:rsidRPr="00566C2F">
        <w:t>5.3.3. Vector</w:t>
      </w:r>
      <w:bookmarkEnd w:id="120"/>
      <w:r w:rsidRPr="00566C2F">
        <w:t xml:space="preserve"> </w:t>
      </w:r>
    </w:p>
    <w:p w14:paraId="71723F5D" w14:textId="77777777" w:rsidR="008872F1" w:rsidRPr="00566C2F" w:rsidRDefault="008872F1" w:rsidP="009B1F9D">
      <w:pPr>
        <w:jc w:val="both"/>
      </w:pPr>
      <w:r w:rsidRPr="00566C2F">
        <w:t>Lớp Vector trong Java là tương tự như các mảng dữ liệu Java truyền thống, ngoại trừ việc có thể tăng lưu trữ cho các thành phần mới. Giống như mảng, các thành phần trong đối tượng Vector có thể truy cập bởi index.</w:t>
      </w:r>
    </w:p>
    <w:p w14:paraId="46F5C460" w14:textId="77777777" w:rsidR="008872F1" w:rsidRPr="00566C2F" w:rsidRDefault="008872F1" w:rsidP="009B1F9D">
      <w:pPr>
        <w:jc w:val="both"/>
      </w:pPr>
      <w:r w:rsidRPr="00566C2F">
        <w:t xml:space="preserve">Lớp Vector trong Java hỗ trợ 4 constructor: </w:t>
      </w:r>
    </w:p>
    <w:p w14:paraId="5D7B7ECD" w14:textId="77777777" w:rsidR="008872F1" w:rsidRPr="00566C2F" w:rsidRDefault="008872F1" w:rsidP="009B1F9D">
      <w:pPr>
        <w:jc w:val="both"/>
      </w:pPr>
      <w:r w:rsidRPr="00566C2F">
        <w:rPr>
          <w:i/>
        </w:rPr>
        <w:t>Vector( ):</w:t>
      </w:r>
      <w:r w:rsidRPr="00566C2F">
        <w:t xml:space="preserve"> Form đầu tiên tạo một vector mặc định, mà có kích cỡ khởi tạo là 10</w:t>
      </w:r>
    </w:p>
    <w:p w14:paraId="65BC55D6" w14:textId="77777777" w:rsidR="008872F1" w:rsidRPr="00566C2F" w:rsidRDefault="008872F1" w:rsidP="009B1F9D">
      <w:pPr>
        <w:jc w:val="both"/>
      </w:pPr>
      <w:r w:rsidRPr="00566C2F">
        <w:rPr>
          <w:i/>
        </w:rPr>
        <w:t>Vector(int size):</w:t>
      </w:r>
      <w:r w:rsidRPr="00566C2F">
        <w:t xml:space="preserve"> Form thứ hai tạo một vector mà dung lượng khởi tạo được xác định bởi size.</w:t>
      </w:r>
    </w:p>
    <w:p w14:paraId="0535EB02" w14:textId="77777777" w:rsidR="008872F1" w:rsidRPr="00566C2F" w:rsidRDefault="008872F1" w:rsidP="009B1F9D">
      <w:pPr>
        <w:jc w:val="both"/>
      </w:pPr>
      <w:r w:rsidRPr="00566C2F">
        <w:rPr>
          <w:i/>
        </w:rPr>
        <w:lastRenderedPageBreak/>
        <w:t>Vector(int size, int incr):</w:t>
      </w:r>
      <w:r w:rsidRPr="00566C2F">
        <w:t xml:space="preserve"> Form thứ ba tạo một vector mà dung lượng khởi tạo được xác định bởi size và lượng gia của nó được xác định bởi incr. Lượng gia xác định số phần tử để cấp phát mỗi khi một vector được resize.</w:t>
      </w:r>
    </w:p>
    <w:p w14:paraId="00854D4C" w14:textId="77777777" w:rsidR="008872F1" w:rsidRPr="00566C2F" w:rsidRDefault="008872F1" w:rsidP="009B1F9D">
      <w:pPr>
        <w:jc w:val="both"/>
      </w:pPr>
      <w:r w:rsidRPr="00566C2F">
        <w:rPr>
          <w:i/>
        </w:rPr>
        <w:t>Vector(Collection c):</w:t>
      </w:r>
      <w:r w:rsidRPr="00566C2F">
        <w:t xml:space="preserve"> Form thứ tư tạo một vector mà chứa các phần tử của collection c.</w:t>
      </w:r>
    </w:p>
    <w:p w14:paraId="14F31E79" w14:textId="77777777" w:rsidR="008872F1" w:rsidRPr="00566C2F" w:rsidRDefault="008872F1" w:rsidP="009B1F9D">
      <w:pPr>
        <w:jc w:val="both"/>
      </w:pPr>
      <w:r w:rsidRPr="00566C2F">
        <w:t>Vector định nghĩa các phương thức sau:</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2"/>
        <w:gridCol w:w="8580"/>
      </w:tblGrid>
      <w:tr w:rsidR="003D790A" w:rsidRPr="00566C2F" w14:paraId="68951F25"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DE4D4D6" w14:textId="77777777" w:rsidR="008872F1" w:rsidRPr="00566C2F" w:rsidRDefault="008872F1" w:rsidP="00A16AEB">
            <w:pPr>
              <w:jc w:val="both"/>
              <w:rPr>
                <w:rFonts w:eastAsia="Times New Roman" w:cs="Times New Roman"/>
                <w:b/>
                <w:bCs/>
                <w:szCs w:val="26"/>
              </w:rPr>
            </w:pPr>
            <w:r w:rsidRPr="00566C2F">
              <w:rPr>
                <w:rFonts w:eastAsia="Times New Roman" w:cs="Times New Roman"/>
                <w:b/>
                <w:bCs/>
                <w:szCs w:val="26"/>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C5E2A8" w14:textId="77777777" w:rsidR="008872F1" w:rsidRPr="00566C2F" w:rsidRDefault="008872F1" w:rsidP="00A16AEB">
            <w:pPr>
              <w:jc w:val="both"/>
              <w:rPr>
                <w:rFonts w:eastAsia="Times New Roman" w:cs="Times New Roman"/>
                <w:b/>
                <w:bCs/>
                <w:szCs w:val="26"/>
              </w:rPr>
            </w:pPr>
            <w:r w:rsidRPr="00566C2F">
              <w:rPr>
                <w:rFonts w:eastAsia="Times New Roman" w:cs="Times New Roman"/>
                <w:b/>
                <w:bCs/>
                <w:szCs w:val="26"/>
              </w:rPr>
              <w:t>Phương thức và Miêu tả</w:t>
            </w:r>
          </w:p>
        </w:tc>
      </w:tr>
      <w:tr w:rsidR="003D790A" w:rsidRPr="00566C2F" w14:paraId="5D3A8445" w14:textId="77777777" w:rsidTr="00090CAA">
        <w:trPr>
          <w:trHeight w:val="109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D8BFA9"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3D7B7B"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add(int index, Object element)</w:t>
            </w:r>
          </w:p>
          <w:p w14:paraId="22B6E34B"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Chèn </w:t>
            </w:r>
            <w:r w:rsidRPr="00566C2F">
              <w:rPr>
                <w:rFonts w:eastAsia="Times New Roman" w:cs="Times New Roman"/>
                <w:i/>
                <w:iCs/>
                <w:szCs w:val="26"/>
              </w:rPr>
              <w:t>element</w:t>
            </w:r>
            <w:r w:rsidRPr="00566C2F">
              <w:rPr>
                <w:rFonts w:eastAsia="Times New Roman" w:cs="Times New Roman"/>
                <w:szCs w:val="26"/>
              </w:rPr>
              <w:t> đã xác định tại vị trí đã cho trong Vector này</w:t>
            </w:r>
          </w:p>
        </w:tc>
      </w:tr>
      <w:tr w:rsidR="003D790A" w:rsidRPr="00566C2F" w14:paraId="45BEF352"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F1249C"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162A78"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add(Object o)</w:t>
            </w:r>
          </w:p>
          <w:p w14:paraId="5B682777"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Phụ thêm phần tử đã cho vào cuối của Vector này</w:t>
            </w:r>
          </w:p>
        </w:tc>
      </w:tr>
      <w:tr w:rsidR="003D790A" w:rsidRPr="00566C2F" w14:paraId="0FDD18BF"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896AA1"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CC7429"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addAll(Collection c)</w:t>
            </w:r>
          </w:p>
          <w:p w14:paraId="39912249" w14:textId="07C03FC2" w:rsidR="008872F1" w:rsidRPr="00566C2F" w:rsidRDefault="00A16AEB" w:rsidP="00A16AEB">
            <w:pPr>
              <w:ind w:left="48" w:right="48"/>
              <w:jc w:val="both"/>
              <w:rPr>
                <w:rFonts w:eastAsia="Times New Roman" w:cs="Times New Roman"/>
                <w:szCs w:val="26"/>
              </w:rPr>
            </w:pPr>
            <w:r>
              <w:rPr>
                <w:rFonts w:eastAsia="Times New Roman" w:cs="Times New Roman"/>
                <w:szCs w:val="26"/>
              </w:rPr>
              <w:t>T</w:t>
            </w:r>
            <w:r w:rsidR="008872F1" w:rsidRPr="00566C2F">
              <w:rPr>
                <w:rFonts w:eastAsia="Times New Roman" w:cs="Times New Roman"/>
                <w:szCs w:val="26"/>
              </w:rPr>
              <w:t xml:space="preserve">hêm tất cả phần tử trong Collection đã xác định </w:t>
            </w:r>
            <w:r>
              <w:rPr>
                <w:rFonts w:eastAsia="Times New Roman" w:cs="Times New Roman"/>
                <w:szCs w:val="26"/>
              </w:rPr>
              <w:t>vào</w:t>
            </w:r>
            <w:r w:rsidR="008872F1" w:rsidRPr="00566C2F">
              <w:rPr>
                <w:rFonts w:eastAsia="Times New Roman" w:cs="Times New Roman"/>
                <w:szCs w:val="26"/>
              </w:rPr>
              <w:t xml:space="preserve"> cuối của Vector này, để mà chúng được trả về bởi Iterator của Collection đã cho đó</w:t>
            </w:r>
          </w:p>
        </w:tc>
      </w:tr>
      <w:tr w:rsidR="003D790A" w:rsidRPr="00566C2F" w14:paraId="639D9B9C"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0B2324"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4FE80E"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addAll(int index, Collection c)</w:t>
            </w:r>
          </w:p>
          <w:p w14:paraId="328641F8"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Chèn tất cả phần tử trong Collection đã xác định vào trong Vector này tại vị trí đã cho</w:t>
            </w:r>
          </w:p>
        </w:tc>
      </w:tr>
      <w:tr w:rsidR="003D790A" w:rsidRPr="00566C2F" w14:paraId="06891FA0"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67ABAE"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31FD4B"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addElement(Object obj)</w:t>
            </w:r>
          </w:p>
          <w:p w14:paraId="5CCED9DF"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Thêm phần tử đã cho tới cuối của Vector này, tăng kích cỡ nó thêm 1</w:t>
            </w:r>
          </w:p>
        </w:tc>
      </w:tr>
      <w:tr w:rsidR="003D790A" w:rsidRPr="00566C2F" w14:paraId="3649E717"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8EE7E8"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63A49E"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int capacity()</w:t>
            </w:r>
          </w:p>
          <w:p w14:paraId="17AF2C79"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dung lượng hiện tại của Vector này</w:t>
            </w:r>
          </w:p>
        </w:tc>
      </w:tr>
      <w:tr w:rsidR="003D790A" w:rsidRPr="00566C2F" w14:paraId="6ECF14F5"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331B9F"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B77A6D"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clear()</w:t>
            </w:r>
          </w:p>
          <w:p w14:paraId="1CE0955F"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Gỡ bỏ tất cả phần tử từ Vector này</w:t>
            </w:r>
          </w:p>
        </w:tc>
      </w:tr>
      <w:tr w:rsidR="003D790A" w:rsidRPr="00566C2F" w14:paraId="0AE9F8B3"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63E4BB"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4A98CD"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Object clone()</w:t>
            </w:r>
          </w:p>
          <w:p w14:paraId="50D4B328"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lastRenderedPageBreak/>
              <w:t>Trả về một mô phỏng của Vector này</w:t>
            </w:r>
          </w:p>
        </w:tc>
      </w:tr>
      <w:tr w:rsidR="003D790A" w:rsidRPr="00566C2F" w14:paraId="65DF3EFA"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F6A579"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36E082"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contains(Object elem)</w:t>
            </w:r>
          </w:p>
          <w:p w14:paraId="2D4FB4FE"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Kiểm tra nếu đối tượng đã cho là một phần tử trong Vector này</w:t>
            </w:r>
          </w:p>
        </w:tc>
      </w:tr>
      <w:tr w:rsidR="003D790A" w:rsidRPr="00566C2F" w14:paraId="7346CED5"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7FDA55"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E7BCBC"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containsAll(Collection c)</w:t>
            </w:r>
          </w:p>
          <w:p w14:paraId="6C402135"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true nếu Vector này chứa tất cả phần tử trong Collection đã cho</w:t>
            </w:r>
          </w:p>
        </w:tc>
      </w:tr>
      <w:tr w:rsidR="003D790A" w:rsidRPr="00566C2F" w14:paraId="4CC0A377"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79C6D3"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CD79D3"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copyInto(Object[] anArray)</w:t>
            </w:r>
          </w:p>
          <w:p w14:paraId="05C76028"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Sao chép các thành phần của Vector này vào trong mảng đã cho</w:t>
            </w:r>
          </w:p>
        </w:tc>
      </w:tr>
      <w:tr w:rsidR="003D790A" w:rsidRPr="00566C2F" w14:paraId="3DEE554F"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4BEA45"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670AF9"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Object elementAt(int index)</w:t>
            </w:r>
          </w:p>
          <w:p w14:paraId="381CA4E2"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phần tử tại index đã cho</w:t>
            </w:r>
          </w:p>
        </w:tc>
      </w:tr>
      <w:tr w:rsidR="003D790A" w:rsidRPr="00566C2F" w14:paraId="5B9D2E51"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B7E0E"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2FCE6F"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Enumeration elements()</w:t>
            </w:r>
          </w:p>
          <w:p w14:paraId="370F28CE"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một bản liệt kê các phần tử của Vector này</w:t>
            </w:r>
          </w:p>
        </w:tc>
      </w:tr>
      <w:tr w:rsidR="003D790A" w:rsidRPr="00566C2F" w14:paraId="7CED999B"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06BE35"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BBB67E"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ensureCapacity(int minCapacity)</w:t>
            </w:r>
          </w:p>
          <w:p w14:paraId="3D54E54D"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Tăng dung lượng của Vector này, nếu cần thiết, để bảo đảm rằng nó có thể giữ ít nhất số các phần tử được xác định bởi tham số minCapacity</w:t>
            </w:r>
          </w:p>
        </w:tc>
      </w:tr>
      <w:tr w:rsidR="003D790A" w:rsidRPr="00566C2F" w14:paraId="3BED280F"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2AB8F5"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066D56"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equals(Object o)</w:t>
            </w:r>
          </w:p>
          <w:p w14:paraId="1D9D7062"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So sánh Object đã cho với Vector này về sự cân bằng</w:t>
            </w:r>
          </w:p>
        </w:tc>
      </w:tr>
      <w:tr w:rsidR="003D790A" w:rsidRPr="00566C2F" w14:paraId="7BF97D57"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2693BB"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FE1CF7"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Object firstElement()</w:t>
            </w:r>
          </w:p>
          <w:p w14:paraId="7DA9F3C3"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phần tử đầu tiên (tại chỉ mục 0) của Vector này</w:t>
            </w:r>
          </w:p>
        </w:tc>
      </w:tr>
      <w:tr w:rsidR="003D790A" w:rsidRPr="00566C2F" w14:paraId="4B5EB57D"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4A7C66"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933065"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Object get(int index)</w:t>
            </w:r>
          </w:p>
          <w:p w14:paraId="32B45647"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phần tử tại vị trí đã cho trong Vector này</w:t>
            </w:r>
          </w:p>
        </w:tc>
      </w:tr>
      <w:tr w:rsidR="003D790A" w:rsidRPr="00566C2F" w14:paraId="1BE4AFB3"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655222"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0C8E09"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int hashCode()</w:t>
            </w:r>
          </w:p>
          <w:p w14:paraId="01B1C524"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giá trị hash code cho Vector này</w:t>
            </w:r>
          </w:p>
        </w:tc>
      </w:tr>
      <w:tr w:rsidR="003D790A" w:rsidRPr="00566C2F" w14:paraId="0CF0D652"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3533A8"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0B8568"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int indexOf(Object elem)</w:t>
            </w:r>
          </w:p>
          <w:p w14:paraId="0009A44D"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 xml:space="preserve">Tìm kiếm sự xuất hiện đầu tiên của tham số đã cho, kiểm tra tính cân </w:t>
            </w:r>
            <w:r w:rsidRPr="00566C2F">
              <w:rPr>
                <w:rFonts w:eastAsia="Times New Roman" w:cs="Times New Roman"/>
                <w:szCs w:val="26"/>
              </w:rPr>
              <w:lastRenderedPageBreak/>
              <w:t>bằng bởi sử dụng phương thức equals</w:t>
            </w:r>
          </w:p>
        </w:tc>
      </w:tr>
      <w:tr w:rsidR="003D790A" w:rsidRPr="00566C2F" w14:paraId="758C241F"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5AD20C"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lastRenderedPageBreak/>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38D7B7"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int indexOf(Object elem, int index)</w:t>
            </w:r>
          </w:p>
          <w:p w14:paraId="18B86876"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Tìm kiếm sự xuất hiện đầu tiên của tham số đã cho, bắt đầu tìm kiếm tại index, kiểm tra tính cân bằng bởi sử dụng phương thức equals</w:t>
            </w:r>
          </w:p>
        </w:tc>
      </w:tr>
      <w:tr w:rsidR="003D790A" w:rsidRPr="00566C2F" w14:paraId="7BECDECD"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52AE61"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F86F1E"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insertElementAt(Object obj, int index)</w:t>
            </w:r>
          </w:p>
          <w:p w14:paraId="17CBAE5D"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Chèn đối tượng đã cho như là một phần tử vào Vector này tại index đã cho</w:t>
            </w:r>
          </w:p>
        </w:tc>
      </w:tr>
      <w:tr w:rsidR="003D790A" w:rsidRPr="00566C2F" w14:paraId="1479E4B5"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2C6771"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893563"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isEmpty()</w:t>
            </w:r>
          </w:p>
          <w:p w14:paraId="75D200E9"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Kiểm tra nếu Vector này không có phần tử</w:t>
            </w:r>
          </w:p>
        </w:tc>
      </w:tr>
      <w:tr w:rsidR="003D790A" w:rsidRPr="00566C2F" w14:paraId="68C1ACCD"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47A330"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4C1B18"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Object lastElement()</w:t>
            </w:r>
          </w:p>
          <w:p w14:paraId="18B8131B"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phần tử cuối cùng của Vector này</w:t>
            </w:r>
          </w:p>
        </w:tc>
      </w:tr>
      <w:tr w:rsidR="003D790A" w:rsidRPr="00566C2F" w14:paraId="169DA067"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0F24F0"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8FDAF"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int lastIndexOf(Object elem)</w:t>
            </w:r>
          </w:p>
          <w:p w14:paraId="44F8C4AB"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chỉ mục của sự xuất hiện cuối cùng của đối tượng đã cho trong Vector này</w:t>
            </w:r>
          </w:p>
        </w:tc>
      </w:tr>
      <w:tr w:rsidR="003D790A" w:rsidRPr="00566C2F" w14:paraId="221508BF"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1F3F73"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D1E2D0"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int lastIndexOf(Object elem, int index)</w:t>
            </w:r>
          </w:p>
          <w:p w14:paraId="0BF71CB5"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Tìm kiếm ngược về sau cho đối tượng đã cho, bắt đầu từ index đã xác định, và trả về một chỉ mục</w:t>
            </w:r>
          </w:p>
        </w:tc>
      </w:tr>
      <w:tr w:rsidR="003D790A" w:rsidRPr="00566C2F" w14:paraId="3CD442BB"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FD5BAF"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B3094F"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Object remove(int index)</w:t>
            </w:r>
          </w:p>
          <w:p w14:paraId="2C791981"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Gỡ bỏ phần tử tại vị trí đã cho trong Vector này</w:t>
            </w:r>
          </w:p>
        </w:tc>
      </w:tr>
      <w:tr w:rsidR="003D790A" w:rsidRPr="00566C2F" w14:paraId="0B3210DC"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10C3BF"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3238A0"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remove(Object o)</w:t>
            </w:r>
          </w:p>
          <w:p w14:paraId="6DB31B7A"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Gỡ bỏ sự xuất hiện đầu tiên của phần tử đã cho trong Vector này. Nếu Vector này không chứa phần tử đó, nó không bị thay đổi</w:t>
            </w:r>
          </w:p>
        </w:tc>
      </w:tr>
      <w:tr w:rsidR="003D790A" w:rsidRPr="00566C2F" w14:paraId="681E2DBC"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BD6D04"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0BE28E"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removeAll(Collection c)</w:t>
            </w:r>
          </w:p>
          <w:p w14:paraId="12FF52F5"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Gỡ bỏ tất cả phần tử, mà chứa trong Collection đã cho, từ Vector này</w:t>
            </w:r>
          </w:p>
        </w:tc>
      </w:tr>
      <w:tr w:rsidR="003D790A" w:rsidRPr="00566C2F" w14:paraId="486EECE8"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CD6FFE"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lastRenderedPageBreak/>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4E564A"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removeAllElements()</w:t>
            </w:r>
          </w:p>
          <w:p w14:paraId="545127C1"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Gỡ bỏ tất cả phần tử từ Vector này và thiết lập kích cỡ về 0</w:t>
            </w:r>
          </w:p>
        </w:tc>
      </w:tr>
      <w:tr w:rsidR="003D790A" w:rsidRPr="00566C2F" w14:paraId="786BC3F9"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83594B"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058A5B"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removeElement(Object obj)</w:t>
            </w:r>
          </w:p>
          <w:p w14:paraId="4399A56B"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Gỡ bỏ sự xuất hiện đầu tiên (chỉ mục thấp nhất) của tham số từ Vector này</w:t>
            </w:r>
          </w:p>
        </w:tc>
      </w:tr>
      <w:tr w:rsidR="003D790A" w:rsidRPr="00566C2F" w14:paraId="4459B4CB"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4A19F2"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D247BD"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removeElementAt(int index)</w:t>
            </w:r>
          </w:p>
          <w:p w14:paraId="4016C393"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removeElementAt(int index)</w:t>
            </w:r>
          </w:p>
        </w:tc>
      </w:tr>
      <w:tr w:rsidR="003D790A" w:rsidRPr="00566C2F" w14:paraId="4C8DF857"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79BA25"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E6F496"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protected void removeRange(int fromIndex, int toIndex)</w:t>
            </w:r>
          </w:p>
          <w:p w14:paraId="6F41DB7B"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Gỡ bỏ từ danh sách này tất cả phần tử mà có index từ fromIndex tới toIndex</w:t>
            </w:r>
          </w:p>
        </w:tc>
      </w:tr>
      <w:tr w:rsidR="003D790A" w:rsidRPr="00566C2F" w14:paraId="5014F8EB"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7D08C7"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C6BF11"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boolean retainAll(Collection c)</w:t>
            </w:r>
          </w:p>
          <w:p w14:paraId="239CC3EC"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Chỉ giữ lại phần tử, mà ở trong Collection đã cho, trong Vector này</w:t>
            </w:r>
          </w:p>
        </w:tc>
      </w:tr>
      <w:tr w:rsidR="003D790A" w:rsidRPr="00566C2F" w14:paraId="62AF3812"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9E3473"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4EFAE5"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Object set(int index, Object element)</w:t>
            </w:r>
          </w:p>
          <w:p w14:paraId="07FBD1E0"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Thay thế phần tử tại vị trí đã cho trong Vector này với phần tử đã xác định</w:t>
            </w:r>
          </w:p>
        </w:tc>
      </w:tr>
      <w:tr w:rsidR="003D790A" w:rsidRPr="00566C2F" w14:paraId="6793A7AF"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06F620"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1D143F"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setElementAt(Object obj, int index)</w:t>
            </w:r>
          </w:p>
          <w:p w14:paraId="339EA102"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Thiết lập phần tử tại index đã cho của Vector này thành đối tượng đã xác định</w:t>
            </w:r>
          </w:p>
        </w:tc>
      </w:tr>
      <w:tr w:rsidR="003D790A" w:rsidRPr="00566C2F" w14:paraId="55DA745F"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94DC3D"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D1C6B5"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setSize(int newSize)</w:t>
            </w:r>
          </w:p>
          <w:p w14:paraId="05C0F097"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Thiết lập kích cỡ của Vector này</w:t>
            </w:r>
          </w:p>
        </w:tc>
      </w:tr>
      <w:tr w:rsidR="003D790A" w:rsidRPr="00566C2F" w14:paraId="4C45597F"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AF3E19"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EE19E7"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int size()</w:t>
            </w:r>
          </w:p>
          <w:p w14:paraId="0A647E13"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số phần tử trong Vector này</w:t>
            </w:r>
          </w:p>
        </w:tc>
      </w:tr>
      <w:tr w:rsidR="003D790A" w:rsidRPr="00566C2F" w14:paraId="536182F1"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8738A0"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9423A6"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List subList(int fromIndex, int toIndex)</w:t>
            </w:r>
          </w:p>
          <w:p w14:paraId="272862C2"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một danh sách phụ từ fromIndex tới toIndex</w:t>
            </w:r>
          </w:p>
        </w:tc>
      </w:tr>
      <w:tr w:rsidR="003D790A" w:rsidRPr="00566C2F" w14:paraId="5057B239"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948EA"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lastRenderedPageBreak/>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9F3264"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Object[] toArray()</w:t>
            </w:r>
          </w:p>
          <w:p w14:paraId="145D0A10"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một mảng chứa tất cả phần tử trong Vector này theo đúng thứ tự</w:t>
            </w:r>
          </w:p>
        </w:tc>
      </w:tr>
      <w:tr w:rsidR="003D790A" w:rsidRPr="00566C2F" w14:paraId="60893076"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5D0734"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EA2F35"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Object[] toArray(Object[] a)</w:t>
            </w:r>
          </w:p>
          <w:p w14:paraId="3921CB83"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một mảng chứa tất cả phần tử trong Vector này theo đúng thứ tự; kiểu runtime của mảng trả về là mảng đã xác định</w:t>
            </w:r>
          </w:p>
        </w:tc>
      </w:tr>
      <w:tr w:rsidR="003D790A" w:rsidRPr="00566C2F" w14:paraId="0A0F606E"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1510D6"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41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339FC8"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String toString()</w:t>
            </w:r>
          </w:p>
          <w:p w14:paraId="0885A4C9"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Trả về một biểu diễn chuỗi của Vector này, chứa biểu diễn chuỗi của mỗi phần tử</w:t>
            </w:r>
          </w:p>
        </w:tc>
      </w:tr>
      <w:tr w:rsidR="003D790A" w:rsidRPr="00566C2F" w14:paraId="679FF07E" w14:textId="77777777" w:rsidTr="00090CA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F3124A" w14:textId="77777777" w:rsidR="008872F1" w:rsidRPr="00566C2F" w:rsidRDefault="008872F1" w:rsidP="00A16AEB">
            <w:pPr>
              <w:jc w:val="both"/>
              <w:rPr>
                <w:rFonts w:eastAsia="Times New Roman" w:cs="Times New Roman"/>
                <w:szCs w:val="26"/>
              </w:rPr>
            </w:pPr>
            <w:r w:rsidRPr="00566C2F">
              <w:rPr>
                <w:rFonts w:eastAsia="Times New Roman" w:cs="Times New Roman"/>
                <w:szCs w:val="26"/>
              </w:rPr>
              <w:t>42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114872" w14:textId="77777777" w:rsidR="008872F1" w:rsidRPr="00566C2F" w:rsidRDefault="008872F1" w:rsidP="00A16AEB">
            <w:pPr>
              <w:jc w:val="both"/>
              <w:rPr>
                <w:rFonts w:eastAsia="Times New Roman" w:cs="Times New Roman"/>
                <w:szCs w:val="26"/>
              </w:rPr>
            </w:pPr>
            <w:r w:rsidRPr="00566C2F">
              <w:rPr>
                <w:rFonts w:eastAsia="Times New Roman" w:cs="Times New Roman"/>
                <w:b/>
                <w:bCs/>
                <w:szCs w:val="26"/>
              </w:rPr>
              <w:t>void trimToSize()</w:t>
            </w:r>
          </w:p>
          <w:p w14:paraId="741513A7" w14:textId="77777777" w:rsidR="008872F1" w:rsidRPr="00566C2F" w:rsidRDefault="008872F1" w:rsidP="00A16AEB">
            <w:pPr>
              <w:ind w:left="48" w:right="48"/>
              <w:jc w:val="both"/>
              <w:rPr>
                <w:rFonts w:eastAsia="Times New Roman" w:cs="Times New Roman"/>
                <w:szCs w:val="26"/>
              </w:rPr>
            </w:pPr>
            <w:r w:rsidRPr="00566C2F">
              <w:rPr>
                <w:rFonts w:eastAsia="Times New Roman" w:cs="Times New Roman"/>
                <w:szCs w:val="26"/>
              </w:rPr>
              <w:t>Trim dung lượng của Vector này về kích cỡ hiện tại của vector</w:t>
            </w:r>
          </w:p>
        </w:tc>
      </w:tr>
    </w:tbl>
    <w:p w14:paraId="7D257EA1" w14:textId="51C69915" w:rsidR="001B13F8" w:rsidRPr="00566C2F" w:rsidRDefault="008872F1" w:rsidP="009B1F9D">
      <w:pPr>
        <w:jc w:val="both"/>
        <w:rPr>
          <w:i/>
          <w:lang w:val="fr-FR"/>
        </w:rPr>
      </w:pPr>
      <w:r w:rsidRPr="00566C2F">
        <w:t xml:space="preserve"> </w:t>
      </w:r>
      <w:r w:rsidR="00090CAA" w:rsidRPr="00566C2F">
        <w:rPr>
          <w:b/>
          <w:lang w:val="fr-FR"/>
        </w:rPr>
        <w:t>Ví dụ:</w:t>
      </w:r>
    </w:p>
    <w:p w14:paraId="6B6CD665" w14:textId="4AEB9DFC" w:rsidR="001B13F8" w:rsidRPr="00566C2F" w:rsidRDefault="001B13F8" w:rsidP="009B1F9D">
      <w:pPr>
        <w:ind w:left="720"/>
        <w:jc w:val="both"/>
        <w:rPr>
          <w:i/>
          <w:lang w:val="fr-FR"/>
        </w:rPr>
      </w:pPr>
      <w:r w:rsidRPr="00566C2F">
        <w:rPr>
          <w:i/>
          <w:lang w:val="fr-FR"/>
        </w:rPr>
        <w:t>import java.util.*;</w:t>
      </w:r>
    </w:p>
    <w:p w14:paraId="7BC63B74" w14:textId="4C18A0D7" w:rsidR="001B13F8" w:rsidRPr="00566C2F" w:rsidRDefault="001B13F8" w:rsidP="009B1F9D">
      <w:pPr>
        <w:ind w:left="720"/>
        <w:jc w:val="both"/>
        <w:rPr>
          <w:i/>
        </w:rPr>
      </w:pPr>
      <w:r w:rsidRPr="00566C2F">
        <w:rPr>
          <w:i/>
        </w:rPr>
        <w:t>public class VectorDemo {</w:t>
      </w:r>
    </w:p>
    <w:p w14:paraId="7EE3C414" w14:textId="77777777" w:rsidR="001B13F8" w:rsidRPr="00566C2F" w:rsidRDefault="001B13F8" w:rsidP="009B1F9D">
      <w:pPr>
        <w:ind w:left="720"/>
        <w:jc w:val="both"/>
        <w:rPr>
          <w:i/>
        </w:rPr>
      </w:pPr>
      <w:r w:rsidRPr="00566C2F">
        <w:rPr>
          <w:i/>
        </w:rPr>
        <w:t xml:space="preserve">    public static void main(String args[]) {</w:t>
      </w:r>
    </w:p>
    <w:p w14:paraId="02E625AF" w14:textId="77777777" w:rsidR="001B13F8" w:rsidRPr="00566C2F" w:rsidRDefault="001B13F8" w:rsidP="009B1F9D">
      <w:pPr>
        <w:ind w:left="720"/>
        <w:jc w:val="both"/>
        <w:rPr>
          <w:i/>
          <w:lang w:val="fr-FR"/>
        </w:rPr>
      </w:pPr>
      <w:r w:rsidRPr="00566C2F">
        <w:rPr>
          <w:i/>
        </w:rPr>
        <w:t xml:space="preserve">        </w:t>
      </w:r>
      <w:r w:rsidRPr="00566C2F">
        <w:rPr>
          <w:i/>
          <w:lang w:val="fr-FR"/>
        </w:rPr>
        <w:t>// capacity ban dau la 3, incr la 2</w:t>
      </w:r>
    </w:p>
    <w:p w14:paraId="52406C23" w14:textId="77777777" w:rsidR="001B13F8" w:rsidRPr="00566C2F" w:rsidRDefault="001B13F8" w:rsidP="009B1F9D">
      <w:pPr>
        <w:ind w:left="720"/>
        <w:jc w:val="both"/>
        <w:rPr>
          <w:i/>
        </w:rPr>
      </w:pPr>
      <w:r w:rsidRPr="00566C2F">
        <w:rPr>
          <w:i/>
          <w:lang w:val="fr-FR"/>
        </w:rPr>
        <w:t xml:space="preserve">        </w:t>
      </w:r>
      <w:r w:rsidRPr="00566C2F">
        <w:rPr>
          <w:i/>
        </w:rPr>
        <w:t>Vector v = new Vector(3, 2);</w:t>
      </w:r>
    </w:p>
    <w:p w14:paraId="0C815216" w14:textId="77777777" w:rsidR="001B13F8" w:rsidRPr="00566C2F" w:rsidRDefault="001B13F8" w:rsidP="009B1F9D">
      <w:pPr>
        <w:ind w:left="720"/>
        <w:jc w:val="both"/>
        <w:rPr>
          <w:i/>
        </w:rPr>
      </w:pPr>
      <w:r w:rsidRPr="00566C2F">
        <w:rPr>
          <w:i/>
        </w:rPr>
        <w:t xml:space="preserve">        System.out.println("Size ban dau: " + v.size());</w:t>
      </w:r>
    </w:p>
    <w:p w14:paraId="4B1D9845" w14:textId="56EF7135" w:rsidR="001B13F8" w:rsidRPr="00566C2F" w:rsidRDefault="001B13F8" w:rsidP="009B1F9D">
      <w:pPr>
        <w:ind w:left="720"/>
        <w:jc w:val="both"/>
        <w:rPr>
          <w:i/>
        </w:rPr>
      </w:pPr>
      <w:r w:rsidRPr="00566C2F">
        <w:rPr>
          <w:i/>
        </w:rPr>
        <w:t xml:space="preserve">        System.out.println("Capacity ban dau: "+ v.capacity());</w:t>
      </w:r>
    </w:p>
    <w:p w14:paraId="4967781E" w14:textId="77777777" w:rsidR="001B13F8" w:rsidRPr="00566C2F" w:rsidRDefault="001B13F8" w:rsidP="009B1F9D">
      <w:pPr>
        <w:ind w:left="720"/>
        <w:jc w:val="both"/>
        <w:rPr>
          <w:i/>
        </w:rPr>
      </w:pPr>
      <w:r w:rsidRPr="00566C2F">
        <w:rPr>
          <w:i/>
        </w:rPr>
        <w:t xml:space="preserve">        v.addElement(new Integer(1));</w:t>
      </w:r>
    </w:p>
    <w:p w14:paraId="2177E3B4" w14:textId="77777777" w:rsidR="001B13F8" w:rsidRPr="00566C2F" w:rsidRDefault="001B13F8" w:rsidP="009B1F9D">
      <w:pPr>
        <w:ind w:left="720"/>
        <w:jc w:val="both"/>
        <w:rPr>
          <w:i/>
        </w:rPr>
      </w:pPr>
      <w:r w:rsidRPr="00566C2F">
        <w:rPr>
          <w:i/>
        </w:rPr>
        <w:t xml:space="preserve">        v.addElement(new Integer(2));</w:t>
      </w:r>
    </w:p>
    <w:p w14:paraId="0F672AD7" w14:textId="77777777" w:rsidR="001B13F8" w:rsidRPr="00566C2F" w:rsidRDefault="001B13F8" w:rsidP="009B1F9D">
      <w:pPr>
        <w:ind w:left="720"/>
        <w:jc w:val="both"/>
        <w:rPr>
          <w:i/>
        </w:rPr>
      </w:pPr>
      <w:r w:rsidRPr="00566C2F">
        <w:rPr>
          <w:i/>
        </w:rPr>
        <w:t xml:space="preserve">        v.addElement(new Integer(3));</w:t>
      </w:r>
    </w:p>
    <w:p w14:paraId="03E3214C" w14:textId="77777777" w:rsidR="001B13F8" w:rsidRPr="00566C2F" w:rsidRDefault="001B13F8" w:rsidP="009B1F9D">
      <w:pPr>
        <w:ind w:left="720"/>
        <w:jc w:val="both"/>
        <w:rPr>
          <w:i/>
        </w:rPr>
      </w:pPr>
      <w:r w:rsidRPr="00566C2F">
        <w:rPr>
          <w:i/>
        </w:rPr>
        <w:t xml:space="preserve">        v.addElement(new Integer(4));</w:t>
      </w:r>
    </w:p>
    <w:p w14:paraId="61E981CB" w14:textId="62743CA0" w:rsidR="001B13F8" w:rsidRPr="00566C2F" w:rsidRDefault="001B13F8" w:rsidP="009B1F9D">
      <w:pPr>
        <w:ind w:left="720"/>
        <w:jc w:val="both"/>
        <w:rPr>
          <w:i/>
        </w:rPr>
      </w:pPr>
      <w:r w:rsidRPr="00566C2F">
        <w:rPr>
          <w:i/>
        </w:rPr>
        <w:t xml:space="preserve">        System.out.println("Capacity sau 4 lan cong la: "+ v.capacity());</w:t>
      </w:r>
    </w:p>
    <w:p w14:paraId="56252641" w14:textId="77777777" w:rsidR="001B13F8" w:rsidRPr="00566C2F" w:rsidRDefault="001B13F8" w:rsidP="009B1F9D">
      <w:pPr>
        <w:ind w:left="720"/>
        <w:jc w:val="both"/>
        <w:rPr>
          <w:i/>
        </w:rPr>
      </w:pPr>
      <w:r w:rsidRPr="00566C2F">
        <w:rPr>
          <w:i/>
        </w:rPr>
        <w:t xml:space="preserve">        v.addElement(new Double(5.45));</w:t>
      </w:r>
    </w:p>
    <w:p w14:paraId="3AE9B74A" w14:textId="5405AF47" w:rsidR="001B13F8" w:rsidRPr="00566C2F" w:rsidRDefault="001B13F8" w:rsidP="009B1F9D">
      <w:pPr>
        <w:ind w:left="720"/>
        <w:jc w:val="both"/>
        <w:rPr>
          <w:i/>
        </w:rPr>
      </w:pPr>
      <w:r w:rsidRPr="00566C2F">
        <w:rPr>
          <w:i/>
        </w:rPr>
        <w:t xml:space="preserve">        System.out.println("Capacity hien tai: "+ v.capacity());</w:t>
      </w:r>
    </w:p>
    <w:p w14:paraId="33297277" w14:textId="77777777" w:rsidR="001B13F8" w:rsidRPr="00566C2F" w:rsidRDefault="001B13F8" w:rsidP="009B1F9D">
      <w:pPr>
        <w:ind w:left="720"/>
        <w:jc w:val="both"/>
        <w:rPr>
          <w:i/>
        </w:rPr>
      </w:pPr>
      <w:r w:rsidRPr="00566C2F">
        <w:rPr>
          <w:i/>
        </w:rPr>
        <w:t xml:space="preserve">        v.addElement(new Double(6.08));</w:t>
      </w:r>
    </w:p>
    <w:p w14:paraId="58191E3D" w14:textId="77777777" w:rsidR="001B13F8" w:rsidRPr="00566C2F" w:rsidRDefault="001B13F8" w:rsidP="009B1F9D">
      <w:pPr>
        <w:ind w:left="720"/>
        <w:jc w:val="both"/>
        <w:rPr>
          <w:i/>
        </w:rPr>
      </w:pPr>
      <w:r w:rsidRPr="00566C2F">
        <w:rPr>
          <w:i/>
        </w:rPr>
        <w:t xml:space="preserve">        v.addElement(new Integer(7));</w:t>
      </w:r>
    </w:p>
    <w:p w14:paraId="50741076" w14:textId="29E7F3E8" w:rsidR="001B13F8" w:rsidRPr="00566C2F" w:rsidRDefault="001B13F8" w:rsidP="009B1F9D">
      <w:pPr>
        <w:ind w:left="720"/>
        <w:jc w:val="both"/>
        <w:rPr>
          <w:i/>
        </w:rPr>
      </w:pPr>
      <w:r w:rsidRPr="00566C2F">
        <w:rPr>
          <w:i/>
        </w:rPr>
        <w:t xml:space="preserve">        System.out.println("Capacity hien tai: "+ v.capacity());</w:t>
      </w:r>
    </w:p>
    <w:p w14:paraId="0FA866F2" w14:textId="77777777" w:rsidR="001B13F8" w:rsidRPr="00566C2F" w:rsidRDefault="001B13F8" w:rsidP="009B1F9D">
      <w:pPr>
        <w:ind w:left="720"/>
        <w:jc w:val="both"/>
        <w:rPr>
          <w:i/>
        </w:rPr>
      </w:pPr>
      <w:r w:rsidRPr="00566C2F">
        <w:rPr>
          <w:i/>
        </w:rPr>
        <w:t xml:space="preserve">        v.addElement(new Float(9.4));</w:t>
      </w:r>
    </w:p>
    <w:p w14:paraId="4A8210DA" w14:textId="77777777" w:rsidR="001B13F8" w:rsidRPr="00566C2F" w:rsidRDefault="001B13F8" w:rsidP="009B1F9D">
      <w:pPr>
        <w:ind w:left="720"/>
        <w:jc w:val="both"/>
        <w:rPr>
          <w:i/>
        </w:rPr>
      </w:pPr>
      <w:r w:rsidRPr="00566C2F">
        <w:rPr>
          <w:i/>
        </w:rPr>
        <w:lastRenderedPageBreak/>
        <w:t xml:space="preserve">        v.addElement(new Integer(10));</w:t>
      </w:r>
    </w:p>
    <w:p w14:paraId="3596E5A9" w14:textId="19A9F3B3" w:rsidR="001B13F8" w:rsidRPr="00566C2F" w:rsidRDefault="001B13F8" w:rsidP="009B1F9D">
      <w:pPr>
        <w:ind w:left="720"/>
        <w:jc w:val="both"/>
        <w:rPr>
          <w:i/>
        </w:rPr>
      </w:pPr>
      <w:r w:rsidRPr="00566C2F">
        <w:rPr>
          <w:i/>
        </w:rPr>
        <w:t xml:space="preserve">        System.out.println("Capacity hien tai: "+ v.capacity());</w:t>
      </w:r>
    </w:p>
    <w:p w14:paraId="78F565B9" w14:textId="77777777" w:rsidR="001B13F8" w:rsidRPr="00566C2F" w:rsidRDefault="001B13F8" w:rsidP="009B1F9D">
      <w:pPr>
        <w:ind w:left="720"/>
        <w:jc w:val="both"/>
        <w:rPr>
          <w:i/>
        </w:rPr>
      </w:pPr>
      <w:r w:rsidRPr="00566C2F">
        <w:rPr>
          <w:i/>
        </w:rPr>
        <w:t xml:space="preserve">        v.addElement(new Integer(11));</w:t>
      </w:r>
    </w:p>
    <w:p w14:paraId="794C6888" w14:textId="77777777" w:rsidR="001B13F8" w:rsidRPr="00566C2F" w:rsidRDefault="001B13F8" w:rsidP="009B1F9D">
      <w:pPr>
        <w:ind w:left="720"/>
        <w:jc w:val="both"/>
        <w:rPr>
          <w:i/>
        </w:rPr>
      </w:pPr>
      <w:r w:rsidRPr="00566C2F">
        <w:rPr>
          <w:i/>
        </w:rPr>
        <w:t xml:space="preserve">        v.addElement(new Integer(12));</w:t>
      </w:r>
    </w:p>
    <w:p w14:paraId="29E006DE" w14:textId="418D072A" w:rsidR="001B13F8" w:rsidRPr="00566C2F" w:rsidRDefault="001B13F8" w:rsidP="009B1F9D">
      <w:pPr>
        <w:ind w:left="720"/>
        <w:jc w:val="both"/>
        <w:rPr>
          <w:i/>
        </w:rPr>
      </w:pPr>
      <w:r w:rsidRPr="00566C2F">
        <w:rPr>
          <w:i/>
        </w:rPr>
        <w:t xml:space="preserve">        System.out.println("Phan tu dau tien: "+ (Integer) v.firstElement());</w:t>
      </w:r>
    </w:p>
    <w:p w14:paraId="0F518680" w14:textId="19488B29" w:rsidR="001B13F8" w:rsidRPr="00566C2F" w:rsidRDefault="001B13F8" w:rsidP="009B1F9D">
      <w:pPr>
        <w:ind w:left="720"/>
        <w:jc w:val="both"/>
        <w:rPr>
          <w:i/>
        </w:rPr>
      </w:pPr>
      <w:r w:rsidRPr="00566C2F">
        <w:rPr>
          <w:i/>
        </w:rPr>
        <w:t xml:space="preserve">        System.out.println("Phan tu cuoi cung: "+ (Integer) v.lastElement());</w:t>
      </w:r>
    </w:p>
    <w:p w14:paraId="45A182CA" w14:textId="77777777" w:rsidR="001B13F8" w:rsidRPr="00566C2F" w:rsidRDefault="001B13F8" w:rsidP="009B1F9D">
      <w:pPr>
        <w:ind w:left="720"/>
        <w:jc w:val="both"/>
        <w:rPr>
          <w:i/>
        </w:rPr>
      </w:pPr>
      <w:r w:rsidRPr="00566C2F">
        <w:rPr>
          <w:i/>
        </w:rPr>
        <w:t xml:space="preserve">        if (v.contains(new Integer(3))) {</w:t>
      </w:r>
    </w:p>
    <w:p w14:paraId="60235240" w14:textId="77777777" w:rsidR="001B13F8" w:rsidRPr="00566C2F" w:rsidRDefault="001B13F8" w:rsidP="009B1F9D">
      <w:pPr>
        <w:ind w:left="720"/>
        <w:jc w:val="both"/>
        <w:rPr>
          <w:i/>
        </w:rPr>
      </w:pPr>
      <w:r w:rsidRPr="00566C2F">
        <w:rPr>
          <w:i/>
        </w:rPr>
        <w:t xml:space="preserve">            System.out.println("Vector chua 3.");</w:t>
      </w:r>
    </w:p>
    <w:p w14:paraId="46175D68" w14:textId="77777777" w:rsidR="001B13F8" w:rsidRPr="00566C2F" w:rsidRDefault="001B13F8" w:rsidP="009B1F9D">
      <w:pPr>
        <w:ind w:left="720"/>
        <w:jc w:val="both"/>
        <w:rPr>
          <w:i/>
        </w:rPr>
      </w:pPr>
      <w:r w:rsidRPr="00566C2F">
        <w:rPr>
          <w:i/>
        </w:rPr>
        <w:t xml:space="preserve">        }</w:t>
      </w:r>
    </w:p>
    <w:p w14:paraId="096737CD" w14:textId="77777777" w:rsidR="001B13F8" w:rsidRPr="00566C2F" w:rsidRDefault="001B13F8" w:rsidP="009B1F9D">
      <w:pPr>
        <w:ind w:left="720"/>
        <w:jc w:val="both"/>
        <w:rPr>
          <w:i/>
        </w:rPr>
      </w:pPr>
      <w:r w:rsidRPr="00566C2F">
        <w:rPr>
          <w:i/>
        </w:rPr>
        <w:t xml:space="preserve">        // tinh toan so phan tu trong vector.</w:t>
      </w:r>
    </w:p>
    <w:p w14:paraId="57D45EDB" w14:textId="77777777" w:rsidR="001B13F8" w:rsidRPr="00566C2F" w:rsidRDefault="001B13F8" w:rsidP="009B1F9D">
      <w:pPr>
        <w:ind w:left="720"/>
        <w:jc w:val="both"/>
        <w:rPr>
          <w:i/>
        </w:rPr>
      </w:pPr>
      <w:r w:rsidRPr="00566C2F">
        <w:rPr>
          <w:i/>
        </w:rPr>
        <w:t xml:space="preserve">        Enumeration vEnum = v.elements();</w:t>
      </w:r>
    </w:p>
    <w:p w14:paraId="0947D7EC" w14:textId="77777777" w:rsidR="001B13F8" w:rsidRPr="00566C2F" w:rsidRDefault="001B13F8" w:rsidP="009B1F9D">
      <w:pPr>
        <w:ind w:left="720"/>
        <w:jc w:val="both"/>
        <w:rPr>
          <w:i/>
        </w:rPr>
      </w:pPr>
      <w:r w:rsidRPr="00566C2F">
        <w:rPr>
          <w:i/>
        </w:rPr>
        <w:t xml:space="preserve">        System.out.println("\nCac phan tu trong Vector:");</w:t>
      </w:r>
    </w:p>
    <w:p w14:paraId="24331C7A" w14:textId="77777777" w:rsidR="001B13F8" w:rsidRPr="00566C2F" w:rsidRDefault="001B13F8" w:rsidP="009B1F9D">
      <w:pPr>
        <w:ind w:left="720"/>
        <w:jc w:val="both"/>
        <w:rPr>
          <w:i/>
        </w:rPr>
      </w:pPr>
      <w:r w:rsidRPr="00566C2F">
        <w:rPr>
          <w:i/>
        </w:rPr>
        <w:t xml:space="preserve">        while (vEnum.hasMoreElements()) {</w:t>
      </w:r>
    </w:p>
    <w:p w14:paraId="57D84072" w14:textId="77777777" w:rsidR="001B13F8" w:rsidRPr="00566C2F" w:rsidRDefault="001B13F8" w:rsidP="009B1F9D">
      <w:pPr>
        <w:ind w:left="720"/>
        <w:jc w:val="both"/>
        <w:rPr>
          <w:i/>
        </w:rPr>
      </w:pPr>
      <w:r w:rsidRPr="00566C2F">
        <w:rPr>
          <w:i/>
        </w:rPr>
        <w:t xml:space="preserve">            System.out.print(vEnum.nextElement() + " ");</w:t>
      </w:r>
    </w:p>
    <w:p w14:paraId="1E2D443C" w14:textId="77777777" w:rsidR="001B13F8" w:rsidRPr="00566C2F" w:rsidRDefault="001B13F8" w:rsidP="009B1F9D">
      <w:pPr>
        <w:ind w:left="720"/>
        <w:jc w:val="both"/>
        <w:rPr>
          <w:i/>
        </w:rPr>
      </w:pPr>
      <w:r w:rsidRPr="00566C2F">
        <w:rPr>
          <w:i/>
        </w:rPr>
        <w:t xml:space="preserve">        }</w:t>
      </w:r>
    </w:p>
    <w:p w14:paraId="499F7E13" w14:textId="77777777" w:rsidR="001B13F8" w:rsidRPr="00566C2F" w:rsidRDefault="001B13F8" w:rsidP="009B1F9D">
      <w:pPr>
        <w:ind w:left="720"/>
        <w:jc w:val="both"/>
        <w:rPr>
          <w:i/>
        </w:rPr>
      </w:pPr>
      <w:r w:rsidRPr="00566C2F">
        <w:rPr>
          <w:i/>
        </w:rPr>
        <w:t xml:space="preserve">        System.out.println();</w:t>
      </w:r>
    </w:p>
    <w:p w14:paraId="06B4754C" w14:textId="77777777" w:rsidR="001B13F8" w:rsidRPr="00566C2F" w:rsidRDefault="001B13F8" w:rsidP="009B1F9D">
      <w:pPr>
        <w:ind w:left="720"/>
        <w:jc w:val="both"/>
        <w:rPr>
          <w:i/>
        </w:rPr>
      </w:pPr>
      <w:r w:rsidRPr="00566C2F">
        <w:rPr>
          <w:i/>
        </w:rPr>
        <w:t xml:space="preserve">    }</w:t>
      </w:r>
    </w:p>
    <w:p w14:paraId="740CC51E" w14:textId="5404A8A5" w:rsidR="00090CAA" w:rsidRPr="00566C2F" w:rsidRDefault="001B13F8" w:rsidP="009B1F9D">
      <w:pPr>
        <w:ind w:left="720"/>
        <w:jc w:val="both"/>
        <w:rPr>
          <w:b/>
          <w:i/>
        </w:rPr>
      </w:pPr>
      <w:r w:rsidRPr="00566C2F">
        <w:rPr>
          <w:i/>
        </w:rPr>
        <w:t>}</w:t>
      </w:r>
      <w:r w:rsidR="00090CAA" w:rsidRPr="00566C2F">
        <w:rPr>
          <w:b/>
          <w:i/>
        </w:rPr>
        <w:t xml:space="preserve"> </w:t>
      </w:r>
    </w:p>
    <w:p w14:paraId="28F30D1B" w14:textId="77777777" w:rsidR="00090CAA" w:rsidRPr="00566C2F" w:rsidRDefault="00090CAA" w:rsidP="009B1F9D">
      <w:pPr>
        <w:jc w:val="both"/>
        <w:rPr>
          <w:b/>
        </w:rPr>
      </w:pPr>
      <w:r w:rsidRPr="00566C2F">
        <w:rPr>
          <w:b/>
        </w:rPr>
        <w:t xml:space="preserve">Kết quả: </w:t>
      </w:r>
    </w:p>
    <w:p w14:paraId="0F4A8C5E" w14:textId="77777777" w:rsidR="00090CAA" w:rsidRPr="00566C2F" w:rsidRDefault="00090CAA" w:rsidP="009B1F9D">
      <w:pPr>
        <w:ind w:left="720"/>
        <w:jc w:val="both"/>
        <w:rPr>
          <w:i/>
        </w:rPr>
      </w:pPr>
      <w:r w:rsidRPr="00566C2F">
        <w:rPr>
          <w:i/>
        </w:rPr>
        <w:t>Size ban dau: 0</w:t>
      </w:r>
    </w:p>
    <w:p w14:paraId="39F7B788" w14:textId="77777777" w:rsidR="00090CAA" w:rsidRPr="00566C2F" w:rsidRDefault="00090CAA" w:rsidP="009B1F9D">
      <w:pPr>
        <w:ind w:left="720"/>
        <w:jc w:val="both"/>
        <w:rPr>
          <w:i/>
        </w:rPr>
      </w:pPr>
      <w:r w:rsidRPr="00566C2F">
        <w:rPr>
          <w:i/>
        </w:rPr>
        <w:t>Capacity ban dau: 3</w:t>
      </w:r>
    </w:p>
    <w:p w14:paraId="6F48BDE3" w14:textId="77777777" w:rsidR="00090CAA" w:rsidRPr="00566C2F" w:rsidRDefault="00090CAA" w:rsidP="009B1F9D">
      <w:pPr>
        <w:ind w:left="720"/>
        <w:jc w:val="both"/>
        <w:rPr>
          <w:i/>
        </w:rPr>
      </w:pPr>
      <w:r w:rsidRPr="00566C2F">
        <w:rPr>
          <w:i/>
        </w:rPr>
        <w:t>Capacity sau 4 lan cong la: 5</w:t>
      </w:r>
    </w:p>
    <w:p w14:paraId="54A9935E" w14:textId="77777777" w:rsidR="00090CAA" w:rsidRPr="00566C2F" w:rsidRDefault="00090CAA" w:rsidP="009B1F9D">
      <w:pPr>
        <w:ind w:left="720"/>
        <w:jc w:val="both"/>
        <w:rPr>
          <w:i/>
          <w:lang w:val="fr-FR"/>
        </w:rPr>
      </w:pPr>
      <w:r w:rsidRPr="00566C2F">
        <w:rPr>
          <w:i/>
          <w:lang w:val="fr-FR"/>
        </w:rPr>
        <w:t>Capacity hien tai: 5</w:t>
      </w:r>
    </w:p>
    <w:p w14:paraId="08875831" w14:textId="77777777" w:rsidR="00090CAA" w:rsidRPr="00566C2F" w:rsidRDefault="00090CAA" w:rsidP="009B1F9D">
      <w:pPr>
        <w:ind w:left="720"/>
        <w:jc w:val="both"/>
        <w:rPr>
          <w:i/>
          <w:lang w:val="fr-FR"/>
        </w:rPr>
      </w:pPr>
      <w:r w:rsidRPr="00566C2F">
        <w:rPr>
          <w:i/>
          <w:lang w:val="fr-FR"/>
        </w:rPr>
        <w:t>Capacity hien tai: 7</w:t>
      </w:r>
    </w:p>
    <w:p w14:paraId="4B4EF783" w14:textId="77777777" w:rsidR="00090CAA" w:rsidRPr="00566C2F" w:rsidRDefault="00090CAA" w:rsidP="009B1F9D">
      <w:pPr>
        <w:ind w:left="720"/>
        <w:jc w:val="both"/>
        <w:rPr>
          <w:i/>
          <w:lang w:val="fr-FR"/>
        </w:rPr>
      </w:pPr>
      <w:r w:rsidRPr="00566C2F">
        <w:rPr>
          <w:i/>
          <w:lang w:val="fr-FR"/>
        </w:rPr>
        <w:t>Capacity hien tai: 9</w:t>
      </w:r>
    </w:p>
    <w:p w14:paraId="2F7A40C5" w14:textId="77777777" w:rsidR="00090CAA" w:rsidRPr="00566C2F" w:rsidRDefault="00090CAA" w:rsidP="009B1F9D">
      <w:pPr>
        <w:ind w:left="720"/>
        <w:jc w:val="both"/>
        <w:rPr>
          <w:i/>
          <w:lang w:val="fr-FR"/>
        </w:rPr>
      </w:pPr>
      <w:r w:rsidRPr="00566C2F">
        <w:rPr>
          <w:i/>
          <w:lang w:val="fr-FR"/>
        </w:rPr>
        <w:t>Phan tu dau tien: 1</w:t>
      </w:r>
    </w:p>
    <w:p w14:paraId="001399CA" w14:textId="77777777" w:rsidR="00090CAA" w:rsidRPr="00566C2F" w:rsidRDefault="00090CAA" w:rsidP="009B1F9D">
      <w:pPr>
        <w:ind w:left="720"/>
        <w:jc w:val="both"/>
        <w:rPr>
          <w:i/>
        </w:rPr>
      </w:pPr>
      <w:r w:rsidRPr="00566C2F">
        <w:rPr>
          <w:i/>
        </w:rPr>
        <w:t>Phan tu cuoi cung: 12</w:t>
      </w:r>
    </w:p>
    <w:p w14:paraId="0AFF9428" w14:textId="77777777" w:rsidR="00090CAA" w:rsidRPr="00566C2F" w:rsidRDefault="00090CAA" w:rsidP="009B1F9D">
      <w:pPr>
        <w:ind w:left="720"/>
        <w:jc w:val="both"/>
        <w:rPr>
          <w:i/>
        </w:rPr>
      </w:pPr>
      <w:r w:rsidRPr="00566C2F">
        <w:rPr>
          <w:i/>
        </w:rPr>
        <w:t>Vector chua 3.</w:t>
      </w:r>
    </w:p>
    <w:p w14:paraId="09E377BC" w14:textId="77777777" w:rsidR="00090CAA" w:rsidRPr="00566C2F" w:rsidRDefault="00090CAA" w:rsidP="009B1F9D">
      <w:pPr>
        <w:ind w:left="720"/>
        <w:jc w:val="both"/>
        <w:rPr>
          <w:i/>
        </w:rPr>
      </w:pPr>
      <w:r w:rsidRPr="00566C2F">
        <w:rPr>
          <w:i/>
        </w:rPr>
        <w:t>Cac phan tu trong Vector:</w:t>
      </w:r>
    </w:p>
    <w:p w14:paraId="76752714" w14:textId="77777777" w:rsidR="00CD3358" w:rsidRPr="00566C2F" w:rsidRDefault="00090CAA" w:rsidP="009B1F9D">
      <w:pPr>
        <w:ind w:left="720"/>
        <w:jc w:val="both"/>
      </w:pPr>
      <w:r w:rsidRPr="00566C2F">
        <w:rPr>
          <w:i/>
        </w:rPr>
        <w:t>1 2 3 4 5.45 6.08 7 9.4 10 11 12</w:t>
      </w:r>
    </w:p>
    <w:p w14:paraId="0769125D" w14:textId="77777777" w:rsidR="00CD3358" w:rsidRPr="00566C2F" w:rsidRDefault="00CD3358" w:rsidP="00B37DA6">
      <w:pPr>
        <w:pStyle w:val="Heading3"/>
        <w:ind w:firstLine="0"/>
      </w:pPr>
      <w:bookmarkStart w:id="121" w:name="_Toc111104034"/>
      <w:r w:rsidRPr="00566C2F">
        <w:lastRenderedPageBreak/>
        <w:t>5.3.4. Stack</w:t>
      </w:r>
      <w:bookmarkEnd w:id="121"/>
    </w:p>
    <w:p w14:paraId="64F23101" w14:textId="0F0F593F" w:rsidR="00CD3358" w:rsidRPr="00566C2F" w:rsidRDefault="00CD3358" w:rsidP="009B1F9D">
      <w:pPr>
        <w:jc w:val="both"/>
      </w:pPr>
      <w:r w:rsidRPr="00566C2F">
        <w:t>Lớp Stack trong Java triển khai một last-in-first-out (LIFO) stack các phần tử.</w:t>
      </w:r>
    </w:p>
    <w:p w14:paraId="3A4EEE8C" w14:textId="77777777" w:rsidR="00CD3358" w:rsidRPr="00566C2F" w:rsidRDefault="00CD3358" w:rsidP="009B1F9D">
      <w:pPr>
        <w:jc w:val="both"/>
      </w:pPr>
      <w:r w:rsidRPr="00566C2F">
        <w:t>Stack chỉ định nghĩa constructor mặc định, mà tạo một stack trống. Lớp Stack bao gồm tất cả phương thức được định nghĩa bởi lớp Vector, và một số phương thức khác của riêng nó.</w:t>
      </w:r>
    </w:p>
    <w:p w14:paraId="01223C04" w14:textId="77777777" w:rsidR="00CD3358" w:rsidRPr="00566C2F" w:rsidRDefault="00CD3358" w:rsidP="009B1F9D">
      <w:pPr>
        <w:jc w:val="both"/>
      </w:pPr>
      <w:r w:rsidRPr="00566C2F">
        <w:t>Lớp Stack định nghĩa các phương thức sau:</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2"/>
        <w:gridCol w:w="8580"/>
      </w:tblGrid>
      <w:tr w:rsidR="003D790A" w:rsidRPr="00566C2F" w14:paraId="15502CDC" w14:textId="77777777" w:rsidTr="00CD335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965200D" w14:textId="77777777" w:rsidR="00CD3358" w:rsidRPr="00566C2F" w:rsidRDefault="00CD3358" w:rsidP="00CB1210">
            <w:pPr>
              <w:jc w:val="both"/>
              <w:rPr>
                <w:rFonts w:eastAsia="Times New Roman" w:cs="Times New Roman"/>
                <w:b/>
                <w:bCs/>
                <w:szCs w:val="26"/>
              </w:rPr>
            </w:pPr>
            <w:r w:rsidRPr="00566C2F">
              <w:rPr>
                <w:rFonts w:eastAsia="Times New Roman" w:cs="Times New Roman"/>
                <w:b/>
                <w:bCs/>
                <w:szCs w:val="26"/>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78B47D9" w14:textId="77777777" w:rsidR="00CD3358" w:rsidRPr="00566C2F" w:rsidRDefault="00CD3358" w:rsidP="00CB1210">
            <w:pPr>
              <w:jc w:val="both"/>
              <w:rPr>
                <w:rFonts w:eastAsia="Times New Roman" w:cs="Times New Roman"/>
                <w:b/>
                <w:bCs/>
                <w:szCs w:val="26"/>
              </w:rPr>
            </w:pPr>
            <w:r w:rsidRPr="00566C2F">
              <w:rPr>
                <w:rFonts w:eastAsia="Times New Roman" w:cs="Times New Roman"/>
                <w:b/>
                <w:bCs/>
                <w:szCs w:val="26"/>
              </w:rPr>
              <w:t>Phương thức và Miêu tả</w:t>
            </w:r>
          </w:p>
        </w:tc>
      </w:tr>
      <w:tr w:rsidR="003D790A" w:rsidRPr="00566C2F" w14:paraId="4B182134" w14:textId="77777777" w:rsidTr="00CD335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D5A79F" w14:textId="77777777" w:rsidR="00CD3358" w:rsidRPr="00566C2F" w:rsidRDefault="00CD3358" w:rsidP="00CB1210">
            <w:pPr>
              <w:jc w:val="both"/>
              <w:rPr>
                <w:rFonts w:eastAsia="Times New Roman" w:cs="Times New Roman"/>
                <w:szCs w:val="26"/>
              </w:rPr>
            </w:pPr>
            <w:r w:rsidRPr="00566C2F">
              <w:rPr>
                <w:rFonts w:eastAsia="Times New Roman" w:cs="Times New Roman"/>
                <w:szCs w:val="26"/>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8C6558" w14:textId="77777777" w:rsidR="00CD3358" w:rsidRPr="00566C2F" w:rsidRDefault="00CD3358" w:rsidP="00CB1210">
            <w:pPr>
              <w:jc w:val="both"/>
              <w:rPr>
                <w:rFonts w:eastAsia="Times New Roman" w:cs="Times New Roman"/>
                <w:szCs w:val="26"/>
              </w:rPr>
            </w:pPr>
            <w:r w:rsidRPr="00566C2F">
              <w:rPr>
                <w:rFonts w:eastAsia="Times New Roman" w:cs="Times New Roman"/>
                <w:b/>
                <w:bCs/>
                <w:szCs w:val="26"/>
              </w:rPr>
              <w:t>boolean empty()</w:t>
            </w:r>
          </w:p>
          <w:p w14:paraId="5F1887A1" w14:textId="77777777" w:rsidR="00CD3358" w:rsidRPr="00566C2F" w:rsidRDefault="00CD3358" w:rsidP="00CB1210">
            <w:pPr>
              <w:ind w:left="48" w:right="48"/>
              <w:jc w:val="both"/>
              <w:rPr>
                <w:rFonts w:eastAsia="Times New Roman" w:cs="Times New Roman"/>
                <w:szCs w:val="26"/>
              </w:rPr>
            </w:pPr>
            <w:r w:rsidRPr="00566C2F">
              <w:rPr>
                <w:rFonts w:eastAsia="Times New Roman" w:cs="Times New Roman"/>
                <w:szCs w:val="26"/>
              </w:rPr>
              <w:t>Kiểm tra nếu Stack này là trống. Trả về true nếu nó trống và false nếu stack chứa các phần tử</w:t>
            </w:r>
          </w:p>
        </w:tc>
      </w:tr>
      <w:tr w:rsidR="003D790A" w:rsidRPr="00566C2F" w14:paraId="63D297CA" w14:textId="77777777" w:rsidTr="00CD335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BEA014" w14:textId="77777777" w:rsidR="00CD3358" w:rsidRPr="00566C2F" w:rsidRDefault="00CD3358" w:rsidP="00CB1210">
            <w:pPr>
              <w:jc w:val="both"/>
              <w:rPr>
                <w:rFonts w:eastAsia="Times New Roman" w:cs="Times New Roman"/>
                <w:szCs w:val="26"/>
              </w:rPr>
            </w:pPr>
            <w:r w:rsidRPr="00566C2F">
              <w:rPr>
                <w:rFonts w:eastAsia="Times New Roman" w:cs="Times New Roman"/>
                <w:szCs w:val="26"/>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01773" w14:textId="77777777" w:rsidR="00CD3358" w:rsidRPr="00566C2F" w:rsidRDefault="00CD3358" w:rsidP="00CB1210">
            <w:pPr>
              <w:jc w:val="both"/>
              <w:rPr>
                <w:rFonts w:eastAsia="Times New Roman" w:cs="Times New Roman"/>
                <w:szCs w:val="26"/>
              </w:rPr>
            </w:pPr>
            <w:r w:rsidRPr="00566C2F">
              <w:rPr>
                <w:rFonts w:eastAsia="Times New Roman" w:cs="Times New Roman"/>
                <w:b/>
                <w:bCs/>
                <w:szCs w:val="26"/>
              </w:rPr>
              <w:t>Object peek( )</w:t>
            </w:r>
          </w:p>
          <w:p w14:paraId="6F607E1A" w14:textId="77777777" w:rsidR="00CD3358" w:rsidRPr="00566C2F" w:rsidRDefault="00CD3358" w:rsidP="00CB1210">
            <w:pPr>
              <w:ind w:left="48" w:right="48"/>
              <w:jc w:val="both"/>
              <w:rPr>
                <w:rFonts w:eastAsia="Times New Roman" w:cs="Times New Roman"/>
                <w:szCs w:val="26"/>
              </w:rPr>
            </w:pPr>
            <w:r w:rsidRPr="00566C2F">
              <w:rPr>
                <w:rFonts w:eastAsia="Times New Roman" w:cs="Times New Roman"/>
                <w:szCs w:val="26"/>
              </w:rPr>
              <w:t>Trả về phần tử trên cùng của Stack, nhưng không gỡ bỏ nó</w:t>
            </w:r>
          </w:p>
        </w:tc>
      </w:tr>
      <w:tr w:rsidR="003D790A" w:rsidRPr="00566C2F" w14:paraId="643BEAD7" w14:textId="77777777" w:rsidTr="00CD335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161366" w14:textId="77777777" w:rsidR="00CD3358" w:rsidRPr="00566C2F" w:rsidRDefault="00CD3358" w:rsidP="00CB1210">
            <w:pPr>
              <w:jc w:val="both"/>
              <w:rPr>
                <w:rFonts w:eastAsia="Times New Roman" w:cs="Times New Roman"/>
                <w:szCs w:val="26"/>
              </w:rPr>
            </w:pPr>
            <w:r w:rsidRPr="00566C2F">
              <w:rPr>
                <w:rFonts w:eastAsia="Times New Roman" w:cs="Times New Roman"/>
                <w:szCs w:val="26"/>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F302EC" w14:textId="77777777" w:rsidR="00CD3358" w:rsidRPr="00566C2F" w:rsidRDefault="00CD3358" w:rsidP="00CB1210">
            <w:pPr>
              <w:jc w:val="both"/>
              <w:rPr>
                <w:rFonts w:eastAsia="Times New Roman" w:cs="Times New Roman"/>
                <w:szCs w:val="26"/>
              </w:rPr>
            </w:pPr>
            <w:r w:rsidRPr="00566C2F">
              <w:rPr>
                <w:rFonts w:eastAsia="Times New Roman" w:cs="Times New Roman"/>
                <w:b/>
                <w:bCs/>
                <w:szCs w:val="26"/>
              </w:rPr>
              <w:t>Object pop( )</w:t>
            </w:r>
          </w:p>
          <w:p w14:paraId="13C413E5" w14:textId="77777777" w:rsidR="00CD3358" w:rsidRPr="00566C2F" w:rsidRDefault="00CD3358" w:rsidP="00CB1210">
            <w:pPr>
              <w:ind w:left="48" w:right="48"/>
              <w:jc w:val="both"/>
              <w:rPr>
                <w:rFonts w:eastAsia="Times New Roman" w:cs="Times New Roman"/>
                <w:szCs w:val="26"/>
              </w:rPr>
            </w:pPr>
            <w:r w:rsidRPr="00566C2F">
              <w:rPr>
                <w:rFonts w:eastAsia="Times New Roman" w:cs="Times New Roman"/>
                <w:szCs w:val="26"/>
              </w:rPr>
              <w:t>Trả về phần tử trên cùng của Stack, gỡ bỏ nó</w:t>
            </w:r>
          </w:p>
        </w:tc>
      </w:tr>
      <w:tr w:rsidR="003D790A" w:rsidRPr="00566C2F" w14:paraId="1B08413F" w14:textId="77777777" w:rsidTr="00CD335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AD3237" w14:textId="77777777" w:rsidR="00CD3358" w:rsidRPr="00566C2F" w:rsidRDefault="00CD3358" w:rsidP="00CB1210">
            <w:pPr>
              <w:jc w:val="both"/>
              <w:rPr>
                <w:rFonts w:eastAsia="Times New Roman" w:cs="Times New Roman"/>
                <w:szCs w:val="26"/>
              </w:rPr>
            </w:pPr>
            <w:r w:rsidRPr="00566C2F">
              <w:rPr>
                <w:rFonts w:eastAsia="Times New Roman" w:cs="Times New Roman"/>
                <w:szCs w:val="26"/>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6C4857" w14:textId="77777777" w:rsidR="00CD3358" w:rsidRPr="00566C2F" w:rsidRDefault="00CD3358" w:rsidP="00CB1210">
            <w:pPr>
              <w:jc w:val="both"/>
              <w:rPr>
                <w:rFonts w:eastAsia="Times New Roman" w:cs="Times New Roman"/>
                <w:szCs w:val="26"/>
              </w:rPr>
            </w:pPr>
            <w:r w:rsidRPr="00566C2F">
              <w:rPr>
                <w:rFonts w:eastAsia="Times New Roman" w:cs="Times New Roman"/>
                <w:b/>
                <w:bCs/>
                <w:szCs w:val="26"/>
              </w:rPr>
              <w:t>Object push(Object element)</w:t>
            </w:r>
          </w:p>
          <w:p w14:paraId="391FFBB6" w14:textId="77777777" w:rsidR="00CD3358" w:rsidRPr="00566C2F" w:rsidRDefault="00CD3358" w:rsidP="00CB1210">
            <w:pPr>
              <w:ind w:left="48" w:right="48"/>
              <w:jc w:val="both"/>
              <w:rPr>
                <w:rFonts w:eastAsia="Times New Roman" w:cs="Times New Roman"/>
                <w:szCs w:val="26"/>
              </w:rPr>
            </w:pPr>
            <w:r w:rsidRPr="00566C2F">
              <w:rPr>
                <w:rFonts w:eastAsia="Times New Roman" w:cs="Times New Roman"/>
                <w:szCs w:val="26"/>
              </w:rPr>
              <w:t>Đẩy phần tử lên trên cùng của Stack. Cũng trả về phần tử đó</w:t>
            </w:r>
          </w:p>
        </w:tc>
      </w:tr>
      <w:tr w:rsidR="003D790A" w:rsidRPr="00566C2F" w14:paraId="1E076332" w14:textId="77777777" w:rsidTr="00CD335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BBD658" w14:textId="77777777" w:rsidR="00CD3358" w:rsidRPr="00566C2F" w:rsidRDefault="00CD3358" w:rsidP="00CB1210">
            <w:pPr>
              <w:jc w:val="both"/>
              <w:rPr>
                <w:rFonts w:eastAsia="Times New Roman" w:cs="Times New Roman"/>
                <w:szCs w:val="26"/>
              </w:rPr>
            </w:pPr>
            <w:r w:rsidRPr="00566C2F">
              <w:rPr>
                <w:rFonts w:eastAsia="Times New Roman" w:cs="Times New Roman"/>
                <w:szCs w:val="26"/>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1ABA40" w14:textId="77777777" w:rsidR="00CD3358" w:rsidRPr="00566C2F" w:rsidRDefault="00CD3358" w:rsidP="00CB1210">
            <w:pPr>
              <w:jc w:val="both"/>
              <w:rPr>
                <w:rFonts w:eastAsia="Times New Roman" w:cs="Times New Roman"/>
                <w:szCs w:val="26"/>
              </w:rPr>
            </w:pPr>
            <w:r w:rsidRPr="00566C2F">
              <w:rPr>
                <w:rFonts w:eastAsia="Times New Roman" w:cs="Times New Roman"/>
                <w:b/>
                <w:bCs/>
                <w:szCs w:val="26"/>
              </w:rPr>
              <w:t>int search(Object element)</w:t>
            </w:r>
          </w:p>
          <w:p w14:paraId="0F67D948" w14:textId="77777777" w:rsidR="00CD3358" w:rsidRPr="00566C2F" w:rsidRDefault="00CD3358" w:rsidP="00CB1210">
            <w:pPr>
              <w:ind w:left="48" w:right="48"/>
              <w:jc w:val="both"/>
              <w:rPr>
                <w:rFonts w:eastAsia="Times New Roman" w:cs="Times New Roman"/>
                <w:szCs w:val="26"/>
              </w:rPr>
            </w:pPr>
            <w:r w:rsidRPr="00566C2F">
              <w:rPr>
                <w:rFonts w:eastAsia="Times New Roman" w:cs="Times New Roman"/>
                <w:szCs w:val="26"/>
              </w:rPr>
              <w:t>Tìm kiếm phần tử trong Stack. Nếu tìm thấy, offset của nó từ trên cùng của Stack được trả về. Nếu không, nó trả về -1</w:t>
            </w:r>
          </w:p>
        </w:tc>
      </w:tr>
    </w:tbl>
    <w:p w14:paraId="1C7525F2" w14:textId="77777777" w:rsidR="00CD3358" w:rsidRPr="00566C2F" w:rsidRDefault="00CD3358" w:rsidP="009B1F9D">
      <w:pPr>
        <w:jc w:val="both"/>
        <w:rPr>
          <w:b/>
        </w:rPr>
      </w:pPr>
      <w:r w:rsidRPr="00566C2F">
        <w:rPr>
          <w:b/>
        </w:rPr>
        <w:t>Ví dụ:</w:t>
      </w:r>
    </w:p>
    <w:p w14:paraId="553D71E8" w14:textId="77777777" w:rsidR="00CD3358" w:rsidRPr="00566C2F" w:rsidRDefault="00CD3358" w:rsidP="009B1F9D">
      <w:pPr>
        <w:ind w:left="720"/>
        <w:jc w:val="both"/>
        <w:rPr>
          <w:i/>
        </w:rPr>
      </w:pPr>
      <w:r w:rsidRPr="00566C2F">
        <w:rPr>
          <w:i/>
        </w:rPr>
        <w:t>import java.util.*;</w:t>
      </w:r>
    </w:p>
    <w:p w14:paraId="3147A594" w14:textId="77777777" w:rsidR="00CD3358" w:rsidRPr="00566C2F" w:rsidRDefault="00CD3358" w:rsidP="009B1F9D">
      <w:pPr>
        <w:ind w:left="720"/>
        <w:jc w:val="both"/>
        <w:rPr>
          <w:i/>
        </w:rPr>
      </w:pPr>
      <w:r w:rsidRPr="00566C2F">
        <w:rPr>
          <w:i/>
        </w:rPr>
        <w:t>public class StackDemo {</w:t>
      </w:r>
    </w:p>
    <w:p w14:paraId="24A7DF81" w14:textId="77777777" w:rsidR="00CD3358" w:rsidRPr="00566C2F" w:rsidRDefault="00CD3358" w:rsidP="009B1F9D">
      <w:pPr>
        <w:ind w:left="720"/>
        <w:jc w:val="both"/>
        <w:rPr>
          <w:i/>
        </w:rPr>
      </w:pPr>
      <w:r w:rsidRPr="00566C2F">
        <w:rPr>
          <w:i/>
        </w:rPr>
        <w:t xml:space="preserve">   static void showpush(Stack st, int a) {</w:t>
      </w:r>
    </w:p>
    <w:p w14:paraId="57362F4E" w14:textId="77777777" w:rsidR="00CD3358" w:rsidRPr="00566C2F" w:rsidRDefault="00CD3358" w:rsidP="009B1F9D">
      <w:pPr>
        <w:ind w:left="720"/>
        <w:jc w:val="both"/>
        <w:rPr>
          <w:i/>
        </w:rPr>
      </w:pPr>
      <w:r w:rsidRPr="00566C2F">
        <w:rPr>
          <w:i/>
        </w:rPr>
        <w:t xml:space="preserve">      st.push(new Integer(a));</w:t>
      </w:r>
    </w:p>
    <w:p w14:paraId="54C19C33" w14:textId="77777777" w:rsidR="00CD3358" w:rsidRPr="00566C2F" w:rsidRDefault="00CD3358" w:rsidP="009B1F9D">
      <w:pPr>
        <w:ind w:left="720"/>
        <w:jc w:val="both"/>
        <w:rPr>
          <w:i/>
        </w:rPr>
      </w:pPr>
      <w:r w:rsidRPr="00566C2F">
        <w:rPr>
          <w:i/>
        </w:rPr>
        <w:t xml:space="preserve">      System.out.println("push(" + a + ")");</w:t>
      </w:r>
    </w:p>
    <w:p w14:paraId="22923AB4" w14:textId="77777777" w:rsidR="00CD3358" w:rsidRPr="00566C2F" w:rsidRDefault="00CD3358" w:rsidP="009B1F9D">
      <w:pPr>
        <w:ind w:left="720"/>
        <w:jc w:val="both"/>
        <w:rPr>
          <w:i/>
        </w:rPr>
      </w:pPr>
      <w:r w:rsidRPr="00566C2F">
        <w:rPr>
          <w:i/>
        </w:rPr>
        <w:t xml:space="preserve">      System.out.println("stack: " + st);</w:t>
      </w:r>
    </w:p>
    <w:p w14:paraId="5EE2CDA0" w14:textId="77777777" w:rsidR="00CD3358" w:rsidRPr="00566C2F" w:rsidRDefault="00CD3358" w:rsidP="009B1F9D">
      <w:pPr>
        <w:ind w:left="720"/>
        <w:jc w:val="both"/>
        <w:rPr>
          <w:i/>
        </w:rPr>
      </w:pPr>
      <w:r w:rsidRPr="00566C2F">
        <w:rPr>
          <w:i/>
        </w:rPr>
        <w:t xml:space="preserve">   }</w:t>
      </w:r>
    </w:p>
    <w:p w14:paraId="3DF762D8" w14:textId="77777777" w:rsidR="00CD3358" w:rsidRPr="00566C2F" w:rsidRDefault="00CD3358" w:rsidP="009B1F9D">
      <w:pPr>
        <w:ind w:left="720"/>
        <w:jc w:val="both"/>
        <w:rPr>
          <w:i/>
        </w:rPr>
      </w:pPr>
      <w:r w:rsidRPr="00566C2F">
        <w:rPr>
          <w:i/>
        </w:rPr>
        <w:lastRenderedPageBreak/>
        <w:t xml:space="preserve">   static void showpop(Stack st) {</w:t>
      </w:r>
    </w:p>
    <w:p w14:paraId="5697CBA3" w14:textId="77777777" w:rsidR="00CD3358" w:rsidRPr="00566C2F" w:rsidRDefault="00CD3358" w:rsidP="009B1F9D">
      <w:pPr>
        <w:ind w:left="720"/>
        <w:jc w:val="both"/>
        <w:rPr>
          <w:i/>
        </w:rPr>
      </w:pPr>
      <w:r w:rsidRPr="00566C2F">
        <w:rPr>
          <w:i/>
        </w:rPr>
        <w:t xml:space="preserve">      System.out.print("pop -&gt; ");</w:t>
      </w:r>
    </w:p>
    <w:p w14:paraId="186C1DE2" w14:textId="77777777" w:rsidR="00CD3358" w:rsidRPr="00566C2F" w:rsidRDefault="00CD3358" w:rsidP="009B1F9D">
      <w:pPr>
        <w:ind w:left="720"/>
        <w:jc w:val="both"/>
        <w:rPr>
          <w:i/>
        </w:rPr>
      </w:pPr>
      <w:r w:rsidRPr="00566C2F">
        <w:rPr>
          <w:i/>
        </w:rPr>
        <w:t xml:space="preserve">      Integer a = (Integer) st.pop();</w:t>
      </w:r>
    </w:p>
    <w:p w14:paraId="06C32FA3" w14:textId="77777777" w:rsidR="00CD3358" w:rsidRPr="00566C2F" w:rsidRDefault="00CD3358" w:rsidP="009B1F9D">
      <w:pPr>
        <w:ind w:left="720"/>
        <w:jc w:val="both"/>
        <w:rPr>
          <w:i/>
        </w:rPr>
      </w:pPr>
      <w:r w:rsidRPr="00566C2F">
        <w:rPr>
          <w:i/>
        </w:rPr>
        <w:t xml:space="preserve">      System.out.println(a);</w:t>
      </w:r>
    </w:p>
    <w:p w14:paraId="09072D1A" w14:textId="77777777" w:rsidR="00CD3358" w:rsidRPr="00566C2F" w:rsidRDefault="00CD3358" w:rsidP="009B1F9D">
      <w:pPr>
        <w:ind w:left="720"/>
        <w:jc w:val="both"/>
        <w:rPr>
          <w:i/>
        </w:rPr>
      </w:pPr>
      <w:r w:rsidRPr="00566C2F">
        <w:rPr>
          <w:i/>
        </w:rPr>
        <w:t xml:space="preserve">      System.out.println("stack: " + st);</w:t>
      </w:r>
    </w:p>
    <w:p w14:paraId="7359EA5A" w14:textId="77777777" w:rsidR="00CD3358" w:rsidRPr="00566C2F" w:rsidRDefault="00CD3358" w:rsidP="009B1F9D">
      <w:pPr>
        <w:ind w:left="720"/>
        <w:jc w:val="both"/>
        <w:rPr>
          <w:i/>
        </w:rPr>
      </w:pPr>
      <w:r w:rsidRPr="00566C2F">
        <w:rPr>
          <w:i/>
        </w:rPr>
        <w:t xml:space="preserve">   }</w:t>
      </w:r>
    </w:p>
    <w:p w14:paraId="5B806977" w14:textId="77777777" w:rsidR="00CD3358" w:rsidRPr="00566C2F" w:rsidRDefault="00CD3358" w:rsidP="009B1F9D">
      <w:pPr>
        <w:ind w:left="720"/>
        <w:jc w:val="both"/>
        <w:rPr>
          <w:i/>
        </w:rPr>
      </w:pPr>
      <w:r w:rsidRPr="00566C2F">
        <w:rPr>
          <w:i/>
        </w:rPr>
        <w:t xml:space="preserve">   public static void main(String args[]) {</w:t>
      </w:r>
    </w:p>
    <w:p w14:paraId="685AF449" w14:textId="77777777" w:rsidR="00CD3358" w:rsidRPr="00566C2F" w:rsidRDefault="00CD3358" w:rsidP="009B1F9D">
      <w:pPr>
        <w:ind w:left="720"/>
        <w:jc w:val="both"/>
        <w:rPr>
          <w:i/>
        </w:rPr>
      </w:pPr>
      <w:r w:rsidRPr="00566C2F">
        <w:rPr>
          <w:i/>
        </w:rPr>
        <w:t xml:space="preserve">      Stack st = new Stack();</w:t>
      </w:r>
    </w:p>
    <w:p w14:paraId="045A909B" w14:textId="77777777" w:rsidR="00CD3358" w:rsidRPr="00566C2F" w:rsidRDefault="00CD3358" w:rsidP="009B1F9D">
      <w:pPr>
        <w:ind w:left="720"/>
        <w:jc w:val="both"/>
        <w:rPr>
          <w:i/>
        </w:rPr>
      </w:pPr>
      <w:r w:rsidRPr="00566C2F">
        <w:rPr>
          <w:i/>
        </w:rPr>
        <w:t xml:space="preserve">      System.out.println("stack: " + st);</w:t>
      </w:r>
    </w:p>
    <w:p w14:paraId="216A35FE" w14:textId="77777777" w:rsidR="00CD3358" w:rsidRPr="00566C2F" w:rsidRDefault="00CD3358" w:rsidP="009B1F9D">
      <w:pPr>
        <w:ind w:left="720"/>
        <w:jc w:val="both"/>
        <w:rPr>
          <w:i/>
        </w:rPr>
      </w:pPr>
      <w:r w:rsidRPr="00566C2F">
        <w:rPr>
          <w:i/>
        </w:rPr>
        <w:t xml:space="preserve">      showpush(st, 42);</w:t>
      </w:r>
    </w:p>
    <w:p w14:paraId="02A62725" w14:textId="77777777" w:rsidR="00CD3358" w:rsidRPr="00566C2F" w:rsidRDefault="00CD3358" w:rsidP="009B1F9D">
      <w:pPr>
        <w:ind w:left="720"/>
        <w:jc w:val="both"/>
        <w:rPr>
          <w:i/>
        </w:rPr>
      </w:pPr>
      <w:r w:rsidRPr="00566C2F">
        <w:rPr>
          <w:i/>
        </w:rPr>
        <w:t xml:space="preserve">      showpush(st, 66);</w:t>
      </w:r>
    </w:p>
    <w:p w14:paraId="3B387010" w14:textId="77777777" w:rsidR="00CD3358" w:rsidRPr="00566C2F" w:rsidRDefault="00CD3358" w:rsidP="009B1F9D">
      <w:pPr>
        <w:ind w:left="720"/>
        <w:jc w:val="both"/>
        <w:rPr>
          <w:i/>
        </w:rPr>
      </w:pPr>
      <w:r w:rsidRPr="00566C2F">
        <w:rPr>
          <w:i/>
        </w:rPr>
        <w:t xml:space="preserve">      showpush(st, 99);</w:t>
      </w:r>
    </w:p>
    <w:p w14:paraId="7F2FE370" w14:textId="77777777" w:rsidR="00CD3358" w:rsidRPr="00566C2F" w:rsidRDefault="00CD3358" w:rsidP="009B1F9D">
      <w:pPr>
        <w:ind w:left="720"/>
        <w:jc w:val="both"/>
        <w:rPr>
          <w:i/>
        </w:rPr>
      </w:pPr>
      <w:r w:rsidRPr="00566C2F">
        <w:rPr>
          <w:i/>
        </w:rPr>
        <w:t xml:space="preserve">      showpop(st);</w:t>
      </w:r>
    </w:p>
    <w:p w14:paraId="6B35376C" w14:textId="77777777" w:rsidR="00CD3358" w:rsidRPr="00566C2F" w:rsidRDefault="00CD3358" w:rsidP="009B1F9D">
      <w:pPr>
        <w:ind w:left="720"/>
        <w:jc w:val="both"/>
        <w:rPr>
          <w:i/>
        </w:rPr>
      </w:pPr>
      <w:r w:rsidRPr="00566C2F">
        <w:rPr>
          <w:i/>
        </w:rPr>
        <w:t xml:space="preserve">      showpop(st);</w:t>
      </w:r>
    </w:p>
    <w:p w14:paraId="739C0E43" w14:textId="77777777" w:rsidR="00CD3358" w:rsidRPr="00566C2F" w:rsidRDefault="00CD3358" w:rsidP="009B1F9D">
      <w:pPr>
        <w:ind w:left="720"/>
        <w:jc w:val="both"/>
        <w:rPr>
          <w:i/>
        </w:rPr>
      </w:pPr>
      <w:r w:rsidRPr="00566C2F">
        <w:rPr>
          <w:i/>
        </w:rPr>
        <w:t xml:space="preserve">      showpop(st);</w:t>
      </w:r>
    </w:p>
    <w:p w14:paraId="44DC0D10" w14:textId="77777777" w:rsidR="00CD3358" w:rsidRPr="00566C2F" w:rsidRDefault="00CD3358" w:rsidP="009B1F9D">
      <w:pPr>
        <w:ind w:left="720"/>
        <w:jc w:val="both"/>
        <w:rPr>
          <w:i/>
        </w:rPr>
      </w:pPr>
      <w:r w:rsidRPr="00566C2F">
        <w:rPr>
          <w:i/>
        </w:rPr>
        <w:t xml:space="preserve">      try {</w:t>
      </w:r>
    </w:p>
    <w:p w14:paraId="48EDE7DE" w14:textId="77777777" w:rsidR="00CD3358" w:rsidRPr="00566C2F" w:rsidRDefault="00CD3358" w:rsidP="009B1F9D">
      <w:pPr>
        <w:ind w:left="720"/>
        <w:jc w:val="both"/>
        <w:rPr>
          <w:i/>
        </w:rPr>
      </w:pPr>
      <w:r w:rsidRPr="00566C2F">
        <w:rPr>
          <w:i/>
        </w:rPr>
        <w:t xml:space="preserve">         showpop(st);</w:t>
      </w:r>
    </w:p>
    <w:p w14:paraId="69E50D4E" w14:textId="77777777" w:rsidR="00CD3358" w:rsidRPr="00566C2F" w:rsidRDefault="00CD3358" w:rsidP="009B1F9D">
      <w:pPr>
        <w:ind w:left="720"/>
        <w:jc w:val="both"/>
        <w:rPr>
          <w:i/>
        </w:rPr>
      </w:pPr>
      <w:r w:rsidRPr="00566C2F">
        <w:rPr>
          <w:i/>
        </w:rPr>
        <w:t xml:space="preserve">      } catch (EmptyStackException e) {</w:t>
      </w:r>
    </w:p>
    <w:p w14:paraId="133C6B7D" w14:textId="77777777" w:rsidR="00CD3358" w:rsidRPr="00566C2F" w:rsidRDefault="00CD3358" w:rsidP="009B1F9D">
      <w:pPr>
        <w:ind w:left="720"/>
        <w:jc w:val="both"/>
        <w:rPr>
          <w:i/>
        </w:rPr>
      </w:pPr>
      <w:r w:rsidRPr="00566C2F">
        <w:rPr>
          <w:i/>
        </w:rPr>
        <w:t xml:space="preserve">         System.out.println("empty stack");</w:t>
      </w:r>
    </w:p>
    <w:p w14:paraId="0FF46172" w14:textId="77777777" w:rsidR="00CD3358" w:rsidRPr="00566C2F" w:rsidRDefault="00CD3358" w:rsidP="009B1F9D">
      <w:pPr>
        <w:ind w:left="720"/>
        <w:jc w:val="both"/>
        <w:rPr>
          <w:i/>
        </w:rPr>
      </w:pPr>
      <w:r w:rsidRPr="00566C2F">
        <w:rPr>
          <w:i/>
        </w:rPr>
        <w:t xml:space="preserve">      }</w:t>
      </w:r>
    </w:p>
    <w:p w14:paraId="2D4B0D62" w14:textId="77777777" w:rsidR="00CD3358" w:rsidRPr="00566C2F" w:rsidRDefault="00CD3358" w:rsidP="009B1F9D">
      <w:pPr>
        <w:ind w:left="720"/>
        <w:jc w:val="both"/>
        <w:rPr>
          <w:i/>
        </w:rPr>
      </w:pPr>
      <w:r w:rsidRPr="00566C2F">
        <w:rPr>
          <w:i/>
        </w:rPr>
        <w:t xml:space="preserve">   }</w:t>
      </w:r>
    </w:p>
    <w:p w14:paraId="334D4092" w14:textId="77777777" w:rsidR="00CD3358" w:rsidRPr="00566C2F" w:rsidRDefault="00CD3358" w:rsidP="009B1F9D">
      <w:pPr>
        <w:ind w:left="720"/>
        <w:jc w:val="both"/>
        <w:rPr>
          <w:i/>
        </w:rPr>
      </w:pPr>
      <w:r w:rsidRPr="00566C2F">
        <w:rPr>
          <w:i/>
        </w:rPr>
        <w:t>}</w:t>
      </w:r>
    </w:p>
    <w:p w14:paraId="35B2DDF5" w14:textId="77777777" w:rsidR="00CD3358" w:rsidRPr="00566C2F" w:rsidRDefault="00CD3358" w:rsidP="009B1F9D">
      <w:pPr>
        <w:jc w:val="both"/>
      </w:pPr>
      <w:r w:rsidRPr="00566C2F">
        <w:tab/>
      </w:r>
      <w:r w:rsidRPr="00566C2F">
        <w:rPr>
          <w:b/>
        </w:rPr>
        <w:t xml:space="preserve">Kết quả: </w:t>
      </w:r>
    </w:p>
    <w:p w14:paraId="29F9CD55" w14:textId="77777777" w:rsidR="00CD3358" w:rsidRPr="00566C2F" w:rsidRDefault="00CD3358" w:rsidP="009B1F9D">
      <w:pPr>
        <w:ind w:left="1440"/>
        <w:jc w:val="both"/>
        <w:rPr>
          <w:i/>
        </w:rPr>
      </w:pPr>
      <w:r w:rsidRPr="00566C2F">
        <w:rPr>
          <w:i/>
        </w:rPr>
        <w:t>stack: [ ]</w:t>
      </w:r>
    </w:p>
    <w:p w14:paraId="6F46FABC" w14:textId="77777777" w:rsidR="00CD3358" w:rsidRPr="00566C2F" w:rsidRDefault="00CD3358" w:rsidP="009B1F9D">
      <w:pPr>
        <w:ind w:left="1440"/>
        <w:jc w:val="both"/>
        <w:rPr>
          <w:i/>
        </w:rPr>
      </w:pPr>
      <w:r w:rsidRPr="00566C2F">
        <w:rPr>
          <w:i/>
        </w:rPr>
        <w:t>push(42)</w:t>
      </w:r>
    </w:p>
    <w:p w14:paraId="110DFBBB" w14:textId="77777777" w:rsidR="00CD3358" w:rsidRPr="00566C2F" w:rsidRDefault="00CD3358" w:rsidP="009B1F9D">
      <w:pPr>
        <w:ind w:left="1440"/>
        <w:jc w:val="both"/>
        <w:rPr>
          <w:i/>
        </w:rPr>
      </w:pPr>
      <w:r w:rsidRPr="00566C2F">
        <w:rPr>
          <w:i/>
        </w:rPr>
        <w:t>stack: [42]</w:t>
      </w:r>
    </w:p>
    <w:p w14:paraId="607EEB1B" w14:textId="77777777" w:rsidR="00CD3358" w:rsidRPr="00566C2F" w:rsidRDefault="00CD3358" w:rsidP="009B1F9D">
      <w:pPr>
        <w:ind w:left="1440"/>
        <w:jc w:val="both"/>
        <w:rPr>
          <w:i/>
        </w:rPr>
      </w:pPr>
      <w:r w:rsidRPr="00566C2F">
        <w:rPr>
          <w:i/>
        </w:rPr>
        <w:t>push(66)</w:t>
      </w:r>
    </w:p>
    <w:p w14:paraId="000E512A" w14:textId="77777777" w:rsidR="00CD3358" w:rsidRPr="00566C2F" w:rsidRDefault="00CD3358" w:rsidP="009B1F9D">
      <w:pPr>
        <w:ind w:left="1440"/>
        <w:jc w:val="both"/>
        <w:rPr>
          <w:i/>
        </w:rPr>
      </w:pPr>
      <w:r w:rsidRPr="00566C2F">
        <w:rPr>
          <w:i/>
        </w:rPr>
        <w:t>stack: [42, 66]</w:t>
      </w:r>
    </w:p>
    <w:p w14:paraId="404C7061" w14:textId="77777777" w:rsidR="00CD3358" w:rsidRPr="00566C2F" w:rsidRDefault="00CD3358" w:rsidP="009B1F9D">
      <w:pPr>
        <w:ind w:left="1440"/>
        <w:jc w:val="both"/>
        <w:rPr>
          <w:i/>
        </w:rPr>
      </w:pPr>
      <w:r w:rsidRPr="00566C2F">
        <w:rPr>
          <w:i/>
        </w:rPr>
        <w:t>push(99)</w:t>
      </w:r>
    </w:p>
    <w:p w14:paraId="4F8014F4" w14:textId="77777777" w:rsidR="00CD3358" w:rsidRPr="00566C2F" w:rsidRDefault="00CD3358" w:rsidP="009B1F9D">
      <w:pPr>
        <w:ind w:left="1440"/>
        <w:jc w:val="both"/>
        <w:rPr>
          <w:i/>
        </w:rPr>
      </w:pPr>
      <w:r w:rsidRPr="00566C2F">
        <w:rPr>
          <w:i/>
        </w:rPr>
        <w:t>stack: [42, 66, 99]</w:t>
      </w:r>
    </w:p>
    <w:p w14:paraId="7FB0A256" w14:textId="77777777" w:rsidR="00CD3358" w:rsidRPr="00566C2F" w:rsidRDefault="00CD3358" w:rsidP="009B1F9D">
      <w:pPr>
        <w:ind w:left="1440"/>
        <w:jc w:val="both"/>
        <w:rPr>
          <w:i/>
        </w:rPr>
      </w:pPr>
      <w:r w:rsidRPr="00566C2F">
        <w:rPr>
          <w:i/>
        </w:rPr>
        <w:t>pop -&gt; 99</w:t>
      </w:r>
    </w:p>
    <w:p w14:paraId="3650CB4F" w14:textId="77777777" w:rsidR="00CD3358" w:rsidRPr="00566C2F" w:rsidRDefault="00CD3358" w:rsidP="009B1F9D">
      <w:pPr>
        <w:ind w:left="1440"/>
        <w:jc w:val="both"/>
        <w:rPr>
          <w:i/>
        </w:rPr>
      </w:pPr>
      <w:r w:rsidRPr="00566C2F">
        <w:rPr>
          <w:i/>
        </w:rPr>
        <w:lastRenderedPageBreak/>
        <w:t>stack: [42, 66]</w:t>
      </w:r>
    </w:p>
    <w:p w14:paraId="54945829" w14:textId="77777777" w:rsidR="00CD3358" w:rsidRPr="00566C2F" w:rsidRDefault="00CD3358" w:rsidP="009B1F9D">
      <w:pPr>
        <w:ind w:left="1440"/>
        <w:jc w:val="both"/>
        <w:rPr>
          <w:i/>
        </w:rPr>
      </w:pPr>
      <w:r w:rsidRPr="00566C2F">
        <w:rPr>
          <w:i/>
        </w:rPr>
        <w:t>pop -&gt; 66</w:t>
      </w:r>
    </w:p>
    <w:p w14:paraId="5A06FB27" w14:textId="77777777" w:rsidR="00CD3358" w:rsidRPr="00566C2F" w:rsidRDefault="00CD3358" w:rsidP="009B1F9D">
      <w:pPr>
        <w:ind w:left="1440"/>
        <w:jc w:val="both"/>
        <w:rPr>
          <w:i/>
        </w:rPr>
      </w:pPr>
      <w:r w:rsidRPr="00566C2F">
        <w:rPr>
          <w:i/>
        </w:rPr>
        <w:t>stack: [42]</w:t>
      </w:r>
    </w:p>
    <w:p w14:paraId="58DDF456" w14:textId="77777777" w:rsidR="00CD3358" w:rsidRPr="00566C2F" w:rsidRDefault="00CD3358" w:rsidP="009B1F9D">
      <w:pPr>
        <w:ind w:left="1440"/>
        <w:jc w:val="both"/>
        <w:rPr>
          <w:i/>
        </w:rPr>
      </w:pPr>
      <w:r w:rsidRPr="00566C2F">
        <w:rPr>
          <w:i/>
        </w:rPr>
        <w:t>pop -&gt; 42</w:t>
      </w:r>
    </w:p>
    <w:p w14:paraId="55F37A08" w14:textId="77777777" w:rsidR="00CD3358" w:rsidRPr="00566C2F" w:rsidRDefault="00CD3358" w:rsidP="009B1F9D">
      <w:pPr>
        <w:ind w:left="1440"/>
        <w:jc w:val="both"/>
        <w:rPr>
          <w:i/>
        </w:rPr>
      </w:pPr>
      <w:r w:rsidRPr="00566C2F">
        <w:rPr>
          <w:i/>
        </w:rPr>
        <w:t>stack: [ ]</w:t>
      </w:r>
    </w:p>
    <w:p w14:paraId="789D693B" w14:textId="77777777" w:rsidR="00CD3358" w:rsidRPr="00566C2F" w:rsidRDefault="00CD3358" w:rsidP="009B1F9D">
      <w:pPr>
        <w:ind w:left="1440"/>
        <w:jc w:val="both"/>
        <w:rPr>
          <w:i/>
        </w:rPr>
      </w:pPr>
      <w:r w:rsidRPr="00566C2F">
        <w:rPr>
          <w:i/>
        </w:rPr>
        <w:t>pop -&gt; empty stack</w:t>
      </w:r>
    </w:p>
    <w:p w14:paraId="49DB04F4" w14:textId="40D794A2" w:rsidR="00CD3358" w:rsidRDefault="00CD3358" w:rsidP="009B1F9D">
      <w:pPr>
        <w:pStyle w:val="Heading2"/>
        <w:spacing w:before="0"/>
        <w:rPr>
          <w:color w:val="auto"/>
        </w:rPr>
      </w:pPr>
      <w:bookmarkStart w:id="122" w:name="_Toc111104035"/>
      <w:r w:rsidRPr="00566C2F">
        <w:rPr>
          <w:color w:val="auto"/>
        </w:rPr>
        <w:t>5.4. Một số bài tập về cấu trúc dữ liệu</w:t>
      </w:r>
      <w:bookmarkEnd w:id="122"/>
    </w:p>
    <w:p w14:paraId="296DD3C2" w14:textId="3BE68F06" w:rsidR="001E765B" w:rsidRDefault="001E765B" w:rsidP="001E765B">
      <w:r>
        <w:t xml:space="preserve">Bài 1: </w:t>
      </w:r>
      <w:r w:rsidRPr="001E765B">
        <w:t>Đảo ngược văn bản</w:t>
      </w:r>
    </w:p>
    <w:p w14:paraId="1709BDA9" w14:textId="76FC1F6D" w:rsidR="001E765B" w:rsidRDefault="001E765B" w:rsidP="009466C8">
      <w:pPr>
        <w:jc w:val="both"/>
      </w:pPr>
      <w:r>
        <w:tab/>
      </w:r>
      <w:r w:rsidRPr="001E765B">
        <w:t>Cho một dòng văn bản, đảo ngược văn bản mà không đảo ngược các từ riêng lẻ.</w:t>
      </w:r>
    </w:p>
    <w:p w14:paraId="1BD49686" w14:textId="77777777" w:rsidR="001E765B" w:rsidRDefault="001E765B" w:rsidP="001E765B">
      <w:r>
        <w:t xml:space="preserve">Ví dụ: </w:t>
      </w:r>
    </w:p>
    <w:p w14:paraId="0AE6CE82" w14:textId="0826DDEE" w:rsidR="001E765B" w:rsidRDefault="001E765B" w:rsidP="001E765B">
      <w:r>
        <w:t>Input: Chúng tôi cung cấp tài liệu tốt để chuẩn bị cho các bạn sinh viên CNTT</w:t>
      </w:r>
    </w:p>
    <w:p w14:paraId="414E8C5D" w14:textId="558D7B19" w:rsidR="001E765B" w:rsidRDefault="001E765B" w:rsidP="009466C8">
      <w:pPr>
        <w:jc w:val="both"/>
      </w:pPr>
      <w:r>
        <w:t>Output: CNTT viên sinh bạn các cho bị chuẩn để tốt liệu tài cấp cung tôi Cấp</w:t>
      </w:r>
    </w:p>
    <w:p w14:paraId="2FB85F86" w14:textId="444C8461" w:rsidR="009466C8" w:rsidRDefault="009466C8" w:rsidP="009466C8">
      <w:pPr>
        <w:jc w:val="both"/>
      </w:pPr>
      <w:r w:rsidRPr="009466C8">
        <w:t xml:space="preserve">Gợi ý: </w:t>
      </w:r>
      <w:r>
        <w:t>Đ</w:t>
      </w:r>
      <w:r w:rsidRPr="009466C8">
        <w:t xml:space="preserve">ẩy các từ riêng lẻ bắt đầu từ đầu văn bản vào một ngăn xếp. Cuối cùng, </w:t>
      </w:r>
      <w:r>
        <w:t>lấy</w:t>
      </w:r>
      <w:r w:rsidRPr="009466C8">
        <w:t xml:space="preserve"> tất cả các từ từ ngăn xếp và lưu trữ chúng trở lại văn bản theo thứ tự LIFO. Độ phức tạp thời gian của giải pháp này là O (n) và không gian phụ được chương trình sử dụng là O (n) cho ngăn xếp.</w:t>
      </w:r>
    </w:p>
    <w:p w14:paraId="3F461A02" w14:textId="3CEDBC84" w:rsidR="009466C8" w:rsidRDefault="009466C8" w:rsidP="009466C8">
      <w:pPr>
        <w:jc w:val="both"/>
      </w:pPr>
      <w:r>
        <w:t>Bài 2: Tìm dấu ngoặc đơn trùng lặp trong một biểu thức</w:t>
      </w:r>
    </w:p>
    <w:p w14:paraId="467F5787" w14:textId="0765F2F7" w:rsidR="009466C8" w:rsidRDefault="009466C8" w:rsidP="009466C8">
      <w:pPr>
        <w:jc w:val="both"/>
      </w:pPr>
      <w:r>
        <w:t>Đưa ra một biểu thức cân bằng có thể chứa dấu ngoặc mở và đóng, hãy kiểm tra xem biểu thức có chứa bất kỳ dấu ngoặc đơn trùng lặp nào hay không.</w:t>
      </w:r>
    </w:p>
    <w:p w14:paraId="2A93898F" w14:textId="3C929288" w:rsidR="009466C8" w:rsidRPr="009466C8" w:rsidRDefault="009466C8" w:rsidP="009466C8">
      <w:pPr>
        <w:jc w:val="both"/>
        <w:rPr>
          <w:lang w:val="fr-FR"/>
        </w:rPr>
      </w:pPr>
      <w:r w:rsidRPr="009466C8">
        <w:rPr>
          <w:lang w:val="fr-FR"/>
        </w:rPr>
        <w:t>Ví dụ:</w:t>
      </w:r>
    </w:p>
    <w:p w14:paraId="6D26AD7E" w14:textId="1CC2E2F7" w:rsidR="009466C8" w:rsidRDefault="009466C8" w:rsidP="009466C8">
      <w:pPr>
        <w:ind w:left="720"/>
        <w:jc w:val="both"/>
        <w:rPr>
          <w:lang w:val="fr-FR"/>
        </w:rPr>
      </w:pPr>
      <w:r w:rsidRPr="009466C8">
        <w:rPr>
          <w:lang w:val="fr-FR"/>
        </w:rPr>
        <w:t>Input: ((x+y))+z</w:t>
      </w:r>
    </w:p>
    <w:p w14:paraId="133535BB" w14:textId="5E0C3296" w:rsidR="009466C8" w:rsidRPr="009466C8" w:rsidRDefault="009466C8" w:rsidP="009466C8">
      <w:pPr>
        <w:ind w:left="720"/>
        <w:jc w:val="both"/>
        <w:rPr>
          <w:lang w:val="fr-FR"/>
        </w:rPr>
      </w:pPr>
      <w:r w:rsidRPr="009466C8">
        <w:rPr>
          <w:lang w:val="fr-FR"/>
        </w:rPr>
        <w:t>Output: Trùm lặp () được tìm thấy trong biểu thức con ((x + y))</w:t>
      </w:r>
    </w:p>
    <w:p w14:paraId="6DFD2C07" w14:textId="14FD9F3A" w:rsidR="009466C8" w:rsidRPr="009466C8" w:rsidRDefault="009466C8" w:rsidP="009466C8">
      <w:pPr>
        <w:ind w:left="720"/>
        <w:jc w:val="both"/>
      </w:pPr>
      <w:r w:rsidRPr="009466C8">
        <w:t>Input: (x+y)</w:t>
      </w:r>
    </w:p>
    <w:p w14:paraId="1BBFF69F" w14:textId="60D23BC6" w:rsidR="009466C8" w:rsidRPr="009466C8" w:rsidRDefault="009466C8" w:rsidP="009466C8">
      <w:pPr>
        <w:ind w:left="720"/>
        <w:jc w:val="both"/>
      </w:pPr>
      <w:r w:rsidRPr="009466C8">
        <w:t>Output: Không thấy trùng lặp ()</w:t>
      </w:r>
    </w:p>
    <w:p w14:paraId="73899AFD" w14:textId="7C4C149C" w:rsidR="009466C8" w:rsidRPr="009466C8" w:rsidRDefault="009466C8" w:rsidP="009466C8">
      <w:pPr>
        <w:ind w:left="720"/>
        <w:jc w:val="both"/>
      </w:pPr>
      <w:r w:rsidRPr="009466C8">
        <w:t>Input: ((x+y)+((z)))</w:t>
      </w:r>
    </w:p>
    <w:p w14:paraId="7B89D8FF" w14:textId="0DBFA447" w:rsidR="009466C8" w:rsidRDefault="009466C8" w:rsidP="009466C8">
      <w:pPr>
        <w:ind w:left="720"/>
        <w:jc w:val="both"/>
      </w:pPr>
      <w:r w:rsidRPr="009466C8">
        <w:t>Output: Trùng lặp () được tìm thấy trong biểu thức con ((z))</w:t>
      </w:r>
    </w:p>
    <w:p w14:paraId="27409F3A" w14:textId="231FC40F" w:rsidR="009466C8" w:rsidRDefault="009466C8" w:rsidP="009466C8">
      <w:pPr>
        <w:jc w:val="both"/>
      </w:pPr>
      <w:r>
        <w:t>Gợi ý: Chúng ta có thể sử dụng một ngăn xếp để giải quyết vấn đề này. Ý tưởng:</w:t>
      </w:r>
    </w:p>
    <w:p w14:paraId="7529304F" w14:textId="6FD52E3A" w:rsidR="009466C8" w:rsidRDefault="009466C8" w:rsidP="009466C8">
      <w:pPr>
        <w:ind w:left="720"/>
        <w:jc w:val="both"/>
      </w:pPr>
      <w:r>
        <w:t>Nếu ký tự hiện tại trong biểu thức không phải là một dấu ngoặc đóng, thì đẩy ký tự vào ngăn xếp.</w:t>
      </w:r>
    </w:p>
    <w:p w14:paraId="0C0DF829" w14:textId="713CD32D" w:rsidR="009466C8" w:rsidRPr="009466C8" w:rsidRDefault="009466C8" w:rsidP="009466C8">
      <w:pPr>
        <w:ind w:left="720"/>
        <w:jc w:val="both"/>
      </w:pPr>
      <w:r>
        <w:lastRenderedPageBreak/>
        <w:t>Nếu ký tự hiện tại trong biểu thức là một dấu ngoặc đóng, ta sẽ kiểm tra xem phần tử trên cùng trong ngăn xếp có phải là một dấu ngoặc mở hay không. Nếu nó đang là ngoặc đơn mở, thì biểu thức con kết thúc ở ký tự hiện tại có dạng ((exp)), nếu không, tiếp tục xuất các ký tự từ ngăn xếp cho đến khi tìm thấy kết quả phù hợp cho hiện tại</w:t>
      </w:r>
    </w:p>
    <w:p w14:paraId="10B634A3" w14:textId="390E1507" w:rsidR="00927D84" w:rsidRDefault="00090CAA" w:rsidP="00927D84">
      <w:pPr>
        <w:pStyle w:val="Heading2"/>
        <w:spacing w:before="0"/>
        <w:rPr>
          <w:color w:val="auto"/>
        </w:rPr>
      </w:pPr>
      <w:r w:rsidRPr="009466C8">
        <w:t xml:space="preserve"> </w:t>
      </w:r>
      <w:bookmarkStart w:id="123" w:name="_Toc111104036"/>
      <w:r w:rsidR="00927D84" w:rsidRPr="00566C2F">
        <w:rPr>
          <w:color w:val="auto"/>
        </w:rPr>
        <w:t>Bài tập cuối chương</w:t>
      </w:r>
      <w:bookmarkEnd w:id="123"/>
    </w:p>
    <w:p w14:paraId="29385F9D" w14:textId="359E0F6F" w:rsidR="00927D84" w:rsidRDefault="00927D84" w:rsidP="00927D84">
      <w:r>
        <w:tab/>
        <w:t>5.6. Khối lệnh thực hiện chuyện gì?</w:t>
      </w:r>
    </w:p>
    <w:p w14:paraId="72B8C7A0" w14:textId="77777777" w:rsidR="00927D84" w:rsidRPr="00927D84" w:rsidRDefault="00927D84" w:rsidP="00927D84">
      <w:pPr>
        <w:ind w:left="720"/>
        <w:rPr>
          <w:i/>
        </w:rPr>
      </w:pPr>
      <w:r w:rsidRPr="00927D84">
        <w:rPr>
          <w:i/>
        </w:rPr>
        <w:t>int[] mang = new int[10];</w:t>
      </w:r>
    </w:p>
    <w:p w14:paraId="35CF2ACE" w14:textId="77777777" w:rsidR="00927D84" w:rsidRPr="00927D84" w:rsidRDefault="00927D84" w:rsidP="00927D84">
      <w:pPr>
        <w:ind w:left="720"/>
        <w:rPr>
          <w:i/>
        </w:rPr>
      </w:pPr>
      <w:r w:rsidRPr="00927D84">
        <w:rPr>
          <w:i/>
        </w:rPr>
        <w:t>int s = 0;</w:t>
      </w:r>
    </w:p>
    <w:p w14:paraId="67A9E70B" w14:textId="77777777" w:rsidR="00927D84" w:rsidRPr="00927D84" w:rsidRDefault="00927D84" w:rsidP="00927D84">
      <w:pPr>
        <w:ind w:left="720"/>
        <w:rPr>
          <w:i/>
        </w:rPr>
      </w:pPr>
      <w:r w:rsidRPr="00927D84">
        <w:rPr>
          <w:i/>
        </w:rPr>
        <w:t>int j = 0;</w:t>
      </w:r>
    </w:p>
    <w:p w14:paraId="7C117266" w14:textId="77777777" w:rsidR="00927D84" w:rsidRPr="00927D84" w:rsidRDefault="00927D84" w:rsidP="00927D84">
      <w:pPr>
        <w:ind w:left="720"/>
        <w:rPr>
          <w:i/>
        </w:rPr>
      </w:pPr>
      <w:r w:rsidRPr="00927D84">
        <w:rPr>
          <w:i/>
        </w:rPr>
        <w:t>for (int i: mang) {</w:t>
      </w:r>
    </w:p>
    <w:p w14:paraId="445EB85A" w14:textId="77777777" w:rsidR="00927D84" w:rsidRPr="00927D84" w:rsidRDefault="00927D84" w:rsidP="00927D84">
      <w:pPr>
        <w:ind w:left="720"/>
        <w:rPr>
          <w:i/>
        </w:rPr>
      </w:pPr>
      <w:r w:rsidRPr="00927D84">
        <w:rPr>
          <w:i/>
        </w:rPr>
        <w:t xml:space="preserve">  i = ++j;</w:t>
      </w:r>
    </w:p>
    <w:p w14:paraId="00D333EF" w14:textId="77777777" w:rsidR="00927D84" w:rsidRPr="00927D84" w:rsidRDefault="00927D84" w:rsidP="00927D84">
      <w:pPr>
        <w:ind w:left="720"/>
        <w:rPr>
          <w:i/>
        </w:rPr>
      </w:pPr>
      <w:r w:rsidRPr="00927D84">
        <w:rPr>
          <w:i/>
        </w:rPr>
        <w:t xml:space="preserve">  s += i;</w:t>
      </w:r>
    </w:p>
    <w:p w14:paraId="417C0621" w14:textId="77777777" w:rsidR="00927D84" w:rsidRPr="00927D84" w:rsidRDefault="00927D84" w:rsidP="00927D84">
      <w:pPr>
        <w:ind w:left="720"/>
        <w:rPr>
          <w:i/>
        </w:rPr>
      </w:pPr>
      <w:r w:rsidRPr="00927D84">
        <w:rPr>
          <w:i/>
        </w:rPr>
        <w:t>}</w:t>
      </w:r>
    </w:p>
    <w:p w14:paraId="6600C05F" w14:textId="5C5C8600" w:rsidR="00927D84" w:rsidRDefault="00927D84" w:rsidP="00927D84">
      <w:pPr>
        <w:ind w:left="720"/>
      </w:pPr>
      <w:r w:rsidRPr="00927D84">
        <w:rPr>
          <w:i/>
        </w:rPr>
        <w:t>System.out.println(“S = “ + s);</w:t>
      </w:r>
    </w:p>
    <w:p w14:paraId="05FE3EB8" w14:textId="7899E932" w:rsidR="00927D84" w:rsidRDefault="00927D84" w:rsidP="00927D84">
      <w:pPr>
        <w:ind w:left="1440"/>
      </w:pPr>
      <w:r>
        <w:t>A. Nhập dữ liệu cho mang nguyên.</w:t>
      </w:r>
    </w:p>
    <w:p w14:paraId="36A45E10" w14:textId="266DEFB1" w:rsidR="00927D84" w:rsidRDefault="00927D84" w:rsidP="00927D84">
      <w:pPr>
        <w:ind w:left="1440"/>
      </w:pPr>
      <w:r>
        <w:t>B. Tính tổng mảng nguyên.</w:t>
      </w:r>
    </w:p>
    <w:p w14:paraId="6C846102" w14:textId="740E0428" w:rsidR="00927D84" w:rsidRDefault="00927D84" w:rsidP="00927D84">
      <w:pPr>
        <w:ind w:left="1440"/>
      </w:pPr>
      <w:r>
        <w:t>C. Nhập dữ liệu và tính tổng mảng nguyên.</w:t>
      </w:r>
    </w:p>
    <w:p w14:paraId="6C496FC7" w14:textId="58C26E9C" w:rsidR="00927D84" w:rsidRDefault="00927D84" w:rsidP="00927D84">
      <w:pPr>
        <w:ind w:left="1440"/>
      </w:pPr>
      <w:r>
        <w:t>D. Tất cả đều sai.</w:t>
      </w:r>
    </w:p>
    <w:p w14:paraId="017C60D2" w14:textId="77777777" w:rsidR="00927D84" w:rsidRDefault="00927D84" w:rsidP="00927D84">
      <w:pPr>
        <w:ind w:left="720"/>
      </w:pPr>
      <w:r>
        <w:t>5.7. Phát biểu nào sau đây là đúng:</w:t>
      </w:r>
    </w:p>
    <w:p w14:paraId="3F28984C" w14:textId="16844424" w:rsidR="00927D84" w:rsidRDefault="00927D84" w:rsidP="00927D84">
      <w:pPr>
        <w:ind w:left="1440"/>
      </w:pPr>
      <w:r>
        <w:t xml:space="preserve">A.  Mảng có thể lưu giữ các phần tử thuộc nhiều kiểu dữ liệu khác nhau </w:t>
      </w:r>
    </w:p>
    <w:p w14:paraId="12801C08" w14:textId="30E4CEAA" w:rsidR="00927D84" w:rsidRDefault="00927D84" w:rsidP="00927D84">
      <w:pPr>
        <w:ind w:left="1440"/>
      </w:pPr>
      <w:r>
        <w:t xml:space="preserve">B. Chỉ số của mảng có thể sử dụng kiểu số thực (float, double)  </w:t>
      </w:r>
    </w:p>
    <w:p w14:paraId="20546D13" w14:textId="274F0496" w:rsidR="00927D84" w:rsidRDefault="00927D84" w:rsidP="00927D84">
      <w:pPr>
        <w:ind w:left="1440"/>
      </w:pPr>
      <w:r>
        <w:t xml:space="preserve">C. Biểu thức array.length được sử dụng để trả về số phần tử trong mảng </w:t>
      </w:r>
    </w:p>
    <w:p w14:paraId="361A4F15" w14:textId="1D6FC257" w:rsidR="00927D84" w:rsidRDefault="00927D84" w:rsidP="00927D84">
      <w:pPr>
        <w:ind w:left="1440"/>
      </w:pPr>
      <w:r>
        <w:t>D. Một phần tử của mảng không thể truyền vào trong một phương thức.</w:t>
      </w:r>
    </w:p>
    <w:p w14:paraId="07071BC9" w14:textId="6AD99C5D" w:rsidR="00927D84" w:rsidRPr="00927D84" w:rsidRDefault="00927D84" w:rsidP="00927D84">
      <w:pPr>
        <w:rPr>
          <w:lang w:val="fr-FR"/>
        </w:rPr>
      </w:pPr>
      <w:r>
        <w:tab/>
      </w:r>
      <w:r w:rsidRPr="00927D84">
        <w:rPr>
          <w:lang w:val="fr-FR"/>
        </w:rPr>
        <w:t>5.8. Phát biểu sau nào là SAI</w:t>
      </w:r>
    </w:p>
    <w:p w14:paraId="1939D0ED" w14:textId="60D3F4D1" w:rsidR="00927D84" w:rsidRPr="00927D84" w:rsidRDefault="00927D84" w:rsidP="00927D84">
      <w:pPr>
        <w:ind w:left="1440"/>
        <w:rPr>
          <w:lang w:val="fr-FR"/>
        </w:rPr>
      </w:pPr>
      <w:r w:rsidRPr="00927D84">
        <w:rPr>
          <w:lang w:val="fr-FR"/>
        </w:rPr>
        <w:t>A. Mảng có kích thước không đổi trong toàn bộ chương trình</w:t>
      </w:r>
    </w:p>
    <w:p w14:paraId="1E7866E3" w14:textId="173D3755" w:rsidR="00927D84" w:rsidRPr="00927D84" w:rsidRDefault="00927D84" w:rsidP="00927D84">
      <w:pPr>
        <w:ind w:left="1440"/>
        <w:rPr>
          <w:lang w:val="fr-FR"/>
        </w:rPr>
      </w:pPr>
      <w:r w:rsidRPr="00927D84">
        <w:rPr>
          <w:lang w:val="fr-FR"/>
        </w:rPr>
        <w:t>B. Mảng là cấu trúc dữ liệu có khả năng lưu trữ nhiều thành phần (phần tử) dữ liệu với kiểu khác nhau</w:t>
      </w:r>
    </w:p>
    <w:p w14:paraId="2997B207" w14:textId="36E7CE19" w:rsidR="00927D84" w:rsidRPr="00927D84" w:rsidRDefault="00927D84" w:rsidP="00927D84">
      <w:pPr>
        <w:ind w:left="1440"/>
        <w:rPr>
          <w:lang w:val="fr-FR"/>
        </w:rPr>
      </w:pPr>
      <w:r w:rsidRPr="00927D84">
        <w:rPr>
          <w:lang w:val="fr-FR"/>
        </w:rPr>
        <w:lastRenderedPageBreak/>
        <w:t>C. Mảng N phần tử được đánh chỉ số từ 0 đến N - 1</w:t>
      </w:r>
    </w:p>
    <w:p w14:paraId="637F40E5" w14:textId="75DA6481" w:rsidR="00927D84" w:rsidRDefault="00927D84" w:rsidP="00927D84">
      <w:pPr>
        <w:ind w:left="1440"/>
        <w:rPr>
          <w:lang w:val="fr-FR"/>
        </w:rPr>
      </w:pPr>
      <w:r w:rsidRPr="00927D84">
        <w:rPr>
          <w:lang w:val="fr-FR"/>
        </w:rPr>
        <w:t>D. Chỉ số mảng bắt đầu bằng 0</w:t>
      </w:r>
    </w:p>
    <w:p w14:paraId="1A670AE2" w14:textId="00643620" w:rsidR="00927D84" w:rsidRPr="00927D84" w:rsidRDefault="00927D84" w:rsidP="00927D84">
      <w:r>
        <w:rPr>
          <w:lang w:val="fr-FR"/>
        </w:rPr>
        <w:tab/>
      </w:r>
      <w:r w:rsidRPr="00927D84">
        <w:t>5.9. Cho khai báo mảng sau. Lệnh trên in ra cái gì?</w:t>
      </w:r>
    </w:p>
    <w:p w14:paraId="27021045" w14:textId="1F7D269E" w:rsidR="00927D84" w:rsidRPr="00927D84" w:rsidRDefault="00927D84" w:rsidP="00927D84">
      <w:pPr>
        <w:ind w:left="720"/>
        <w:rPr>
          <w:i/>
        </w:rPr>
      </w:pPr>
      <w:r w:rsidRPr="00927D84">
        <w:rPr>
          <w:i/>
        </w:rPr>
        <w:t>String[][] str = {"lap", "trinh", "java"};</w:t>
      </w:r>
    </w:p>
    <w:p w14:paraId="4766289C" w14:textId="4B08C9CB" w:rsidR="00927D84" w:rsidRPr="00927D84" w:rsidRDefault="00927D84" w:rsidP="00927D84">
      <w:pPr>
        <w:ind w:left="720"/>
        <w:rPr>
          <w:i/>
        </w:rPr>
      </w:pPr>
      <w:r w:rsidRPr="00927D84">
        <w:rPr>
          <w:i/>
        </w:rPr>
        <w:t>System.out.println(str[1][1]);</w:t>
      </w:r>
    </w:p>
    <w:p w14:paraId="17BEAC62" w14:textId="451EDA3F" w:rsidR="00927D84" w:rsidRPr="00927D84" w:rsidRDefault="00927D84" w:rsidP="00927D84">
      <w:pPr>
        <w:ind w:left="1440"/>
      </w:pPr>
      <w:r w:rsidRPr="00927D84">
        <w:t xml:space="preserve">A.  trinh </w:t>
      </w:r>
    </w:p>
    <w:p w14:paraId="0AA738BD" w14:textId="75F81FC1" w:rsidR="00927D84" w:rsidRPr="00927D84" w:rsidRDefault="00927D84" w:rsidP="00927D84">
      <w:pPr>
        <w:ind w:left="1440"/>
      </w:pPr>
      <w:r w:rsidRPr="00927D84">
        <w:t xml:space="preserve">B.  java </w:t>
      </w:r>
    </w:p>
    <w:p w14:paraId="71D2F616" w14:textId="1F29698A" w:rsidR="00927D84" w:rsidRPr="00927D84" w:rsidRDefault="00927D84" w:rsidP="00927D84">
      <w:pPr>
        <w:ind w:left="1440"/>
      </w:pPr>
      <w:r w:rsidRPr="00927D84">
        <w:t xml:space="preserve">C.  Lỗi biên dịch ở dòng 1 </w:t>
      </w:r>
    </w:p>
    <w:p w14:paraId="564E9762" w14:textId="45379537" w:rsidR="00927D84" w:rsidRPr="00927D84" w:rsidRDefault="00927D84" w:rsidP="00927D84">
      <w:pPr>
        <w:ind w:left="1440"/>
      </w:pPr>
      <w:r w:rsidRPr="00927D84">
        <w:t xml:space="preserve">D.  Không in ra gì  </w:t>
      </w:r>
    </w:p>
    <w:p w14:paraId="7259DCAE" w14:textId="77777777" w:rsidR="00936A1F" w:rsidRPr="00927D84" w:rsidRDefault="000044CA" w:rsidP="009B1F9D">
      <w:pPr>
        <w:jc w:val="both"/>
      </w:pPr>
      <w:r w:rsidRPr="00927D84">
        <w:br w:type="page"/>
      </w:r>
    </w:p>
    <w:p w14:paraId="7C73E975" w14:textId="77777777" w:rsidR="006040FA" w:rsidRPr="00566C2F" w:rsidRDefault="006040FA" w:rsidP="00A122A5">
      <w:pPr>
        <w:pStyle w:val="Heading1"/>
        <w:rPr>
          <w:color w:val="auto"/>
        </w:rPr>
      </w:pPr>
      <w:bookmarkStart w:id="124" w:name="_Toc111104037"/>
      <w:r w:rsidRPr="00566C2F">
        <w:rPr>
          <w:color w:val="auto"/>
        </w:rPr>
        <w:lastRenderedPageBreak/>
        <w:t>Chương VI: CÁC LUỒNG VÀO RA DỮ LIỆU CƠ BẢN</w:t>
      </w:r>
      <w:bookmarkEnd w:id="124"/>
    </w:p>
    <w:p w14:paraId="05D01D3A" w14:textId="77777777" w:rsidR="006040FA" w:rsidRPr="00566C2F" w:rsidRDefault="006040FA" w:rsidP="009B1F9D">
      <w:pPr>
        <w:pStyle w:val="Heading3"/>
      </w:pPr>
      <w:bookmarkStart w:id="125" w:name="_Toc111104038"/>
      <w:r w:rsidRPr="00566C2F">
        <w:t>Nội dung chính của chương</w:t>
      </w:r>
      <w:bookmarkEnd w:id="125"/>
    </w:p>
    <w:p w14:paraId="1BFDE6F4" w14:textId="77777777" w:rsidR="006040FA" w:rsidRPr="00566C2F" w:rsidRDefault="006040FA" w:rsidP="00DD1F47">
      <w:pPr>
        <w:pStyle w:val="ListParagraph"/>
        <w:numPr>
          <w:ilvl w:val="0"/>
          <w:numId w:val="35"/>
        </w:numPr>
        <w:jc w:val="both"/>
      </w:pPr>
      <w:r w:rsidRPr="00566C2F">
        <w:rPr>
          <w:sz w:val="24"/>
          <w:szCs w:val="24"/>
        </w:rPr>
        <w:t>Các luồng vào/ra</w:t>
      </w:r>
    </w:p>
    <w:p w14:paraId="7691F0E9" w14:textId="77777777" w:rsidR="006040FA" w:rsidRPr="00566C2F" w:rsidRDefault="006040FA" w:rsidP="00DD1F47">
      <w:pPr>
        <w:pStyle w:val="ListParagraph"/>
        <w:numPr>
          <w:ilvl w:val="0"/>
          <w:numId w:val="35"/>
        </w:numPr>
        <w:jc w:val="both"/>
      </w:pPr>
      <w:r w:rsidRPr="00566C2F">
        <w:rPr>
          <w:sz w:val="24"/>
          <w:szCs w:val="24"/>
        </w:rPr>
        <w:t>Lớp File</w:t>
      </w:r>
    </w:p>
    <w:p w14:paraId="57D4056B" w14:textId="77777777" w:rsidR="006040FA" w:rsidRPr="00566C2F" w:rsidRDefault="006040FA" w:rsidP="00DD1F47">
      <w:pPr>
        <w:pStyle w:val="ListParagraph"/>
        <w:numPr>
          <w:ilvl w:val="0"/>
          <w:numId w:val="35"/>
        </w:numPr>
        <w:jc w:val="both"/>
        <w:rPr>
          <w:rFonts w:cs="Times New Roman"/>
          <w:szCs w:val="26"/>
        </w:rPr>
      </w:pPr>
      <w:r w:rsidRPr="00566C2F">
        <w:rPr>
          <w:sz w:val="24"/>
          <w:szCs w:val="24"/>
        </w:rPr>
        <w:t>Truy cập tệp tuần tự và truy cập tệp ngẫu nhiên</w:t>
      </w:r>
    </w:p>
    <w:p w14:paraId="7BE0AD90" w14:textId="77777777" w:rsidR="006040FA" w:rsidRPr="00566C2F" w:rsidRDefault="006040FA" w:rsidP="009B1F9D">
      <w:pPr>
        <w:pStyle w:val="Heading3"/>
      </w:pPr>
      <w:bookmarkStart w:id="126" w:name="_Toc111104039"/>
      <w:r w:rsidRPr="00566C2F">
        <w:t>Mục tiêu cần đạt được của chương</w:t>
      </w:r>
      <w:bookmarkEnd w:id="126"/>
    </w:p>
    <w:p w14:paraId="756F6964" w14:textId="77777777" w:rsidR="006040FA" w:rsidRPr="00566C2F" w:rsidRDefault="006040FA" w:rsidP="009B1F9D">
      <w:pPr>
        <w:jc w:val="both"/>
        <w:rPr>
          <w:rFonts w:cs="Times New Roman"/>
          <w:szCs w:val="26"/>
        </w:rPr>
      </w:pPr>
      <w:r w:rsidRPr="00566C2F">
        <w:rPr>
          <w:rFonts w:cs="Times New Roman"/>
          <w:szCs w:val="26"/>
        </w:rPr>
        <w:t xml:space="preserve">Giúp sinh viên sẽ nắm được khái niệm stream để làm cho hoạt động I/O nhanh hơn. Gói java.io chứa tất cả các lớp cần thiết cho hoạt động input và output. Các lớp </w:t>
      </w:r>
      <w:r w:rsidRPr="00566C2F">
        <w:rPr>
          <w:rFonts w:cs="Times New Roman"/>
          <w:i/>
          <w:szCs w:val="26"/>
        </w:rPr>
        <w:t>OutputStream</w:t>
      </w:r>
      <w:r w:rsidRPr="00566C2F">
        <w:rPr>
          <w:rFonts w:cs="Times New Roman"/>
          <w:szCs w:val="26"/>
        </w:rPr>
        <w:t xml:space="preserve"> và </w:t>
      </w:r>
      <w:r w:rsidRPr="00566C2F">
        <w:rPr>
          <w:rFonts w:cs="Times New Roman"/>
          <w:i/>
          <w:szCs w:val="26"/>
        </w:rPr>
        <w:t>InputStream</w:t>
      </w:r>
      <w:r w:rsidRPr="00566C2F">
        <w:rPr>
          <w:rFonts w:cs="Times New Roman"/>
          <w:szCs w:val="26"/>
        </w:rPr>
        <w:t xml:space="preserve"> trong Java.</w:t>
      </w:r>
    </w:p>
    <w:p w14:paraId="4E2B19BD" w14:textId="204723EE" w:rsidR="006040FA" w:rsidRPr="00566C2F" w:rsidRDefault="006040FA" w:rsidP="009B1F9D">
      <w:pPr>
        <w:pStyle w:val="Heading2"/>
        <w:spacing w:before="0"/>
        <w:rPr>
          <w:color w:val="auto"/>
        </w:rPr>
      </w:pPr>
      <w:bookmarkStart w:id="127" w:name="_Toc111104040"/>
      <w:r w:rsidRPr="00566C2F">
        <w:rPr>
          <w:color w:val="auto"/>
        </w:rPr>
        <w:t>Bài 10: Các luồng vào ra dữ liệu cơ bản</w:t>
      </w:r>
      <w:r w:rsidR="00B5093A">
        <w:rPr>
          <w:color w:val="auto"/>
        </w:rPr>
        <w:t xml:space="preserve"> </w:t>
      </w:r>
      <w:r w:rsidR="00B5093A" w:rsidRPr="00566C2F">
        <w:rPr>
          <w:color w:val="auto"/>
        </w:rPr>
        <w:t>(Số tiết: 03 tiết)</w:t>
      </w:r>
      <w:bookmarkEnd w:id="127"/>
    </w:p>
    <w:p w14:paraId="66873D9A" w14:textId="77777777" w:rsidR="006040FA" w:rsidRPr="00566C2F" w:rsidRDefault="006040FA" w:rsidP="009B1F9D">
      <w:pPr>
        <w:pStyle w:val="Heading2"/>
        <w:spacing w:before="0"/>
        <w:rPr>
          <w:color w:val="auto"/>
        </w:rPr>
      </w:pPr>
      <w:bookmarkStart w:id="128" w:name="_Toc111104041"/>
      <w:r w:rsidRPr="00566C2F">
        <w:rPr>
          <w:color w:val="auto"/>
        </w:rPr>
        <w:t>6.1. Khái niệm</w:t>
      </w:r>
      <w:bookmarkEnd w:id="128"/>
    </w:p>
    <w:p w14:paraId="6D5323E5" w14:textId="77777777" w:rsidR="006040FA" w:rsidRPr="00566C2F" w:rsidRDefault="006040FA" w:rsidP="00B37DA6">
      <w:pPr>
        <w:pStyle w:val="Heading3"/>
        <w:ind w:firstLine="0"/>
      </w:pPr>
      <w:bookmarkStart w:id="129" w:name="_Toc111104042"/>
      <w:r w:rsidRPr="00566C2F">
        <w:t>6.1.1. Khái niệm về stream</w:t>
      </w:r>
      <w:bookmarkEnd w:id="129"/>
    </w:p>
    <w:p w14:paraId="2994F810" w14:textId="77777777" w:rsidR="006040FA" w:rsidRPr="00566C2F" w:rsidRDefault="006040FA" w:rsidP="009B1F9D">
      <w:pPr>
        <w:jc w:val="both"/>
      </w:pPr>
      <w:r w:rsidRPr="00566C2F">
        <w:t xml:space="preserve">Một stream là một dãy dữ liệu. Trong java, một stream bao gồm các byte và có 3 stream được tạo cho chúng ta một cách tự động. Tất cả các stream này được gắn với console. </w:t>
      </w:r>
    </w:p>
    <w:p w14:paraId="52FD38A1" w14:textId="77777777" w:rsidR="006040FA" w:rsidRPr="00566C2F" w:rsidRDefault="006040FA" w:rsidP="009B1F9D">
      <w:pPr>
        <w:jc w:val="both"/>
      </w:pPr>
      <w:r w:rsidRPr="00566C2F">
        <w:t xml:space="preserve">1) </w:t>
      </w:r>
      <w:r w:rsidRPr="00566C2F">
        <w:rPr>
          <w:i/>
        </w:rPr>
        <w:t>System.out:</w:t>
      </w:r>
      <w:r w:rsidRPr="00566C2F">
        <w:t xml:space="preserve"> output stream tiêu chuẩn</w:t>
      </w:r>
    </w:p>
    <w:p w14:paraId="577268E1" w14:textId="77777777" w:rsidR="006040FA" w:rsidRPr="00566C2F" w:rsidRDefault="006040FA" w:rsidP="009B1F9D">
      <w:pPr>
        <w:jc w:val="both"/>
      </w:pPr>
      <w:r w:rsidRPr="00566C2F">
        <w:t xml:space="preserve">2) </w:t>
      </w:r>
      <w:r w:rsidRPr="00566C2F">
        <w:rPr>
          <w:i/>
        </w:rPr>
        <w:t>System.in:</w:t>
      </w:r>
      <w:r w:rsidRPr="00566C2F">
        <w:t xml:space="preserve"> input stream tiêu chuẩn</w:t>
      </w:r>
    </w:p>
    <w:p w14:paraId="5B2E6B42" w14:textId="77777777" w:rsidR="006040FA" w:rsidRPr="00566C2F" w:rsidRDefault="006040FA" w:rsidP="009B1F9D">
      <w:pPr>
        <w:jc w:val="both"/>
      </w:pPr>
      <w:r w:rsidRPr="00566C2F">
        <w:t xml:space="preserve">3) </w:t>
      </w:r>
      <w:r w:rsidRPr="00566C2F">
        <w:rPr>
          <w:i/>
        </w:rPr>
        <w:t>System.err:</w:t>
      </w:r>
      <w:r w:rsidRPr="00566C2F">
        <w:t xml:space="preserve"> error stream tiêu chuẩn</w:t>
      </w:r>
    </w:p>
    <w:p w14:paraId="1ED5B5EB" w14:textId="77777777" w:rsidR="008F5AC2" w:rsidRPr="00566C2F" w:rsidRDefault="008F5AC2" w:rsidP="009B1F9D">
      <w:pPr>
        <w:jc w:val="both"/>
      </w:pPr>
      <w:r w:rsidRPr="00566C2F">
        <w:rPr>
          <w:b/>
        </w:rPr>
        <w:t xml:space="preserve">Ví dụ: </w:t>
      </w:r>
      <w:r w:rsidRPr="00566C2F">
        <w:t xml:space="preserve">in thông báo </w:t>
      </w:r>
      <w:r w:rsidRPr="00566C2F">
        <w:rPr>
          <w:i/>
        </w:rPr>
        <w:t>output</w:t>
      </w:r>
      <w:r w:rsidRPr="00566C2F">
        <w:t xml:space="preserve"> và </w:t>
      </w:r>
      <w:r w:rsidRPr="00566C2F">
        <w:rPr>
          <w:i/>
        </w:rPr>
        <w:t>error</w:t>
      </w:r>
      <w:r w:rsidRPr="00566C2F">
        <w:t xml:space="preserve"> tới console.</w:t>
      </w:r>
    </w:p>
    <w:p w14:paraId="07B0C447" w14:textId="77777777" w:rsidR="008F5AC2" w:rsidRPr="00566C2F" w:rsidRDefault="008F5AC2" w:rsidP="009B1F9D">
      <w:pPr>
        <w:ind w:left="720"/>
        <w:jc w:val="both"/>
      </w:pPr>
      <w:r w:rsidRPr="00566C2F">
        <w:t xml:space="preserve">System.out.println("simple message");  </w:t>
      </w:r>
    </w:p>
    <w:p w14:paraId="23668B59" w14:textId="77777777" w:rsidR="008F5AC2" w:rsidRPr="00566C2F" w:rsidRDefault="008F5AC2" w:rsidP="009B1F9D">
      <w:pPr>
        <w:ind w:left="720"/>
        <w:jc w:val="both"/>
      </w:pPr>
      <w:r w:rsidRPr="00566C2F">
        <w:t>System.err.println("error message");</w:t>
      </w:r>
    </w:p>
    <w:p w14:paraId="2FFC879C" w14:textId="77777777" w:rsidR="008F5AC2" w:rsidRPr="00566C2F" w:rsidRDefault="008F5AC2" w:rsidP="009B1F9D">
      <w:pPr>
        <w:jc w:val="both"/>
      </w:pPr>
      <w:r w:rsidRPr="00566C2F">
        <w:t xml:space="preserve">  </w:t>
      </w:r>
      <w:r w:rsidRPr="00566C2F">
        <w:tab/>
      </w:r>
      <w:r w:rsidRPr="00566C2F">
        <w:rPr>
          <w:b/>
        </w:rPr>
        <w:t xml:space="preserve">Ví dụ: </w:t>
      </w:r>
      <w:r w:rsidRPr="00566C2F">
        <w:t xml:space="preserve">lấy giá trị </w:t>
      </w:r>
      <w:r w:rsidRPr="00566C2F">
        <w:rPr>
          <w:i/>
        </w:rPr>
        <w:t>input</w:t>
      </w:r>
      <w:r w:rsidRPr="00566C2F">
        <w:t xml:space="preserve"> từ console.</w:t>
      </w:r>
    </w:p>
    <w:p w14:paraId="05EB40F2" w14:textId="77777777" w:rsidR="008F5AC2" w:rsidRPr="00566C2F" w:rsidRDefault="008F5AC2" w:rsidP="009B1F9D">
      <w:pPr>
        <w:jc w:val="both"/>
        <w:rPr>
          <w:lang w:val="fr-FR"/>
        </w:rPr>
      </w:pPr>
      <w:r w:rsidRPr="00566C2F">
        <w:tab/>
      </w:r>
      <w:r w:rsidRPr="00566C2F">
        <w:tab/>
      </w:r>
      <w:r w:rsidRPr="00566C2F">
        <w:rPr>
          <w:lang w:val="fr-FR"/>
        </w:rPr>
        <w:t xml:space="preserve">int i=System.in.read();//tra ve ma ASCII cua ky tu dau tien </w:t>
      </w:r>
    </w:p>
    <w:p w14:paraId="2D272C27" w14:textId="77777777" w:rsidR="008F5AC2" w:rsidRPr="00566C2F" w:rsidRDefault="008F5AC2" w:rsidP="009B1F9D">
      <w:pPr>
        <w:ind w:left="720"/>
        <w:jc w:val="both"/>
      </w:pPr>
      <w:r w:rsidRPr="00566C2F">
        <w:t>System.out.println((char)i);//in ky tu lay duoc ra man hinh</w:t>
      </w:r>
    </w:p>
    <w:p w14:paraId="52D59C66" w14:textId="35D01A3F" w:rsidR="008F5AC2" w:rsidRPr="00566C2F" w:rsidRDefault="00CD344C" w:rsidP="00B37DA6">
      <w:pPr>
        <w:pStyle w:val="Heading3"/>
        <w:ind w:firstLine="0"/>
      </w:pPr>
      <w:bookmarkStart w:id="130" w:name="_Toc111104043"/>
      <w:r w:rsidRPr="00566C2F">
        <w:t xml:space="preserve">6.1.2. Các lớp OutputStream </w:t>
      </w:r>
      <w:r w:rsidR="00A16AEB">
        <w:t>và</w:t>
      </w:r>
      <w:r w:rsidRPr="00566C2F">
        <w:t xml:space="preserve"> InputStream</w:t>
      </w:r>
      <w:bookmarkEnd w:id="130"/>
    </w:p>
    <w:p w14:paraId="67DDD2CA" w14:textId="77777777" w:rsidR="000044CA" w:rsidRPr="00566C2F" w:rsidRDefault="00CD344C" w:rsidP="009B1F9D">
      <w:pPr>
        <w:jc w:val="both"/>
      </w:pPr>
      <w:r w:rsidRPr="00566C2F">
        <w:rPr>
          <w:b/>
        </w:rPr>
        <w:t xml:space="preserve">OutputStream </w:t>
      </w:r>
      <w:r w:rsidRPr="00566C2F">
        <w:t>Ứng dụng Java sử dụng một output stream để ghi dữ liệu đến đích, nó có thể là một tệp tin, một mảng, thiết bị ngoại vi hoặc socket.</w:t>
      </w:r>
    </w:p>
    <w:p w14:paraId="43EC7223" w14:textId="77777777" w:rsidR="00CD344C" w:rsidRPr="00566C2F" w:rsidRDefault="00CD344C" w:rsidP="009B1F9D">
      <w:pPr>
        <w:jc w:val="both"/>
      </w:pPr>
      <w:r w:rsidRPr="00566C2F">
        <w:rPr>
          <w:b/>
        </w:rPr>
        <w:t xml:space="preserve">InputStream </w:t>
      </w:r>
      <w:r w:rsidRPr="00566C2F">
        <w:t>Ứng dụng Java sử dụng một input stream để đọc dữ liệu từ một nguồn, nó có thể là một tệp tin, một mảng, thiết bị ngoại vi hoặc socket.</w:t>
      </w:r>
    </w:p>
    <w:p w14:paraId="60E391FD" w14:textId="77777777" w:rsidR="00CD344C" w:rsidRPr="00566C2F" w:rsidRDefault="00CD344C" w:rsidP="009B1F9D">
      <w:pPr>
        <w:jc w:val="both"/>
      </w:pPr>
      <w:r w:rsidRPr="00566C2F">
        <w:t>Hoạt động của của Java OutputStream và InputStream được mô tả trong hình dưới đây.</w:t>
      </w:r>
    </w:p>
    <w:p w14:paraId="16F589A9" w14:textId="77777777" w:rsidR="00A16AEB" w:rsidRDefault="00CD344C" w:rsidP="00A16AEB">
      <w:pPr>
        <w:keepNext/>
        <w:jc w:val="both"/>
      </w:pPr>
      <w:r w:rsidRPr="00566C2F">
        <w:rPr>
          <w:noProof/>
        </w:rPr>
        <w:lastRenderedPageBreak/>
        <w:drawing>
          <wp:inline distT="0" distB="0" distL="0" distR="0" wp14:anchorId="7559ADCC" wp14:editId="0C6D5DE7">
            <wp:extent cx="5760720" cy="2003111"/>
            <wp:effectExtent l="0" t="0" r="0" b="0"/>
            <wp:docPr id="37" name="Picture 37" descr="Hoạt động của 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oạt động của java-i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003111"/>
                    </a:xfrm>
                    <a:prstGeom prst="rect">
                      <a:avLst/>
                    </a:prstGeom>
                    <a:noFill/>
                    <a:ln>
                      <a:noFill/>
                    </a:ln>
                  </pic:spPr>
                </pic:pic>
              </a:graphicData>
            </a:graphic>
          </wp:inline>
        </w:drawing>
      </w:r>
    </w:p>
    <w:p w14:paraId="1564789F" w14:textId="17D8CC38" w:rsidR="00CD344C" w:rsidRPr="00A16AEB" w:rsidRDefault="00A16AEB" w:rsidP="00A16AEB">
      <w:pPr>
        <w:pStyle w:val="Caption"/>
        <w:jc w:val="center"/>
        <w:rPr>
          <w:b/>
          <w:color w:val="auto"/>
          <w:sz w:val="26"/>
        </w:rPr>
      </w:pPr>
      <w:r w:rsidRPr="00A16AEB">
        <w:rPr>
          <w:color w:val="auto"/>
          <w:sz w:val="26"/>
        </w:rPr>
        <w:t xml:space="preserve">Hình  </w:t>
      </w:r>
      <w:r>
        <w:rPr>
          <w:color w:val="auto"/>
          <w:sz w:val="26"/>
        </w:rPr>
        <w:t>6.1</w:t>
      </w:r>
      <w:r w:rsidRPr="00A16AEB">
        <w:rPr>
          <w:color w:val="auto"/>
          <w:sz w:val="26"/>
        </w:rPr>
        <w:t xml:space="preserve"> OutputStream </w:t>
      </w:r>
      <w:r>
        <w:rPr>
          <w:color w:val="auto"/>
          <w:sz w:val="26"/>
        </w:rPr>
        <w:t>và</w:t>
      </w:r>
      <w:r w:rsidRPr="00A16AEB">
        <w:rPr>
          <w:color w:val="auto"/>
          <w:sz w:val="26"/>
        </w:rPr>
        <w:t xml:space="preserve"> InputStream</w:t>
      </w:r>
    </w:p>
    <w:p w14:paraId="4A7419D8" w14:textId="77777777" w:rsidR="007B300F" w:rsidRPr="00566C2F" w:rsidRDefault="007B300F" w:rsidP="009B1F9D">
      <w:pPr>
        <w:pStyle w:val="Heading2"/>
        <w:spacing w:before="0"/>
        <w:rPr>
          <w:color w:val="auto"/>
        </w:rPr>
      </w:pPr>
      <w:bookmarkStart w:id="131" w:name="_Toc111104044"/>
      <w:r w:rsidRPr="00566C2F">
        <w:rPr>
          <w:color w:val="auto"/>
        </w:rPr>
        <w:t>6.2. Các luồng vào/ra</w:t>
      </w:r>
      <w:bookmarkEnd w:id="131"/>
    </w:p>
    <w:p w14:paraId="63104224" w14:textId="77777777" w:rsidR="0075435A" w:rsidRPr="00566C2F" w:rsidRDefault="0075435A" w:rsidP="00B37DA6">
      <w:pPr>
        <w:pStyle w:val="Heading3"/>
        <w:ind w:firstLine="0"/>
      </w:pPr>
      <w:bookmarkStart w:id="132" w:name="_Toc111104045"/>
      <w:r w:rsidRPr="00566C2F">
        <w:t>6.2.1. Standard Stream trong Java</w:t>
      </w:r>
      <w:bookmarkEnd w:id="132"/>
    </w:p>
    <w:p w14:paraId="01C654A5" w14:textId="77777777" w:rsidR="0075435A" w:rsidRPr="00566C2F" w:rsidRDefault="0075435A" w:rsidP="009B1F9D">
      <w:pPr>
        <w:jc w:val="both"/>
      </w:pPr>
      <w:r w:rsidRPr="00566C2F">
        <w:rPr>
          <w:b/>
        </w:rPr>
        <w:t>Đầu vào chuẩn (Standard Input):</w:t>
      </w:r>
      <w:r w:rsidRPr="00566C2F">
        <w:t xml:space="preserve"> Nó được sử dụng để truyền dữ liệu tới chương trình của người dùng và thường thì một bàn phím được sử dụng như là đầu vào chuẩn và được biểu diễn như </w:t>
      </w:r>
      <w:r w:rsidRPr="00566C2F">
        <w:rPr>
          <w:i/>
        </w:rPr>
        <w:t>System.in</w:t>
      </w:r>
      <w:r w:rsidRPr="00566C2F">
        <w:t>.</w:t>
      </w:r>
    </w:p>
    <w:p w14:paraId="30A9F132" w14:textId="77777777" w:rsidR="0075435A" w:rsidRPr="00566C2F" w:rsidRDefault="0075435A" w:rsidP="009B1F9D">
      <w:pPr>
        <w:jc w:val="both"/>
      </w:pPr>
      <w:r w:rsidRPr="00566C2F">
        <w:rPr>
          <w:b/>
        </w:rPr>
        <w:t>Đầu ra chuẩn (Standard Output):</w:t>
      </w:r>
      <w:r w:rsidRPr="00566C2F">
        <w:t xml:space="preserve"> Nó được sử dụng để hiển thị kết quả đầu ra từ chương trình của người dùng và thường thì một màn hình máy tính được sử dụng như là đầu ra chuẩn và được biểu diễn như là </w:t>
      </w:r>
      <w:r w:rsidRPr="00566C2F">
        <w:rPr>
          <w:i/>
        </w:rPr>
        <w:t>System.out</w:t>
      </w:r>
      <w:r w:rsidRPr="00566C2F">
        <w:t>.</w:t>
      </w:r>
    </w:p>
    <w:p w14:paraId="0296C7F0" w14:textId="77777777" w:rsidR="0075435A" w:rsidRPr="00566C2F" w:rsidRDefault="0075435A" w:rsidP="009B1F9D">
      <w:pPr>
        <w:jc w:val="both"/>
      </w:pPr>
      <w:r w:rsidRPr="00566C2F">
        <w:rPr>
          <w:b/>
        </w:rPr>
        <w:t>Lỗi chuẩn (Standard Error):</w:t>
      </w:r>
      <w:r w:rsidRPr="00566C2F">
        <w:t xml:space="preserve"> Được sử dụng để hiển thị các lỗi trong chương trình của người dùng và thường thì một màn hình máy tính được sử dụng như là lỗi chuẩn và được biểu diễn như là </w:t>
      </w:r>
      <w:r w:rsidRPr="00566C2F">
        <w:rPr>
          <w:i/>
        </w:rPr>
        <w:t>System.err</w:t>
      </w:r>
      <w:r w:rsidRPr="00566C2F">
        <w:t>.</w:t>
      </w:r>
    </w:p>
    <w:p w14:paraId="6D80F237" w14:textId="77777777" w:rsidR="0075435A" w:rsidRPr="00566C2F" w:rsidRDefault="0075435A" w:rsidP="009B1F9D">
      <w:pPr>
        <w:jc w:val="both"/>
      </w:pPr>
      <w:r w:rsidRPr="00566C2F">
        <w:t xml:space="preserve">Ví dụ một chương trình đơn giản tạo </w:t>
      </w:r>
      <w:r w:rsidRPr="00566C2F">
        <w:rPr>
          <w:i/>
        </w:rPr>
        <w:t>InputStreamReader</w:t>
      </w:r>
      <w:r w:rsidRPr="00566C2F">
        <w:t xml:space="preserve"> để đọc luồng đầu vào chuẩn tới khi người sử dụng gõ một "q".</w:t>
      </w:r>
    </w:p>
    <w:p w14:paraId="06D91263" w14:textId="77777777" w:rsidR="0075435A" w:rsidRPr="00566C2F" w:rsidRDefault="0075435A" w:rsidP="009B1F9D">
      <w:pPr>
        <w:ind w:left="720"/>
        <w:jc w:val="both"/>
        <w:rPr>
          <w:i/>
        </w:rPr>
      </w:pPr>
      <w:r w:rsidRPr="00566C2F">
        <w:rPr>
          <w:i/>
        </w:rPr>
        <w:t>import java.io.*;</w:t>
      </w:r>
    </w:p>
    <w:p w14:paraId="50A30175" w14:textId="77777777" w:rsidR="0075435A" w:rsidRPr="00566C2F" w:rsidRDefault="0075435A" w:rsidP="009B1F9D">
      <w:pPr>
        <w:ind w:left="720"/>
        <w:jc w:val="both"/>
        <w:rPr>
          <w:i/>
        </w:rPr>
      </w:pPr>
      <w:r w:rsidRPr="00566C2F">
        <w:rPr>
          <w:i/>
        </w:rPr>
        <w:t>public class ReadConsole {</w:t>
      </w:r>
    </w:p>
    <w:p w14:paraId="187BC6C3" w14:textId="77777777" w:rsidR="0075435A" w:rsidRPr="00566C2F" w:rsidRDefault="0075435A" w:rsidP="009B1F9D">
      <w:pPr>
        <w:ind w:left="720"/>
        <w:jc w:val="both"/>
        <w:rPr>
          <w:i/>
        </w:rPr>
      </w:pPr>
      <w:r w:rsidRPr="00566C2F">
        <w:rPr>
          <w:i/>
        </w:rPr>
        <w:t xml:space="preserve">   public static void main(String args[]) throws IOException</w:t>
      </w:r>
    </w:p>
    <w:p w14:paraId="5F84F7D6" w14:textId="77777777" w:rsidR="0075435A" w:rsidRPr="00566C2F" w:rsidRDefault="0075435A" w:rsidP="009B1F9D">
      <w:pPr>
        <w:ind w:left="720"/>
        <w:jc w:val="both"/>
        <w:rPr>
          <w:i/>
        </w:rPr>
      </w:pPr>
      <w:r w:rsidRPr="00566C2F">
        <w:rPr>
          <w:i/>
        </w:rPr>
        <w:t xml:space="preserve">   {</w:t>
      </w:r>
    </w:p>
    <w:p w14:paraId="0B24B426" w14:textId="77777777" w:rsidR="0075435A" w:rsidRPr="00566C2F" w:rsidRDefault="0075435A" w:rsidP="009B1F9D">
      <w:pPr>
        <w:ind w:left="720"/>
        <w:jc w:val="both"/>
        <w:rPr>
          <w:i/>
        </w:rPr>
      </w:pPr>
      <w:r w:rsidRPr="00566C2F">
        <w:rPr>
          <w:i/>
        </w:rPr>
        <w:t xml:space="preserve">      InputStreamReader cin = null;</w:t>
      </w:r>
    </w:p>
    <w:p w14:paraId="1A1FBC65" w14:textId="77777777" w:rsidR="0075435A" w:rsidRPr="00566C2F" w:rsidRDefault="0075435A" w:rsidP="009B1F9D">
      <w:pPr>
        <w:ind w:left="720"/>
        <w:jc w:val="both"/>
        <w:rPr>
          <w:i/>
        </w:rPr>
      </w:pPr>
      <w:r w:rsidRPr="00566C2F">
        <w:rPr>
          <w:i/>
        </w:rPr>
        <w:t xml:space="preserve">      try {</w:t>
      </w:r>
    </w:p>
    <w:p w14:paraId="4E8B3712" w14:textId="77777777" w:rsidR="0075435A" w:rsidRPr="00566C2F" w:rsidRDefault="0075435A" w:rsidP="009B1F9D">
      <w:pPr>
        <w:ind w:left="720"/>
        <w:jc w:val="both"/>
        <w:rPr>
          <w:i/>
        </w:rPr>
      </w:pPr>
      <w:r w:rsidRPr="00566C2F">
        <w:rPr>
          <w:i/>
        </w:rPr>
        <w:t xml:space="preserve">         cin = new InputStreamReader(System.in);</w:t>
      </w:r>
    </w:p>
    <w:p w14:paraId="4DCC9936" w14:textId="77777777" w:rsidR="0075435A" w:rsidRPr="00566C2F" w:rsidRDefault="0075435A" w:rsidP="009B1F9D">
      <w:pPr>
        <w:ind w:left="720"/>
        <w:jc w:val="both"/>
        <w:rPr>
          <w:i/>
          <w:lang w:val="fr-FR"/>
        </w:rPr>
      </w:pPr>
      <w:r w:rsidRPr="00566C2F">
        <w:rPr>
          <w:i/>
        </w:rPr>
        <w:t xml:space="preserve">         </w:t>
      </w:r>
      <w:r w:rsidRPr="00566C2F">
        <w:rPr>
          <w:i/>
          <w:lang w:val="fr-FR"/>
        </w:rPr>
        <w:t>System.out.println("Nhap cac ky tu, 'q' de thoat.");</w:t>
      </w:r>
    </w:p>
    <w:p w14:paraId="3D1E8722" w14:textId="77777777" w:rsidR="0075435A" w:rsidRPr="00566C2F" w:rsidRDefault="0075435A" w:rsidP="009B1F9D">
      <w:pPr>
        <w:ind w:left="720"/>
        <w:jc w:val="both"/>
        <w:rPr>
          <w:i/>
        </w:rPr>
      </w:pPr>
      <w:r w:rsidRPr="00566C2F">
        <w:rPr>
          <w:i/>
          <w:lang w:val="fr-FR"/>
        </w:rPr>
        <w:t xml:space="preserve">         </w:t>
      </w:r>
      <w:r w:rsidRPr="00566C2F">
        <w:rPr>
          <w:i/>
        </w:rPr>
        <w:t>char c;</w:t>
      </w:r>
    </w:p>
    <w:p w14:paraId="5732E703" w14:textId="77777777" w:rsidR="0075435A" w:rsidRPr="00566C2F" w:rsidRDefault="0075435A" w:rsidP="009B1F9D">
      <w:pPr>
        <w:ind w:left="720"/>
        <w:jc w:val="both"/>
        <w:rPr>
          <w:i/>
        </w:rPr>
      </w:pPr>
      <w:r w:rsidRPr="00566C2F">
        <w:rPr>
          <w:i/>
        </w:rPr>
        <w:t xml:space="preserve">         do {</w:t>
      </w:r>
    </w:p>
    <w:p w14:paraId="56D538C1" w14:textId="77777777" w:rsidR="0075435A" w:rsidRPr="00566C2F" w:rsidRDefault="0075435A" w:rsidP="009B1F9D">
      <w:pPr>
        <w:ind w:left="720"/>
        <w:jc w:val="both"/>
        <w:rPr>
          <w:i/>
        </w:rPr>
      </w:pPr>
      <w:r w:rsidRPr="00566C2F">
        <w:rPr>
          <w:i/>
        </w:rPr>
        <w:lastRenderedPageBreak/>
        <w:t xml:space="preserve">            c = (char) cin.read();</w:t>
      </w:r>
    </w:p>
    <w:p w14:paraId="4CEF15B6" w14:textId="77777777" w:rsidR="0075435A" w:rsidRPr="00566C2F" w:rsidRDefault="0075435A" w:rsidP="009B1F9D">
      <w:pPr>
        <w:ind w:left="720"/>
        <w:jc w:val="both"/>
        <w:rPr>
          <w:i/>
        </w:rPr>
      </w:pPr>
      <w:r w:rsidRPr="00566C2F">
        <w:rPr>
          <w:i/>
        </w:rPr>
        <w:t xml:space="preserve">            System.out.print(c);</w:t>
      </w:r>
    </w:p>
    <w:p w14:paraId="0B20B98B" w14:textId="77777777" w:rsidR="0075435A" w:rsidRPr="00566C2F" w:rsidRDefault="0075435A" w:rsidP="009B1F9D">
      <w:pPr>
        <w:ind w:left="720"/>
        <w:jc w:val="both"/>
        <w:rPr>
          <w:i/>
        </w:rPr>
      </w:pPr>
      <w:r w:rsidRPr="00566C2F">
        <w:rPr>
          <w:i/>
        </w:rPr>
        <w:t xml:space="preserve">         } while(c != 'q');</w:t>
      </w:r>
    </w:p>
    <w:p w14:paraId="017AB57C" w14:textId="77777777" w:rsidR="0075435A" w:rsidRPr="00566C2F" w:rsidRDefault="0075435A" w:rsidP="009B1F9D">
      <w:pPr>
        <w:ind w:left="720"/>
        <w:jc w:val="both"/>
        <w:rPr>
          <w:i/>
        </w:rPr>
      </w:pPr>
      <w:r w:rsidRPr="00566C2F">
        <w:rPr>
          <w:i/>
        </w:rPr>
        <w:t xml:space="preserve">      }finally {</w:t>
      </w:r>
    </w:p>
    <w:p w14:paraId="5B90FB0F" w14:textId="77777777" w:rsidR="0075435A" w:rsidRPr="00566C2F" w:rsidRDefault="0075435A" w:rsidP="009B1F9D">
      <w:pPr>
        <w:ind w:left="720"/>
        <w:jc w:val="both"/>
        <w:rPr>
          <w:i/>
        </w:rPr>
      </w:pPr>
      <w:r w:rsidRPr="00566C2F">
        <w:rPr>
          <w:i/>
        </w:rPr>
        <w:t xml:space="preserve">         if (cin != null) {</w:t>
      </w:r>
    </w:p>
    <w:p w14:paraId="63FC6450" w14:textId="77777777" w:rsidR="0075435A" w:rsidRPr="00566C2F" w:rsidRDefault="0075435A" w:rsidP="009B1F9D">
      <w:pPr>
        <w:ind w:left="720"/>
        <w:jc w:val="both"/>
        <w:rPr>
          <w:i/>
        </w:rPr>
      </w:pPr>
      <w:r w:rsidRPr="00566C2F">
        <w:rPr>
          <w:i/>
        </w:rPr>
        <w:t xml:space="preserve">            cin.close();</w:t>
      </w:r>
    </w:p>
    <w:p w14:paraId="64A12BA6" w14:textId="77777777" w:rsidR="0075435A" w:rsidRPr="00566C2F" w:rsidRDefault="0075435A" w:rsidP="009B1F9D">
      <w:pPr>
        <w:ind w:left="720"/>
        <w:jc w:val="both"/>
        <w:rPr>
          <w:i/>
        </w:rPr>
      </w:pPr>
      <w:r w:rsidRPr="00566C2F">
        <w:rPr>
          <w:i/>
        </w:rPr>
        <w:t xml:space="preserve">         }</w:t>
      </w:r>
    </w:p>
    <w:p w14:paraId="1614704D" w14:textId="77777777" w:rsidR="0075435A" w:rsidRPr="00566C2F" w:rsidRDefault="0075435A" w:rsidP="009B1F9D">
      <w:pPr>
        <w:ind w:left="720"/>
        <w:jc w:val="both"/>
        <w:rPr>
          <w:i/>
        </w:rPr>
      </w:pPr>
      <w:r w:rsidRPr="00566C2F">
        <w:rPr>
          <w:i/>
        </w:rPr>
        <w:t xml:space="preserve">      }</w:t>
      </w:r>
    </w:p>
    <w:p w14:paraId="2924EA27" w14:textId="77777777" w:rsidR="0075435A" w:rsidRPr="00566C2F" w:rsidRDefault="0075435A" w:rsidP="009B1F9D">
      <w:pPr>
        <w:ind w:left="720"/>
        <w:jc w:val="both"/>
        <w:rPr>
          <w:i/>
        </w:rPr>
      </w:pPr>
      <w:r w:rsidRPr="00566C2F">
        <w:rPr>
          <w:i/>
        </w:rPr>
        <w:t xml:space="preserve">   }</w:t>
      </w:r>
    </w:p>
    <w:p w14:paraId="0837AC25" w14:textId="77777777" w:rsidR="0075435A" w:rsidRPr="00566C2F" w:rsidRDefault="0075435A" w:rsidP="009B1F9D">
      <w:pPr>
        <w:ind w:left="720"/>
        <w:jc w:val="both"/>
        <w:rPr>
          <w:i/>
        </w:rPr>
      </w:pPr>
      <w:r w:rsidRPr="00566C2F">
        <w:rPr>
          <w:i/>
        </w:rPr>
        <w:t>}</w:t>
      </w:r>
    </w:p>
    <w:p w14:paraId="5AD3AFFA" w14:textId="77777777" w:rsidR="0075435A" w:rsidRPr="00566C2F" w:rsidRDefault="0075435A" w:rsidP="009B1F9D">
      <w:pPr>
        <w:jc w:val="both"/>
      </w:pPr>
      <w:r w:rsidRPr="00566C2F">
        <w:tab/>
        <w:t>Giữ code trên trong ReadConsole.java file và thực thi và biên dịch nó như dưới đây. Chương trình này tiếp tục đọc và hiển thị kết quả tới khi chúng ta nhấn phím "q".</w:t>
      </w:r>
    </w:p>
    <w:p w14:paraId="0612EDEE" w14:textId="77777777" w:rsidR="0075435A" w:rsidRPr="00566C2F" w:rsidRDefault="0075435A" w:rsidP="009B1F9D">
      <w:pPr>
        <w:jc w:val="both"/>
        <w:rPr>
          <w:i/>
          <w:lang w:val="fr-FR"/>
        </w:rPr>
      </w:pPr>
      <w:r w:rsidRPr="00566C2F">
        <w:tab/>
      </w:r>
      <w:r w:rsidRPr="00566C2F">
        <w:tab/>
      </w:r>
      <w:r w:rsidRPr="00566C2F">
        <w:rPr>
          <w:i/>
          <w:lang w:val="fr-FR"/>
        </w:rPr>
        <w:t>$javac ReadConsole.java</w:t>
      </w:r>
    </w:p>
    <w:p w14:paraId="1F3E6A5A" w14:textId="77777777" w:rsidR="0075435A" w:rsidRPr="00566C2F" w:rsidRDefault="0075435A" w:rsidP="009B1F9D">
      <w:pPr>
        <w:ind w:left="1440"/>
        <w:jc w:val="both"/>
        <w:rPr>
          <w:i/>
          <w:lang w:val="fr-FR"/>
        </w:rPr>
      </w:pPr>
      <w:r w:rsidRPr="00566C2F">
        <w:rPr>
          <w:i/>
          <w:lang w:val="fr-FR"/>
        </w:rPr>
        <w:t>$java ReadConsole</w:t>
      </w:r>
    </w:p>
    <w:p w14:paraId="3882BC96" w14:textId="77777777" w:rsidR="0075435A" w:rsidRPr="00566C2F" w:rsidRDefault="0075435A" w:rsidP="009B1F9D">
      <w:pPr>
        <w:ind w:left="1440"/>
        <w:jc w:val="both"/>
        <w:rPr>
          <w:i/>
          <w:lang w:val="fr-FR"/>
        </w:rPr>
      </w:pPr>
      <w:r w:rsidRPr="00566C2F">
        <w:rPr>
          <w:i/>
          <w:lang w:val="fr-FR"/>
        </w:rPr>
        <w:t>Nhap cac ky tu, 'q' de thoat.</w:t>
      </w:r>
    </w:p>
    <w:p w14:paraId="0A89A1AF" w14:textId="77777777" w:rsidR="0075435A" w:rsidRPr="00566C2F" w:rsidRDefault="0075435A" w:rsidP="009B1F9D">
      <w:pPr>
        <w:ind w:left="1440"/>
        <w:jc w:val="both"/>
        <w:rPr>
          <w:i/>
        </w:rPr>
      </w:pPr>
      <w:r w:rsidRPr="00566C2F">
        <w:rPr>
          <w:i/>
        </w:rPr>
        <w:t>1</w:t>
      </w:r>
    </w:p>
    <w:p w14:paraId="5D0C6C39" w14:textId="77777777" w:rsidR="0075435A" w:rsidRPr="00566C2F" w:rsidRDefault="0075435A" w:rsidP="009B1F9D">
      <w:pPr>
        <w:ind w:left="1440"/>
        <w:jc w:val="both"/>
        <w:rPr>
          <w:i/>
        </w:rPr>
      </w:pPr>
      <w:r w:rsidRPr="00566C2F">
        <w:rPr>
          <w:i/>
        </w:rPr>
        <w:t>1</w:t>
      </w:r>
    </w:p>
    <w:p w14:paraId="40A0A2A5" w14:textId="77777777" w:rsidR="0075435A" w:rsidRPr="00566C2F" w:rsidRDefault="0075435A" w:rsidP="009B1F9D">
      <w:pPr>
        <w:ind w:left="1440"/>
        <w:jc w:val="both"/>
        <w:rPr>
          <w:i/>
        </w:rPr>
      </w:pPr>
      <w:r w:rsidRPr="00566C2F">
        <w:rPr>
          <w:i/>
        </w:rPr>
        <w:t>e</w:t>
      </w:r>
    </w:p>
    <w:p w14:paraId="6D8C68E8" w14:textId="77777777" w:rsidR="0075435A" w:rsidRPr="00566C2F" w:rsidRDefault="0075435A" w:rsidP="009B1F9D">
      <w:pPr>
        <w:ind w:left="1440"/>
        <w:jc w:val="both"/>
        <w:rPr>
          <w:i/>
        </w:rPr>
      </w:pPr>
      <w:r w:rsidRPr="00566C2F">
        <w:rPr>
          <w:i/>
        </w:rPr>
        <w:t>e</w:t>
      </w:r>
    </w:p>
    <w:p w14:paraId="3EA18BBC" w14:textId="77777777" w:rsidR="0075435A" w:rsidRPr="00566C2F" w:rsidRDefault="0075435A" w:rsidP="009B1F9D">
      <w:pPr>
        <w:ind w:left="1440"/>
        <w:jc w:val="both"/>
        <w:rPr>
          <w:i/>
        </w:rPr>
      </w:pPr>
      <w:r w:rsidRPr="00566C2F">
        <w:rPr>
          <w:i/>
        </w:rPr>
        <w:t>q</w:t>
      </w:r>
    </w:p>
    <w:p w14:paraId="352A2333" w14:textId="21E65FBD" w:rsidR="0075435A" w:rsidRPr="00566C2F" w:rsidRDefault="0075435A" w:rsidP="009B1F9D">
      <w:pPr>
        <w:ind w:left="1440"/>
        <w:jc w:val="both"/>
        <w:rPr>
          <w:i/>
        </w:rPr>
      </w:pPr>
      <w:r w:rsidRPr="00566C2F">
        <w:rPr>
          <w:i/>
        </w:rPr>
        <w:t>q</w:t>
      </w:r>
    </w:p>
    <w:p w14:paraId="2C9521E3" w14:textId="77777777" w:rsidR="00CD344C" w:rsidRPr="00566C2F" w:rsidRDefault="007B300F" w:rsidP="00B37DA6">
      <w:pPr>
        <w:pStyle w:val="Heading3"/>
        <w:ind w:firstLine="0"/>
      </w:pPr>
      <w:bookmarkStart w:id="133" w:name="_Toc111104046"/>
      <w:r w:rsidRPr="00566C2F">
        <w:t>6.2.</w:t>
      </w:r>
      <w:r w:rsidR="0075435A" w:rsidRPr="00566C2F">
        <w:t>2</w:t>
      </w:r>
      <w:r w:rsidRPr="00566C2F">
        <w:t xml:space="preserve">. </w:t>
      </w:r>
      <w:r w:rsidR="008D1624" w:rsidRPr="00566C2F">
        <w:t>Lớp OutputStream</w:t>
      </w:r>
      <w:bookmarkEnd w:id="133"/>
    </w:p>
    <w:p w14:paraId="7041CA71" w14:textId="77777777" w:rsidR="008D1624" w:rsidRPr="00566C2F" w:rsidRDefault="008D1624" w:rsidP="009B1F9D">
      <w:pPr>
        <w:jc w:val="both"/>
      </w:pPr>
      <w:r w:rsidRPr="00566C2F">
        <w:t>Lớp OutputStream là một lớp trừu tượng. Nó là super class của tất cả các lớp đại diện cho một output stream của các byte. Một output stream chấp nhận ouput các byte và gửi chúng đến một nơi có thể chứa.</w:t>
      </w:r>
    </w:p>
    <w:p w14:paraId="27004E1C" w14:textId="77777777" w:rsidR="008D1624" w:rsidRPr="00566C2F" w:rsidRDefault="008D1624" w:rsidP="009B1F9D">
      <w:pPr>
        <w:jc w:val="both"/>
      </w:pPr>
      <w:r w:rsidRPr="00566C2F">
        <w:t>Các phương thức của lớp OutputStream:</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61"/>
        <w:gridCol w:w="5261"/>
      </w:tblGrid>
      <w:tr w:rsidR="003D790A" w:rsidRPr="00566C2F" w14:paraId="40FDDB3F" w14:textId="77777777" w:rsidTr="008D1624">
        <w:tc>
          <w:tcPr>
            <w:tcW w:w="0" w:type="auto"/>
            <w:shd w:val="clear" w:color="auto" w:fill="EEEEEE"/>
            <w:tcMar>
              <w:top w:w="75" w:type="dxa"/>
              <w:left w:w="75" w:type="dxa"/>
              <w:bottom w:w="75" w:type="dxa"/>
              <w:right w:w="75" w:type="dxa"/>
            </w:tcMar>
            <w:hideMark/>
          </w:tcPr>
          <w:p w14:paraId="51C141CA" w14:textId="77777777" w:rsidR="008D1624" w:rsidRPr="00566C2F" w:rsidRDefault="008D1624" w:rsidP="009B1F9D">
            <w:pPr>
              <w:jc w:val="both"/>
              <w:rPr>
                <w:rFonts w:eastAsia="Times New Roman" w:cs="Times New Roman"/>
                <w:b/>
                <w:bCs/>
                <w:sz w:val="24"/>
                <w:szCs w:val="24"/>
              </w:rPr>
            </w:pPr>
            <w:r w:rsidRPr="00566C2F">
              <w:rPr>
                <w:rFonts w:eastAsia="Times New Roman" w:cs="Times New Roman"/>
                <w:b/>
                <w:bCs/>
                <w:sz w:val="24"/>
                <w:szCs w:val="24"/>
              </w:rPr>
              <w:t>Method</w:t>
            </w:r>
          </w:p>
        </w:tc>
        <w:tc>
          <w:tcPr>
            <w:tcW w:w="0" w:type="auto"/>
            <w:shd w:val="clear" w:color="auto" w:fill="EEEEEE"/>
            <w:tcMar>
              <w:top w:w="75" w:type="dxa"/>
              <w:left w:w="75" w:type="dxa"/>
              <w:bottom w:w="75" w:type="dxa"/>
              <w:right w:w="75" w:type="dxa"/>
            </w:tcMar>
            <w:hideMark/>
          </w:tcPr>
          <w:p w14:paraId="7E05D65E" w14:textId="77777777" w:rsidR="008D1624" w:rsidRPr="00566C2F" w:rsidRDefault="008D1624" w:rsidP="009B1F9D">
            <w:pPr>
              <w:jc w:val="both"/>
              <w:rPr>
                <w:rFonts w:eastAsia="Times New Roman" w:cs="Times New Roman"/>
                <w:b/>
                <w:bCs/>
                <w:sz w:val="24"/>
                <w:szCs w:val="24"/>
              </w:rPr>
            </w:pPr>
            <w:r w:rsidRPr="00566C2F">
              <w:rPr>
                <w:rFonts w:eastAsia="Times New Roman" w:cs="Times New Roman"/>
                <w:b/>
                <w:bCs/>
                <w:sz w:val="24"/>
                <w:szCs w:val="24"/>
              </w:rPr>
              <w:t>Description</w:t>
            </w:r>
          </w:p>
        </w:tc>
      </w:tr>
      <w:tr w:rsidR="003D790A" w:rsidRPr="00566C2F" w14:paraId="44E9EDE7" w14:textId="77777777" w:rsidTr="008D162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5D0C68B" w14:textId="77777777" w:rsidR="008D1624" w:rsidRPr="00566C2F" w:rsidRDefault="008D1624" w:rsidP="009B1F9D">
            <w:pPr>
              <w:ind w:firstLine="0"/>
              <w:jc w:val="both"/>
              <w:rPr>
                <w:rFonts w:ascii="Arial" w:eastAsia="Times New Roman" w:hAnsi="Arial" w:cs="Arial"/>
                <w:sz w:val="24"/>
                <w:szCs w:val="24"/>
              </w:rPr>
            </w:pPr>
            <w:r w:rsidRPr="00566C2F">
              <w:rPr>
                <w:rFonts w:ascii="Arial" w:eastAsia="Times New Roman" w:hAnsi="Arial" w:cs="Arial"/>
                <w:sz w:val="24"/>
                <w:szCs w:val="24"/>
              </w:rPr>
              <w:t>1) public void write(int)throws IOException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55DA75A" w14:textId="77777777" w:rsidR="008D1624" w:rsidRPr="00566C2F" w:rsidRDefault="008D1624" w:rsidP="009B1F9D">
            <w:pPr>
              <w:jc w:val="both"/>
              <w:rPr>
                <w:rFonts w:ascii="Arial" w:eastAsia="Times New Roman" w:hAnsi="Arial" w:cs="Arial"/>
                <w:sz w:val="24"/>
                <w:szCs w:val="24"/>
              </w:rPr>
            </w:pPr>
            <w:r w:rsidRPr="00566C2F">
              <w:rPr>
                <w:rFonts w:ascii="Arial" w:eastAsia="Times New Roman" w:hAnsi="Arial" w:cs="Arial"/>
                <w:sz w:val="24"/>
                <w:szCs w:val="24"/>
              </w:rPr>
              <w:t>được sử dụng để ghi một byte đến output stream hiện tại.</w:t>
            </w:r>
          </w:p>
        </w:tc>
      </w:tr>
      <w:tr w:rsidR="003D790A" w:rsidRPr="00566C2F" w14:paraId="4FC33627" w14:textId="77777777" w:rsidTr="008D162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D589853" w14:textId="77777777" w:rsidR="008D1624" w:rsidRPr="00566C2F" w:rsidRDefault="008D1624" w:rsidP="009B1F9D">
            <w:pPr>
              <w:ind w:firstLine="0"/>
              <w:jc w:val="both"/>
              <w:rPr>
                <w:rFonts w:ascii="Arial" w:eastAsia="Times New Roman" w:hAnsi="Arial" w:cs="Arial"/>
                <w:sz w:val="24"/>
                <w:szCs w:val="24"/>
              </w:rPr>
            </w:pPr>
            <w:r w:rsidRPr="00566C2F">
              <w:rPr>
                <w:rFonts w:ascii="Arial" w:eastAsia="Times New Roman" w:hAnsi="Arial" w:cs="Arial"/>
                <w:sz w:val="24"/>
                <w:szCs w:val="24"/>
              </w:rPr>
              <w:lastRenderedPageBreak/>
              <w:t>2) public void write(byte[])throws IOException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AD88717" w14:textId="77777777" w:rsidR="008D1624" w:rsidRPr="00566C2F" w:rsidRDefault="008D1624" w:rsidP="009B1F9D">
            <w:pPr>
              <w:jc w:val="both"/>
              <w:rPr>
                <w:rFonts w:ascii="Arial" w:eastAsia="Times New Roman" w:hAnsi="Arial" w:cs="Arial"/>
                <w:sz w:val="24"/>
                <w:szCs w:val="24"/>
              </w:rPr>
            </w:pPr>
            <w:r w:rsidRPr="00566C2F">
              <w:rPr>
                <w:rFonts w:ascii="Arial" w:eastAsia="Times New Roman" w:hAnsi="Arial" w:cs="Arial"/>
                <w:sz w:val="24"/>
                <w:szCs w:val="24"/>
              </w:rPr>
              <w:t>được sử dụng để ghi một mảng các byte đến output stream hiện tại.</w:t>
            </w:r>
          </w:p>
        </w:tc>
      </w:tr>
      <w:tr w:rsidR="003D790A" w:rsidRPr="00566C2F" w14:paraId="08DCD629" w14:textId="77777777" w:rsidTr="008D162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F0143DF" w14:textId="77777777" w:rsidR="008D1624" w:rsidRPr="00566C2F" w:rsidRDefault="008D1624" w:rsidP="009B1F9D">
            <w:pPr>
              <w:ind w:firstLine="0"/>
              <w:jc w:val="both"/>
              <w:rPr>
                <w:rFonts w:ascii="Arial" w:eastAsia="Times New Roman" w:hAnsi="Arial" w:cs="Arial"/>
                <w:sz w:val="24"/>
                <w:szCs w:val="24"/>
              </w:rPr>
            </w:pPr>
            <w:r w:rsidRPr="00566C2F">
              <w:rPr>
                <w:rFonts w:ascii="Arial" w:eastAsia="Times New Roman" w:hAnsi="Arial" w:cs="Arial"/>
                <w:sz w:val="24"/>
                <w:szCs w:val="24"/>
              </w:rPr>
              <w:t>3) public void flush()throws IOException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E958359" w14:textId="77777777" w:rsidR="008D1624" w:rsidRPr="00566C2F" w:rsidRDefault="008D1624" w:rsidP="009B1F9D">
            <w:pPr>
              <w:jc w:val="both"/>
              <w:rPr>
                <w:rFonts w:ascii="Arial" w:eastAsia="Times New Roman" w:hAnsi="Arial" w:cs="Arial"/>
                <w:sz w:val="24"/>
                <w:szCs w:val="24"/>
              </w:rPr>
            </w:pPr>
            <w:r w:rsidRPr="00566C2F">
              <w:rPr>
                <w:rFonts w:ascii="Arial" w:eastAsia="Times New Roman" w:hAnsi="Arial" w:cs="Arial"/>
                <w:sz w:val="24"/>
                <w:szCs w:val="24"/>
              </w:rPr>
              <w:t>flush output stream hiện tại.</w:t>
            </w:r>
          </w:p>
        </w:tc>
      </w:tr>
      <w:tr w:rsidR="003D790A" w:rsidRPr="00566C2F" w14:paraId="4AFA2803" w14:textId="77777777" w:rsidTr="008D162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B109ACB" w14:textId="77777777" w:rsidR="008D1624" w:rsidRPr="00566C2F" w:rsidRDefault="008D1624" w:rsidP="009B1F9D">
            <w:pPr>
              <w:ind w:firstLine="0"/>
              <w:jc w:val="both"/>
              <w:rPr>
                <w:rFonts w:ascii="Arial" w:eastAsia="Times New Roman" w:hAnsi="Arial" w:cs="Arial"/>
                <w:sz w:val="24"/>
                <w:szCs w:val="24"/>
              </w:rPr>
            </w:pPr>
            <w:r w:rsidRPr="00566C2F">
              <w:rPr>
                <w:rFonts w:ascii="Arial" w:eastAsia="Times New Roman" w:hAnsi="Arial" w:cs="Arial"/>
                <w:sz w:val="24"/>
                <w:szCs w:val="24"/>
              </w:rPr>
              <w:t>4) public void close()throws IOException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70F248D" w14:textId="77777777" w:rsidR="008D1624" w:rsidRPr="00566C2F" w:rsidRDefault="008D1624" w:rsidP="009B1F9D">
            <w:pPr>
              <w:jc w:val="both"/>
              <w:rPr>
                <w:rFonts w:ascii="Arial" w:eastAsia="Times New Roman" w:hAnsi="Arial" w:cs="Arial"/>
                <w:sz w:val="24"/>
                <w:szCs w:val="24"/>
              </w:rPr>
            </w:pPr>
            <w:r w:rsidRPr="00566C2F">
              <w:rPr>
                <w:rFonts w:ascii="Arial" w:eastAsia="Times New Roman" w:hAnsi="Arial" w:cs="Arial"/>
                <w:sz w:val="24"/>
                <w:szCs w:val="24"/>
              </w:rPr>
              <w:t>được sử dụng để đóng output stream hiện tại.</w:t>
            </w:r>
          </w:p>
        </w:tc>
      </w:tr>
    </w:tbl>
    <w:p w14:paraId="79DDDF6A" w14:textId="1DF38D69" w:rsidR="008D1624" w:rsidRPr="00566C2F" w:rsidRDefault="008D1624" w:rsidP="009B1F9D">
      <w:pPr>
        <w:jc w:val="both"/>
        <w:rPr>
          <w:b/>
        </w:rPr>
      </w:pPr>
      <w:r w:rsidRPr="00566C2F">
        <w:rPr>
          <w:b/>
        </w:rPr>
        <w:t>OutputStream Hierarchy</w:t>
      </w:r>
      <w:r w:rsidR="00CB1210" w:rsidRPr="00566C2F">
        <w:rPr>
          <w:b/>
        </w:rPr>
        <w:t>:</w:t>
      </w:r>
    </w:p>
    <w:p w14:paraId="5160E8E4" w14:textId="77777777" w:rsidR="00CB1210" w:rsidRPr="00566C2F" w:rsidRDefault="008D1624" w:rsidP="00CB1210">
      <w:pPr>
        <w:keepNext/>
        <w:ind w:firstLine="0"/>
        <w:jc w:val="both"/>
      </w:pPr>
      <w:r w:rsidRPr="00566C2F">
        <w:rPr>
          <w:noProof/>
        </w:rPr>
        <w:drawing>
          <wp:inline distT="0" distB="0" distL="0" distR="0" wp14:anchorId="5AB824E2" wp14:editId="656BD441">
            <wp:extent cx="5760720" cy="2304288"/>
            <wp:effectExtent l="0" t="0" r="0" b="1270"/>
            <wp:docPr id="38" name="Picture 38" descr="OutputStream Hierarchy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utputStream Hierarchy trong jav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304288"/>
                    </a:xfrm>
                    <a:prstGeom prst="rect">
                      <a:avLst/>
                    </a:prstGeom>
                    <a:noFill/>
                    <a:ln>
                      <a:noFill/>
                    </a:ln>
                  </pic:spPr>
                </pic:pic>
              </a:graphicData>
            </a:graphic>
          </wp:inline>
        </w:drawing>
      </w:r>
    </w:p>
    <w:p w14:paraId="4FD0EE07" w14:textId="34918A03" w:rsidR="008D1624" w:rsidRPr="00566C2F" w:rsidRDefault="00CB1210" w:rsidP="00CB1210">
      <w:pPr>
        <w:pStyle w:val="Caption"/>
        <w:jc w:val="center"/>
        <w:rPr>
          <w:b/>
          <w:color w:val="auto"/>
          <w:sz w:val="26"/>
          <w:szCs w:val="26"/>
        </w:rPr>
      </w:pPr>
      <w:r w:rsidRPr="00566C2F">
        <w:rPr>
          <w:color w:val="auto"/>
          <w:sz w:val="26"/>
          <w:szCs w:val="26"/>
        </w:rPr>
        <w:t>Hình 6.</w:t>
      </w:r>
      <w:r w:rsidR="00A16AEB">
        <w:rPr>
          <w:color w:val="auto"/>
          <w:sz w:val="26"/>
          <w:szCs w:val="26"/>
        </w:rPr>
        <w:t>2</w:t>
      </w:r>
      <w:r w:rsidRPr="00566C2F">
        <w:rPr>
          <w:color w:val="auto"/>
          <w:sz w:val="26"/>
          <w:szCs w:val="26"/>
        </w:rPr>
        <w:t xml:space="preserve"> OutputStream Hierarchy</w:t>
      </w:r>
    </w:p>
    <w:p w14:paraId="1D485A96" w14:textId="77777777" w:rsidR="008D1624" w:rsidRPr="00566C2F" w:rsidRDefault="008D1624" w:rsidP="00B37DA6">
      <w:pPr>
        <w:pStyle w:val="Heading3"/>
        <w:ind w:firstLine="0"/>
      </w:pPr>
      <w:bookmarkStart w:id="134" w:name="_Toc111104047"/>
      <w:r w:rsidRPr="00566C2F">
        <w:t>6.2.</w:t>
      </w:r>
      <w:r w:rsidR="0075435A" w:rsidRPr="00566C2F">
        <w:t>3</w:t>
      </w:r>
      <w:r w:rsidRPr="00566C2F">
        <w:t>. Lớp InputStream</w:t>
      </w:r>
      <w:bookmarkEnd w:id="134"/>
    </w:p>
    <w:p w14:paraId="7BC7F060" w14:textId="77777777" w:rsidR="008D1624" w:rsidRPr="00566C2F" w:rsidRDefault="008D1624" w:rsidP="009B1F9D">
      <w:pPr>
        <w:jc w:val="both"/>
      </w:pPr>
      <w:r w:rsidRPr="00566C2F">
        <w:tab/>
        <w:t>Lớp InputStream là một lớp trừu tượng. Nó là super class của tất cả các lớp đại diện cho một input stream của các byte.</w:t>
      </w:r>
    </w:p>
    <w:p w14:paraId="405D8272" w14:textId="77777777" w:rsidR="008D1624" w:rsidRPr="00566C2F" w:rsidRDefault="008D1624" w:rsidP="009B1F9D">
      <w:pPr>
        <w:jc w:val="both"/>
      </w:pPr>
      <w:r w:rsidRPr="00566C2F">
        <w:t>Các phương thức của lớp InputStream</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495"/>
        <w:gridCol w:w="5727"/>
      </w:tblGrid>
      <w:tr w:rsidR="003D790A" w:rsidRPr="00566C2F" w14:paraId="6E7D97DD" w14:textId="77777777" w:rsidTr="008D1624">
        <w:tc>
          <w:tcPr>
            <w:tcW w:w="0" w:type="auto"/>
            <w:shd w:val="clear" w:color="auto" w:fill="EEEEEE"/>
            <w:tcMar>
              <w:top w:w="75" w:type="dxa"/>
              <w:left w:w="75" w:type="dxa"/>
              <w:bottom w:w="75" w:type="dxa"/>
              <w:right w:w="75" w:type="dxa"/>
            </w:tcMar>
            <w:hideMark/>
          </w:tcPr>
          <w:p w14:paraId="5E6214B9" w14:textId="77777777" w:rsidR="008D1624" w:rsidRPr="00566C2F" w:rsidRDefault="008D1624" w:rsidP="009B1F9D">
            <w:pPr>
              <w:jc w:val="both"/>
              <w:rPr>
                <w:rFonts w:eastAsia="Times New Roman" w:cs="Times New Roman"/>
                <w:b/>
                <w:bCs/>
                <w:sz w:val="24"/>
                <w:szCs w:val="24"/>
              </w:rPr>
            </w:pPr>
            <w:r w:rsidRPr="00566C2F">
              <w:rPr>
                <w:rFonts w:eastAsia="Times New Roman" w:cs="Times New Roman"/>
                <w:b/>
                <w:bCs/>
                <w:sz w:val="24"/>
                <w:szCs w:val="24"/>
              </w:rPr>
              <w:t>Method</w:t>
            </w:r>
          </w:p>
        </w:tc>
        <w:tc>
          <w:tcPr>
            <w:tcW w:w="0" w:type="auto"/>
            <w:shd w:val="clear" w:color="auto" w:fill="EEEEEE"/>
            <w:tcMar>
              <w:top w:w="75" w:type="dxa"/>
              <w:left w:w="75" w:type="dxa"/>
              <w:bottom w:w="75" w:type="dxa"/>
              <w:right w:w="75" w:type="dxa"/>
            </w:tcMar>
            <w:hideMark/>
          </w:tcPr>
          <w:p w14:paraId="73C1D7B8" w14:textId="77777777" w:rsidR="008D1624" w:rsidRPr="00566C2F" w:rsidRDefault="008D1624" w:rsidP="009B1F9D">
            <w:pPr>
              <w:jc w:val="both"/>
              <w:rPr>
                <w:rFonts w:eastAsia="Times New Roman" w:cs="Times New Roman"/>
                <w:b/>
                <w:bCs/>
                <w:sz w:val="24"/>
                <w:szCs w:val="24"/>
              </w:rPr>
            </w:pPr>
            <w:r w:rsidRPr="00566C2F">
              <w:rPr>
                <w:rFonts w:eastAsia="Times New Roman" w:cs="Times New Roman"/>
                <w:b/>
                <w:bCs/>
                <w:sz w:val="24"/>
                <w:szCs w:val="24"/>
              </w:rPr>
              <w:t>Description</w:t>
            </w:r>
          </w:p>
        </w:tc>
      </w:tr>
      <w:tr w:rsidR="003D790A" w:rsidRPr="00566C2F" w14:paraId="508B8F94" w14:textId="77777777" w:rsidTr="008D162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337FA63" w14:textId="7431F205" w:rsidR="008D1624" w:rsidRPr="00566C2F" w:rsidRDefault="008D1624" w:rsidP="009B1F9D">
            <w:pPr>
              <w:ind w:firstLine="0"/>
              <w:jc w:val="both"/>
              <w:rPr>
                <w:rFonts w:ascii="Arial" w:eastAsia="Times New Roman" w:hAnsi="Arial" w:cs="Arial"/>
                <w:sz w:val="24"/>
                <w:szCs w:val="24"/>
              </w:rPr>
            </w:pPr>
            <w:r w:rsidRPr="00566C2F">
              <w:rPr>
                <w:rFonts w:ascii="Arial" w:eastAsia="Times New Roman" w:hAnsi="Arial" w:cs="Arial"/>
                <w:sz w:val="24"/>
                <w:szCs w:val="24"/>
              </w:rPr>
              <w:t>1) public abstract int read()</w:t>
            </w:r>
            <w:r w:rsidR="001B13F8" w:rsidRPr="00566C2F">
              <w:rPr>
                <w:rFonts w:ascii="Arial" w:eastAsia="Times New Roman" w:hAnsi="Arial" w:cs="Arial"/>
                <w:sz w:val="24"/>
                <w:szCs w:val="24"/>
              </w:rPr>
              <w:t xml:space="preserve"> </w:t>
            </w:r>
            <w:r w:rsidRPr="00566C2F">
              <w:rPr>
                <w:rFonts w:ascii="Arial" w:eastAsia="Times New Roman" w:hAnsi="Arial" w:cs="Arial"/>
                <w:sz w:val="24"/>
                <w:szCs w:val="24"/>
              </w:rPr>
              <w:t>throws IOException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58D809A" w14:textId="77777777" w:rsidR="008D1624" w:rsidRPr="00566C2F" w:rsidRDefault="008D1624" w:rsidP="009B1F9D">
            <w:pPr>
              <w:jc w:val="both"/>
              <w:rPr>
                <w:rFonts w:ascii="Arial" w:eastAsia="Times New Roman" w:hAnsi="Arial" w:cs="Arial"/>
                <w:sz w:val="24"/>
                <w:szCs w:val="24"/>
              </w:rPr>
            </w:pPr>
            <w:r w:rsidRPr="00566C2F">
              <w:rPr>
                <w:rFonts w:ascii="Arial" w:eastAsia="Times New Roman" w:hAnsi="Arial" w:cs="Arial"/>
                <w:sz w:val="24"/>
                <w:szCs w:val="24"/>
              </w:rPr>
              <w:t>Đọc byte kế tiếp của dữ liệu từ input stream. Nó trả về -1 khi đọc đến vị trí cuối tập tin.</w:t>
            </w:r>
          </w:p>
        </w:tc>
      </w:tr>
      <w:tr w:rsidR="003D790A" w:rsidRPr="00566C2F" w14:paraId="6B5487C1" w14:textId="77777777" w:rsidTr="008D162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50FEF85" w14:textId="3B1E9CE8" w:rsidR="008D1624" w:rsidRPr="00566C2F" w:rsidRDefault="008D1624" w:rsidP="009B1F9D">
            <w:pPr>
              <w:ind w:firstLine="0"/>
              <w:jc w:val="both"/>
              <w:rPr>
                <w:rFonts w:ascii="Arial" w:eastAsia="Times New Roman" w:hAnsi="Arial" w:cs="Arial"/>
                <w:sz w:val="24"/>
                <w:szCs w:val="24"/>
              </w:rPr>
            </w:pPr>
            <w:r w:rsidRPr="00566C2F">
              <w:rPr>
                <w:rFonts w:ascii="Arial" w:eastAsia="Times New Roman" w:hAnsi="Arial" w:cs="Arial"/>
                <w:sz w:val="24"/>
                <w:szCs w:val="24"/>
              </w:rPr>
              <w:t>2) public int available()</w:t>
            </w:r>
            <w:r w:rsidR="001B13F8" w:rsidRPr="00566C2F">
              <w:rPr>
                <w:rFonts w:ascii="Arial" w:eastAsia="Times New Roman" w:hAnsi="Arial" w:cs="Arial"/>
                <w:sz w:val="24"/>
                <w:szCs w:val="24"/>
              </w:rPr>
              <w:t xml:space="preserve"> </w:t>
            </w:r>
            <w:r w:rsidRPr="00566C2F">
              <w:rPr>
                <w:rFonts w:ascii="Arial" w:eastAsia="Times New Roman" w:hAnsi="Arial" w:cs="Arial"/>
                <w:sz w:val="24"/>
                <w:szCs w:val="24"/>
              </w:rPr>
              <w:t>throws IOException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F64711F" w14:textId="77777777" w:rsidR="008D1624" w:rsidRPr="00566C2F" w:rsidRDefault="008D1624" w:rsidP="009B1F9D">
            <w:pPr>
              <w:jc w:val="both"/>
              <w:rPr>
                <w:rFonts w:ascii="Arial" w:eastAsia="Times New Roman" w:hAnsi="Arial" w:cs="Arial"/>
                <w:sz w:val="24"/>
                <w:szCs w:val="24"/>
              </w:rPr>
            </w:pPr>
            <w:r w:rsidRPr="00566C2F">
              <w:rPr>
                <w:rFonts w:ascii="Arial" w:eastAsia="Times New Roman" w:hAnsi="Arial" w:cs="Arial"/>
                <w:sz w:val="24"/>
                <w:szCs w:val="24"/>
              </w:rPr>
              <w:t>Trả về một ước tính về số byte có thể đọc được từ input stream hiện tại.</w:t>
            </w:r>
          </w:p>
        </w:tc>
      </w:tr>
      <w:tr w:rsidR="003D790A" w:rsidRPr="00566C2F" w14:paraId="6E6C1C58" w14:textId="77777777" w:rsidTr="008D162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4E8DA9F" w14:textId="20764A1F" w:rsidR="008D1624" w:rsidRPr="00566C2F" w:rsidRDefault="008D1624" w:rsidP="009B1F9D">
            <w:pPr>
              <w:ind w:firstLine="0"/>
              <w:jc w:val="both"/>
              <w:rPr>
                <w:rFonts w:ascii="Arial" w:eastAsia="Times New Roman" w:hAnsi="Arial" w:cs="Arial"/>
                <w:sz w:val="24"/>
                <w:szCs w:val="24"/>
              </w:rPr>
            </w:pPr>
            <w:r w:rsidRPr="00566C2F">
              <w:rPr>
                <w:rFonts w:ascii="Arial" w:eastAsia="Times New Roman" w:hAnsi="Arial" w:cs="Arial"/>
                <w:sz w:val="24"/>
                <w:szCs w:val="24"/>
              </w:rPr>
              <w:t>3) public void close()</w:t>
            </w:r>
            <w:r w:rsidR="001B13F8" w:rsidRPr="00566C2F">
              <w:rPr>
                <w:rFonts w:ascii="Arial" w:eastAsia="Times New Roman" w:hAnsi="Arial" w:cs="Arial"/>
                <w:sz w:val="24"/>
                <w:szCs w:val="24"/>
              </w:rPr>
              <w:t xml:space="preserve"> </w:t>
            </w:r>
            <w:r w:rsidRPr="00566C2F">
              <w:rPr>
                <w:rFonts w:ascii="Arial" w:eastAsia="Times New Roman" w:hAnsi="Arial" w:cs="Arial"/>
                <w:sz w:val="24"/>
                <w:szCs w:val="24"/>
              </w:rPr>
              <w:t>throws IOException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417C1A2" w14:textId="77777777" w:rsidR="008D1624" w:rsidRPr="00566C2F" w:rsidRDefault="008D1624" w:rsidP="009B1F9D">
            <w:pPr>
              <w:jc w:val="both"/>
              <w:rPr>
                <w:rFonts w:ascii="Arial" w:eastAsia="Times New Roman" w:hAnsi="Arial" w:cs="Arial"/>
                <w:sz w:val="24"/>
                <w:szCs w:val="24"/>
              </w:rPr>
            </w:pPr>
            <w:r w:rsidRPr="00566C2F">
              <w:rPr>
                <w:rFonts w:ascii="Arial" w:eastAsia="Times New Roman" w:hAnsi="Arial" w:cs="Arial"/>
                <w:sz w:val="24"/>
                <w:szCs w:val="24"/>
              </w:rPr>
              <w:t>được sử dụng để đóng input stream hiện tại.</w:t>
            </w:r>
          </w:p>
        </w:tc>
      </w:tr>
    </w:tbl>
    <w:p w14:paraId="44885A86" w14:textId="77777777" w:rsidR="008D1624" w:rsidRPr="00566C2F" w:rsidRDefault="008D1624" w:rsidP="009B1F9D">
      <w:pPr>
        <w:jc w:val="both"/>
        <w:rPr>
          <w:b/>
        </w:rPr>
      </w:pPr>
      <w:r w:rsidRPr="00566C2F">
        <w:rPr>
          <w:b/>
        </w:rPr>
        <w:t>InputStream Hierarchy</w:t>
      </w:r>
    </w:p>
    <w:p w14:paraId="03E55181" w14:textId="77777777" w:rsidR="00CB1210" w:rsidRPr="00566C2F" w:rsidRDefault="008D1624" w:rsidP="00CB1210">
      <w:pPr>
        <w:keepNext/>
        <w:ind w:firstLine="0"/>
        <w:jc w:val="both"/>
      </w:pPr>
      <w:r w:rsidRPr="00566C2F">
        <w:rPr>
          <w:noProof/>
        </w:rPr>
        <w:lastRenderedPageBreak/>
        <w:drawing>
          <wp:inline distT="0" distB="0" distL="0" distR="0" wp14:anchorId="74BABFDD" wp14:editId="3B5F83F6">
            <wp:extent cx="5760720" cy="2288042"/>
            <wp:effectExtent l="0" t="0" r="0" b="0"/>
            <wp:docPr id="39" name="Picture 39" descr="InputStream Hierarchy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putStream Hierarchy trong jav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288042"/>
                    </a:xfrm>
                    <a:prstGeom prst="rect">
                      <a:avLst/>
                    </a:prstGeom>
                    <a:noFill/>
                    <a:ln>
                      <a:noFill/>
                    </a:ln>
                  </pic:spPr>
                </pic:pic>
              </a:graphicData>
            </a:graphic>
          </wp:inline>
        </w:drawing>
      </w:r>
    </w:p>
    <w:p w14:paraId="3E059894" w14:textId="4207728B" w:rsidR="008D1624" w:rsidRPr="00566C2F" w:rsidRDefault="00CB1210" w:rsidP="00CB1210">
      <w:pPr>
        <w:pStyle w:val="Caption"/>
        <w:jc w:val="center"/>
        <w:rPr>
          <w:b/>
          <w:color w:val="auto"/>
          <w:sz w:val="26"/>
          <w:szCs w:val="26"/>
        </w:rPr>
      </w:pPr>
      <w:r w:rsidRPr="00566C2F">
        <w:rPr>
          <w:color w:val="auto"/>
          <w:sz w:val="26"/>
          <w:szCs w:val="26"/>
        </w:rPr>
        <w:t>Hình 6.</w:t>
      </w:r>
      <w:r w:rsidR="00A16AEB">
        <w:rPr>
          <w:color w:val="auto"/>
          <w:sz w:val="26"/>
          <w:szCs w:val="26"/>
        </w:rPr>
        <w:t>3</w:t>
      </w:r>
      <w:r w:rsidRPr="00566C2F">
        <w:rPr>
          <w:color w:val="auto"/>
          <w:sz w:val="26"/>
          <w:szCs w:val="26"/>
        </w:rPr>
        <w:t xml:space="preserve"> InputStream Hierarchy</w:t>
      </w:r>
    </w:p>
    <w:p w14:paraId="77BB2DB2" w14:textId="77777777" w:rsidR="008D1624" w:rsidRPr="00566C2F" w:rsidRDefault="008D1624" w:rsidP="009B1F9D">
      <w:pPr>
        <w:jc w:val="both"/>
        <w:rPr>
          <w:b/>
        </w:rPr>
      </w:pPr>
      <w:r w:rsidRPr="00566C2F">
        <w:rPr>
          <w:b/>
        </w:rPr>
        <w:t>Ví dụ:</w:t>
      </w:r>
    </w:p>
    <w:p w14:paraId="62D4EDE3" w14:textId="77777777" w:rsidR="008D1624" w:rsidRPr="00566C2F" w:rsidRDefault="008D1624" w:rsidP="009B1F9D">
      <w:pPr>
        <w:ind w:left="720"/>
        <w:jc w:val="both"/>
        <w:rPr>
          <w:i/>
        </w:rPr>
      </w:pPr>
      <w:r w:rsidRPr="00566C2F">
        <w:rPr>
          <w:i/>
        </w:rPr>
        <w:t>import java.io.*;</w:t>
      </w:r>
    </w:p>
    <w:p w14:paraId="1DB710C8" w14:textId="77777777" w:rsidR="008D1624" w:rsidRPr="00566C2F" w:rsidRDefault="008D1624" w:rsidP="009B1F9D">
      <w:pPr>
        <w:ind w:left="720"/>
        <w:jc w:val="both"/>
        <w:rPr>
          <w:i/>
        </w:rPr>
      </w:pPr>
      <w:r w:rsidRPr="00566C2F">
        <w:rPr>
          <w:i/>
        </w:rPr>
        <w:t>public class CopyFile {</w:t>
      </w:r>
    </w:p>
    <w:p w14:paraId="130B910A" w14:textId="77777777" w:rsidR="008D1624" w:rsidRPr="00566C2F" w:rsidRDefault="008D1624" w:rsidP="009B1F9D">
      <w:pPr>
        <w:ind w:left="720"/>
        <w:jc w:val="both"/>
        <w:rPr>
          <w:i/>
        </w:rPr>
      </w:pPr>
      <w:r w:rsidRPr="00566C2F">
        <w:rPr>
          <w:i/>
        </w:rPr>
        <w:t xml:space="preserve">   public static void main(String args[]) throws IOException</w:t>
      </w:r>
    </w:p>
    <w:p w14:paraId="3DC7F1F1" w14:textId="77777777" w:rsidR="008D1624" w:rsidRPr="00566C2F" w:rsidRDefault="008D1624" w:rsidP="009B1F9D">
      <w:pPr>
        <w:ind w:left="720"/>
        <w:jc w:val="both"/>
        <w:rPr>
          <w:i/>
        </w:rPr>
      </w:pPr>
      <w:r w:rsidRPr="00566C2F">
        <w:rPr>
          <w:i/>
        </w:rPr>
        <w:t xml:space="preserve">   {</w:t>
      </w:r>
    </w:p>
    <w:p w14:paraId="3A998511" w14:textId="77777777" w:rsidR="008D1624" w:rsidRPr="00566C2F" w:rsidRDefault="008D1624" w:rsidP="009B1F9D">
      <w:pPr>
        <w:ind w:left="720"/>
        <w:jc w:val="both"/>
        <w:rPr>
          <w:i/>
        </w:rPr>
      </w:pPr>
      <w:r w:rsidRPr="00566C2F">
        <w:rPr>
          <w:i/>
        </w:rPr>
        <w:t xml:space="preserve">      FileInputStream in = null;</w:t>
      </w:r>
    </w:p>
    <w:p w14:paraId="2E92A0D6" w14:textId="77777777" w:rsidR="008D1624" w:rsidRPr="00566C2F" w:rsidRDefault="008D1624" w:rsidP="009B1F9D">
      <w:pPr>
        <w:ind w:left="720"/>
        <w:jc w:val="both"/>
        <w:rPr>
          <w:i/>
        </w:rPr>
      </w:pPr>
      <w:r w:rsidRPr="00566C2F">
        <w:rPr>
          <w:i/>
        </w:rPr>
        <w:t xml:space="preserve">      FileOutputStream out = null;</w:t>
      </w:r>
    </w:p>
    <w:p w14:paraId="4A310C68" w14:textId="77777777" w:rsidR="008D1624" w:rsidRPr="00566C2F" w:rsidRDefault="008D1624" w:rsidP="009B1F9D">
      <w:pPr>
        <w:ind w:left="720"/>
        <w:jc w:val="both"/>
        <w:rPr>
          <w:i/>
        </w:rPr>
      </w:pPr>
      <w:r w:rsidRPr="00566C2F">
        <w:rPr>
          <w:i/>
        </w:rPr>
        <w:t xml:space="preserve">      try {</w:t>
      </w:r>
    </w:p>
    <w:p w14:paraId="56B5C361" w14:textId="77777777" w:rsidR="008D1624" w:rsidRPr="00566C2F" w:rsidRDefault="008D1624" w:rsidP="009B1F9D">
      <w:pPr>
        <w:ind w:left="720"/>
        <w:jc w:val="both"/>
        <w:rPr>
          <w:i/>
        </w:rPr>
      </w:pPr>
      <w:r w:rsidRPr="00566C2F">
        <w:rPr>
          <w:i/>
        </w:rPr>
        <w:t xml:space="preserve">         in = new FileInputStream("input.txt");</w:t>
      </w:r>
    </w:p>
    <w:p w14:paraId="161532AA" w14:textId="77777777" w:rsidR="008D1624" w:rsidRPr="00566C2F" w:rsidRDefault="008D1624" w:rsidP="009B1F9D">
      <w:pPr>
        <w:ind w:left="720"/>
        <w:jc w:val="both"/>
        <w:rPr>
          <w:i/>
        </w:rPr>
      </w:pPr>
      <w:r w:rsidRPr="00566C2F">
        <w:rPr>
          <w:i/>
        </w:rPr>
        <w:t xml:space="preserve">         out = new FileOutputStream("output.txt");      </w:t>
      </w:r>
    </w:p>
    <w:p w14:paraId="46454FBE" w14:textId="77777777" w:rsidR="008D1624" w:rsidRPr="00566C2F" w:rsidRDefault="008D1624" w:rsidP="009B1F9D">
      <w:pPr>
        <w:ind w:left="720"/>
        <w:jc w:val="both"/>
        <w:rPr>
          <w:i/>
        </w:rPr>
      </w:pPr>
      <w:r w:rsidRPr="00566C2F">
        <w:rPr>
          <w:i/>
        </w:rPr>
        <w:t xml:space="preserve">         int c;</w:t>
      </w:r>
    </w:p>
    <w:p w14:paraId="6C10F766" w14:textId="77777777" w:rsidR="008D1624" w:rsidRPr="00566C2F" w:rsidRDefault="008D1624" w:rsidP="009B1F9D">
      <w:pPr>
        <w:ind w:left="720"/>
        <w:jc w:val="both"/>
        <w:rPr>
          <w:i/>
        </w:rPr>
      </w:pPr>
      <w:r w:rsidRPr="00566C2F">
        <w:rPr>
          <w:i/>
        </w:rPr>
        <w:t xml:space="preserve">         while ((c = in.read()) != -1) {</w:t>
      </w:r>
    </w:p>
    <w:p w14:paraId="61EFF9EA" w14:textId="77777777" w:rsidR="008D1624" w:rsidRPr="00566C2F" w:rsidRDefault="008D1624" w:rsidP="009B1F9D">
      <w:pPr>
        <w:ind w:left="720"/>
        <w:jc w:val="both"/>
        <w:rPr>
          <w:i/>
        </w:rPr>
      </w:pPr>
      <w:r w:rsidRPr="00566C2F">
        <w:rPr>
          <w:i/>
        </w:rPr>
        <w:t xml:space="preserve">            out.write(c);</w:t>
      </w:r>
    </w:p>
    <w:p w14:paraId="4E537B92" w14:textId="77777777" w:rsidR="008D1624" w:rsidRPr="00566C2F" w:rsidRDefault="008D1624" w:rsidP="009B1F9D">
      <w:pPr>
        <w:ind w:left="720"/>
        <w:jc w:val="both"/>
        <w:rPr>
          <w:i/>
        </w:rPr>
      </w:pPr>
      <w:r w:rsidRPr="00566C2F">
        <w:rPr>
          <w:i/>
        </w:rPr>
        <w:t xml:space="preserve">         }</w:t>
      </w:r>
    </w:p>
    <w:p w14:paraId="73B869A7" w14:textId="77777777" w:rsidR="008D1624" w:rsidRPr="00566C2F" w:rsidRDefault="008D1624" w:rsidP="009B1F9D">
      <w:pPr>
        <w:ind w:left="720"/>
        <w:jc w:val="both"/>
        <w:rPr>
          <w:i/>
        </w:rPr>
      </w:pPr>
      <w:r w:rsidRPr="00566C2F">
        <w:rPr>
          <w:i/>
        </w:rPr>
        <w:t xml:space="preserve">      }finally {</w:t>
      </w:r>
    </w:p>
    <w:p w14:paraId="04BA0ECD" w14:textId="77777777" w:rsidR="008D1624" w:rsidRPr="00566C2F" w:rsidRDefault="008D1624" w:rsidP="009B1F9D">
      <w:pPr>
        <w:ind w:left="720"/>
        <w:jc w:val="both"/>
        <w:rPr>
          <w:i/>
        </w:rPr>
      </w:pPr>
      <w:r w:rsidRPr="00566C2F">
        <w:rPr>
          <w:i/>
        </w:rPr>
        <w:t xml:space="preserve">         if (in != null) {</w:t>
      </w:r>
    </w:p>
    <w:p w14:paraId="70D68DEF" w14:textId="77777777" w:rsidR="008D1624" w:rsidRPr="00566C2F" w:rsidRDefault="008D1624" w:rsidP="009B1F9D">
      <w:pPr>
        <w:ind w:left="720"/>
        <w:jc w:val="both"/>
        <w:rPr>
          <w:i/>
        </w:rPr>
      </w:pPr>
      <w:r w:rsidRPr="00566C2F">
        <w:rPr>
          <w:i/>
        </w:rPr>
        <w:t xml:space="preserve">            in.close();</w:t>
      </w:r>
    </w:p>
    <w:p w14:paraId="72100441" w14:textId="77777777" w:rsidR="008D1624" w:rsidRPr="00566C2F" w:rsidRDefault="008D1624" w:rsidP="009B1F9D">
      <w:pPr>
        <w:ind w:left="720"/>
        <w:jc w:val="both"/>
        <w:rPr>
          <w:i/>
        </w:rPr>
      </w:pPr>
      <w:r w:rsidRPr="00566C2F">
        <w:rPr>
          <w:i/>
        </w:rPr>
        <w:t xml:space="preserve">         }</w:t>
      </w:r>
    </w:p>
    <w:p w14:paraId="6B802A52" w14:textId="77777777" w:rsidR="008D1624" w:rsidRPr="00566C2F" w:rsidRDefault="008D1624" w:rsidP="009B1F9D">
      <w:pPr>
        <w:ind w:left="720"/>
        <w:jc w:val="both"/>
        <w:rPr>
          <w:i/>
        </w:rPr>
      </w:pPr>
      <w:r w:rsidRPr="00566C2F">
        <w:rPr>
          <w:i/>
        </w:rPr>
        <w:t xml:space="preserve">         if (out != null) {</w:t>
      </w:r>
    </w:p>
    <w:p w14:paraId="2EE47D9B" w14:textId="77777777" w:rsidR="008D1624" w:rsidRPr="00566C2F" w:rsidRDefault="008D1624" w:rsidP="009B1F9D">
      <w:pPr>
        <w:ind w:left="720"/>
        <w:jc w:val="both"/>
        <w:rPr>
          <w:i/>
        </w:rPr>
      </w:pPr>
      <w:r w:rsidRPr="00566C2F">
        <w:rPr>
          <w:i/>
        </w:rPr>
        <w:t xml:space="preserve">            out.close();</w:t>
      </w:r>
    </w:p>
    <w:p w14:paraId="0EB379DB" w14:textId="77777777" w:rsidR="008D1624" w:rsidRPr="00566C2F" w:rsidRDefault="008D1624" w:rsidP="009B1F9D">
      <w:pPr>
        <w:ind w:left="720"/>
        <w:jc w:val="both"/>
        <w:rPr>
          <w:i/>
        </w:rPr>
      </w:pPr>
      <w:r w:rsidRPr="00566C2F">
        <w:rPr>
          <w:i/>
        </w:rPr>
        <w:t xml:space="preserve">         }</w:t>
      </w:r>
    </w:p>
    <w:p w14:paraId="1656722B" w14:textId="77777777" w:rsidR="008D1624" w:rsidRPr="00566C2F" w:rsidRDefault="008D1624" w:rsidP="009B1F9D">
      <w:pPr>
        <w:ind w:left="720"/>
        <w:jc w:val="both"/>
        <w:rPr>
          <w:i/>
        </w:rPr>
      </w:pPr>
      <w:r w:rsidRPr="00566C2F">
        <w:rPr>
          <w:i/>
        </w:rPr>
        <w:t xml:space="preserve">      }</w:t>
      </w:r>
    </w:p>
    <w:p w14:paraId="0D66AA86" w14:textId="77777777" w:rsidR="008D1624" w:rsidRPr="00566C2F" w:rsidRDefault="008D1624" w:rsidP="009B1F9D">
      <w:pPr>
        <w:ind w:left="720"/>
        <w:jc w:val="both"/>
        <w:rPr>
          <w:i/>
        </w:rPr>
      </w:pPr>
      <w:r w:rsidRPr="00566C2F">
        <w:rPr>
          <w:i/>
        </w:rPr>
        <w:lastRenderedPageBreak/>
        <w:t xml:space="preserve">   }</w:t>
      </w:r>
    </w:p>
    <w:p w14:paraId="36A8946C" w14:textId="77777777" w:rsidR="008D1624" w:rsidRPr="00566C2F" w:rsidRDefault="008D1624" w:rsidP="009B1F9D">
      <w:pPr>
        <w:ind w:left="720"/>
        <w:jc w:val="both"/>
      </w:pPr>
      <w:r w:rsidRPr="00566C2F">
        <w:rPr>
          <w:i/>
        </w:rPr>
        <w:t>}</w:t>
      </w:r>
    </w:p>
    <w:p w14:paraId="7C52C07B" w14:textId="77777777" w:rsidR="008D1624" w:rsidRPr="00566C2F" w:rsidRDefault="008D1624" w:rsidP="009B1F9D">
      <w:pPr>
        <w:jc w:val="both"/>
      </w:pPr>
      <w:r w:rsidRPr="00566C2F">
        <w:t xml:space="preserve">Giả sử chúng ta có một file là </w:t>
      </w:r>
      <w:r w:rsidRPr="00566C2F">
        <w:rPr>
          <w:i/>
        </w:rPr>
        <w:t>input.txt</w:t>
      </w:r>
      <w:r w:rsidRPr="00566C2F">
        <w:t xml:space="preserve"> có nội dung sau:</w:t>
      </w:r>
    </w:p>
    <w:p w14:paraId="0DAF394E" w14:textId="77777777" w:rsidR="008D1624" w:rsidRPr="00566C2F" w:rsidRDefault="008D1624" w:rsidP="009B1F9D">
      <w:pPr>
        <w:jc w:val="both"/>
        <w:rPr>
          <w:i/>
          <w:lang w:val="fr-FR"/>
        </w:rPr>
      </w:pPr>
      <w:r w:rsidRPr="00566C2F">
        <w:rPr>
          <w:i/>
          <w:lang w:val="fr-FR"/>
        </w:rPr>
        <w:t>Day la vi du ve sao chep file.</w:t>
      </w:r>
    </w:p>
    <w:p w14:paraId="16361A50" w14:textId="77777777" w:rsidR="008D1624" w:rsidRPr="00566C2F" w:rsidRDefault="008D1624" w:rsidP="009B1F9D">
      <w:pPr>
        <w:jc w:val="both"/>
        <w:rPr>
          <w:lang w:val="fr-FR"/>
        </w:rPr>
      </w:pPr>
      <w:r w:rsidRPr="00566C2F">
        <w:rPr>
          <w:lang w:val="fr-FR"/>
        </w:rPr>
        <w:t>Trong bước tiếp theo, biên dịch chương trình trên và thực thi nó, sẽ cho kết quả là tạo một file là output.txt có cùng nội dung như chúng ta có trong input.txt. Vì thế, bạn đặt code trên vào trong CopyFile.java file và làm như sau:</w:t>
      </w:r>
    </w:p>
    <w:p w14:paraId="349C32A6" w14:textId="77777777" w:rsidR="008D1624" w:rsidRPr="00566C2F" w:rsidRDefault="008D1624" w:rsidP="009B1F9D">
      <w:pPr>
        <w:jc w:val="both"/>
        <w:rPr>
          <w:i/>
          <w:lang w:val="fr-FR"/>
        </w:rPr>
      </w:pPr>
      <w:r w:rsidRPr="00566C2F">
        <w:rPr>
          <w:i/>
          <w:lang w:val="fr-FR"/>
        </w:rPr>
        <w:t>$javac CopyFile.java</w:t>
      </w:r>
    </w:p>
    <w:p w14:paraId="674FDDFF" w14:textId="77777777" w:rsidR="008D1624" w:rsidRPr="00566C2F" w:rsidRDefault="008D1624" w:rsidP="009B1F9D">
      <w:pPr>
        <w:jc w:val="both"/>
        <w:rPr>
          <w:lang w:val="fr-FR"/>
        </w:rPr>
      </w:pPr>
      <w:r w:rsidRPr="00566C2F">
        <w:rPr>
          <w:i/>
          <w:lang w:val="fr-FR"/>
        </w:rPr>
        <w:t>$java CopyFile</w:t>
      </w:r>
    </w:p>
    <w:p w14:paraId="7E047BB7" w14:textId="77777777" w:rsidR="0075435A" w:rsidRPr="00566C2F" w:rsidRDefault="0075435A" w:rsidP="009B1F9D">
      <w:pPr>
        <w:pStyle w:val="Heading2"/>
        <w:spacing w:before="0"/>
        <w:rPr>
          <w:color w:val="auto"/>
          <w:lang w:val="fr-FR"/>
        </w:rPr>
      </w:pPr>
      <w:bookmarkStart w:id="135" w:name="_Toc111104048"/>
      <w:r w:rsidRPr="00566C2F">
        <w:rPr>
          <w:color w:val="auto"/>
          <w:lang w:val="fr-FR"/>
        </w:rPr>
        <w:t>6.3. Lớp File</w:t>
      </w:r>
      <w:bookmarkEnd w:id="135"/>
    </w:p>
    <w:p w14:paraId="0D0B13E5" w14:textId="77777777" w:rsidR="0075435A" w:rsidRPr="00566C2F" w:rsidRDefault="0075435A" w:rsidP="009B1F9D">
      <w:pPr>
        <w:jc w:val="both"/>
        <w:rPr>
          <w:lang w:val="fr-FR"/>
        </w:rPr>
      </w:pPr>
      <w:r w:rsidRPr="00566C2F">
        <w:rPr>
          <w:lang w:val="fr-FR"/>
        </w:rPr>
        <w:t>Lớp File trong Java biểu diễn các pathname của các file và thư mục theo phương thức trừu tượng. Lớp này được sử dụng để tạo các file và thư mục, để tìm kiếm các file, xóa các file, …</w:t>
      </w:r>
    </w:p>
    <w:p w14:paraId="7D06E7C4" w14:textId="77777777" w:rsidR="0075435A" w:rsidRPr="00566C2F" w:rsidRDefault="0075435A" w:rsidP="009B1F9D">
      <w:pPr>
        <w:jc w:val="both"/>
      </w:pPr>
      <w:r w:rsidRPr="00566C2F">
        <w:rPr>
          <w:lang w:val="fr-FR"/>
        </w:rPr>
        <w:t xml:space="preserve">Đối tượng File biểu diễn file/thư mục thực sự trên đĩa. </w:t>
      </w:r>
      <w:r w:rsidRPr="00566C2F">
        <w:t>Có các constructor sau để tạo một đối tượng File trong Java.</w:t>
      </w:r>
    </w:p>
    <w:p w14:paraId="0CF65785" w14:textId="77777777" w:rsidR="0075435A" w:rsidRPr="00566C2F" w:rsidRDefault="0075435A" w:rsidP="009B1F9D">
      <w:pPr>
        <w:jc w:val="both"/>
      </w:pPr>
      <w:r w:rsidRPr="00566C2F">
        <w:rPr>
          <w:i/>
        </w:rPr>
        <w:t>File(File parent, String child);</w:t>
      </w:r>
      <w:r w:rsidRPr="00566C2F">
        <w:t xml:space="preserve"> Sẽ tạo một đối tượng File mới từ một pathname trừu tượng cha và một chuỗi pathname con.</w:t>
      </w:r>
    </w:p>
    <w:p w14:paraId="618852F8" w14:textId="77777777" w:rsidR="0075435A" w:rsidRPr="00566C2F" w:rsidRDefault="0075435A" w:rsidP="009B1F9D">
      <w:pPr>
        <w:jc w:val="both"/>
      </w:pPr>
      <w:r w:rsidRPr="00566C2F">
        <w:rPr>
          <w:i/>
        </w:rPr>
        <w:t xml:space="preserve">File(String parent, String child); </w:t>
      </w:r>
      <w:r w:rsidRPr="00566C2F">
        <w:t>Sẽ tạo một đối tượng File mới bởi việc biến đổi URI đã cho thành một pathname trừu tượng.</w:t>
      </w:r>
    </w:p>
    <w:p w14:paraId="45E3E323" w14:textId="77777777" w:rsidR="006764FA" w:rsidRPr="00566C2F" w:rsidRDefault="006764FA" w:rsidP="009B1F9D">
      <w:pPr>
        <w:jc w:val="both"/>
      </w:pPr>
      <w:r w:rsidRPr="00566C2F">
        <w:rPr>
          <w:i/>
        </w:rPr>
        <w:t xml:space="preserve">File(URI uri); </w:t>
      </w:r>
      <w:r w:rsidRPr="00566C2F">
        <w:t>Sẽ tạo một đối tượng File mới bởi việc biến đổi URI đã cho thành một pathname trừu tượng.</w:t>
      </w:r>
    </w:p>
    <w:p w14:paraId="528D96E5" w14:textId="77777777" w:rsidR="006764FA" w:rsidRPr="00566C2F" w:rsidRDefault="006764FA" w:rsidP="009B1F9D">
      <w:pPr>
        <w:jc w:val="both"/>
        <w:rPr>
          <w:b/>
        </w:rPr>
      </w:pPr>
      <w:r w:rsidRPr="00566C2F">
        <w:t xml:space="preserve">Các phương thức đối với đối tượng </w:t>
      </w:r>
      <w:r w:rsidRPr="00566C2F">
        <w:rPr>
          <w:b/>
        </w:rPr>
        <w:t>File</w:t>
      </w:r>
      <w:r w:rsidR="00A23A7E" w:rsidRPr="00566C2F">
        <w:rPr>
          <w:b/>
        </w:rPr>
        <w:t>:</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312"/>
      </w:tblGrid>
      <w:tr w:rsidR="003D790A" w:rsidRPr="00566C2F" w14:paraId="4858AD3F"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E2BF96"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String getName()</w:t>
            </w:r>
          </w:p>
          <w:p w14:paraId="41DCA2A7"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Trả về tên của file hoặc thư mục đã được biểu thị bởi pathname trừu tượng này</w:t>
            </w:r>
          </w:p>
        </w:tc>
      </w:tr>
      <w:tr w:rsidR="003D790A" w:rsidRPr="00566C2F" w14:paraId="1B00FC41"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FB15CB"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String getParent()</w:t>
            </w:r>
          </w:p>
          <w:p w14:paraId="177FC04D"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Trả về chuỗi pathname của pathname trừu tượng cha, hoặc null nếu pathname này không là tên của một thư mục cha</w:t>
            </w:r>
          </w:p>
        </w:tc>
      </w:tr>
      <w:tr w:rsidR="003D790A" w:rsidRPr="00566C2F" w14:paraId="3838039A"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D9F886"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File getParentFile()</w:t>
            </w:r>
          </w:p>
          <w:p w14:paraId="381FD4EB"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 xml:space="preserve">Trả về pathname trừu tượng của pathname trừu tượng cha, hoặc null nếu </w:t>
            </w:r>
            <w:r w:rsidRPr="00566C2F">
              <w:rPr>
                <w:rFonts w:eastAsia="Times New Roman" w:cs="Times New Roman"/>
                <w:szCs w:val="26"/>
              </w:rPr>
              <w:lastRenderedPageBreak/>
              <w:t>pathname này không là tên của một thư mục cha</w:t>
            </w:r>
          </w:p>
        </w:tc>
      </w:tr>
      <w:tr w:rsidR="003D790A" w:rsidRPr="00566C2F" w14:paraId="3C4C3601"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EF08AE"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lastRenderedPageBreak/>
              <w:t>public String getPath()</w:t>
            </w:r>
          </w:p>
          <w:p w14:paraId="082CDDF8"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Biến đổi pathname trừu tượng này thành một chuỗi pathname</w:t>
            </w:r>
          </w:p>
        </w:tc>
      </w:tr>
      <w:tr w:rsidR="003D790A" w:rsidRPr="00F94EEF" w14:paraId="4B8A9639"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C0A612"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isAbsolute()</w:t>
            </w:r>
          </w:p>
          <w:p w14:paraId="43AFD4FC" w14:textId="77777777" w:rsidR="006764FA" w:rsidRPr="00566C2F" w:rsidRDefault="006764FA" w:rsidP="009B1F9D">
            <w:pPr>
              <w:ind w:left="48" w:right="48"/>
              <w:jc w:val="both"/>
              <w:rPr>
                <w:rFonts w:eastAsia="Times New Roman" w:cs="Times New Roman"/>
                <w:szCs w:val="26"/>
                <w:lang w:val="fr-FR"/>
              </w:rPr>
            </w:pPr>
            <w:r w:rsidRPr="00566C2F">
              <w:rPr>
                <w:rFonts w:eastAsia="Times New Roman" w:cs="Times New Roman"/>
                <w:szCs w:val="26"/>
              </w:rPr>
              <w:t xml:space="preserve">Kiểm tra có hay không pathname trừu tượng này là absolute. </w:t>
            </w:r>
            <w:r w:rsidRPr="00566C2F">
              <w:rPr>
                <w:rFonts w:eastAsia="Times New Roman" w:cs="Times New Roman"/>
                <w:szCs w:val="26"/>
                <w:lang w:val="fr-FR"/>
              </w:rPr>
              <w:t>Trả về true nếu là absolute, nếu không là false</w:t>
            </w:r>
          </w:p>
        </w:tc>
      </w:tr>
      <w:tr w:rsidR="003D790A" w:rsidRPr="00566C2F" w14:paraId="5B260C52"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B1D7E9"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String getAbsolutePath()</w:t>
            </w:r>
          </w:p>
          <w:p w14:paraId="27B4B8E6"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Trả về chuỗi pathname tuyệt đối của pathname trừu tượng này</w:t>
            </w:r>
          </w:p>
        </w:tc>
      </w:tr>
      <w:tr w:rsidR="003D790A" w:rsidRPr="00566C2F" w14:paraId="48D863E6"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B38B8A"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canRead()</w:t>
            </w:r>
          </w:p>
          <w:p w14:paraId="4BFD2099"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Kiểm tra có hay không ứng dụng có thể đọc file, được biểu thị bởi pathname trừu tượng này. Trả về true nếu và chỉ nếu file đã xác định bởi pathname trừu tượng này là tồn tại và có thể được đọc từ ứng dụng; nếu không là false</w:t>
            </w:r>
          </w:p>
        </w:tc>
      </w:tr>
      <w:tr w:rsidR="003D790A" w:rsidRPr="00566C2F" w14:paraId="0634E72F"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7D51FC"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canWrite()</w:t>
            </w:r>
          </w:p>
          <w:p w14:paraId="52BF0BCF"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Kiểm tra có hay không ứng dụng có thể sửa đổi file, được biểu thị bởi pathname trừu tượng này. Trả về true nếu và chỉ nếu hệ thống file thực sự chứa một file được biểu thị bằng pathname trừu tượng này và ứng dụng được phép write tới file đó; nếu không là false</w:t>
            </w:r>
          </w:p>
        </w:tc>
      </w:tr>
      <w:tr w:rsidR="003D790A" w:rsidRPr="00566C2F" w14:paraId="4F499A88"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95A787"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exists()</w:t>
            </w:r>
          </w:p>
          <w:p w14:paraId="2648BB63"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Kiểm tra có hay không file hoặc thư mục được biểu thị bởi pathname trừu tượng này là tồn tại. Trả về true nếu và chỉ nếu file hoặc thư mục được biểu thị bởi pathname trừu tượng này là tồn tại; nếu không là false</w:t>
            </w:r>
          </w:p>
        </w:tc>
      </w:tr>
      <w:tr w:rsidR="003D790A" w:rsidRPr="00566C2F" w14:paraId="367A6A11"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BA3DE1"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isDirectory()</w:t>
            </w:r>
          </w:p>
          <w:p w14:paraId="64E4BED9"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Kiểm tra có hay không file được biểu thị bởi pathname trừu tượng này là một thư mục. Trả về true nếu và chỉ nếu file được biểu thị bởi pathname trừu tượng này là tồn tại và là một thư mục; nếu không là false</w:t>
            </w:r>
          </w:p>
        </w:tc>
      </w:tr>
      <w:tr w:rsidR="003D790A" w:rsidRPr="00566C2F" w14:paraId="7C72218E"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43E2D9"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isFile()</w:t>
            </w:r>
          </w:p>
          <w:p w14:paraId="74625C0C"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lastRenderedPageBreak/>
              <w:t>Kiểm tra có hay không file được biểu thị bởi pathname trừu tượng này là một normal file. Một file là normal nếu nó không là một thư mục và ngoài ra, thỏa mãn các tiêu chuẩn khác phụ thuộc vào hệ thống. Bất kỳ một non-directory file được tạo bởi một ứng dụng Java được bảo đảm là một normal file. Trả về true nếu và chỉ nếu file được biểu thị bởi pathname trừu tượng này là một normal file; nếu không là false</w:t>
            </w:r>
          </w:p>
        </w:tc>
      </w:tr>
      <w:tr w:rsidR="003D790A" w:rsidRPr="00566C2F" w14:paraId="6AC78808"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7E45B0"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lastRenderedPageBreak/>
              <w:t>public long lastModified()</w:t>
            </w:r>
          </w:p>
          <w:p w14:paraId="24444994"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Trả về time mà file được biểu thị bởi pathname trừu tượng này được sửa đổi lần cuối cùng. Trả về giá trị long biểu diễn thời gian mà file được sửa đổi lần cuối cùng, được tính toán bằng mili giây từ 00:00:00 GMT, 1/1/1970, hoặc 0L nếu file không tồn tại hoặc nếu một I/O error xuất hiện</w:t>
            </w:r>
          </w:p>
        </w:tc>
      </w:tr>
      <w:tr w:rsidR="003D790A" w:rsidRPr="00566C2F" w14:paraId="3080D621"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BA8FE0"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long length()</w:t>
            </w:r>
          </w:p>
          <w:p w14:paraId="272E2652"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Trả về độ dài của file được biểu thị bởi pathname trừu tượng này. Giá trị trả về là không rõ ràng nếu pathname này biểu thị một thư mục</w:t>
            </w:r>
          </w:p>
        </w:tc>
      </w:tr>
      <w:tr w:rsidR="003D790A" w:rsidRPr="00566C2F" w14:paraId="7EC3C153"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A38E9F"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createNewFile() throws IOException</w:t>
            </w:r>
          </w:p>
          <w:p w14:paraId="72A35368"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Tạo một file mới, trống với tên pathname trừu tượng này nếu và chỉ nếu một file với tên này chưa tồn tại. Trả về true nếu và chỉ nếu file với tên này không tồn tại và được tạo thành công; nếu file với tên này đã tồn tại, thì trả về false</w:t>
            </w:r>
          </w:p>
        </w:tc>
      </w:tr>
      <w:tr w:rsidR="003D790A" w:rsidRPr="00566C2F" w14:paraId="7CEC420A"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DC99CB"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delete()</w:t>
            </w:r>
          </w:p>
          <w:p w14:paraId="4804D856"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Xóa file hoặc thư mục được biểu thị bởi pathname trừu tượng này. Nếu pathname này biểu thị một thư mục, thì thư mục phải là trống để bị xóa. Trả về true nếu và chỉ nếu file hoặc thư mục bị xóa thành công; nếu không là false</w:t>
            </w:r>
          </w:p>
        </w:tc>
      </w:tr>
      <w:tr w:rsidR="003D790A" w:rsidRPr="00566C2F" w14:paraId="4726BFF6"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AE81EE"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void deleteOnExit()</w:t>
            </w:r>
          </w:p>
          <w:p w14:paraId="57BB4A85"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Yêu cầu rằng file hoặc thư mục được biểu thị bởi pathname trừu tượng này để bị xóa khi thiết bị ảo kết thúc</w:t>
            </w:r>
          </w:p>
        </w:tc>
      </w:tr>
      <w:tr w:rsidR="003D790A" w:rsidRPr="00566C2F" w14:paraId="4D94F963"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9F0C92"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String[] list()</w:t>
            </w:r>
          </w:p>
          <w:p w14:paraId="54B20C76"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Trả về một mảng các chuỗi chỉ các file và thư mục trong thư mục được biểu thị bởi pathname trừu tượng này</w:t>
            </w:r>
          </w:p>
        </w:tc>
      </w:tr>
      <w:tr w:rsidR="003D790A" w:rsidRPr="00566C2F" w14:paraId="3838931A"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3021BB"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lastRenderedPageBreak/>
              <w:t>public String[] list(FilenameFilter filter)</w:t>
            </w:r>
          </w:p>
          <w:p w14:paraId="3C8AE9D0"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Trả về một mảng các chuỗi chỉ các file và thư mục trong thư mục được biểu thị bởi pathname trừu tượng này mà thỏa mãn filter đã cho</w:t>
            </w:r>
          </w:p>
        </w:tc>
      </w:tr>
      <w:tr w:rsidR="003D790A" w:rsidRPr="00566C2F" w14:paraId="799898B3"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700B4F"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File[] listFiles()</w:t>
            </w:r>
          </w:p>
          <w:p w14:paraId="7E6EBEBF"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Trả về một mảng các pathname trừu tượng biểu thị các file trong thư mục được biểu thị bởi pathname trừu tượng này</w:t>
            </w:r>
          </w:p>
        </w:tc>
      </w:tr>
      <w:tr w:rsidR="003D790A" w:rsidRPr="00566C2F" w14:paraId="3DFED683"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26F9D8"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File[] listFiles(FileFilter filter)</w:t>
            </w:r>
          </w:p>
          <w:p w14:paraId="684BC62F"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Trả về một mảng các pathname trừu tượng biểu thị các file và thư mục trong thư mục được biểu thị bởi pathname trừu tượng này mà thỏa mãn filter đã cho</w:t>
            </w:r>
          </w:p>
        </w:tc>
      </w:tr>
      <w:tr w:rsidR="003D790A" w:rsidRPr="00566C2F" w14:paraId="0E1B33FB"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782678"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mkdir()</w:t>
            </w:r>
          </w:p>
          <w:p w14:paraId="4068C35A"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Tạo thư mục được chỉ bởi pathname trừu tượng này. Trả về true nếu và chỉ nếu thư mục được tạo; nếu không là false</w:t>
            </w:r>
          </w:p>
        </w:tc>
      </w:tr>
      <w:tr w:rsidR="003D790A" w:rsidRPr="00566C2F" w14:paraId="67D618B6"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A5E752"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mkdirs()</w:t>
            </w:r>
          </w:p>
          <w:p w14:paraId="2BA8050A"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Tạo thư mục được chỉ bởi pathname trừu tượng này, bao gồm bất kỳ thư mục cha nào cần thiết nhưng không tồn tại. Trả về true nếu và chỉ nếu thư mục được tạo, cùng với tất cả thư mục cha cần thiết; nếu không là false</w:t>
            </w:r>
          </w:p>
        </w:tc>
      </w:tr>
      <w:tr w:rsidR="003D790A" w:rsidRPr="00566C2F" w14:paraId="4E9F57E8"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7EF448"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renameTo(File dest)</w:t>
            </w:r>
          </w:p>
          <w:p w14:paraId="706E32CA"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Đổi tên file được biểu thị bởi pathname trừu tượng này. Trả về true nếu và chỉ nếu việc đổi tên thành công; nếu không là false</w:t>
            </w:r>
          </w:p>
        </w:tc>
      </w:tr>
      <w:tr w:rsidR="003D790A" w:rsidRPr="00566C2F" w14:paraId="4B2D0359"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FC481B"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setLastModified(long time)</w:t>
            </w:r>
          </w:p>
          <w:p w14:paraId="56671211"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Thiết lập thời gian chỉnh sửa cuối cùng của file hoặc thư mục được chỉ bởi pathname trừu tượng này. Trả về true nếu và chỉ nếu hoạt động này thành công; nếu không là false</w:t>
            </w:r>
          </w:p>
        </w:tc>
      </w:tr>
      <w:tr w:rsidR="003D790A" w:rsidRPr="00566C2F" w14:paraId="3FC5DFFE"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E639C3"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setReadOnly()</w:t>
            </w:r>
          </w:p>
          <w:p w14:paraId="5342ABCE"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 xml:space="preserve">Đánh dấu file hoặc thư mục được chỉ bởi pathname trừu tượng này để mà các hoạt động read-only được cho phép. Trả về true nếu hoạt động này thành công; nếu </w:t>
            </w:r>
            <w:r w:rsidRPr="00566C2F">
              <w:rPr>
                <w:rFonts w:eastAsia="Times New Roman" w:cs="Times New Roman"/>
                <w:szCs w:val="26"/>
              </w:rPr>
              <w:lastRenderedPageBreak/>
              <w:t>không là false</w:t>
            </w:r>
          </w:p>
        </w:tc>
      </w:tr>
      <w:tr w:rsidR="003D790A" w:rsidRPr="00566C2F" w14:paraId="7337607C"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2EEB2B"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lastRenderedPageBreak/>
              <w:t>public static File createTempFile(String prefix, String suffix, File directory) throws IOException</w:t>
            </w:r>
          </w:p>
          <w:p w14:paraId="14008693"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Tạo một file trống trong thư mục đã cho, bởi sử dụng các chuỗi tiền tố và hậu tố đã cung cấp để tạo tên của nó. Trả về pathname trừu tượng biểu thị một file trống mới được tạo</w:t>
            </w:r>
          </w:p>
        </w:tc>
      </w:tr>
      <w:tr w:rsidR="003D790A" w:rsidRPr="00566C2F" w14:paraId="6C47B906"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D5FE5"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static File createTempFile(String prefix, String suffix) throws IOException</w:t>
            </w:r>
          </w:p>
          <w:p w14:paraId="1AD4AEEF"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Tạo một file trống trong thư mục temporary-file, bởi sử dụng tiền tố và hậu tố đã cung cấp để tạo tên của nó. Triệu hồi phương thức này tương đương với gọi phương thức createTempFile(prefix, suffix, null). Trả về pathname trừu tượng biểu thị một file trống mới được tạo</w:t>
            </w:r>
          </w:p>
        </w:tc>
      </w:tr>
      <w:tr w:rsidR="003D790A" w:rsidRPr="00566C2F" w14:paraId="6E889386"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920FD9"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int compareTo(File pathname)</w:t>
            </w:r>
          </w:p>
          <w:p w14:paraId="7C76A443"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So sánh 2 pathname trừu tượng theo từ điển. Trả về 0 nếu tham số là cân bằng với pathname trừu tượng này, một giá trị nhỏ hơn 0 nếu pathname trừu tượng này nhỏ hơn tham số theo từ điển, hoặc một giá trị lớn hơn 0 nếu pathname trừu tượng này lớn hơn tham số theo từ điển</w:t>
            </w:r>
          </w:p>
        </w:tc>
      </w:tr>
      <w:tr w:rsidR="003D790A" w:rsidRPr="00566C2F" w14:paraId="0676BE62"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907F2F"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int compareTo(Object o)</w:t>
            </w:r>
          </w:p>
          <w:p w14:paraId="2A6BD929"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So sánh pathname trừu tượng này với đối tượng khác. Trả về 0 nếu tham số là cân bằng với pathname trừu tượng này, một giá trị nhỏ hơn 0 nếu pathname trừu tượng nhỏ hơn tham số theo từ điển, hoặc một giá trị lớn hơn 0 nếu pathname trừu tượng này lớn hơn tham số theo từ điển</w:t>
            </w:r>
          </w:p>
        </w:tc>
      </w:tr>
      <w:tr w:rsidR="003D790A" w:rsidRPr="00566C2F" w14:paraId="73E8F47B"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7269D4"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boolean equals(Object obj)</w:t>
            </w:r>
          </w:p>
          <w:p w14:paraId="0452B4A6"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t>Kiểm tra pathname trừu tượng này có cân bằng với đối tượng đã cung cấp không. Trả về true nếu và chỉ nếu tham số là không null và là một pathname trừu tượng mà biểu thị file hoặc thư mục giống như với pathname trừu tượng này</w:t>
            </w:r>
          </w:p>
        </w:tc>
      </w:tr>
      <w:tr w:rsidR="003D790A" w:rsidRPr="00566C2F" w14:paraId="240E4954" w14:textId="77777777" w:rsidTr="001B13F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F80B05" w14:textId="77777777" w:rsidR="006764FA" w:rsidRPr="00566C2F" w:rsidRDefault="006764FA" w:rsidP="009B1F9D">
            <w:pPr>
              <w:jc w:val="both"/>
              <w:rPr>
                <w:rFonts w:eastAsia="Times New Roman" w:cs="Times New Roman"/>
                <w:szCs w:val="26"/>
              </w:rPr>
            </w:pPr>
            <w:r w:rsidRPr="00566C2F">
              <w:rPr>
                <w:rFonts w:eastAsia="Times New Roman" w:cs="Times New Roman"/>
                <w:b/>
                <w:bCs/>
                <w:szCs w:val="26"/>
              </w:rPr>
              <w:t>public String toString()</w:t>
            </w:r>
          </w:p>
          <w:p w14:paraId="28CB8DDE" w14:textId="77777777" w:rsidR="006764FA" w:rsidRPr="00566C2F" w:rsidRDefault="006764FA" w:rsidP="009B1F9D">
            <w:pPr>
              <w:ind w:left="48" w:right="48"/>
              <w:jc w:val="both"/>
              <w:rPr>
                <w:rFonts w:eastAsia="Times New Roman" w:cs="Times New Roman"/>
                <w:szCs w:val="26"/>
              </w:rPr>
            </w:pPr>
            <w:r w:rsidRPr="00566C2F">
              <w:rPr>
                <w:rFonts w:eastAsia="Times New Roman" w:cs="Times New Roman"/>
                <w:szCs w:val="26"/>
              </w:rPr>
              <w:lastRenderedPageBreak/>
              <w:t>Trả về chuỗi pathname của pathname trừu tượng này. Đây là chuỗi được trả về bởi phương thức getPath()</w:t>
            </w:r>
          </w:p>
        </w:tc>
      </w:tr>
    </w:tbl>
    <w:p w14:paraId="531FE086" w14:textId="77777777" w:rsidR="006764FA" w:rsidRPr="00566C2F" w:rsidRDefault="00A23A7E" w:rsidP="009B1F9D">
      <w:pPr>
        <w:jc w:val="both"/>
        <w:rPr>
          <w:b/>
          <w:lang w:val="fr-FR"/>
        </w:rPr>
      </w:pPr>
      <w:r w:rsidRPr="00566C2F">
        <w:rPr>
          <w:b/>
          <w:lang w:val="fr-FR"/>
        </w:rPr>
        <w:lastRenderedPageBreak/>
        <w:t>Ví dụ:</w:t>
      </w:r>
    </w:p>
    <w:p w14:paraId="08F559B0" w14:textId="77777777" w:rsidR="00A23A7E" w:rsidRPr="00566C2F" w:rsidRDefault="00A23A7E" w:rsidP="009B1F9D">
      <w:pPr>
        <w:ind w:left="720"/>
        <w:jc w:val="both"/>
        <w:rPr>
          <w:i/>
          <w:lang w:val="fr-FR"/>
        </w:rPr>
      </w:pPr>
      <w:r w:rsidRPr="00566C2F">
        <w:rPr>
          <w:i/>
          <w:lang w:val="fr-FR"/>
        </w:rPr>
        <w:t>package com.tutorialspoint;</w:t>
      </w:r>
    </w:p>
    <w:p w14:paraId="477E62B8" w14:textId="77777777" w:rsidR="00A23A7E" w:rsidRPr="00566C2F" w:rsidRDefault="00A23A7E" w:rsidP="009B1F9D">
      <w:pPr>
        <w:ind w:left="720"/>
        <w:jc w:val="both"/>
        <w:rPr>
          <w:i/>
          <w:lang w:val="fr-FR"/>
        </w:rPr>
      </w:pPr>
      <w:r w:rsidRPr="00566C2F">
        <w:rPr>
          <w:i/>
          <w:lang w:val="fr-FR"/>
        </w:rPr>
        <w:t>import java.io.File;</w:t>
      </w:r>
    </w:p>
    <w:p w14:paraId="569E0602" w14:textId="77777777" w:rsidR="00A23A7E" w:rsidRPr="00566C2F" w:rsidRDefault="00A23A7E" w:rsidP="009B1F9D">
      <w:pPr>
        <w:ind w:left="720"/>
        <w:jc w:val="both"/>
        <w:rPr>
          <w:i/>
        </w:rPr>
      </w:pPr>
      <w:r w:rsidRPr="00566C2F">
        <w:rPr>
          <w:i/>
        </w:rPr>
        <w:t>public class FileDemo {</w:t>
      </w:r>
    </w:p>
    <w:p w14:paraId="07595A6A" w14:textId="77777777" w:rsidR="00A23A7E" w:rsidRPr="00566C2F" w:rsidRDefault="00A23A7E" w:rsidP="009B1F9D">
      <w:pPr>
        <w:ind w:left="720"/>
        <w:jc w:val="both"/>
        <w:rPr>
          <w:i/>
        </w:rPr>
      </w:pPr>
      <w:r w:rsidRPr="00566C2F">
        <w:rPr>
          <w:i/>
        </w:rPr>
        <w:t xml:space="preserve">   public static void main(String[] args) {      </w:t>
      </w:r>
    </w:p>
    <w:p w14:paraId="09EE4644" w14:textId="77777777" w:rsidR="00A23A7E" w:rsidRPr="00566C2F" w:rsidRDefault="00A23A7E" w:rsidP="009B1F9D">
      <w:pPr>
        <w:ind w:left="720"/>
        <w:jc w:val="both"/>
        <w:rPr>
          <w:i/>
        </w:rPr>
      </w:pPr>
      <w:r w:rsidRPr="00566C2F">
        <w:rPr>
          <w:i/>
        </w:rPr>
        <w:t xml:space="preserve">      File f = null;</w:t>
      </w:r>
    </w:p>
    <w:p w14:paraId="150A4332" w14:textId="77777777" w:rsidR="00A23A7E" w:rsidRPr="00566C2F" w:rsidRDefault="00A23A7E" w:rsidP="009B1F9D">
      <w:pPr>
        <w:ind w:left="720"/>
        <w:jc w:val="both"/>
        <w:rPr>
          <w:i/>
        </w:rPr>
      </w:pPr>
      <w:r w:rsidRPr="00566C2F">
        <w:rPr>
          <w:i/>
        </w:rPr>
        <w:t xml:space="preserve">      String[] strs = {"test1.txt", "test2.txt"};</w:t>
      </w:r>
    </w:p>
    <w:p w14:paraId="45C09A3F" w14:textId="77777777" w:rsidR="00A23A7E" w:rsidRPr="00566C2F" w:rsidRDefault="00A23A7E" w:rsidP="009B1F9D">
      <w:pPr>
        <w:ind w:left="720"/>
        <w:jc w:val="both"/>
        <w:rPr>
          <w:i/>
        </w:rPr>
      </w:pPr>
      <w:r w:rsidRPr="00566C2F">
        <w:rPr>
          <w:i/>
        </w:rPr>
        <w:t xml:space="preserve">      try{</w:t>
      </w:r>
    </w:p>
    <w:p w14:paraId="08EA4EDD" w14:textId="77777777" w:rsidR="00A23A7E" w:rsidRPr="00566C2F" w:rsidRDefault="00A23A7E" w:rsidP="009B1F9D">
      <w:pPr>
        <w:ind w:left="720"/>
        <w:jc w:val="both"/>
        <w:rPr>
          <w:i/>
        </w:rPr>
      </w:pPr>
      <w:r w:rsidRPr="00566C2F">
        <w:rPr>
          <w:i/>
        </w:rPr>
        <w:t xml:space="preserve">         // voi moi string trong mang string </w:t>
      </w:r>
    </w:p>
    <w:p w14:paraId="1FE01DF3" w14:textId="77777777" w:rsidR="00A23A7E" w:rsidRPr="00566C2F" w:rsidRDefault="00A23A7E" w:rsidP="009B1F9D">
      <w:pPr>
        <w:ind w:left="720"/>
        <w:jc w:val="both"/>
        <w:rPr>
          <w:i/>
        </w:rPr>
      </w:pPr>
      <w:r w:rsidRPr="00566C2F">
        <w:rPr>
          <w:i/>
        </w:rPr>
        <w:t xml:space="preserve">         for(String s:strs )</w:t>
      </w:r>
    </w:p>
    <w:p w14:paraId="73E9A673" w14:textId="77777777" w:rsidR="00A23A7E" w:rsidRPr="00566C2F" w:rsidRDefault="00A23A7E" w:rsidP="009B1F9D">
      <w:pPr>
        <w:ind w:left="720"/>
        <w:jc w:val="both"/>
        <w:rPr>
          <w:i/>
        </w:rPr>
      </w:pPr>
      <w:r w:rsidRPr="00566C2F">
        <w:rPr>
          <w:i/>
        </w:rPr>
        <w:t xml:space="preserve">         {</w:t>
      </w:r>
    </w:p>
    <w:p w14:paraId="65A38C4D" w14:textId="77777777" w:rsidR="00A23A7E" w:rsidRPr="00566C2F" w:rsidRDefault="00A23A7E" w:rsidP="009B1F9D">
      <w:pPr>
        <w:ind w:left="720"/>
        <w:jc w:val="both"/>
        <w:rPr>
          <w:i/>
        </w:rPr>
      </w:pPr>
      <w:r w:rsidRPr="00566C2F">
        <w:rPr>
          <w:i/>
        </w:rPr>
        <w:t xml:space="preserve">            // tao file moi</w:t>
      </w:r>
    </w:p>
    <w:p w14:paraId="4E4A4FFF" w14:textId="77777777" w:rsidR="00A23A7E" w:rsidRPr="00566C2F" w:rsidRDefault="00A23A7E" w:rsidP="009B1F9D">
      <w:pPr>
        <w:ind w:left="720"/>
        <w:jc w:val="both"/>
        <w:rPr>
          <w:i/>
        </w:rPr>
      </w:pPr>
      <w:r w:rsidRPr="00566C2F">
        <w:rPr>
          <w:i/>
        </w:rPr>
        <w:t xml:space="preserve">            f= new File(s);            </w:t>
      </w:r>
    </w:p>
    <w:p w14:paraId="13EBC44E" w14:textId="77777777" w:rsidR="00A23A7E" w:rsidRPr="00566C2F" w:rsidRDefault="00A23A7E" w:rsidP="009B1F9D">
      <w:pPr>
        <w:ind w:left="720"/>
        <w:jc w:val="both"/>
        <w:rPr>
          <w:i/>
        </w:rPr>
      </w:pPr>
      <w:r w:rsidRPr="00566C2F">
        <w:rPr>
          <w:i/>
        </w:rPr>
        <w:t xml:space="preserve">            // true neu file la executable</w:t>
      </w:r>
    </w:p>
    <w:p w14:paraId="56D68F92" w14:textId="77777777" w:rsidR="00A23A7E" w:rsidRPr="00566C2F" w:rsidRDefault="00A23A7E" w:rsidP="009B1F9D">
      <w:pPr>
        <w:ind w:left="720"/>
        <w:jc w:val="both"/>
        <w:rPr>
          <w:i/>
        </w:rPr>
      </w:pPr>
      <w:r w:rsidRPr="00566C2F">
        <w:rPr>
          <w:i/>
        </w:rPr>
        <w:t xml:space="preserve">            boolean bool = f.canExecute();            </w:t>
      </w:r>
    </w:p>
    <w:p w14:paraId="004EA677" w14:textId="77777777" w:rsidR="00A23A7E" w:rsidRPr="00566C2F" w:rsidRDefault="00A23A7E" w:rsidP="009B1F9D">
      <w:pPr>
        <w:ind w:left="720"/>
        <w:jc w:val="both"/>
        <w:rPr>
          <w:i/>
        </w:rPr>
      </w:pPr>
      <w:r w:rsidRPr="00566C2F">
        <w:rPr>
          <w:i/>
        </w:rPr>
        <w:t xml:space="preserve">            // tim absolute path</w:t>
      </w:r>
    </w:p>
    <w:p w14:paraId="6454CF36" w14:textId="77777777" w:rsidR="00A23A7E" w:rsidRPr="00566C2F" w:rsidRDefault="00A23A7E" w:rsidP="009B1F9D">
      <w:pPr>
        <w:ind w:left="720"/>
        <w:jc w:val="both"/>
        <w:rPr>
          <w:i/>
        </w:rPr>
      </w:pPr>
      <w:r w:rsidRPr="00566C2F">
        <w:rPr>
          <w:i/>
        </w:rPr>
        <w:t xml:space="preserve">            String a = f.getAbsolutePath();</w:t>
      </w:r>
    </w:p>
    <w:p w14:paraId="249E3C5D" w14:textId="77777777" w:rsidR="00A23A7E" w:rsidRPr="00566C2F" w:rsidRDefault="00A23A7E" w:rsidP="009B1F9D">
      <w:pPr>
        <w:ind w:left="720"/>
        <w:jc w:val="both"/>
        <w:rPr>
          <w:i/>
        </w:rPr>
      </w:pPr>
      <w:r w:rsidRPr="00566C2F">
        <w:rPr>
          <w:i/>
        </w:rPr>
        <w:t xml:space="preserve">            </w:t>
      </w:r>
    </w:p>
    <w:p w14:paraId="657E734E" w14:textId="77777777" w:rsidR="00A23A7E" w:rsidRPr="00566C2F" w:rsidRDefault="00A23A7E" w:rsidP="009B1F9D">
      <w:pPr>
        <w:ind w:left="720"/>
        <w:jc w:val="both"/>
        <w:rPr>
          <w:i/>
        </w:rPr>
      </w:pPr>
      <w:r w:rsidRPr="00566C2F">
        <w:rPr>
          <w:i/>
        </w:rPr>
        <w:t xml:space="preserve">            // in absolute path</w:t>
      </w:r>
    </w:p>
    <w:p w14:paraId="3F1A6807" w14:textId="77777777" w:rsidR="00A23A7E" w:rsidRPr="00566C2F" w:rsidRDefault="00A23A7E" w:rsidP="009B1F9D">
      <w:pPr>
        <w:ind w:left="720"/>
        <w:jc w:val="both"/>
        <w:rPr>
          <w:i/>
        </w:rPr>
      </w:pPr>
      <w:r w:rsidRPr="00566C2F">
        <w:rPr>
          <w:i/>
        </w:rPr>
        <w:t xml:space="preserve">            System.out.print(a);            </w:t>
      </w:r>
    </w:p>
    <w:p w14:paraId="7315B593" w14:textId="77777777" w:rsidR="00A23A7E" w:rsidRPr="00566C2F" w:rsidRDefault="00A23A7E" w:rsidP="009B1F9D">
      <w:pPr>
        <w:ind w:left="720"/>
        <w:jc w:val="both"/>
        <w:rPr>
          <w:i/>
        </w:rPr>
      </w:pPr>
      <w:r w:rsidRPr="00566C2F">
        <w:rPr>
          <w:i/>
        </w:rPr>
        <w:t xml:space="preserve">            // prints</w:t>
      </w:r>
    </w:p>
    <w:p w14:paraId="22E3AADC" w14:textId="77777777" w:rsidR="00A23A7E" w:rsidRPr="00566C2F" w:rsidRDefault="00A23A7E" w:rsidP="009B1F9D">
      <w:pPr>
        <w:ind w:left="720"/>
        <w:jc w:val="both"/>
        <w:rPr>
          <w:i/>
        </w:rPr>
      </w:pPr>
      <w:r w:rsidRPr="00566C2F">
        <w:rPr>
          <w:i/>
        </w:rPr>
        <w:t xml:space="preserve">            System.out.println(" la executable: "+ bool);</w:t>
      </w:r>
    </w:p>
    <w:p w14:paraId="131E877A" w14:textId="77777777" w:rsidR="00A23A7E" w:rsidRPr="00566C2F" w:rsidRDefault="00A23A7E" w:rsidP="009B1F9D">
      <w:pPr>
        <w:ind w:left="720"/>
        <w:jc w:val="both"/>
        <w:rPr>
          <w:i/>
        </w:rPr>
      </w:pPr>
      <w:r w:rsidRPr="00566C2F">
        <w:rPr>
          <w:i/>
        </w:rPr>
        <w:t xml:space="preserve">         } </w:t>
      </w:r>
    </w:p>
    <w:p w14:paraId="154006B9" w14:textId="77777777" w:rsidR="00A23A7E" w:rsidRPr="00566C2F" w:rsidRDefault="00A23A7E" w:rsidP="009B1F9D">
      <w:pPr>
        <w:ind w:left="720"/>
        <w:jc w:val="both"/>
        <w:rPr>
          <w:i/>
        </w:rPr>
      </w:pPr>
      <w:r w:rsidRPr="00566C2F">
        <w:rPr>
          <w:i/>
        </w:rPr>
        <w:t xml:space="preserve">      }catch(Exception e){</w:t>
      </w:r>
    </w:p>
    <w:p w14:paraId="544EB1E9" w14:textId="77777777" w:rsidR="00A23A7E" w:rsidRPr="00566C2F" w:rsidRDefault="00A23A7E" w:rsidP="009B1F9D">
      <w:pPr>
        <w:ind w:left="720"/>
        <w:jc w:val="both"/>
        <w:rPr>
          <w:i/>
        </w:rPr>
      </w:pPr>
      <w:r w:rsidRPr="00566C2F">
        <w:rPr>
          <w:i/>
        </w:rPr>
        <w:t xml:space="preserve">         // neu co bat cu I/O error nao xuat hien</w:t>
      </w:r>
    </w:p>
    <w:p w14:paraId="6A0C1527" w14:textId="77777777" w:rsidR="00A23A7E" w:rsidRPr="00566C2F" w:rsidRDefault="00A23A7E" w:rsidP="009B1F9D">
      <w:pPr>
        <w:ind w:left="720"/>
        <w:jc w:val="both"/>
        <w:rPr>
          <w:i/>
        </w:rPr>
      </w:pPr>
      <w:r w:rsidRPr="00566C2F">
        <w:rPr>
          <w:i/>
        </w:rPr>
        <w:t xml:space="preserve">         e.printStackTrace();</w:t>
      </w:r>
    </w:p>
    <w:p w14:paraId="6C946D61" w14:textId="77777777" w:rsidR="00A23A7E" w:rsidRPr="00566C2F" w:rsidRDefault="00A23A7E" w:rsidP="009B1F9D">
      <w:pPr>
        <w:ind w:left="720"/>
        <w:jc w:val="both"/>
        <w:rPr>
          <w:i/>
        </w:rPr>
      </w:pPr>
      <w:r w:rsidRPr="00566C2F">
        <w:rPr>
          <w:i/>
        </w:rPr>
        <w:t xml:space="preserve">      }</w:t>
      </w:r>
    </w:p>
    <w:p w14:paraId="153517E1" w14:textId="77777777" w:rsidR="00A23A7E" w:rsidRPr="00566C2F" w:rsidRDefault="00A23A7E" w:rsidP="009B1F9D">
      <w:pPr>
        <w:ind w:left="720"/>
        <w:jc w:val="both"/>
        <w:rPr>
          <w:i/>
        </w:rPr>
      </w:pPr>
      <w:r w:rsidRPr="00566C2F">
        <w:rPr>
          <w:i/>
        </w:rPr>
        <w:t xml:space="preserve">   }</w:t>
      </w:r>
    </w:p>
    <w:p w14:paraId="30E1CD1C" w14:textId="77777777" w:rsidR="00A23A7E" w:rsidRPr="00566C2F" w:rsidRDefault="00A23A7E" w:rsidP="009B1F9D">
      <w:pPr>
        <w:ind w:left="720"/>
        <w:jc w:val="both"/>
        <w:rPr>
          <w:i/>
        </w:rPr>
      </w:pPr>
      <w:r w:rsidRPr="00566C2F">
        <w:rPr>
          <w:i/>
        </w:rPr>
        <w:lastRenderedPageBreak/>
        <w:t>}</w:t>
      </w:r>
    </w:p>
    <w:p w14:paraId="618671C1" w14:textId="77777777" w:rsidR="00A23A7E" w:rsidRPr="00566C2F" w:rsidRDefault="00A23A7E" w:rsidP="009B1F9D">
      <w:pPr>
        <w:jc w:val="both"/>
      </w:pPr>
      <w:r w:rsidRPr="00566C2F">
        <w:rPr>
          <w:b/>
        </w:rPr>
        <w:tab/>
      </w:r>
      <w:r w:rsidRPr="00566C2F">
        <w:t xml:space="preserve">Giả sử có một file có thể thực thi là </w:t>
      </w:r>
      <w:r w:rsidRPr="00566C2F">
        <w:rPr>
          <w:i/>
        </w:rPr>
        <w:t>test1.txt</w:t>
      </w:r>
      <w:r w:rsidRPr="00566C2F">
        <w:t xml:space="preserve"> và file khác là </w:t>
      </w:r>
      <w:r w:rsidRPr="00566C2F">
        <w:rPr>
          <w:i/>
        </w:rPr>
        <w:t>test2.txt</w:t>
      </w:r>
      <w:r w:rsidRPr="00566C2F">
        <w:t xml:space="preserve"> là không thể thực thi trong thư mục hiện tại. Bây giờ chúng ta biên dịch và chạy chương trình trên, nó sẽ cho kết quả sau:</w:t>
      </w:r>
    </w:p>
    <w:p w14:paraId="7DC6D6FF" w14:textId="77777777" w:rsidR="00A23A7E" w:rsidRPr="00566C2F" w:rsidRDefault="00A23A7E" w:rsidP="009B1F9D">
      <w:pPr>
        <w:jc w:val="both"/>
        <w:rPr>
          <w:i/>
        </w:rPr>
      </w:pPr>
      <w:r w:rsidRPr="00566C2F">
        <w:tab/>
      </w:r>
      <w:r w:rsidRPr="00566C2F">
        <w:tab/>
      </w:r>
      <w:r w:rsidRPr="00566C2F">
        <w:rPr>
          <w:i/>
        </w:rPr>
        <w:t>test1.txt la executable: true</w:t>
      </w:r>
    </w:p>
    <w:p w14:paraId="5032E554" w14:textId="77777777" w:rsidR="00A23A7E" w:rsidRPr="00566C2F" w:rsidRDefault="00A23A7E" w:rsidP="009B1F9D">
      <w:pPr>
        <w:ind w:left="1440"/>
        <w:jc w:val="both"/>
        <w:rPr>
          <w:i/>
        </w:rPr>
      </w:pPr>
      <w:r w:rsidRPr="00566C2F">
        <w:rPr>
          <w:i/>
        </w:rPr>
        <w:t>test2.txt la executable: false</w:t>
      </w:r>
    </w:p>
    <w:p w14:paraId="4B94A88C" w14:textId="77777777" w:rsidR="00CD344C" w:rsidRPr="00566C2F" w:rsidRDefault="0075435A" w:rsidP="009B1F9D">
      <w:pPr>
        <w:pStyle w:val="Heading2"/>
        <w:spacing w:before="0"/>
        <w:rPr>
          <w:color w:val="auto"/>
        </w:rPr>
      </w:pPr>
      <w:bookmarkStart w:id="136" w:name="_Toc111104049"/>
      <w:r w:rsidRPr="00566C2F">
        <w:rPr>
          <w:color w:val="auto"/>
        </w:rPr>
        <w:t>6.4. Truy cập tệp tuần tự và truy cập tệp ngẫu nhiên</w:t>
      </w:r>
      <w:bookmarkEnd w:id="136"/>
    </w:p>
    <w:p w14:paraId="2112E551" w14:textId="77777777" w:rsidR="008872F1" w:rsidRPr="00566C2F" w:rsidRDefault="005D1128" w:rsidP="00B37DA6">
      <w:pPr>
        <w:pStyle w:val="Heading3"/>
        <w:ind w:firstLine="0"/>
      </w:pPr>
      <w:bookmarkStart w:id="137" w:name="_Toc111104050"/>
      <w:r w:rsidRPr="00566C2F">
        <w:t>6.4.1. Truy cập tệp tuần tự</w:t>
      </w:r>
      <w:bookmarkEnd w:id="137"/>
    </w:p>
    <w:p w14:paraId="6CF421D3" w14:textId="77777777" w:rsidR="005D1128" w:rsidRPr="00566C2F" w:rsidRDefault="00D13BCE" w:rsidP="009B1F9D">
      <w:pPr>
        <w:jc w:val="both"/>
      </w:pPr>
      <w:r w:rsidRPr="00566C2F">
        <w:rPr>
          <w:b/>
        </w:rPr>
        <w:t xml:space="preserve">Lớp DataInputStream </w:t>
      </w:r>
      <w:r w:rsidRPr="00566C2F">
        <w:t>trong java cho phép một ứng dụng đọc dữ liệu nguyên thủy từ luồng đầu vào một cách độc lập với máy.</w:t>
      </w:r>
    </w:p>
    <w:p w14:paraId="6CC28DD7" w14:textId="77777777" w:rsidR="00D13BCE" w:rsidRPr="00566C2F" w:rsidRDefault="00D13BCE" w:rsidP="009B1F9D">
      <w:pPr>
        <w:jc w:val="both"/>
      </w:pPr>
      <w:r w:rsidRPr="00566C2F">
        <w:t>Khai báo:</w:t>
      </w:r>
    </w:p>
    <w:p w14:paraId="7EC86A69" w14:textId="77777777" w:rsidR="00D13BCE" w:rsidRPr="00566C2F" w:rsidRDefault="00D13BCE" w:rsidP="009B1F9D">
      <w:pPr>
        <w:jc w:val="both"/>
      </w:pPr>
      <w:r w:rsidRPr="00566C2F">
        <w:t>public class DataInputStream extends FilterInputStream implements DataInput</w:t>
      </w:r>
    </w:p>
    <w:p w14:paraId="69A74157" w14:textId="77777777" w:rsidR="00D13BCE" w:rsidRPr="00566C2F" w:rsidRDefault="00D13BCE" w:rsidP="009B1F9D">
      <w:pPr>
        <w:jc w:val="both"/>
        <w:rPr>
          <w:i/>
        </w:rPr>
      </w:pPr>
      <w:r w:rsidRPr="00566C2F">
        <w:t xml:space="preserve">Các phương thức của lớp </w:t>
      </w:r>
      <w:r w:rsidRPr="00566C2F">
        <w:rPr>
          <w:i/>
        </w:rPr>
        <w:t>DataInputStream:</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92"/>
        <w:gridCol w:w="6130"/>
      </w:tblGrid>
      <w:tr w:rsidR="003D790A" w:rsidRPr="00566C2F" w14:paraId="10B4ED58" w14:textId="77777777" w:rsidTr="00AA02DB">
        <w:tc>
          <w:tcPr>
            <w:tcW w:w="0" w:type="auto"/>
            <w:shd w:val="clear" w:color="auto" w:fill="auto"/>
            <w:tcMar>
              <w:top w:w="75" w:type="dxa"/>
              <w:left w:w="75" w:type="dxa"/>
              <w:bottom w:w="75" w:type="dxa"/>
              <w:right w:w="75" w:type="dxa"/>
            </w:tcMar>
            <w:hideMark/>
          </w:tcPr>
          <w:p w14:paraId="5082A8E8" w14:textId="77777777" w:rsidR="00D13BCE" w:rsidRPr="00566C2F" w:rsidRDefault="00D13BCE" w:rsidP="009B1F9D">
            <w:pPr>
              <w:jc w:val="both"/>
              <w:rPr>
                <w:rFonts w:eastAsia="Times New Roman" w:cs="Times New Roman"/>
                <w:b/>
                <w:bCs/>
                <w:szCs w:val="26"/>
              </w:rPr>
            </w:pPr>
            <w:r w:rsidRPr="00566C2F">
              <w:rPr>
                <w:rFonts w:eastAsia="Times New Roman" w:cs="Times New Roman"/>
                <w:b/>
                <w:bCs/>
                <w:szCs w:val="26"/>
              </w:rPr>
              <w:t>Phương thức</w:t>
            </w:r>
          </w:p>
        </w:tc>
        <w:tc>
          <w:tcPr>
            <w:tcW w:w="0" w:type="auto"/>
            <w:shd w:val="clear" w:color="auto" w:fill="auto"/>
            <w:tcMar>
              <w:top w:w="75" w:type="dxa"/>
              <w:left w:w="75" w:type="dxa"/>
              <w:bottom w:w="75" w:type="dxa"/>
              <w:right w:w="75" w:type="dxa"/>
            </w:tcMar>
            <w:hideMark/>
          </w:tcPr>
          <w:p w14:paraId="3F96A140" w14:textId="77777777" w:rsidR="00D13BCE" w:rsidRPr="00566C2F" w:rsidRDefault="00D13BCE" w:rsidP="009B1F9D">
            <w:pPr>
              <w:jc w:val="both"/>
              <w:rPr>
                <w:rFonts w:eastAsia="Times New Roman" w:cs="Times New Roman"/>
                <w:b/>
                <w:bCs/>
                <w:szCs w:val="26"/>
              </w:rPr>
            </w:pPr>
            <w:r w:rsidRPr="00566C2F">
              <w:rPr>
                <w:rFonts w:eastAsia="Times New Roman" w:cs="Times New Roman"/>
                <w:b/>
                <w:bCs/>
                <w:szCs w:val="26"/>
              </w:rPr>
              <w:t>Mô tả</w:t>
            </w:r>
          </w:p>
        </w:tc>
      </w:tr>
      <w:tr w:rsidR="003D790A" w:rsidRPr="00566C2F" w14:paraId="33B1B806"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801FB53"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int read(byte[]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F135506"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đọc mảng byte từ input stream.</w:t>
            </w:r>
          </w:p>
        </w:tc>
      </w:tr>
      <w:tr w:rsidR="003D790A" w:rsidRPr="00566C2F" w14:paraId="061476F3"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3ED86C9"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int read(byte[] b, int off, int len)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A58A73D"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đọc </w:t>
            </w:r>
            <w:r w:rsidRPr="00566C2F">
              <w:rPr>
                <w:rFonts w:eastAsia="Times New Roman" w:cs="Times New Roman"/>
                <w:b/>
                <w:bCs/>
                <w:szCs w:val="26"/>
              </w:rPr>
              <w:t>len </w:t>
            </w:r>
            <w:r w:rsidRPr="00566C2F">
              <w:rPr>
                <w:rFonts w:eastAsia="Times New Roman" w:cs="Times New Roman"/>
                <w:szCs w:val="26"/>
              </w:rPr>
              <w:t>byte dữ liệu bắt đầu từ </w:t>
            </w:r>
            <w:r w:rsidRPr="00566C2F">
              <w:rPr>
                <w:rFonts w:eastAsia="Times New Roman" w:cs="Times New Roman"/>
                <w:b/>
                <w:bCs/>
                <w:szCs w:val="26"/>
              </w:rPr>
              <w:t>off </w:t>
            </w:r>
            <w:r w:rsidRPr="00566C2F">
              <w:rPr>
                <w:rFonts w:eastAsia="Times New Roman" w:cs="Times New Roman"/>
                <w:szCs w:val="26"/>
              </w:rPr>
              <w:t>từ input stream.</w:t>
            </w:r>
          </w:p>
        </w:tc>
      </w:tr>
      <w:tr w:rsidR="003D790A" w:rsidRPr="00566C2F" w14:paraId="487B4127"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A240D0F"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int readInt()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415EEE9" w14:textId="28257F12" w:rsidR="00D13BCE" w:rsidRPr="00566C2F" w:rsidRDefault="001B13F8" w:rsidP="009B1F9D">
            <w:pPr>
              <w:ind w:firstLine="0"/>
              <w:jc w:val="both"/>
              <w:rPr>
                <w:rFonts w:eastAsia="Times New Roman" w:cs="Times New Roman"/>
                <w:szCs w:val="26"/>
              </w:rPr>
            </w:pPr>
            <w:r w:rsidRPr="00566C2F">
              <w:rPr>
                <w:rFonts w:eastAsia="Times New Roman" w:cs="Times New Roman"/>
                <w:szCs w:val="26"/>
              </w:rPr>
              <w:t>N</w:t>
            </w:r>
            <w:r w:rsidR="00D13BCE" w:rsidRPr="00566C2F">
              <w:rPr>
                <w:rFonts w:eastAsia="Times New Roman" w:cs="Times New Roman"/>
                <w:szCs w:val="26"/>
              </w:rPr>
              <w:t>ó được sử dụng để đọc các byte đầu vào và trả về một giá trị int.</w:t>
            </w:r>
          </w:p>
        </w:tc>
      </w:tr>
      <w:tr w:rsidR="003D790A" w:rsidRPr="00566C2F" w14:paraId="30022212"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B7F4D36"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byte readByte()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DC1D481"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đọc và trả lại một byte đầu vào.</w:t>
            </w:r>
          </w:p>
        </w:tc>
      </w:tr>
      <w:tr w:rsidR="003D790A" w:rsidRPr="00566C2F" w14:paraId="5C034C1A"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CE1D1C5"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char readChar()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E396C79"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đọc hai byte đầu vào và trả về một giá trị char.</w:t>
            </w:r>
          </w:p>
        </w:tc>
      </w:tr>
      <w:tr w:rsidR="003D790A" w:rsidRPr="00566C2F" w14:paraId="30C19989"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58B5BBD"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double readDouble()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E4B106A"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đọc tám byte đầu vào và trả về một giá trị double.</w:t>
            </w:r>
          </w:p>
        </w:tc>
      </w:tr>
      <w:tr w:rsidR="003D790A" w:rsidRPr="00566C2F" w14:paraId="1D6CA507"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E2BED3F"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boolean readBoolean()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6394082"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đọc một byte đầu vào và trả về true nếu byte khác zero, false nếu byte là zero.</w:t>
            </w:r>
          </w:p>
        </w:tc>
      </w:tr>
      <w:tr w:rsidR="003D790A" w:rsidRPr="00566C2F" w14:paraId="25432846"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C03C34D"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int skipBytes(int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7683EEE"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 xml:space="preserve">Nó được sử dụng để bỏ qua x các byte dữ liệu từ input </w:t>
            </w:r>
            <w:r w:rsidRPr="00566C2F">
              <w:rPr>
                <w:rFonts w:eastAsia="Times New Roman" w:cs="Times New Roman"/>
                <w:szCs w:val="26"/>
              </w:rPr>
              <w:lastRenderedPageBreak/>
              <w:t>stream.</w:t>
            </w:r>
          </w:p>
        </w:tc>
      </w:tr>
      <w:tr w:rsidR="003D790A" w:rsidRPr="00566C2F" w14:paraId="313CE836"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C6CC9EB"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lastRenderedPageBreak/>
              <w:t>String readUTF()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48AF099" w14:textId="4188A7BC"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đọc một chuỗi đã được mã hóa bằng cách sử dụng định dạng UTF-8.</w:t>
            </w:r>
          </w:p>
        </w:tc>
      </w:tr>
      <w:tr w:rsidR="003D790A" w:rsidRPr="00566C2F" w14:paraId="4E2AD78C"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8A5362A"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readFully(byte[]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51B94DE"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đọc byte từ input stream và lưu trữ chúng vào mảng đệm.</w:t>
            </w:r>
          </w:p>
        </w:tc>
      </w:tr>
      <w:tr w:rsidR="003D790A" w:rsidRPr="00566C2F" w14:paraId="05769271"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C9BF9F6"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readFully(byte[] b, int off, int len)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6D145FB"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đọc </w:t>
            </w:r>
            <w:r w:rsidRPr="00566C2F">
              <w:rPr>
                <w:rFonts w:eastAsia="Times New Roman" w:cs="Times New Roman"/>
                <w:b/>
                <w:bCs/>
                <w:szCs w:val="26"/>
              </w:rPr>
              <w:t>len </w:t>
            </w:r>
            <w:r w:rsidRPr="00566C2F">
              <w:rPr>
                <w:rFonts w:eastAsia="Times New Roman" w:cs="Times New Roman"/>
                <w:szCs w:val="26"/>
              </w:rPr>
              <w:t>byte từ vị trí </w:t>
            </w:r>
            <w:r w:rsidRPr="00566C2F">
              <w:rPr>
                <w:rFonts w:eastAsia="Times New Roman" w:cs="Times New Roman"/>
                <w:b/>
                <w:bCs/>
                <w:szCs w:val="26"/>
              </w:rPr>
              <w:t>off </w:t>
            </w:r>
            <w:r w:rsidRPr="00566C2F">
              <w:rPr>
                <w:rFonts w:eastAsia="Times New Roman" w:cs="Times New Roman"/>
                <w:szCs w:val="26"/>
              </w:rPr>
              <w:t>từ input stream.</w:t>
            </w:r>
          </w:p>
        </w:tc>
      </w:tr>
    </w:tbl>
    <w:p w14:paraId="30DCADE0" w14:textId="77777777" w:rsidR="00D13BCE" w:rsidRPr="00566C2F" w:rsidRDefault="00D13BCE" w:rsidP="009B1F9D">
      <w:pPr>
        <w:jc w:val="both"/>
        <w:rPr>
          <w:b/>
        </w:rPr>
      </w:pPr>
      <w:r w:rsidRPr="00566C2F">
        <w:tab/>
      </w:r>
      <w:r w:rsidRPr="00566C2F">
        <w:rPr>
          <w:b/>
        </w:rPr>
        <w:t xml:space="preserve">Ví dụ: </w:t>
      </w:r>
    </w:p>
    <w:p w14:paraId="1D074664" w14:textId="77777777" w:rsidR="00D13BCE" w:rsidRPr="00566C2F" w:rsidRDefault="00D13BCE" w:rsidP="009B1F9D">
      <w:pPr>
        <w:ind w:left="1440"/>
        <w:jc w:val="both"/>
        <w:rPr>
          <w:i/>
        </w:rPr>
      </w:pPr>
      <w:r w:rsidRPr="00566C2F">
        <w:rPr>
          <w:i/>
        </w:rPr>
        <w:t>import java.io.DataInputStream;</w:t>
      </w:r>
    </w:p>
    <w:p w14:paraId="3B241FE7" w14:textId="77777777" w:rsidR="00D13BCE" w:rsidRPr="00566C2F" w:rsidRDefault="00D13BCE" w:rsidP="009B1F9D">
      <w:pPr>
        <w:ind w:left="1440"/>
        <w:jc w:val="both"/>
        <w:rPr>
          <w:i/>
        </w:rPr>
      </w:pPr>
      <w:r w:rsidRPr="00566C2F">
        <w:rPr>
          <w:i/>
        </w:rPr>
        <w:t>import java.io.FileInputStream;</w:t>
      </w:r>
    </w:p>
    <w:p w14:paraId="73E8B5E2" w14:textId="77777777" w:rsidR="00D13BCE" w:rsidRPr="00566C2F" w:rsidRDefault="00D13BCE" w:rsidP="009B1F9D">
      <w:pPr>
        <w:ind w:left="1440"/>
        <w:jc w:val="both"/>
        <w:rPr>
          <w:i/>
        </w:rPr>
      </w:pPr>
      <w:r w:rsidRPr="00566C2F">
        <w:rPr>
          <w:i/>
        </w:rPr>
        <w:t>import java.io.IOException;</w:t>
      </w:r>
    </w:p>
    <w:p w14:paraId="41969E8E" w14:textId="77777777" w:rsidR="00D13BCE" w:rsidRPr="00566C2F" w:rsidRDefault="00D13BCE" w:rsidP="009B1F9D">
      <w:pPr>
        <w:ind w:left="1440"/>
        <w:jc w:val="both"/>
        <w:rPr>
          <w:i/>
        </w:rPr>
      </w:pPr>
      <w:r w:rsidRPr="00566C2F">
        <w:rPr>
          <w:i/>
        </w:rPr>
        <w:t xml:space="preserve">import java.io.InputStream; </w:t>
      </w:r>
    </w:p>
    <w:p w14:paraId="4A4D8660" w14:textId="77777777" w:rsidR="00D13BCE" w:rsidRPr="00566C2F" w:rsidRDefault="00D13BCE" w:rsidP="009B1F9D">
      <w:pPr>
        <w:ind w:left="1440"/>
        <w:jc w:val="both"/>
        <w:rPr>
          <w:i/>
        </w:rPr>
      </w:pPr>
      <w:r w:rsidRPr="00566C2F">
        <w:rPr>
          <w:i/>
        </w:rPr>
        <w:t>public class DataInputStreamExample {</w:t>
      </w:r>
    </w:p>
    <w:p w14:paraId="1B28F415" w14:textId="77777777" w:rsidR="00D13BCE" w:rsidRPr="00566C2F" w:rsidRDefault="00D13BCE" w:rsidP="009B1F9D">
      <w:pPr>
        <w:ind w:left="1440"/>
        <w:jc w:val="both"/>
        <w:rPr>
          <w:i/>
        </w:rPr>
      </w:pPr>
      <w:r w:rsidRPr="00566C2F">
        <w:rPr>
          <w:i/>
        </w:rPr>
        <w:t xml:space="preserve">    public static void main(String[] args) throws IOException {</w:t>
      </w:r>
    </w:p>
    <w:p w14:paraId="0D288FFD" w14:textId="77777777" w:rsidR="00D13BCE" w:rsidRPr="00566C2F" w:rsidRDefault="00D13BCE" w:rsidP="009B1F9D">
      <w:pPr>
        <w:ind w:left="1440"/>
        <w:jc w:val="both"/>
        <w:rPr>
          <w:i/>
        </w:rPr>
      </w:pPr>
      <w:r w:rsidRPr="00566C2F">
        <w:rPr>
          <w:i/>
        </w:rPr>
        <w:t xml:space="preserve">        InputStream input = null;</w:t>
      </w:r>
    </w:p>
    <w:p w14:paraId="6828A5E3" w14:textId="77777777" w:rsidR="00D13BCE" w:rsidRPr="00566C2F" w:rsidRDefault="00D13BCE" w:rsidP="009B1F9D">
      <w:pPr>
        <w:ind w:left="1440"/>
        <w:jc w:val="both"/>
        <w:rPr>
          <w:i/>
        </w:rPr>
      </w:pPr>
      <w:r w:rsidRPr="00566C2F">
        <w:rPr>
          <w:i/>
        </w:rPr>
        <w:t xml:space="preserve">        DataInputStream dis = null;</w:t>
      </w:r>
    </w:p>
    <w:p w14:paraId="7A70F284" w14:textId="77777777" w:rsidR="00D13BCE" w:rsidRPr="00566C2F" w:rsidRDefault="00D13BCE" w:rsidP="009B1F9D">
      <w:pPr>
        <w:ind w:left="1440"/>
        <w:jc w:val="both"/>
        <w:rPr>
          <w:i/>
        </w:rPr>
      </w:pPr>
      <w:r w:rsidRPr="00566C2F">
        <w:rPr>
          <w:i/>
        </w:rPr>
        <w:t xml:space="preserve">        try {</w:t>
      </w:r>
    </w:p>
    <w:p w14:paraId="5A14B839" w14:textId="77777777" w:rsidR="00D13BCE" w:rsidRPr="00566C2F" w:rsidRDefault="00D13BCE" w:rsidP="009B1F9D">
      <w:pPr>
        <w:ind w:left="1440"/>
        <w:jc w:val="both"/>
        <w:rPr>
          <w:i/>
        </w:rPr>
      </w:pPr>
      <w:r w:rsidRPr="00566C2F">
        <w:rPr>
          <w:i/>
        </w:rPr>
        <w:t xml:space="preserve">            input = new FileInputStream("D:\\testout.txt");</w:t>
      </w:r>
    </w:p>
    <w:p w14:paraId="67EC4FBA" w14:textId="77777777" w:rsidR="00D13BCE" w:rsidRPr="00566C2F" w:rsidRDefault="00D13BCE" w:rsidP="009B1F9D">
      <w:pPr>
        <w:ind w:left="1440"/>
        <w:jc w:val="both"/>
        <w:rPr>
          <w:i/>
        </w:rPr>
      </w:pPr>
      <w:r w:rsidRPr="00566C2F">
        <w:rPr>
          <w:i/>
        </w:rPr>
        <w:t xml:space="preserve">            dis = new DataInputStream(input);</w:t>
      </w:r>
    </w:p>
    <w:p w14:paraId="6FBB776C" w14:textId="77777777" w:rsidR="00D13BCE" w:rsidRPr="00566C2F" w:rsidRDefault="00D13BCE" w:rsidP="009B1F9D">
      <w:pPr>
        <w:ind w:left="1440"/>
        <w:jc w:val="both"/>
        <w:rPr>
          <w:i/>
        </w:rPr>
      </w:pPr>
      <w:r w:rsidRPr="00566C2F">
        <w:rPr>
          <w:i/>
        </w:rPr>
        <w:t xml:space="preserve">            int count = input.available();</w:t>
      </w:r>
    </w:p>
    <w:p w14:paraId="05E156CF" w14:textId="77777777" w:rsidR="00D13BCE" w:rsidRPr="00566C2F" w:rsidRDefault="00D13BCE" w:rsidP="009B1F9D">
      <w:pPr>
        <w:ind w:left="1440"/>
        <w:jc w:val="both"/>
        <w:rPr>
          <w:i/>
        </w:rPr>
      </w:pPr>
      <w:r w:rsidRPr="00566C2F">
        <w:rPr>
          <w:i/>
        </w:rPr>
        <w:t xml:space="preserve">            byte[] arr = new byte[count];</w:t>
      </w:r>
    </w:p>
    <w:p w14:paraId="30CBFE52" w14:textId="77777777" w:rsidR="00D13BCE" w:rsidRPr="00566C2F" w:rsidRDefault="00D13BCE" w:rsidP="009B1F9D">
      <w:pPr>
        <w:ind w:left="1440"/>
        <w:jc w:val="both"/>
        <w:rPr>
          <w:i/>
        </w:rPr>
      </w:pPr>
      <w:r w:rsidRPr="00566C2F">
        <w:rPr>
          <w:i/>
        </w:rPr>
        <w:t xml:space="preserve">            dis.read(arr);</w:t>
      </w:r>
    </w:p>
    <w:p w14:paraId="1CE84F55" w14:textId="77777777" w:rsidR="00D13BCE" w:rsidRPr="00566C2F" w:rsidRDefault="00D13BCE" w:rsidP="009B1F9D">
      <w:pPr>
        <w:ind w:left="1440"/>
        <w:jc w:val="both"/>
        <w:rPr>
          <w:i/>
        </w:rPr>
      </w:pPr>
      <w:r w:rsidRPr="00566C2F">
        <w:rPr>
          <w:i/>
        </w:rPr>
        <w:t xml:space="preserve">            for (byte bt : arr) {</w:t>
      </w:r>
    </w:p>
    <w:p w14:paraId="1738248E" w14:textId="77777777" w:rsidR="00D13BCE" w:rsidRPr="00566C2F" w:rsidRDefault="00D13BCE" w:rsidP="009B1F9D">
      <w:pPr>
        <w:ind w:left="1440"/>
        <w:jc w:val="both"/>
        <w:rPr>
          <w:i/>
        </w:rPr>
      </w:pPr>
      <w:r w:rsidRPr="00566C2F">
        <w:rPr>
          <w:i/>
        </w:rPr>
        <w:t xml:space="preserve">                char k = (char) bt;</w:t>
      </w:r>
    </w:p>
    <w:p w14:paraId="5FDF29A9" w14:textId="77777777" w:rsidR="00D13BCE" w:rsidRPr="00566C2F" w:rsidRDefault="00D13BCE" w:rsidP="009B1F9D">
      <w:pPr>
        <w:ind w:left="1440"/>
        <w:jc w:val="both"/>
        <w:rPr>
          <w:i/>
        </w:rPr>
      </w:pPr>
      <w:r w:rsidRPr="00566C2F">
        <w:rPr>
          <w:i/>
        </w:rPr>
        <w:t xml:space="preserve">                System.out.print(k + "-");</w:t>
      </w:r>
    </w:p>
    <w:p w14:paraId="0F4E1C94" w14:textId="77777777" w:rsidR="00D13BCE" w:rsidRPr="00566C2F" w:rsidRDefault="00D13BCE" w:rsidP="009B1F9D">
      <w:pPr>
        <w:ind w:left="1440"/>
        <w:jc w:val="both"/>
        <w:rPr>
          <w:i/>
        </w:rPr>
      </w:pPr>
      <w:r w:rsidRPr="00566C2F">
        <w:rPr>
          <w:i/>
        </w:rPr>
        <w:t xml:space="preserve">            }</w:t>
      </w:r>
    </w:p>
    <w:p w14:paraId="42AB079F" w14:textId="77777777" w:rsidR="00D13BCE" w:rsidRPr="00566C2F" w:rsidRDefault="00D13BCE" w:rsidP="009B1F9D">
      <w:pPr>
        <w:ind w:left="1440"/>
        <w:jc w:val="both"/>
        <w:rPr>
          <w:i/>
        </w:rPr>
      </w:pPr>
      <w:r w:rsidRPr="00566C2F">
        <w:rPr>
          <w:i/>
        </w:rPr>
        <w:t xml:space="preserve">        } catch (IOException ex) { </w:t>
      </w:r>
    </w:p>
    <w:p w14:paraId="36503EE5" w14:textId="77777777" w:rsidR="00D13BCE" w:rsidRPr="00566C2F" w:rsidRDefault="00D13BCE" w:rsidP="009B1F9D">
      <w:pPr>
        <w:ind w:left="1440"/>
        <w:jc w:val="both"/>
        <w:rPr>
          <w:i/>
        </w:rPr>
      </w:pPr>
      <w:r w:rsidRPr="00566C2F">
        <w:rPr>
          <w:i/>
        </w:rPr>
        <w:t xml:space="preserve">        } finally {</w:t>
      </w:r>
    </w:p>
    <w:p w14:paraId="3F89B2C1" w14:textId="77777777" w:rsidR="00D13BCE" w:rsidRPr="00566C2F" w:rsidRDefault="00D13BCE" w:rsidP="009B1F9D">
      <w:pPr>
        <w:ind w:left="1440"/>
        <w:jc w:val="both"/>
        <w:rPr>
          <w:i/>
        </w:rPr>
      </w:pPr>
      <w:r w:rsidRPr="00566C2F">
        <w:rPr>
          <w:i/>
        </w:rPr>
        <w:t xml:space="preserve">            dis.close();</w:t>
      </w:r>
    </w:p>
    <w:p w14:paraId="209B6E9B" w14:textId="77777777" w:rsidR="00D13BCE" w:rsidRPr="00566C2F" w:rsidRDefault="00D13BCE" w:rsidP="009B1F9D">
      <w:pPr>
        <w:ind w:left="1440"/>
        <w:jc w:val="both"/>
        <w:rPr>
          <w:i/>
        </w:rPr>
      </w:pPr>
      <w:r w:rsidRPr="00566C2F">
        <w:rPr>
          <w:i/>
        </w:rPr>
        <w:t xml:space="preserve">        }</w:t>
      </w:r>
    </w:p>
    <w:p w14:paraId="05EEF7A5" w14:textId="77777777" w:rsidR="00D13BCE" w:rsidRPr="00566C2F" w:rsidRDefault="00D13BCE" w:rsidP="009B1F9D">
      <w:pPr>
        <w:ind w:left="1440"/>
        <w:jc w:val="both"/>
        <w:rPr>
          <w:i/>
        </w:rPr>
      </w:pPr>
      <w:r w:rsidRPr="00566C2F">
        <w:rPr>
          <w:i/>
        </w:rPr>
        <w:lastRenderedPageBreak/>
        <w:t xml:space="preserve">    }</w:t>
      </w:r>
    </w:p>
    <w:p w14:paraId="3B9F256C" w14:textId="77777777" w:rsidR="00D13BCE" w:rsidRPr="00566C2F" w:rsidRDefault="00D13BCE" w:rsidP="009B1F9D">
      <w:pPr>
        <w:ind w:left="1440"/>
        <w:jc w:val="both"/>
      </w:pPr>
      <w:r w:rsidRPr="00566C2F">
        <w:rPr>
          <w:i/>
        </w:rPr>
        <w:t>}</w:t>
      </w:r>
    </w:p>
    <w:p w14:paraId="636B67B7" w14:textId="77777777" w:rsidR="00862FBC" w:rsidRPr="00566C2F" w:rsidRDefault="00D13BCE" w:rsidP="009B1F9D">
      <w:pPr>
        <w:jc w:val="both"/>
      </w:pPr>
      <w:r w:rsidRPr="00566C2F">
        <w:tab/>
        <w:t>Giả sử file "</w:t>
      </w:r>
      <w:r w:rsidRPr="00566C2F">
        <w:rPr>
          <w:i/>
        </w:rPr>
        <w:t>testout.txt</w:t>
      </w:r>
      <w:r w:rsidRPr="00566C2F">
        <w:t xml:space="preserve">" có nội dung: </w:t>
      </w:r>
      <w:r w:rsidRPr="00566C2F">
        <w:rPr>
          <w:i/>
        </w:rPr>
        <w:t>JAVA</w:t>
      </w:r>
    </w:p>
    <w:p w14:paraId="2A76BC43" w14:textId="77777777" w:rsidR="00D13BCE" w:rsidRPr="00566C2F" w:rsidRDefault="00D13BCE" w:rsidP="009B1F9D">
      <w:pPr>
        <w:jc w:val="both"/>
      </w:pPr>
      <w:r w:rsidRPr="00566C2F">
        <w:tab/>
        <w:t xml:space="preserve">Output: </w:t>
      </w:r>
      <w:r w:rsidRPr="00566C2F">
        <w:rPr>
          <w:i/>
        </w:rPr>
        <w:t>J-A-V-A</w:t>
      </w:r>
    </w:p>
    <w:p w14:paraId="28211595" w14:textId="77777777" w:rsidR="00D13BCE" w:rsidRPr="00566C2F" w:rsidRDefault="00D13BCE" w:rsidP="009B1F9D">
      <w:pPr>
        <w:jc w:val="both"/>
      </w:pPr>
      <w:r w:rsidRPr="00566C2F">
        <w:rPr>
          <w:b/>
        </w:rPr>
        <w:t>Lớp DataOutputStream</w:t>
      </w:r>
      <w:r w:rsidRPr="00566C2F">
        <w:t xml:space="preserve"> trong java cho phép một ứng dụng ghi các kiểu dữ liệu Java nguyên thủy đến output stream một cách độc lập với máy. Ứng dụng Java thường sử dụng DataOutputStream để ghi dữ liệu mà sau này có thể được đọc bởi một DataInputStream.</w:t>
      </w:r>
    </w:p>
    <w:p w14:paraId="1845B44C" w14:textId="77777777" w:rsidR="00D13BCE" w:rsidRPr="00566C2F" w:rsidRDefault="00D13BCE" w:rsidP="009B1F9D">
      <w:pPr>
        <w:jc w:val="both"/>
      </w:pPr>
      <w:r w:rsidRPr="00566C2F">
        <w:rPr>
          <w:b/>
        </w:rPr>
        <w:t>Khai báo</w:t>
      </w:r>
      <w:r w:rsidRPr="00566C2F">
        <w:t xml:space="preserve"> của lớp </w:t>
      </w:r>
      <w:r w:rsidRPr="00566C2F">
        <w:rPr>
          <w:i/>
        </w:rPr>
        <w:t>DataOutputStream</w:t>
      </w:r>
    </w:p>
    <w:p w14:paraId="45227FCE" w14:textId="77777777" w:rsidR="00D13BCE" w:rsidRPr="00566C2F" w:rsidRDefault="00D13BCE" w:rsidP="009B1F9D">
      <w:pPr>
        <w:jc w:val="both"/>
      </w:pPr>
      <w:r w:rsidRPr="00566C2F">
        <w:t>public class DataOutputStream extends FilterOutputStream implements DataOutput</w:t>
      </w:r>
    </w:p>
    <w:p w14:paraId="578DE484" w14:textId="77777777" w:rsidR="00D13BCE" w:rsidRPr="00566C2F" w:rsidRDefault="00D13BCE" w:rsidP="009B1F9D">
      <w:pPr>
        <w:jc w:val="both"/>
        <w:rPr>
          <w:i/>
        </w:rPr>
      </w:pPr>
      <w:r w:rsidRPr="00566C2F">
        <w:rPr>
          <w:b/>
        </w:rPr>
        <w:t>Các phương thức</w:t>
      </w:r>
      <w:r w:rsidRPr="00566C2F">
        <w:t xml:space="preserve"> của lớp </w:t>
      </w:r>
      <w:r w:rsidRPr="00566C2F">
        <w:rPr>
          <w:i/>
        </w:rPr>
        <w:t>DataOutputStream</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32"/>
        <w:gridCol w:w="6090"/>
      </w:tblGrid>
      <w:tr w:rsidR="003D790A" w:rsidRPr="00566C2F" w14:paraId="1055A5FC" w14:textId="77777777" w:rsidTr="00AA02DB">
        <w:tc>
          <w:tcPr>
            <w:tcW w:w="0" w:type="auto"/>
            <w:shd w:val="clear" w:color="auto" w:fill="auto"/>
            <w:tcMar>
              <w:top w:w="75" w:type="dxa"/>
              <w:left w:w="75" w:type="dxa"/>
              <w:bottom w:w="75" w:type="dxa"/>
              <w:right w:w="75" w:type="dxa"/>
            </w:tcMar>
            <w:hideMark/>
          </w:tcPr>
          <w:p w14:paraId="79847E41" w14:textId="77777777" w:rsidR="00D13BCE" w:rsidRPr="00566C2F" w:rsidRDefault="00D13BCE" w:rsidP="009B1F9D">
            <w:pPr>
              <w:jc w:val="both"/>
              <w:rPr>
                <w:rFonts w:eastAsia="Times New Roman" w:cs="Times New Roman"/>
                <w:b/>
                <w:bCs/>
                <w:szCs w:val="26"/>
              </w:rPr>
            </w:pPr>
            <w:r w:rsidRPr="00566C2F">
              <w:rPr>
                <w:rFonts w:eastAsia="Times New Roman" w:cs="Times New Roman"/>
                <w:b/>
                <w:bCs/>
                <w:szCs w:val="26"/>
              </w:rPr>
              <w:t>Phương thức</w:t>
            </w:r>
          </w:p>
        </w:tc>
        <w:tc>
          <w:tcPr>
            <w:tcW w:w="0" w:type="auto"/>
            <w:shd w:val="clear" w:color="auto" w:fill="auto"/>
            <w:tcMar>
              <w:top w:w="75" w:type="dxa"/>
              <w:left w:w="75" w:type="dxa"/>
              <w:bottom w:w="75" w:type="dxa"/>
              <w:right w:w="75" w:type="dxa"/>
            </w:tcMar>
            <w:hideMark/>
          </w:tcPr>
          <w:p w14:paraId="6AEC8FCD" w14:textId="77777777" w:rsidR="00D13BCE" w:rsidRPr="00566C2F" w:rsidRDefault="00D13BCE" w:rsidP="009B1F9D">
            <w:pPr>
              <w:jc w:val="both"/>
              <w:rPr>
                <w:rFonts w:eastAsia="Times New Roman" w:cs="Times New Roman"/>
                <w:b/>
                <w:bCs/>
                <w:szCs w:val="26"/>
              </w:rPr>
            </w:pPr>
            <w:r w:rsidRPr="00566C2F">
              <w:rPr>
                <w:rFonts w:eastAsia="Times New Roman" w:cs="Times New Roman"/>
                <w:b/>
                <w:bCs/>
                <w:szCs w:val="26"/>
              </w:rPr>
              <w:t>Mô tả</w:t>
            </w:r>
          </w:p>
        </w:tc>
      </w:tr>
      <w:tr w:rsidR="003D790A" w:rsidRPr="00566C2F" w14:paraId="252E5876"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0CD676C"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int 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30580E3"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trả về số byte đã được ghi.</w:t>
            </w:r>
          </w:p>
        </w:tc>
      </w:tr>
      <w:tr w:rsidR="003D790A" w:rsidRPr="00566C2F" w14:paraId="2ACB9362"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E047217"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write(int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B99EAA6"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ghi các byte được chỉ định cho output stream.</w:t>
            </w:r>
          </w:p>
        </w:tc>
      </w:tr>
      <w:tr w:rsidR="003D790A" w:rsidRPr="00566C2F" w14:paraId="23796205"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EE1EF77"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write(byte[] b, int off, int len)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CAC9268"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Nó được sử dụng để ghi </w:t>
            </w:r>
            <w:r w:rsidRPr="00566C2F">
              <w:rPr>
                <w:rFonts w:eastAsia="Times New Roman" w:cs="Times New Roman"/>
                <w:b/>
                <w:bCs/>
                <w:szCs w:val="26"/>
              </w:rPr>
              <w:t>len </w:t>
            </w:r>
            <w:r w:rsidRPr="00566C2F">
              <w:rPr>
                <w:rFonts w:eastAsia="Times New Roman" w:cs="Times New Roman"/>
                <w:szCs w:val="26"/>
              </w:rPr>
              <w:t>byte dữ liệu bắt đầu từ </w:t>
            </w:r>
            <w:r w:rsidRPr="00566C2F">
              <w:rPr>
                <w:rFonts w:eastAsia="Times New Roman" w:cs="Times New Roman"/>
                <w:b/>
                <w:bCs/>
                <w:szCs w:val="26"/>
              </w:rPr>
              <w:t>off</w:t>
            </w:r>
            <w:r w:rsidRPr="00566C2F">
              <w:rPr>
                <w:rFonts w:eastAsia="Times New Roman" w:cs="Times New Roman"/>
                <w:szCs w:val="26"/>
              </w:rPr>
              <w:t> vào output stream.</w:t>
            </w:r>
          </w:p>
        </w:tc>
      </w:tr>
      <w:tr w:rsidR="003D790A" w:rsidRPr="00566C2F" w14:paraId="11B723D7"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2B2232D" w14:textId="77777777" w:rsidR="00D13BCE" w:rsidRPr="00566C2F" w:rsidRDefault="00D13BCE" w:rsidP="009B1F9D">
            <w:pPr>
              <w:jc w:val="both"/>
              <w:rPr>
                <w:rFonts w:eastAsia="Times New Roman" w:cs="Times New Roman"/>
                <w:szCs w:val="26"/>
              </w:rPr>
            </w:pPr>
            <w:r w:rsidRPr="00566C2F">
              <w:rPr>
                <w:rFonts w:eastAsia="Times New Roman" w:cs="Times New Roman"/>
                <w:szCs w:val="26"/>
              </w:rPr>
              <w:t>void writeBoolean(boolean 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6FC2229" w14:textId="4827FF0F"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được sử dụng để ghi Boolean đến output stream như một giá trị 1 byte.</w:t>
            </w:r>
          </w:p>
        </w:tc>
      </w:tr>
      <w:tr w:rsidR="003D790A" w:rsidRPr="00566C2F" w14:paraId="773C3356"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9E6A844"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writeChar(int 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0D219FF" w14:textId="4170AAE8"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được sử dụng để ghi char đến output stream như một giá trị 2 byte.</w:t>
            </w:r>
          </w:p>
        </w:tc>
      </w:tr>
      <w:tr w:rsidR="003D790A" w:rsidRPr="00566C2F" w14:paraId="25581C5E"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B8A5311"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writeChars(String 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4A19182" w14:textId="1A595290"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được sử dụng để ghi chuỗi cho output stream như là một dãy các ký tự.</w:t>
            </w:r>
          </w:p>
        </w:tc>
      </w:tr>
      <w:tr w:rsidR="003D790A" w:rsidRPr="00566C2F" w14:paraId="5827851A"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0450A74"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writeByte(int 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3AEE8D8" w14:textId="6FC10E5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được sử dụng để ghi byte đến output stream như một giá trị 1 byte.</w:t>
            </w:r>
          </w:p>
        </w:tc>
      </w:tr>
      <w:tr w:rsidR="003D790A" w:rsidRPr="00566C2F" w14:paraId="33618232"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F2A2017"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writeBytes(String 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E1E16E8" w14:textId="674FB808"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 xml:space="preserve">được sử dụng để ghi chuỗi đến output stream như là một </w:t>
            </w:r>
            <w:r w:rsidRPr="00566C2F">
              <w:rPr>
                <w:rFonts w:eastAsia="Times New Roman" w:cs="Times New Roman"/>
                <w:szCs w:val="26"/>
              </w:rPr>
              <w:lastRenderedPageBreak/>
              <w:t>dãy các byte.</w:t>
            </w:r>
          </w:p>
        </w:tc>
      </w:tr>
      <w:tr w:rsidR="003D790A" w:rsidRPr="00566C2F" w14:paraId="45761A0C"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ECC8FAE"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lastRenderedPageBreak/>
              <w:t>void writeInt(int 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8B0E60B" w14:textId="7853EF9B"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được sử dụng để ghi int đến output stream</w:t>
            </w:r>
          </w:p>
        </w:tc>
      </w:tr>
      <w:tr w:rsidR="003D790A" w:rsidRPr="00566C2F" w14:paraId="7543C1D4"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ED22755"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writeShort(int 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F3BD413" w14:textId="471C124E"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được sử dụng để ghi short đến output stream.</w:t>
            </w:r>
          </w:p>
        </w:tc>
      </w:tr>
      <w:tr w:rsidR="003D790A" w:rsidRPr="00566C2F" w14:paraId="76025B0F"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36FD58E"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writeLong(long 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4608606" w14:textId="1AF72410"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được sử dụng để ghi long đến output stream.</w:t>
            </w:r>
          </w:p>
        </w:tc>
      </w:tr>
      <w:tr w:rsidR="003D790A" w:rsidRPr="00566C2F" w14:paraId="31E3E645"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36C4835"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writeUTF(String str)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C1AF989" w14:textId="162F389B"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được sử dụng để ghi một chuỗi đến output stream sử dụng mã hóa UTF-8 theo cách di động.</w:t>
            </w:r>
          </w:p>
        </w:tc>
      </w:tr>
      <w:tr w:rsidR="003D790A" w:rsidRPr="00566C2F" w14:paraId="332BC707" w14:textId="77777777" w:rsidTr="00AA02D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F05B551" w14:textId="7777777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void flush()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909AC81" w14:textId="2C9B4E07" w:rsidR="00D13BCE" w:rsidRPr="00566C2F" w:rsidRDefault="00D13BCE" w:rsidP="009B1F9D">
            <w:pPr>
              <w:ind w:firstLine="0"/>
              <w:jc w:val="both"/>
              <w:rPr>
                <w:rFonts w:eastAsia="Times New Roman" w:cs="Times New Roman"/>
                <w:szCs w:val="26"/>
              </w:rPr>
            </w:pPr>
            <w:r w:rsidRPr="00566C2F">
              <w:rPr>
                <w:rFonts w:eastAsia="Times New Roman" w:cs="Times New Roman"/>
                <w:szCs w:val="26"/>
              </w:rPr>
              <w:t>được sử dụng để xả DataOutputStream.</w:t>
            </w:r>
          </w:p>
        </w:tc>
      </w:tr>
    </w:tbl>
    <w:p w14:paraId="317F1C2E" w14:textId="77777777" w:rsidR="00D13BCE" w:rsidRPr="00566C2F" w:rsidRDefault="00D13BCE" w:rsidP="009B1F9D">
      <w:pPr>
        <w:jc w:val="both"/>
        <w:rPr>
          <w:b/>
        </w:rPr>
      </w:pPr>
      <w:r w:rsidRPr="00566C2F">
        <w:tab/>
      </w:r>
      <w:r w:rsidRPr="00566C2F">
        <w:rPr>
          <w:b/>
        </w:rPr>
        <w:t xml:space="preserve">Ví dụ: </w:t>
      </w:r>
    </w:p>
    <w:p w14:paraId="7468D2DF" w14:textId="77777777" w:rsidR="00DF08D4" w:rsidRPr="00566C2F" w:rsidRDefault="00DF08D4" w:rsidP="009B1F9D">
      <w:pPr>
        <w:ind w:left="1440"/>
        <w:jc w:val="both"/>
        <w:rPr>
          <w:i/>
        </w:rPr>
      </w:pPr>
      <w:r w:rsidRPr="00566C2F">
        <w:rPr>
          <w:i/>
        </w:rPr>
        <w:t>import java.io.DataOutputStream;</w:t>
      </w:r>
    </w:p>
    <w:p w14:paraId="746E9DC2" w14:textId="77777777" w:rsidR="00DF08D4" w:rsidRPr="00566C2F" w:rsidRDefault="00DF08D4" w:rsidP="009B1F9D">
      <w:pPr>
        <w:ind w:left="1440"/>
        <w:jc w:val="both"/>
        <w:rPr>
          <w:i/>
        </w:rPr>
      </w:pPr>
      <w:r w:rsidRPr="00566C2F">
        <w:rPr>
          <w:i/>
        </w:rPr>
        <w:t>import java.io.FileOutputStream;</w:t>
      </w:r>
    </w:p>
    <w:p w14:paraId="52A71948" w14:textId="77777777" w:rsidR="00DF08D4" w:rsidRPr="00566C2F" w:rsidRDefault="00DF08D4" w:rsidP="009B1F9D">
      <w:pPr>
        <w:ind w:left="1440"/>
        <w:jc w:val="both"/>
        <w:rPr>
          <w:i/>
        </w:rPr>
      </w:pPr>
      <w:r w:rsidRPr="00566C2F">
        <w:rPr>
          <w:i/>
        </w:rPr>
        <w:t xml:space="preserve">import java.io.IOException; </w:t>
      </w:r>
    </w:p>
    <w:p w14:paraId="6F81B818" w14:textId="77777777" w:rsidR="00DF08D4" w:rsidRPr="00566C2F" w:rsidRDefault="00DF08D4" w:rsidP="009B1F9D">
      <w:pPr>
        <w:ind w:left="1440"/>
        <w:jc w:val="both"/>
        <w:rPr>
          <w:i/>
        </w:rPr>
      </w:pPr>
      <w:r w:rsidRPr="00566C2F">
        <w:rPr>
          <w:i/>
        </w:rPr>
        <w:t>public class DataOutputStreamExample {</w:t>
      </w:r>
    </w:p>
    <w:p w14:paraId="5E8061DC" w14:textId="77777777" w:rsidR="00DF08D4" w:rsidRPr="00566C2F" w:rsidRDefault="00DF08D4" w:rsidP="009B1F9D">
      <w:pPr>
        <w:ind w:left="1440"/>
        <w:jc w:val="both"/>
        <w:rPr>
          <w:i/>
        </w:rPr>
      </w:pPr>
      <w:r w:rsidRPr="00566C2F">
        <w:rPr>
          <w:i/>
        </w:rPr>
        <w:t xml:space="preserve">    public static void main(String[] args) throws IOException {</w:t>
      </w:r>
    </w:p>
    <w:p w14:paraId="7E37198C" w14:textId="77777777" w:rsidR="00DF08D4" w:rsidRPr="00566C2F" w:rsidRDefault="00DF08D4" w:rsidP="009B1F9D">
      <w:pPr>
        <w:ind w:left="1440"/>
        <w:jc w:val="both"/>
        <w:rPr>
          <w:i/>
        </w:rPr>
      </w:pPr>
      <w:r w:rsidRPr="00566C2F">
        <w:rPr>
          <w:i/>
        </w:rPr>
        <w:t xml:space="preserve">        FileOutputStream file = null;</w:t>
      </w:r>
    </w:p>
    <w:p w14:paraId="22DC0DE4" w14:textId="77777777" w:rsidR="00DF08D4" w:rsidRPr="00566C2F" w:rsidRDefault="00DF08D4" w:rsidP="009B1F9D">
      <w:pPr>
        <w:ind w:left="1440"/>
        <w:jc w:val="both"/>
        <w:rPr>
          <w:i/>
        </w:rPr>
      </w:pPr>
      <w:r w:rsidRPr="00566C2F">
        <w:rPr>
          <w:i/>
        </w:rPr>
        <w:t xml:space="preserve">        DataOutputStream data = null; </w:t>
      </w:r>
    </w:p>
    <w:p w14:paraId="6F0DAB62" w14:textId="77777777" w:rsidR="00DF08D4" w:rsidRPr="00566C2F" w:rsidRDefault="00DF08D4" w:rsidP="009B1F9D">
      <w:pPr>
        <w:ind w:left="1440"/>
        <w:jc w:val="both"/>
        <w:rPr>
          <w:i/>
        </w:rPr>
      </w:pPr>
      <w:r w:rsidRPr="00566C2F">
        <w:rPr>
          <w:i/>
        </w:rPr>
        <w:t xml:space="preserve">        try {</w:t>
      </w:r>
    </w:p>
    <w:p w14:paraId="7A74BA58" w14:textId="77777777" w:rsidR="00DF08D4" w:rsidRPr="00566C2F" w:rsidRDefault="00DF08D4" w:rsidP="009B1F9D">
      <w:pPr>
        <w:ind w:left="1440"/>
        <w:jc w:val="both"/>
        <w:rPr>
          <w:i/>
        </w:rPr>
      </w:pPr>
      <w:r w:rsidRPr="00566C2F">
        <w:rPr>
          <w:i/>
        </w:rPr>
        <w:t xml:space="preserve">            file = new FileOutputStream("D:\\testout.txt");</w:t>
      </w:r>
    </w:p>
    <w:p w14:paraId="6B1DC9F6" w14:textId="77777777" w:rsidR="00DF08D4" w:rsidRPr="00566C2F" w:rsidRDefault="00DF08D4" w:rsidP="009B1F9D">
      <w:pPr>
        <w:ind w:left="1440"/>
        <w:jc w:val="both"/>
        <w:rPr>
          <w:i/>
        </w:rPr>
      </w:pPr>
      <w:r w:rsidRPr="00566C2F">
        <w:rPr>
          <w:i/>
        </w:rPr>
        <w:t xml:space="preserve">            data = new DataOutputStream(file);</w:t>
      </w:r>
    </w:p>
    <w:p w14:paraId="70D9D647" w14:textId="77777777" w:rsidR="00DF08D4" w:rsidRPr="00566C2F" w:rsidRDefault="00DF08D4" w:rsidP="009B1F9D">
      <w:pPr>
        <w:ind w:left="1440"/>
        <w:jc w:val="both"/>
        <w:rPr>
          <w:i/>
        </w:rPr>
      </w:pPr>
      <w:r w:rsidRPr="00566C2F">
        <w:rPr>
          <w:i/>
        </w:rPr>
        <w:t xml:space="preserve">            data.writeInt(65);</w:t>
      </w:r>
    </w:p>
    <w:p w14:paraId="6FFE61FE" w14:textId="77777777" w:rsidR="00DF08D4" w:rsidRPr="00566C2F" w:rsidRDefault="00DF08D4" w:rsidP="009B1F9D">
      <w:pPr>
        <w:ind w:left="1440"/>
        <w:jc w:val="both"/>
        <w:rPr>
          <w:i/>
        </w:rPr>
      </w:pPr>
      <w:r w:rsidRPr="00566C2F">
        <w:rPr>
          <w:i/>
        </w:rPr>
        <w:t xml:space="preserve">            data.flush();</w:t>
      </w:r>
    </w:p>
    <w:p w14:paraId="0D024563" w14:textId="77777777" w:rsidR="00DF08D4" w:rsidRPr="00566C2F" w:rsidRDefault="00DF08D4" w:rsidP="009B1F9D">
      <w:pPr>
        <w:ind w:left="1440"/>
        <w:jc w:val="both"/>
        <w:rPr>
          <w:i/>
        </w:rPr>
      </w:pPr>
      <w:r w:rsidRPr="00566C2F">
        <w:rPr>
          <w:i/>
        </w:rPr>
        <w:t xml:space="preserve">            System.out.println("Succcess...");</w:t>
      </w:r>
    </w:p>
    <w:p w14:paraId="2B2CA109" w14:textId="77777777" w:rsidR="00DF08D4" w:rsidRPr="00566C2F" w:rsidRDefault="00DF08D4" w:rsidP="009B1F9D">
      <w:pPr>
        <w:ind w:left="1440"/>
        <w:jc w:val="both"/>
        <w:rPr>
          <w:i/>
        </w:rPr>
      </w:pPr>
      <w:r w:rsidRPr="00566C2F">
        <w:rPr>
          <w:i/>
        </w:rPr>
        <w:t xml:space="preserve">        } catch (IOException ex) { </w:t>
      </w:r>
    </w:p>
    <w:p w14:paraId="6A2AA757" w14:textId="77777777" w:rsidR="00DF08D4" w:rsidRPr="00566C2F" w:rsidRDefault="00DF08D4" w:rsidP="009B1F9D">
      <w:pPr>
        <w:ind w:left="1440"/>
        <w:jc w:val="both"/>
        <w:rPr>
          <w:i/>
        </w:rPr>
      </w:pPr>
      <w:r w:rsidRPr="00566C2F">
        <w:rPr>
          <w:i/>
        </w:rPr>
        <w:t xml:space="preserve">        } finally {</w:t>
      </w:r>
    </w:p>
    <w:p w14:paraId="0162A2FB" w14:textId="77777777" w:rsidR="00DF08D4" w:rsidRPr="00566C2F" w:rsidRDefault="00DF08D4" w:rsidP="009B1F9D">
      <w:pPr>
        <w:ind w:left="1440"/>
        <w:jc w:val="both"/>
        <w:rPr>
          <w:i/>
        </w:rPr>
      </w:pPr>
      <w:r w:rsidRPr="00566C2F">
        <w:rPr>
          <w:i/>
        </w:rPr>
        <w:t xml:space="preserve">            data.close();</w:t>
      </w:r>
    </w:p>
    <w:p w14:paraId="401319A7" w14:textId="77777777" w:rsidR="00DF08D4" w:rsidRPr="00566C2F" w:rsidRDefault="00DF08D4" w:rsidP="009B1F9D">
      <w:pPr>
        <w:ind w:left="1440"/>
        <w:jc w:val="both"/>
        <w:rPr>
          <w:i/>
        </w:rPr>
      </w:pPr>
      <w:r w:rsidRPr="00566C2F">
        <w:rPr>
          <w:i/>
        </w:rPr>
        <w:t xml:space="preserve">        }</w:t>
      </w:r>
    </w:p>
    <w:p w14:paraId="37CBE46D" w14:textId="77777777" w:rsidR="00DF08D4" w:rsidRPr="00566C2F" w:rsidRDefault="00DF08D4" w:rsidP="009B1F9D">
      <w:pPr>
        <w:ind w:left="1440"/>
        <w:jc w:val="both"/>
        <w:rPr>
          <w:i/>
        </w:rPr>
      </w:pPr>
      <w:r w:rsidRPr="00566C2F">
        <w:rPr>
          <w:i/>
        </w:rPr>
        <w:t xml:space="preserve">    }</w:t>
      </w:r>
    </w:p>
    <w:p w14:paraId="2406F6DA" w14:textId="77777777" w:rsidR="00DF08D4" w:rsidRPr="00566C2F" w:rsidRDefault="00DF08D4" w:rsidP="009B1F9D">
      <w:pPr>
        <w:ind w:left="1440"/>
        <w:jc w:val="both"/>
        <w:rPr>
          <w:i/>
        </w:rPr>
      </w:pPr>
      <w:r w:rsidRPr="00566C2F">
        <w:rPr>
          <w:i/>
        </w:rPr>
        <w:t>}</w:t>
      </w:r>
    </w:p>
    <w:p w14:paraId="3A38C716" w14:textId="77777777" w:rsidR="00DF08D4" w:rsidRPr="00566C2F" w:rsidRDefault="00DF08D4" w:rsidP="009B1F9D">
      <w:pPr>
        <w:jc w:val="both"/>
      </w:pPr>
      <w:r w:rsidRPr="00566C2F">
        <w:tab/>
        <w:t>Output: Succcess...</w:t>
      </w:r>
    </w:p>
    <w:p w14:paraId="2F3A722E" w14:textId="77777777" w:rsidR="00DF08D4" w:rsidRPr="00566C2F" w:rsidRDefault="00DF08D4" w:rsidP="009B1F9D">
      <w:pPr>
        <w:jc w:val="both"/>
      </w:pPr>
      <w:r w:rsidRPr="00566C2F">
        <w:tab/>
        <w:t xml:space="preserve">Nội dung file </w:t>
      </w:r>
      <w:r w:rsidRPr="00566C2F">
        <w:rPr>
          <w:i/>
        </w:rPr>
        <w:t>testout.txt</w:t>
      </w:r>
      <w:r w:rsidRPr="00566C2F">
        <w:t>:</w:t>
      </w:r>
    </w:p>
    <w:p w14:paraId="703B2AB8" w14:textId="77777777" w:rsidR="00DF08D4" w:rsidRPr="00566C2F" w:rsidRDefault="00DF08D4" w:rsidP="009B1F9D">
      <w:pPr>
        <w:jc w:val="both"/>
      </w:pPr>
      <w:r w:rsidRPr="00566C2F">
        <w:lastRenderedPageBreak/>
        <w:tab/>
      </w:r>
      <w:r w:rsidRPr="00566C2F">
        <w:tab/>
      </w:r>
      <w:r w:rsidRPr="00566C2F">
        <w:rPr>
          <w:noProof/>
        </w:rPr>
        <w:drawing>
          <wp:inline distT="0" distB="0" distL="0" distR="0" wp14:anchorId="5A5645D0" wp14:editId="3AC12769">
            <wp:extent cx="3771900" cy="1181100"/>
            <wp:effectExtent l="0" t="0" r="0" b="0"/>
            <wp:docPr id="40" name="Picture 40" descr="Ví dụ về lớp DataOutputStream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í dụ về lớp DataOutputStream trong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00" cy="1181100"/>
                    </a:xfrm>
                    <a:prstGeom prst="rect">
                      <a:avLst/>
                    </a:prstGeom>
                    <a:noFill/>
                    <a:ln>
                      <a:noFill/>
                    </a:ln>
                  </pic:spPr>
                </pic:pic>
              </a:graphicData>
            </a:graphic>
          </wp:inline>
        </w:drawing>
      </w:r>
    </w:p>
    <w:p w14:paraId="28E2D725" w14:textId="77777777" w:rsidR="00DF08D4" w:rsidRPr="00566C2F" w:rsidRDefault="00DF08D4" w:rsidP="00B37DA6">
      <w:pPr>
        <w:pStyle w:val="Heading3"/>
        <w:ind w:firstLine="0"/>
      </w:pPr>
      <w:bookmarkStart w:id="138" w:name="_Toc111104051"/>
      <w:r w:rsidRPr="00566C2F">
        <w:t>6.4.2. Truy cập tệp ngẫu nhiên</w:t>
      </w:r>
      <w:bookmarkEnd w:id="138"/>
      <w:r w:rsidRPr="00566C2F">
        <w:t xml:space="preserve"> </w:t>
      </w:r>
    </w:p>
    <w:p w14:paraId="21647B7D" w14:textId="77777777" w:rsidR="00DF08D4" w:rsidRPr="00566C2F" w:rsidRDefault="00DF08D4" w:rsidP="009B1F9D">
      <w:pPr>
        <w:jc w:val="both"/>
      </w:pPr>
      <w:r w:rsidRPr="00566C2F">
        <w:tab/>
        <w:t xml:space="preserve">Sử dụng </w:t>
      </w:r>
      <w:r w:rsidRPr="00566C2F">
        <w:rPr>
          <w:i/>
        </w:rPr>
        <w:t>InputStream</w:t>
      </w:r>
      <w:r w:rsidRPr="00566C2F">
        <w:t xml:space="preserve">, </w:t>
      </w:r>
      <w:r w:rsidRPr="00566C2F">
        <w:rPr>
          <w:i/>
        </w:rPr>
        <w:t>OutputStream</w:t>
      </w:r>
      <w:r w:rsidRPr="00566C2F">
        <w:t xml:space="preserve">, </w:t>
      </w:r>
      <w:r w:rsidRPr="00566C2F">
        <w:rPr>
          <w:i/>
        </w:rPr>
        <w:t>Reader</w:t>
      </w:r>
      <w:r w:rsidRPr="00566C2F">
        <w:t xml:space="preserve"> và </w:t>
      </w:r>
      <w:r w:rsidRPr="00566C2F">
        <w:rPr>
          <w:i/>
        </w:rPr>
        <w:t>Writer</w:t>
      </w:r>
      <w:r w:rsidRPr="00566C2F">
        <w:t xml:space="preserve"> có một hạn chế là chỉ cho phép đọc ghi dữ liệu tuần tự, vị trí bắt đầu đọc ghi ở đầu tập tin. Vì vậy Java cung cấp </w:t>
      </w:r>
      <w:r w:rsidRPr="00566C2F">
        <w:rPr>
          <w:i/>
        </w:rPr>
        <w:t>RandomAccessFile</w:t>
      </w:r>
      <w:r w:rsidRPr="00566C2F">
        <w:t xml:space="preserve"> cho phép chúng ta đọc ghi dữ liệu ngẫu nhiên ở bất kỳ vị trí nào của tập tin. </w:t>
      </w:r>
    </w:p>
    <w:p w14:paraId="26E2241B" w14:textId="77777777" w:rsidR="00DF08D4" w:rsidRPr="00566C2F" w:rsidRDefault="00DF08D4" w:rsidP="009B1F9D">
      <w:pPr>
        <w:jc w:val="both"/>
      </w:pPr>
      <w:r w:rsidRPr="00566C2F">
        <w:tab/>
        <w:t xml:space="preserve">Khởi tạo </w:t>
      </w:r>
      <w:r w:rsidRPr="00566C2F">
        <w:rPr>
          <w:i/>
        </w:rPr>
        <w:t>RandomAccessFile:</w:t>
      </w:r>
      <w:r w:rsidRPr="00566C2F">
        <w:t xml:space="preserve"> Để khởi tạo RandomAccessFile chúng ta có 2 </w:t>
      </w:r>
      <w:r w:rsidRPr="00566C2F">
        <w:rPr>
          <w:i/>
        </w:rPr>
        <w:t>constructor</w:t>
      </w:r>
      <w:r w:rsidRPr="00566C2F">
        <w:t xml:space="preserve"> sau</w:t>
      </w:r>
    </w:p>
    <w:p w14:paraId="4C8FF467" w14:textId="77777777" w:rsidR="00DF08D4" w:rsidRPr="00566C2F" w:rsidRDefault="00DF08D4" w:rsidP="009B1F9D">
      <w:pPr>
        <w:jc w:val="both"/>
        <w:rPr>
          <w:i/>
        </w:rPr>
      </w:pPr>
      <w:r w:rsidRPr="00566C2F">
        <w:tab/>
      </w:r>
      <w:r w:rsidRPr="00566C2F">
        <w:rPr>
          <w:i/>
        </w:rPr>
        <w:t>public RandomAccessFile(String name, String mode)</w:t>
      </w:r>
    </w:p>
    <w:p w14:paraId="499FF007" w14:textId="77777777" w:rsidR="00DF08D4" w:rsidRPr="00566C2F" w:rsidRDefault="00DF08D4" w:rsidP="009B1F9D">
      <w:pPr>
        <w:jc w:val="both"/>
        <w:rPr>
          <w:i/>
        </w:rPr>
      </w:pPr>
      <w:r w:rsidRPr="00566C2F">
        <w:rPr>
          <w:i/>
        </w:rPr>
        <w:t>RandomAccessFile randomAccessFile = new  RandomAccessFile("/Users/nguyenthanhhai/Desktop/test.txt", "r");</w:t>
      </w:r>
    </w:p>
    <w:p w14:paraId="17C829DE" w14:textId="77777777" w:rsidR="00DF08D4" w:rsidRPr="00566C2F" w:rsidRDefault="00DF08D4" w:rsidP="009B1F9D">
      <w:pPr>
        <w:jc w:val="both"/>
      </w:pPr>
    </w:p>
    <w:p w14:paraId="74FADDA5" w14:textId="77777777" w:rsidR="00DF08D4" w:rsidRPr="00566C2F" w:rsidRDefault="00DF08D4" w:rsidP="009B1F9D">
      <w:pPr>
        <w:jc w:val="both"/>
        <w:rPr>
          <w:i/>
        </w:rPr>
      </w:pPr>
      <w:r w:rsidRPr="00566C2F">
        <w:tab/>
      </w:r>
      <w:r w:rsidRPr="00566C2F">
        <w:rPr>
          <w:i/>
        </w:rPr>
        <w:t>public RandomAccessFile(File file, String mode)</w:t>
      </w:r>
    </w:p>
    <w:p w14:paraId="57160564" w14:textId="77777777" w:rsidR="00DF08D4" w:rsidRPr="00566C2F" w:rsidRDefault="00DF08D4" w:rsidP="009B1F9D">
      <w:pPr>
        <w:jc w:val="both"/>
        <w:rPr>
          <w:i/>
        </w:rPr>
      </w:pPr>
      <w:r w:rsidRPr="00566C2F">
        <w:rPr>
          <w:i/>
        </w:rPr>
        <w:t xml:space="preserve">RandomAccessFile randomAccessFile = new RandomAccessFile(new File("/Users/nguyenthanhhai/Desktop/test.txt"), "rw"); </w:t>
      </w:r>
    </w:p>
    <w:p w14:paraId="02D9B050" w14:textId="77777777" w:rsidR="00DF08D4" w:rsidRPr="00566C2F" w:rsidRDefault="00DF08D4" w:rsidP="009B1F9D">
      <w:pPr>
        <w:jc w:val="both"/>
      </w:pPr>
      <w:r w:rsidRPr="00566C2F">
        <w:t xml:space="preserve">Tham số </w:t>
      </w:r>
      <w:r w:rsidRPr="00566C2F">
        <w:rPr>
          <w:i/>
        </w:rPr>
        <w:t>mode</w:t>
      </w:r>
      <w:r w:rsidRPr="00566C2F">
        <w:t xml:space="preserve"> để chỉ định các quyền chúng ta có thể thao tác với tập tin. Danh sách các mode:</w:t>
      </w:r>
    </w:p>
    <w:p w14:paraId="744D9E83" w14:textId="77777777" w:rsidR="00DF08D4" w:rsidRPr="00566C2F" w:rsidRDefault="00DF08D4" w:rsidP="00DD1F47">
      <w:pPr>
        <w:pStyle w:val="ListParagraph"/>
        <w:numPr>
          <w:ilvl w:val="0"/>
          <w:numId w:val="36"/>
        </w:numPr>
        <w:jc w:val="both"/>
      </w:pPr>
      <w:r w:rsidRPr="00566C2F">
        <w:t xml:space="preserve">r – chỉ đọc, nếu gọi write() method ở mode này thì chúng sẽ bị ném </w:t>
      </w:r>
      <w:r w:rsidRPr="00AA02DB">
        <w:rPr>
          <w:i/>
        </w:rPr>
        <w:t>IOException</w:t>
      </w:r>
      <w:r w:rsidRPr="00566C2F">
        <w:t>.</w:t>
      </w:r>
    </w:p>
    <w:p w14:paraId="60C7034C" w14:textId="77777777" w:rsidR="00DF08D4" w:rsidRPr="00566C2F" w:rsidRDefault="00DF08D4" w:rsidP="00DD1F47">
      <w:pPr>
        <w:pStyle w:val="ListParagraph"/>
        <w:numPr>
          <w:ilvl w:val="0"/>
          <w:numId w:val="36"/>
        </w:numPr>
        <w:jc w:val="both"/>
      </w:pPr>
      <w:r w:rsidRPr="00566C2F">
        <w:t>rw – đọc và ghi.</w:t>
      </w:r>
    </w:p>
    <w:p w14:paraId="4DD6672E" w14:textId="77777777" w:rsidR="00DF08D4" w:rsidRPr="00566C2F" w:rsidRDefault="00DF08D4" w:rsidP="00DD1F47">
      <w:pPr>
        <w:pStyle w:val="ListParagraph"/>
        <w:numPr>
          <w:ilvl w:val="0"/>
          <w:numId w:val="36"/>
        </w:numPr>
        <w:jc w:val="both"/>
      </w:pPr>
      <w:r w:rsidRPr="00566C2F">
        <w:t>rwd – đọc ghi đồng bộ. Tất cả các thay đổi sẽ được ghi xuống ổ đĩa đồng bộ.</w:t>
      </w:r>
    </w:p>
    <w:p w14:paraId="3541311E" w14:textId="77777777" w:rsidR="00DF08D4" w:rsidRPr="00566C2F" w:rsidRDefault="00DF08D4" w:rsidP="00DD1F47">
      <w:pPr>
        <w:pStyle w:val="ListParagraph"/>
        <w:numPr>
          <w:ilvl w:val="0"/>
          <w:numId w:val="36"/>
        </w:numPr>
        <w:jc w:val="both"/>
      </w:pPr>
      <w:r w:rsidRPr="00566C2F">
        <w:t xml:space="preserve">rws – đọc ghi đồng bộ. Tất cả các thay đổi kể cả siêu dữ liệu sẽ được ghi xuống ổ đĩa đồng bộ. </w:t>
      </w:r>
    </w:p>
    <w:p w14:paraId="21062AD6" w14:textId="77777777" w:rsidR="00FA3909" w:rsidRPr="00566C2F" w:rsidRDefault="00FA3909" w:rsidP="009B1F9D">
      <w:pPr>
        <w:jc w:val="both"/>
      </w:pPr>
      <w:r w:rsidRPr="00566C2F">
        <w:t>RamdomAccessFile cung cấp hầu hết các phương thức đọc file giúp chúng ta thao tác thuận tiện hơn. Các phương thức hỗ trợ đọc dữ liệu nguyên thuỷ: read(), readInt(), readByte(), readDouble(), readFloat(), readChar(), readLong(), …</w:t>
      </w:r>
    </w:p>
    <w:p w14:paraId="04A60C8B" w14:textId="77777777" w:rsidR="00FA3909" w:rsidRPr="00566C2F" w:rsidRDefault="00FA3909" w:rsidP="009B1F9D">
      <w:pPr>
        <w:jc w:val="both"/>
      </w:pPr>
      <w:r w:rsidRPr="00566C2F">
        <w:lastRenderedPageBreak/>
        <w:t>Các phương thức</w:t>
      </w:r>
      <w:r w:rsidR="005070C3" w:rsidRPr="00566C2F">
        <w:t xml:space="preserve"> đọc</w:t>
      </w:r>
      <w:r w:rsidRPr="00566C2F">
        <w:t>:</w:t>
      </w:r>
    </w:p>
    <w:p w14:paraId="713BD7D5" w14:textId="77777777" w:rsidR="00FA3909" w:rsidRPr="00566C2F" w:rsidRDefault="00FA3909" w:rsidP="00DD1F47">
      <w:pPr>
        <w:pStyle w:val="ListParagraph"/>
        <w:numPr>
          <w:ilvl w:val="0"/>
          <w:numId w:val="37"/>
        </w:numPr>
        <w:jc w:val="both"/>
      </w:pPr>
      <w:r w:rsidRPr="00566C2F">
        <w:rPr>
          <w:i/>
        </w:rPr>
        <w:t>readLine():</w:t>
      </w:r>
      <w:r w:rsidRPr="00566C2F">
        <w:t xml:space="preserve"> đọc từng dòng trong RandomAccessFile.</w:t>
      </w:r>
    </w:p>
    <w:p w14:paraId="1FD3EE15" w14:textId="77777777" w:rsidR="000F3853" w:rsidRPr="00566C2F" w:rsidRDefault="00FA3909" w:rsidP="00DD1F47">
      <w:pPr>
        <w:pStyle w:val="ListParagraph"/>
        <w:numPr>
          <w:ilvl w:val="0"/>
          <w:numId w:val="37"/>
        </w:numPr>
        <w:jc w:val="both"/>
      </w:pPr>
      <w:r w:rsidRPr="00566C2F">
        <w:rPr>
          <w:i/>
        </w:rPr>
        <w:t>read(byte[] b)</w:t>
      </w:r>
      <w:r w:rsidRPr="00566C2F">
        <w:t xml:space="preserve"> và </w:t>
      </w:r>
      <w:r w:rsidRPr="00566C2F">
        <w:rPr>
          <w:i/>
        </w:rPr>
        <w:t>read(byte[] b, int off, int len):</w:t>
      </w:r>
      <w:r w:rsidRPr="00566C2F">
        <w:t xml:space="preserve"> đọc dữ liệu vào một mảng byte. Lưu ý: 2 phương thức trên trả về số byte đọc được từ tập tin hoặc -1 nếu đã đọc đến cuối tập tin.</w:t>
      </w:r>
    </w:p>
    <w:p w14:paraId="20615E18" w14:textId="77777777" w:rsidR="005070C3" w:rsidRPr="00566C2F" w:rsidRDefault="000F3853" w:rsidP="00DD1F47">
      <w:pPr>
        <w:pStyle w:val="ListParagraph"/>
        <w:numPr>
          <w:ilvl w:val="0"/>
          <w:numId w:val="37"/>
        </w:numPr>
        <w:jc w:val="both"/>
        <w:rPr>
          <w:i/>
        </w:rPr>
      </w:pPr>
      <w:r w:rsidRPr="00566C2F">
        <w:rPr>
          <w:i/>
        </w:rPr>
        <w:t>length()</w:t>
      </w:r>
      <w:r w:rsidR="005070C3" w:rsidRPr="00566C2F">
        <w:rPr>
          <w:i/>
        </w:rPr>
        <w:t xml:space="preserve">: </w:t>
      </w:r>
      <w:r w:rsidR="005070C3" w:rsidRPr="00566C2F">
        <w:t>lấy độ dài của file(đơn vị byte), hay nói cách khác length() trả về số byte mà chúng ta có thể đọc được.</w:t>
      </w:r>
    </w:p>
    <w:p w14:paraId="5263769D" w14:textId="77777777" w:rsidR="00FA3909" w:rsidRPr="00566C2F" w:rsidRDefault="005070C3" w:rsidP="00DD1F47">
      <w:pPr>
        <w:pStyle w:val="ListParagraph"/>
        <w:numPr>
          <w:ilvl w:val="0"/>
          <w:numId w:val="37"/>
        </w:numPr>
        <w:jc w:val="both"/>
        <w:rPr>
          <w:i/>
        </w:rPr>
      </w:pPr>
      <w:r w:rsidRPr="00566C2F">
        <w:rPr>
          <w:i/>
        </w:rPr>
        <w:t xml:space="preserve">seek(): </w:t>
      </w:r>
      <w:r w:rsidRPr="00566C2F">
        <w:t>dịch chuyển con trỏ đến bất kỳ vị trí nào của file. Ví dụ mình sẽ đọc 10 byte cuối của file text.</w:t>
      </w:r>
      <w:r w:rsidR="00FA3909" w:rsidRPr="00566C2F">
        <w:rPr>
          <w:i/>
        </w:rPr>
        <w:t xml:space="preserve"> </w:t>
      </w:r>
    </w:p>
    <w:p w14:paraId="4CCA5235" w14:textId="77777777" w:rsidR="005070C3" w:rsidRPr="00566C2F" w:rsidRDefault="005070C3" w:rsidP="009B1F9D">
      <w:pPr>
        <w:jc w:val="both"/>
      </w:pPr>
      <w:r w:rsidRPr="00566C2F">
        <w:t>Tương tự như phần đọc file, chúng ta cũng có cá method: write(), writeInt(), writeByte(), writeDouble(), writeFloat(), writeChar(), writeLong(), … để ghi các dữ liệu kiểu nguyên thuỷ vào file.</w:t>
      </w:r>
    </w:p>
    <w:p w14:paraId="08C087AF" w14:textId="77777777" w:rsidR="005070C3" w:rsidRPr="00566C2F" w:rsidRDefault="005070C3" w:rsidP="009B1F9D">
      <w:pPr>
        <w:jc w:val="both"/>
        <w:rPr>
          <w:b/>
        </w:rPr>
      </w:pPr>
      <w:r w:rsidRPr="00566C2F">
        <w:rPr>
          <w:b/>
        </w:rPr>
        <w:t xml:space="preserve">Lưu ý: </w:t>
      </w:r>
    </w:p>
    <w:p w14:paraId="5D22028A" w14:textId="77777777" w:rsidR="005070C3" w:rsidRPr="00566C2F" w:rsidRDefault="005070C3" w:rsidP="00DD1F47">
      <w:pPr>
        <w:pStyle w:val="ListParagraph"/>
        <w:numPr>
          <w:ilvl w:val="0"/>
          <w:numId w:val="38"/>
        </w:numPr>
        <w:jc w:val="both"/>
      </w:pPr>
      <w:r w:rsidRPr="00566C2F">
        <w:t xml:space="preserve">Phải chọn mode được quyền ghi file như rw, rwd, rws. </w:t>
      </w:r>
    </w:p>
    <w:p w14:paraId="7CC84A49" w14:textId="77777777" w:rsidR="005070C3" w:rsidRPr="00566C2F" w:rsidRDefault="005070C3" w:rsidP="00DD1F47">
      <w:pPr>
        <w:pStyle w:val="ListParagraph"/>
        <w:numPr>
          <w:ilvl w:val="0"/>
          <w:numId w:val="38"/>
        </w:numPr>
        <w:jc w:val="both"/>
      </w:pPr>
      <w:r w:rsidRPr="00566C2F">
        <w:t>Dữ liệu sẽ được ghi xuống tại vị trí con trỏ đang đứng.</w:t>
      </w:r>
    </w:p>
    <w:p w14:paraId="2AD6D0C6" w14:textId="77777777" w:rsidR="005070C3" w:rsidRPr="00566C2F" w:rsidRDefault="005070C3" w:rsidP="00DD1F47">
      <w:pPr>
        <w:pStyle w:val="ListParagraph"/>
        <w:numPr>
          <w:ilvl w:val="0"/>
          <w:numId w:val="38"/>
        </w:numPr>
        <w:jc w:val="both"/>
      </w:pPr>
      <w:r w:rsidRPr="00566C2F">
        <w:t>Vị trí con trỏ luôn là khi vừa khởi tạo, nếu lúc này chúng ta ghi thì dữ liệu sẽ được ghi ở đầu file.</w:t>
      </w:r>
    </w:p>
    <w:p w14:paraId="0E141852" w14:textId="77777777" w:rsidR="005070C3" w:rsidRPr="00566C2F" w:rsidRDefault="005070C3" w:rsidP="00DD1F47">
      <w:pPr>
        <w:pStyle w:val="ListParagraph"/>
        <w:numPr>
          <w:ilvl w:val="0"/>
          <w:numId w:val="38"/>
        </w:numPr>
        <w:jc w:val="both"/>
      </w:pPr>
      <w:r w:rsidRPr="00566C2F">
        <w:t>Nếu vị trí con trỏ nằm giữa file thì dữ liệu tại đó sẽ bị ghi đè bởi dữ liệu mới.</w:t>
      </w:r>
    </w:p>
    <w:p w14:paraId="33F5B3D8" w14:textId="77777777" w:rsidR="005070C3" w:rsidRPr="00566C2F" w:rsidRDefault="005070C3" w:rsidP="00DD1F47">
      <w:pPr>
        <w:pStyle w:val="ListParagraph"/>
        <w:numPr>
          <w:ilvl w:val="0"/>
          <w:numId w:val="38"/>
        </w:numPr>
        <w:jc w:val="both"/>
      </w:pPr>
      <w:r w:rsidRPr="00566C2F">
        <w:t>Sử dụng seek() để dịch chuyển vị trí con trỏ nếu không muốn dữ liệu bị ghi đè.</w:t>
      </w:r>
    </w:p>
    <w:p w14:paraId="740125D4" w14:textId="77777777" w:rsidR="005070C3" w:rsidRPr="00566C2F" w:rsidRDefault="005070C3" w:rsidP="00DD1F47">
      <w:pPr>
        <w:pStyle w:val="ListParagraph"/>
        <w:numPr>
          <w:ilvl w:val="0"/>
          <w:numId w:val="38"/>
        </w:numPr>
        <w:jc w:val="both"/>
      </w:pPr>
      <w:r w:rsidRPr="00566C2F">
        <w:rPr>
          <w:i/>
        </w:rPr>
        <w:t>RandomAccessFile</w:t>
      </w:r>
      <w:r w:rsidRPr="00566C2F">
        <w:t xml:space="preserve"> cho phép chúng ta đọc ghi ở bất kỳ vị trí nào trong file. Khi sử dụng </w:t>
      </w:r>
      <w:r w:rsidRPr="00566C2F">
        <w:rPr>
          <w:i/>
        </w:rPr>
        <w:t>write</w:t>
      </w:r>
      <w:r w:rsidRPr="00566C2F">
        <w:t xml:space="preserve">() method chú ý kết hợp </w:t>
      </w:r>
      <w:r w:rsidRPr="00566C2F">
        <w:rPr>
          <w:i/>
        </w:rPr>
        <w:t>seek</w:t>
      </w:r>
      <w:r w:rsidRPr="00566C2F">
        <w:t>() để dịch chuyển vị trí con trỏ để tránh ghi đè dữ liệu.</w:t>
      </w:r>
    </w:p>
    <w:p w14:paraId="4AEEC9D4" w14:textId="77777777" w:rsidR="00927D84" w:rsidRDefault="005070C3" w:rsidP="00DD1F47">
      <w:pPr>
        <w:pStyle w:val="ListParagraph"/>
        <w:numPr>
          <w:ilvl w:val="0"/>
          <w:numId w:val="37"/>
        </w:numPr>
        <w:jc w:val="both"/>
      </w:pPr>
      <w:r w:rsidRPr="00566C2F">
        <w:t xml:space="preserve">Các </w:t>
      </w:r>
      <w:r w:rsidRPr="00566C2F">
        <w:rPr>
          <w:i/>
        </w:rPr>
        <w:t>mode</w:t>
      </w:r>
      <w:r w:rsidRPr="00566C2F">
        <w:t xml:space="preserve"> là quan trọng nếu ta không cấp đủ quyền thì khi thực hiện sẽ bị </w:t>
      </w:r>
      <w:r w:rsidRPr="00566C2F">
        <w:rPr>
          <w:i/>
        </w:rPr>
        <w:t>IOException</w:t>
      </w:r>
      <w:r w:rsidRPr="00566C2F">
        <w:t xml:space="preserve">. </w:t>
      </w:r>
    </w:p>
    <w:p w14:paraId="030A9EDF" w14:textId="4743ED2A" w:rsidR="00DB1ECA" w:rsidRPr="00566C2F" w:rsidRDefault="00DB1ECA" w:rsidP="00A122A5">
      <w:pPr>
        <w:pStyle w:val="Heading1"/>
        <w:rPr>
          <w:color w:val="auto"/>
        </w:rPr>
      </w:pPr>
      <w:bookmarkStart w:id="139" w:name="_Toc111104052"/>
      <w:r w:rsidRPr="00566C2F">
        <w:rPr>
          <w:color w:val="auto"/>
        </w:rPr>
        <w:t>Tài liệu tham khảo</w:t>
      </w:r>
      <w:bookmarkEnd w:id="139"/>
    </w:p>
    <w:p w14:paraId="497D8935" w14:textId="77777777" w:rsidR="00AC6F5D" w:rsidRPr="00566C2F" w:rsidRDefault="00AC6F5D" w:rsidP="009B1F9D">
      <w:pPr>
        <w:tabs>
          <w:tab w:val="left" w:pos="7350"/>
        </w:tabs>
        <w:ind w:firstLine="567"/>
        <w:jc w:val="both"/>
        <w:rPr>
          <w:rFonts w:cs="Times New Roman"/>
        </w:rPr>
      </w:pPr>
      <w:r w:rsidRPr="00566C2F">
        <w:rPr>
          <w:rFonts w:cs="Times New Roman"/>
        </w:rPr>
        <w:t>Tài liệu tham khảo tiếng Việt</w:t>
      </w:r>
    </w:p>
    <w:p w14:paraId="700598EF" w14:textId="77777777" w:rsidR="00E63403" w:rsidRPr="00566C2F" w:rsidRDefault="00E63403" w:rsidP="009B1F9D">
      <w:pPr>
        <w:widowControl w:val="0"/>
        <w:pBdr>
          <w:top w:val="none" w:sz="0" w:space="0" w:color="000000"/>
          <w:left w:val="none" w:sz="0" w:space="0" w:color="000000"/>
          <w:bottom w:val="none" w:sz="0" w:space="0" w:color="000000"/>
          <w:right w:val="none" w:sz="0" w:space="0" w:color="000000"/>
          <w:between w:val="none" w:sz="0" w:space="0" w:color="000000"/>
        </w:pBdr>
        <w:ind w:left="709" w:hanging="425"/>
        <w:jc w:val="both"/>
      </w:pPr>
      <w:r w:rsidRPr="00566C2F">
        <w:t xml:space="preserve">[1] </w:t>
      </w:r>
      <w:r w:rsidRPr="00566C2F">
        <w:tab/>
        <w:t xml:space="preserve">Bộ môn Công nghệ Phần mềm, Khoa Công nghệ thông tin, ĐH Công nghệ Thông tin và Truyền thông, ĐH Thái nguyên </w:t>
      </w:r>
      <w:r w:rsidRPr="00566C2F">
        <w:rPr>
          <w:i/>
        </w:rPr>
        <w:t>(2018), Bài giảng Lập trình Java.</w:t>
      </w:r>
    </w:p>
    <w:p w14:paraId="21C90223" w14:textId="77777777" w:rsidR="00E63403" w:rsidRPr="00566C2F" w:rsidRDefault="00E63403" w:rsidP="009B1F9D">
      <w:pPr>
        <w:widowControl w:val="0"/>
        <w:pBdr>
          <w:top w:val="none" w:sz="0" w:space="0" w:color="000000"/>
          <w:left w:val="none" w:sz="0" w:space="0" w:color="000000"/>
          <w:bottom w:val="none" w:sz="0" w:space="0" w:color="000000"/>
          <w:right w:val="none" w:sz="0" w:space="0" w:color="000000"/>
          <w:between w:val="none" w:sz="0" w:space="0" w:color="000000"/>
        </w:pBdr>
        <w:ind w:left="709" w:hanging="425"/>
        <w:jc w:val="both"/>
      </w:pPr>
      <w:r w:rsidRPr="00566C2F">
        <w:t>[2]</w:t>
      </w:r>
      <w:r w:rsidRPr="00566C2F">
        <w:tab/>
        <w:t xml:space="preserve">Đoàn Văn Ban (2005), </w:t>
      </w:r>
      <w:r w:rsidRPr="00566C2F">
        <w:rPr>
          <w:i/>
        </w:rPr>
        <w:t>Lập trình Hướng đối tượng với Java</w:t>
      </w:r>
      <w:r w:rsidRPr="00566C2F">
        <w:t xml:space="preserve">, NXB Khoa học kỹ </w:t>
      </w:r>
      <w:r w:rsidRPr="00566C2F">
        <w:lastRenderedPageBreak/>
        <w:t>thuật.</w:t>
      </w:r>
    </w:p>
    <w:p w14:paraId="3763AF30" w14:textId="77777777" w:rsidR="00E63403" w:rsidRPr="00566C2F" w:rsidRDefault="00E63403" w:rsidP="009B1F9D">
      <w:pPr>
        <w:widowControl w:val="0"/>
        <w:pBdr>
          <w:between w:val="none" w:sz="0" w:space="0" w:color="000000"/>
        </w:pBdr>
        <w:ind w:left="709" w:hanging="425"/>
        <w:jc w:val="both"/>
      </w:pPr>
      <w:r w:rsidRPr="00566C2F">
        <w:t>[3]</w:t>
      </w:r>
      <w:r w:rsidRPr="00566C2F">
        <w:tab/>
        <w:t xml:space="preserve">Đoàn Văn Ban (1997), </w:t>
      </w:r>
      <w:r w:rsidRPr="00566C2F">
        <w:rPr>
          <w:i/>
        </w:rPr>
        <w:t>Phân tích thiết kế và lập trình hướng đối tượng</w:t>
      </w:r>
      <w:r w:rsidRPr="00566C2F">
        <w:t>, NXB Thống kê.</w:t>
      </w:r>
    </w:p>
    <w:p w14:paraId="0644A04E" w14:textId="77777777" w:rsidR="00E63403" w:rsidRPr="00566C2F" w:rsidRDefault="00E63403" w:rsidP="009B1F9D">
      <w:pPr>
        <w:widowControl w:val="0"/>
        <w:pBdr>
          <w:between w:val="none" w:sz="0" w:space="0" w:color="000000"/>
        </w:pBdr>
        <w:ind w:left="709" w:hanging="425"/>
        <w:jc w:val="both"/>
      </w:pPr>
      <w:r w:rsidRPr="00566C2F">
        <w:t>[4]</w:t>
      </w:r>
      <w:r w:rsidRPr="00566C2F">
        <w:tab/>
        <w:t xml:space="preserve">Phương Lan (Chủ biên), </w:t>
      </w:r>
      <w:r w:rsidRPr="00566C2F">
        <w:rPr>
          <w:i/>
        </w:rPr>
        <w:t>Java (các tập 1 -&gt; 5),</w:t>
      </w:r>
      <w:r w:rsidRPr="00566C2F">
        <w:t xml:space="preserve"> NXB Lao động Xã hội.</w:t>
      </w:r>
    </w:p>
    <w:p w14:paraId="11C677FA" w14:textId="77777777" w:rsidR="00AC6F5D" w:rsidRPr="00566C2F" w:rsidRDefault="00AC6F5D" w:rsidP="009B1F9D">
      <w:pPr>
        <w:tabs>
          <w:tab w:val="left" w:pos="7350"/>
        </w:tabs>
        <w:ind w:firstLine="567"/>
        <w:jc w:val="both"/>
        <w:rPr>
          <w:rFonts w:cs="Times New Roman"/>
        </w:rPr>
      </w:pPr>
      <w:r w:rsidRPr="00566C2F">
        <w:rPr>
          <w:rFonts w:cs="Times New Roman"/>
        </w:rPr>
        <w:t>Tài liệu tham khảo tiếng nước ngoài</w:t>
      </w:r>
    </w:p>
    <w:p w14:paraId="05F568AC" w14:textId="77777777" w:rsidR="00E63403" w:rsidRPr="00566C2F" w:rsidRDefault="00E63403" w:rsidP="009B1F9D">
      <w:pPr>
        <w:widowControl w:val="0"/>
        <w:pBdr>
          <w:top w:val="none" w:sz="0" w:space="0" w:color="000000"/>
          <w:left w:val="none" w:sz="0" w:space="0" w:color="000000"/>
          <w:bottom w:val="none" w:sz="0" w:space="0" w:color="000000"/>
          <w:right w:val="none" w:sz="0" w:space="0" w:color="000000"/>
          <w:between w:val="none" w:sz="0" w:space="0" w:color="000000"/>
        </w:pBdr>
        <w:ind w:left="709" w:hanging="425"/>
        <w:jc w:val="both"/>
      </w:pPr>
      <w:r w:rsidRPr="00566C2F">
        <w:t>[5]</w:t>
      </w:r>
      <w:r w:rsidRPr="00566C2F">
        <w:tab/>
        <w:t xml:space="preserve">Herbert Schildt (2014), </w:t>
      </w:r>
      <w:r w:rsidRPr="00566C2F">
        <w:rPr>
          <w:i/>
        </w:rPr>
        <w:t>Java: A beginer’s guide, Sixth Edition,</w:t>
      </w:r>
      <w:r w:rsidRPr="00566C2F">
        <w:t xml:space="preserve"> Oracle Press.</w:t>
      </w:r>
    </w:p>
    <w:p w14:paraId="32BD4076" w14:textId="77777777" w:rsidR="00E63403" w:rsidRPr="00566C2F" w:rsidRDefault="00E63403" w:rsidP="009B1F9D">
      <w:pPr>
        <w:widowControl w:val="0"/>
        <w:pBdr>
          <w:top w:val="none" w:sz="0" w:space="0" w:color="000000"/>
          <w:left w:val="none" w:sz="0" w:space="0" w:color="000000"/>
          <w:bottom w:val="none" w:sz="0" w:space="0" w:color="000000"/>
          <w:right w:val="none" w:sz="0" w:space="0" w:color="000000"/>
          <w:between w:val="none" w:sz="0" w:space="0" w:color="000000"/>
        </w:pBdr>
        <w:ind w:left="709" w:hanging="425"/>
        <w:jc w:val="both"/>
      </w:pPr>
      <w:r w:rsidRPr="00566C2F">
        <w:t>[6]</w:t>
      </w:r>
      <w:r w:rsidRPr="00566C2F">
        <w:tab/>
        <w:t xml:space="preserve">Paul Deitel and Harvey Deitel (2012), </w:t>
      </w:r>
      <w:r w:rsidRPr="00566C2F">
        <w:rPr>
          <w:i/>
        </w:rPr>
        <w:t>Java How to Program – 9th Edition</w:t>
      </w:r>
      <w:r w:rsidRPr="00566C2F">
        <w:t>, Deitel &amp; Associates, Inc.</w:t>
      </w:r>
    </w:p>
    <w:p w14:paraId="3C667B33" w14:textId="77777777" w:rsidR="00EC2890" w:rsidRPr="00566C2F" w:rsidRDefault="00EC2890" w:rsidP="009B1F9D">
      <w:pPr>
        <w:jc w:val="both"/>
        <w:rPr>
          <w:rFonts w:eastAsiaTheme="majorEastAsia" w:cs="Times New Roman"/>
          <w:b/>
          <w:sz w:val="28"/>
          <w:szCs w:val="32"/>
        </w:rPr>
      </w:pPr>
      <w:r w:rsidRPr="00566C2F">
        <w:rPr>
          <w:rFonts w:cs="Times New Roman"/>
        </w:rPr>
        <w:br w:type="page"/>
      </w:r>
    </w:p>
    <w:p w14:paraId="5327E79E" w14:textId="5D0D3377" w:rsidR="006A413D" w:rsidRPr="00566C2F" w:rsidRDefault="00DB1ECA" w:rsidP="00A122A5">
      <w:pPr>
        <w:pStyle w:val="Heading1"/>
        <w:rPr>
          <w:color w:val="auto"/>
        </w:rPr>
      </w:pPr>
      <w:bookmarkStart w:id="140" w:name="_Toc111104053"/>
      <w:r w:rsidRPr="00566C2F">
        <w:rPr>
          <w:color w:val="auto"/>
        </w:rPr>
        <w:lastRenderedPageBreak/>
        <w:t>Các câu hỏi thường gặp</w:t>
      </w:r>
      <w:bookmarkEnd w:id="140"/>
    </w:p>
    <w:p w14:paraId="5E6487F5" w14:textId="3B45C520" w:rsidR="00445ACB" w:rsidRPr="00566C2F" w:rsidRDefault="00445ACB" w:rsidP="009B1F9D">
      <w:pPr>
        <w:jc w:val="both"/>
        <w:rPr>
          <w:rFonts w:cs="Times New Roman"/>
          <w:szCs w:val="26"/>
        </w:rPr>
      </w:pPr>
      <w:r w:rsidRPr="00566C2F">
        <w:rPr>
          <w:rFonts w:cs="Times New Roman"/>
          <w:szCs w:val="26"/>
        </w:rPr>
        <w:t xml:space="preserve">1. </w:t>
      </w:r>
      <w:r w:rsidR="00CB1210" w:rsidRPr="00566C2F">
        <w:rPr>
          <w:rFonts w:cs="Times New Roman"/>
          <w:szCs w:val="26"/>
        </w:rPr>
        <w:t>Tính đa hình là gì?</w:t>
      </w:r>
    </w:p>
    <w:p w14:paraId="51C0AD3A" w14:textId="7EA833C3" w:rsidR="00445ACB" w:rsidRPr="00566C2F" w:rsidRDefault="00445ACB" w:rsidP="009B1F9D">
      <w:pPr>
        <w:jc w:val="both"/>
        <w:rPr>
          <w:rFonts w:cs="Times New Roman"/>
          <w:szCs w:val="26"/>
        </w:rPr>
      </w:pPr>
      <w:r w:rsidRPr="00566C2F">
        <w:rPr>
          <w:rFonts w:cs="Times New Roman"/>
          <w:szCs w:val="26"/>
        </w:rPr>
        <w:t>Câu trả lời:</w:t>
      </w:r>
    </w:p>
    <w:p w14:paraId="0C5F138F" w14:textId="3E89C13B" w:rsidR="00CB1210" w:rsidRPr="00566C2F" w:rsidRDefault="00CB1210" w:rsidP="00CB1210">
      <w:pPr>
        <w:jc w:val="both"/>
        <w:rPr>
          <w:rFonts w:cs="Times New Roman"/>
          <w:szCs w:val="26"/>
        </w:rPr>
      </w:pPr>
      <w:r w:rsidRPr="00566C2F">
        <w:rPr>
          <w:rFonts w:cs="Times New Roman"/>
          <w:szCs w:val="26"/>
        </w:rPr>
        <w:t>Tính đa hình được mô tả ngắn gọn là “One interface, many implementations”. Nó là một đặc điểm của việc có thể gán một ý nghĩa hoặc cách sử dụng khác cho một thứ gì đó trong các ngữ cảnh khác nhau, cụ thể là cho phép một thực thể chẳng hạn như một biến, một hàm hoặc một đối tượng có nhiều hơn một dạng.</w:t>
      </w:r>
    </w:p>
    <w:p w14:paraId="1AF97C13" w14:textId="45C6CE0C" w:rsidR="00CB1210" w:rsidRPr="00566C2F" w:rsidRDefault="00CB1210" w:rsidP="00CB1210">
      <w:pPr>
        <w:jc w:val="both"/>
        <w:rPr>
          <w:rFonts w:cs="Times New Roman"/>
          <w:szCs w:val="26"/>
        </w:rPr>
      </w:pPr>
      <w:r w:rsidRPr="00566C2F">
        <w:rPr>
          <w:rFonts w:cs="Times New Roman"/>
          <w:szCs w:val="26"/>
        </w:rPr>
        <w:t>Có hai loại đa hình:</w:t>
      </w:r>
    </w:p>
    <w:p w14:paraId="71FC3B0F" w14:textId="77777777" w:rsidR="00CB1210" w:rsidRPr="00566C2F" w:rsidRDefault="00CB1210" w:rsidP="00CB1210">
      <w:pPr>
        <w:jc w:val="both"/>
        <w:rPr>
          <w:rFonts w:cs="Times New Roman"/>
          <w:szCs w:val="26"/>
        </w:rPr>
      </w:pPr>
      <w:r w:rsidRPr="00566C2F">
        <w:rPr>
          <w:rFonts w:cs="Times New Roman"/>
          <w:szCs w:val="26"/>
        </w:rPr>
        <w:t>Đa hình lúc compile time: thể hiện qua method overloadding (nạp chồng phương thức)</w:t>
      </w:r>
    </w:p>
    <w:p w14:paraId="67C26123" w14:textId="7472ACA0" w:rsidR="00445ACB" w:rsidRPr="00566C2F" w:rsidRDefault="00CB1210" w:rsidP="009B1F9D">
      <w:pPr>
        <w:jc w:val="both"/>
        <w:rPr>
          <w:rFonts w:cs="Times New Roman"/>
          <w:szCs w:val="26"/>
        </w:rPr>
      </w:pPr>
      <w:r w:rsidRPr="00566C2F">
        <w:rPr>
          <w:rFonts w:cs="Times New Roman"/>
          <w:szCs w:val="26"/>
        </w:rPr>
        <w:t>Đa hình lúc runtime: thể hiện qua kế thừa và interface</w:t>
      </w:r>
    </w:p>
    <w:p w14:paraId="78E1B5DC" w14:textId="20307500" w:rsidR="00445ACB" w:rsidRPr="00566C2F" w:rsidRDefault="00445ACB" w:rsidP="009B1F9D">
      <w:pPr>
        <w:jc w:val="both"/>
        <w:rPr>
          <w:rFonts w:cs="Times New Roman"/>
          <w:szCs w:val="26"/>
          <w:lang w:val="fr-FR"/>
        </w:rPr>
      </w:pPr>
      <w:r w:rsidRPr="00566C2F">
        <w:rPr>
          <w:rFonts w:cs="Times New Roman"/>
          <w:szCs w:val="26"/>
          <w:lang w:val="fr-FR"/>
        </w:rPr>
        <w:t xml:space="preserve">2. </w:t>
      </w:r>
      <w:r w:rsidR="00CB1210" w:rsidRPr="00566C2F">
        <w:rPr>
          <w:rFonts w:cs="Times New Roman"/>
          <w:szCs w:val="26"/>
          <w:lang w:val="fr-FR"/>
        </w:rPr>
        <w:t>Tính trừu tượng trong Java là gì?</w:t>
      </w:r>
    </w:p>
    <w:p w14:paraId="060A9FA7" w14:textId="7E05366C" w:rsidR="00445ACB" w:rsidRPr="00566C2F" w:rsidRDefault="00445ACB" w:rsidP="009B1F9D">
      <w:pPr>
        <w:jc w:val="both"/>
        <w:rPr>
          <w:rFonts w:cs="Times New Roman"/>
          <w:szCs w:val="26"/>
          <w:lang w:val="fr-FR"/>
        </w:rPr>
      </w:pPr>
      <w:r w:rsidRPr="00566C2F">
        <w:rPr>
          <w:rFonts w:cs="Times New Roman"/>
          <w:szCs w:val="26"/>
          <w:lang w:val="fr-FR"/>
        </w:rPr>
        <w:t>Câu trả lời:</w:t>
      </w:r>
    </w:p>
    <w:p w14:paraId="23FF01BE" w14:textId="676CED48" w:rsidR="00CB1210" w:rsidRPr="00566C2F" w:rsidRDefault="00CB1210" w:rsidP="00CB1210">
      <w:pPr>
        <w:jc w:val="both"/>
        <w:rPr>
          <w:rFonts w:cs="Times New Roman"/>
          <w:szCs w:val="26"/>
          <w:lang w:val="fr-FR"/>
        </w:rPr>
      </w:pPr>
      <w:r w:rsidRPr="00566C2F">
        <w:rPr>
          <w:rFonts w:cs="Times New Roman"/>
          <w:szCs w:val="26"/>
          <w:lang w:val="fr-FR"/>
        </w:rPr>
        <w:t>Tính trừu tượng đề cập đến việc xử lý các ý tưởng hơn là sự kiện. Về cơ bản, nó giải quyết việc ẩn các chi tiết và hiển thị những thứ cần thiết cho người dùng. Vì vậy, bạn có thể nó rằng tính từu tượng trong Java là quá trình ẩn các chi tiết triển khai khỏi người dùng và chỉ lộ chi tiết chức năng cho họ.</w:t>
      </w:r>
    </w:p>
    <w:p w14:paraId="6051AE77" w14:textId="58D7CDEE" w:rsidR="00CB1210" w:rsidRPr="00566C2F" w:rsidRDefault="00CB1210" w:rsidP="00CB1210">
      <w:pPr>
        <w:jc w:val="both"/>
        <w:rPr>
          <w:rFonts w:cs="Times New Roman"/>
          <w:szCs w:val="26"/>
          <w:lang w:val="fr-FR"/>
        </w:rPr>
      </w:pPr>
      <w:r w:rsidRPr="00566C2F">
        <w:rPr>
          <w:rFonts w:cs="Times New Roman"/>
          <w:szCs w:val="26"/>
          <w:lang w:val="fr-FR"/>
        </w:rPr>
        <w:t>Có thể đạt được tính trừu tượng theo hai cách:</w:t>
      </w:r>
    </w:p>
    <w:p w14:paraId="389EFA20" w14:textId="77777777" w:rsidR="00CB1210" w:rsidRPr="00566C2F" w:rsidRDefault="00CB1210" w:rsidP="00DD1F47">
      <w:pPr>
        <w:pStyle w:val="ListParagraph"/>
        <w:numPr>
          <w:ilvl w:val="0"/>
          <w:numId w:val="37"/>
        </w:numPr>
        <w:jc w:val="both"/>
        <w:rPr>
          <w:rFonts w:cs="Times New Roman"/>
          <w:szCs w:val="26"/>
        </w:rPr>
      </w:pPr>
      <w:r w:rsidRPr="00566C2F">
        <w:rPr>
          <w:rFonts w:cs="Times New Roman"/>
          <w:szCs w:val="26"/>
        </w:rPr>
        <w:t>Sử dụng lớp abstract</w:t>
      </w:r>
    </w:p>
    <w:p w14:paraId="2905BAA2" w14:textId="647595A1" w:rsidR="00CB1210" w:rsidRPr="00566C2F" w:rsidRDefault="00CB1210" w:rsidP="00DD1F47">
      <w:pPr>
        <w:pStyle w:val="ListParagraph"/>
        <w:numPr>
          <w:ilvl w:val="0"/>
          <w:numId w:val="37"/>
        </w:numPr>
        <w:jc w:val="both"/>
        <w:rPr>
          <w:rFonts w:cs="Times New Roman"/>
          <w:szCs w:val="26"/>
        </w:rPr>
      </w:pPr>
      <w:r w:rsidRPr="00566C2F">
        <w:rPr>
          <w:rFonts w:cs="Times New Roman"/>
          <w:szCs w:val="26"/>
        </w:rPr>
        <w:t>Sử dụng interface</w:t>
      </w:r>
    </w:p>
    <w:p w14:paraId="0DFA1FE7" w14:textId="5DC74D19" w:rsidR="00CB1210" w:rsidRPr="00566C2F" w:rsidRDefault="00CB1210" w:rsidP="00CB1210">
      <w:pPr>
        <w:jc w:val="both"/>
        <w:rPr>
          <w:rFonts w:cs="Times New Roman"/>
          <w:szCs w:val="26"/>
        </w:rPr>
      </w:pPr>
      <w:r w:rsidRPr="00566C2F">
        <w:rPr>
          <w:rFonts w:cs="Times New Roman"/>
          <w:szCs w:val="26"/>
        </w:rPr>
        <w:t>3. Sự khác biệt giữa class abstract và interface ?</w:t>
      </w:r>
    </w:p>
    <w:p w14:paraId="23BC2720" w14:textId="77777777" w:rsidR="00CB1210" w:rsidRPr="00566C2F" w:rsidRDefault="00CB1210" w:rsidP="00CB1210">
      <w:pPr>
        <w:jc w:val="both"/>
        <w:rPr>
          <w:rFonts w:cs="Times New Roman"/>
          <w:szCs w:val="26"/>
        </w:rPr>
      </w:pPr>
      <w:r w:rsidRPr="00566C2F">
        <w:rPr>
          <w:rFonts w:cs="Times New Roman"/>
          <w:szCs w:val="26"/>
        </w:rPr>
        <w:t>Câu trả lời:</w:t>
      </w:r>
    </w:p>
    <w:tbl>
      <w:tblPr>
        <w:tblW w:w="0" w:type="auto"/>
        <w:tblCellMar>
          <w:top w:w="15" w:type="dxa"/>
          <w:left w:w="15" w:type="dxa"/>
          <w:bottom w:w="15" w:type="dxa"/>
          <w:right w:w="15" w:type="dxa"/>
        </w:tblCellMar>
        <w:tblLook w:val="04A0" w:firstRow="1" w:lastRow="0" w:firstColumn="1" w:lastColumn="0" w:noHBand="0" w:noVBand="1"/>
      </w:tblPr>
      <w:tblGrid>
        <w:gridCol w:w="4605"/>
        <w:gridCol w:w="4857"/>
      </w:tblGrid>
      <w:tr w:rsidR="00566C2F" w:rsidRPr="00566C2F" w14:paraId="1E3C8C85" w14:textId="77777777" w:rsidTr="00566C2F">
        <w:trPr>
          <w:tblHeader/>
        </w:trPr>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18EC537E" w14:textId="77777777" w:rsidR="00CB1210" w:rsidRPr="00CB1210" w:rsidRDefault="00CB1210" w:rsidP="00CB1210">
            <w:pPr>
              <w:spacing w:line="240" w:lineRule="auto"/>
              <w:ind w:firstLine="0"/>
              <w:jc w:val="center"/>
              <w:rPr>
                <w:rFonts w:eastAsia="Times New Roman" w:cs="Times New Roman"/>
                <w:b/>
                <w:bCs/>
                <w:spacing w:val="-1"/>
                <w:szCs w:val="26"/>
              </w:rPr>
            </w:pPr>
            <w:r w:rsidRPr="00CB1210">
              <w:rPr>
                <w:rFonts w:eastAsia="Times New Roman" w:cs="Times New Roman"/>
                <w:b/>
                <w:bCs/>
                <w:spacing w:val="-1"/>
                <w:szCs w:val="26"/>
              </w:rPr>
              <w:t>Abstract class</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3D4BC11F" w14:textId="77777777" w:rsidR="00CB1210" w:rsidRPr="00CB1210" w:rsidRDefault="00CB1210" w:rsidP="00CB1210">
            <w:pPr>
              <w:spacing w:line="240" w:lineRule="auto"/>
              <w:ind w:firstLine="0"/>
              <w:jc w:val="center"/>
              <w:rPr>
                <w:rFonts w:eastAsia="Times New Roman" w:cs="Times New Roman"/>
                <w:b/>
                <w:bCs/>
                <w:spacing w:val="-1"/>
                <w:szCs w:val="26"/>
              </w:rPr>
            </w:pPr>
            <w:r w:rsidRPr="00CB1210">
              <w:rPr>
                <w:rFonts w:eastAsia="Times New Roman" w:cs="Times New Roman"/>
                <w:b/>
                <w:bCs/>
                <w:spacing w:val="-1"/>
                <w:szCs w:val="26"/>
              </w:rPr>
              <w:t>Interface</w:t>
            </w:r>
          </w:p>
        </w:tc>
      </w:tr>
      <w:tr w:rsidR="00566C2F" w:rsidRPr="00566C2F" w14:paraId="7ABD6DEE"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13E77E05"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t>Không hỗ trợ đa kế thừa</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32DA4608"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t>Một class có thể implements nhiều interface</w:t>
            </w:r>
          </w:p>
        </w:tc>
      </w:tr>
      <w:tr w:rsidR="00566C2F" w:rsidRPr="00566C2F" w14:paraId="2F3C2688"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502F392C"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t>Có thể định nghĩa thân của phương thức, property</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3EB1349C"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t>Không thể định nghĩa code xử lý, chỉ có thể khai báo</w:t>
            </w:r>
          </w:p>
        </w:tc>
      </w:tr>
      <w:tr w:rsidR="00566C2F" w:rsidRPr="00566C2F" w14:paraId="650EB1DA"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319EEB6D"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t>Có thể các định phạm vi truy cập</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38BA7B08"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t>Mọi phương thức, property đều mặc định là public</w:t>
            </w:r>
          </w:p>
        </w:tc>
      </w:tr>
      <w:tr w:rsidR="00566C2F" w:rsidRPr="00566C2F" w14:paraId="5137C3A4"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7FC9F120"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t>Một lớp trừu tượng có thể chứa các constructor</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01345F46"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t>Không chứa constructor</w:t>
            </w:r>
          </w:p>
        </w:tc>
      </w:tr>
      <w:tr w:rsidR="00566C2F" w:rsidRPr="00566C2F" w14:paraId="4F5A95ED"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635941CB"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lastRenderedPageBreak/>
              <w:t>Một lớp trừu tượng có thể chứa biến instance</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723DFE88" w14:textId="77777777" w:rsidR="00CB1210" w:rsidRPr="00CB1210" w:rsidRDefault="00CB1210" w:rsidP="00CB1210">
            <w:pPr>
              <w:spacing w:line="240" w:lineRule="auto"/>
              <w:ind w:firstLine="0"/>
              <w:rPr>
                <w:rFonts w:eastAsia="Times New Roman" w:cs="Times New Roman"/>
                <w:spacing w:val="-1"/>
                <w:szCs w:val="26"/>
              </w:rPr>
            </w:pPr>
            <w:r w:rsidRPr="00CB1210">
              <w:rPr>
                <w:rFonts w:eastAsia="Times New Roman" w:cs="Times New Roman"/>
                <w:spacing w:val="-1"/>
                <w:szCs w:val="26"/>
              </w:rPr>
              <w:t>Không thể chứa biến instance</w:t>
            </w:r>
          </w:p>
        </w:tc>
      </w:tr>
    </w:tbl>
    <w:p w14:paraId="41E5B0CB" w14:textId="73AE0E48" w:rsidR="00CB1210" w:rsidRPr="00566C2F" w:rsidRDefault="00CB1210" w:rsidP="00CB1210">
      <w:pPr>
        <w:jc w:val="both"/>
        <w:rPr>
          <w:rFonts w:cs="Times New Roman"/>
          <w:szCs w:val="26"/>
          <w:lang w:val="fr-FR"/>
        </w:rPr>
      </w:pPr>
      <w:r w:rsidRPr="00566C2F">
        <w:rPr>
          <w:rFonts w:cs="Times New Roman"/>
          <w:szCs w:val="26"/>
          <w:lang w:val="fr-FR"/>
        </w:rPr>
        <w:t>4. Tính kế thừa trong Java là gì?</w:t>
      </w:r>
    </w:p>
    <w:p w14:paraId="33F29AA6" w14:textId="77777777" w:rsidR="00CB1210" w:rsidRPr="00566C2F" w:rsidRDefault="00CB1210" w:rsidP="00CB1210">
      <w:pPr>
        <w:jc w:val="both"/>
        <w:rPr>
          <w:rFonts w:cs="Times New Roman"/>
          <w:szCs w:val="26"/>
          <w:lang w:val="fr-FR"/>
        </w:rPr>
      </w:pPr>
      <w:r w:rsidRPr="00566C2F">
        <w:rPr>
          <w:rFonts w:cs="Times New Roman"/>
          <w:szCs w:val="26"/>
          <w:lang w:val="fr-FR"/>
        </w:rPr>
        <w:t>Câu trả lời:</w:t>
      </w:r>
    </w:p>
    <w:p w14:paraId="5D41C6CC" w14:textId="78FD8C89" w:rsidR="00CB1210" w:rsidRPr="00566C2F" w:rsidRDefault="00CB1210" w:rsidP="00CB1210">
      <w:pPr>
        <w:jc w:val="both"/>
        <w:rPr>
          <w:rFonts w:cs="Times New Roman"/>
          <w:szCs w:val="26"/>
          <w:lang w:val="fr-FR"/>
        </w:rPr>
      </w:pPr>
      <w:r w:rsidRPr="00566C2F">
        <w:rPr>
          <w:rFonts w:cs="Times New Roman"/>
          <w:szCs w:val="26"/>
          <w:lang w:val="fr-FR"/>
        </w:rPr>
        <w:t>Kế thừa trong Java là khái niệm trong đó các thuộc tính, phương thức của một lớp có thể được kế thừa bởi một lớp khác. Nó giúp sử dụng lại mã và thiết lập mối quan hệ giữa các lớp khác nhau. Sự kế thừa được ttheer hiện giữa hai loại lớp:</w:t>
      </w:r>
    </w:p>
    <w:p w14:paraId="3F74627E" w14:textId="77777777" w:rsidR="00CB1210" w:rsidRPr="00566C2F" w:rsidRDefault="00CB1210" w:rsidP="00DD1F47">
      <w:pPr>
        <w:pStyle w:val="ListParagraph"/>
        <w:numPr>
          <w:ilvl w:val="0"/>
          <w:numId w:val="55"/>
        </w:numPr>
        <w:jc w:val="both"/>
        <w:rPr>
          <w:rFonts w:cs="Times New Roman"/>
          <w:szCs w:val="26"/>
        </w:rPr>
      </w:pPr>
      <w:r w:rsidRPr="00566C2F">
        <w:rPr>
          <w:rFonts w:cs="Times New Roman"/>
          <w:szCs w:val="26"/>
        </w:rPr>
        <w:t>Super class (Base class - lớp cha)</w:t>
      </w:r>
    </w:p>
    <w:p w14:paraId="6EF34234" w14:textId="77777777" w:rsidR="00CB1210" w:rsidRPr="00566C2F" w:rsidRDefault="00CB1210" w:rsidP="00DD1F47">
      <w:pPr>
        <w:pStyle w:val="ListParagraph"/>
        <w:numPr>
          <w:ilvl w:val="0"/>
          <w:numId w:val="55"/>
        </w:numPr>
        <w:jc w:val="both"/>
        <w:rPr>
          <w:rFonts w:cs="Times New Roman"/>
          <w:szCs w:val="26"/>
        </w:rPr>
      </w:pPr>
      <w:r w:rsidRPr="00566C2F">
        <w:rPr>
          <w:rFonts w:cs="Times New Roman"/>
          <w:szCs w:val="26"/>
        </w:rPr>
        <w:t>Subclass (Derived class - lớp con)</w:t>
      </w:r>
    </w:p>
    <w:p w14:paraId="7766E201" w14:textId="58913B74" w:rsidR="00CB1210" w:rsidRPr="00566C2F" w:rsidRDefault="00CB1210" w:rsidP="00CB1210">
      <w:pPr>
        <w:jc w:val="both"/>
        <w:rPr>
          <w:rFonts w:cs="Times New Roman"/>
          <w:szCs w:val="26"/>
        </w:rPr>
      </w:pPr>
      <w:r w:rsidRPr="00566C2F">
        <w:rPr>
          <w:rFonts w:cs="Times New Roman"/>
          <w:szCs w:val="26"/>
        </w:rPr>
        <w:t>Một lớp kế thừa các thuộc tính, phương thức được gọi là subclass, lớp có các thuộc tính, phương thức được kế thừa được gọi là super class.</w:t>
      </w:r>
    </w:p>
    <w:p w14:paraId="56A2A3EF" w14:textId="6B460670" w:rsidR="00CB1210" w:rsidRPr="00566C2F" w:rsidRDefault="00CB1210" w:rsidP="00CB1210">
      <w:pPr>
        <w:jc w:val="both"/>
        <w:rPr>
          <w:rFonts w:cs="Times New Roman"/>
          <w:szCs w:val="26"/>
        </w:rPr>
      </w:pPr>
      <w:r w:rsidRPr="00566C2F">
        <w:rPr>
          <w:rFonts w:cs="Times New Roman"/>
          <w:szCs w:val="26"/>
        </w:rPr>
        <w:t>5. Các kiểu kế thừa trong Java?</w:t>
      </w:r>
    </w:p>
    <w:p w14:paraId="15D2C56E" w14:textId="77777777" w:rsidR="00CB1210" w:rsidRPr="00566C2F" w:rsidRDefault="00CB1210" w:rsidP="00CB1210">
      <w:pPr>
        <w:jc w:val="both"/>
        <w:rPr>
          <w:rFonts w:cs="Times New Roman"/>
          <w:szCs w:val="26"/>
        </w:rPr>
      </w:pPr>
      <w:r w:rsidRPr="00566C2F">
        <w:rPr>
          <w:rFonts w:cs="Times New Roman"/>
          <w:szCs w:val="26"/>
        </w:rPr>
        <w:t>Câu trả lời:</w:t>
      </w:r>
    </w:p>
    <w:p w14:paraId="1EC07893" w14:textId="1980B96D" w:rsidR="00CB1210" w:rsidRPr="00566C2F" w:rsidRDefault="00CB1210" w:rsidP="00CB1210">
      <w:pPr>
        <w:ind w:left="720" w:firstLine="0"/>
        <w:jc w:val="both"/>
        <w:rPr>
          <w:rFonts w:cs="Times New Roman"/>
          <w:szCs w:val="26"/>
        </w:rPr>
      </w:pPr>
      <w:r w:rsidRPr="00566C2F">
        <w:rPr>
          <w:rFonts w:cs="Times New Roman"/>
          <w:szCs w:val="26"/>
        </w:rPr>
        <w:t>Java hỗ trợ 5 kiểu kế thừa:</w:t>
      </w:r>
    </w:p>
    <w:p w14:paraId="58DE5D97" w14:textId="77777777" w:rsidR="00CB1210" w:rsidRPr="00566C2F" w:rsidRDefault="00CB1210" w:rsidP="00DD1F47">
      <w:pPr>
        <w:pStyle w:val="ListParagraph"/>
        <w:numPr>
          <w:ilvl w:val="0"/>
          <w:numId w:val="56"/>
        </w:numPr>
        <w:jc w:val="both"/>
        <w:rPr>
          <w:rFonts w:cs="Times New Roman"/>
          <w:szCs w:val="26"/>
        </w:rPr>
      </w:pPr>
      <w:r w:rsidRPr="00566C2F">
        <w:rPr>
          <w:rFonts w:cs="Times New Roman"/>
          <w:szCs w:val="26"/>
        </w:rPr>
        <w:t>Đơn kế thừa: Một lớp kế thừa các thuộc tính, phương thức cảu lớp khác, tức là sẽ chỉ có một lớp cha và một lớp con</w:t>
      </w:r>
    </w:p>
    <w:p w14:paraId="65B960EA" w14:textId="77777777" w:rsidR="00CB1210" w:rsidRPr="00566C2F" w:rsidRDefault="00CB1210" w:rsidP="00DD1F47">
      <w:pPr>
        <w:pStyle w:val="ListParagraph"/>
        <w:numPr>
          <w:ilvl w:val="0"/>
          <w:numId w:val="56"/>
        </w:numPr>
        <w:jc w:val="both"/>
        <w:rPr>
          <w:rFonts w:cs="Times New Roman"/>
          <w:szCs w:val="26"/>
        </w:rPr>
      </w:pPr>
      <w:r w:rsidRPr="00566C2F">
        <w:rPr>
          <w:rFonts w:cs="Times New Roman"/>
          <w:szCs w:val="26"/>
        </w:rPr>
        <w:t>Kế thừa thứ bậc: Khi có nhiều hơn một lớp con hay nói cách khác, nhiều lớp con cùng kế thừa một lớp cha</w:t>
      </w:r>
    </w:p>
    <w:p w14:paraId="13C7E2E7" w14:textId="77777777" w:rsidR="00CB1210" w:rsidRPr="00566C2F" w:rsidRDefault="00CB1210" w:rsidP="00DD1F47">
      <w:pPr>
        <w:pStyle w:val="ListParagraph"/>
        <w:numPr>
          <w:ilvl w:val="0"/>
          <w:numId w:val="56"/>
        </w:numPr>
        <w:jc w:val="both"/>
        <w:rPr>
          <w:rFonts w:cs="Times New Roman"/>
          <w:szCs w:val="26"/>
        </w:rPr>
      </w:pPr>
      <w:r w:rsidRPr="00566C2F">
        <w:rPr>
          <w:rFonts w:cs="Times New Roman"/>
          <w:szCs w:val="26"/>
        </w:rPr>
        <w:t>Kế thừa đa cấp: Lớp con kế thừa các tính năng của lớp cha và dồng thời lớp con này lại hoạt động như một lớp cha cho lớp con khác.</w:t>
      </w:r>
    </w:p>
    <w:p w14:paraId="76586EFD" w14:textId="77777777" w:rsidR="00CB1210" w:rsidRPr="00566C2F" w:rsidRDefault="00CB1210" w:rsidP="00DD1F47">
      <w:pPr>
        <w:pStyle w:val="ListParagraph"/>
        <w:numPr>
          <w:ilvl w:val="0"/>
          <w:numId w:val="56"/>
        </w:numPr>
        <w:jc w:val="both"/>
        <w:rPr>
          <w:rFonts w:cs="Times New Roman"/>
          <w:szCs w:val="26"/>
        </w:rPr>
      </w:pPr>
      <w:r w:rsidRPr="00566C2F">
        <w:rPr>
          <w:rFonts w:cs="Times New Roman"/>
          <w:szCs w:val="26"/>
        </w:rPr>
        <w:t>Kế thừa lai: Sự kết hợp của hai hay nhiều kiểu kế thừa.</w:t>
      </w:r>
    </w:p>
    <w:p w14:paraId="39A6CD28" w14:textId="77777777" w:rsidR="00CB1210" w:rsidRPr="00566C2F" w:rsidRDefault="00CB1210" w:rsidP="00DD1F47">
      <w:pPr>
        <w:pStyle w:val="ListParagraph"/>
        <w:numPr>
          <w:ilvl w:val="0"/>
          <w:numId w:val="56"/>
        </w:numPr>
        <w:jc w:val="both"/>
        <w:rPr>
          <w:rFonts w:cs="Times New Roman"/>
          <w:szCs w:val="26"/>
        </w:rPr>
      </w:pPr>
      <w:r w:rsidRPr="00566C2F">
        <w:rPr>
          <w:rFonts w:cs="Times New Roman"/>
          <w:szCs w:val="26"/>
        </w:rPr>
        <w:t>Đa kế thừa: Khi có một lớp con được kế thừa từ hai hay nhiều lớp cha.</w:t>
      </w:r>
    </w:p>
    <w:p w14:paraId="7871DD09" w14:textId="0B618D29" w:rsidR="00CB1210" w:rsidRPr="00566C2F" w:rsidRDefault="00CB1210" w:rsidP="00CB1210">
      <w:pPr>
        <w:jc w:val="both"/>
        <w:rPr>
          <w:rFonts w:cs="Times New Roman"/>
          <w:szCs w:val="26"/>
        </w:rPr>
      </w:pPr>
      <w:r w:rsidRPr="00566C2F">
        <w:rPr>
          <w:rFonts w:cs="Times New Roman"/>
          <w:szCs w:val="26"/>
        </w:rPr>
        <w:t>Tuy nhiên, trong Java không hỗ trợ kế thừa lai và đa kế thừa mà chúng chỉ có thể được thực hiện thông qua interface</w:t>
      </w:r>
    </w:p>
    <w:p w14:paraId="3871126C" w14:textId="04E7A07C" w:rsidR="00CB1210" w:rsidRPr="00566C2F" w:rsidRDefault="00CB1210" w:rsidP="00CB1210">
      <w:pPr>
        <w:jc w:val="both"/>
        <w:rPr>
          <w:rFonts w:cs="Times New Roman"/>
          <w:szCs w:val="26"/>
        </w:rPr>
      </w:pPr>
      <w:r w:rsidRPr="00566C2F">
        <w:rPr>
          <w:rFonts w:cs="Times New Roman"/>
          <w:szCs w:val="26"/>
        </w:rPr>
        <w:t>6. Constructor overloading trong Java?</w:t>
      </w:r>
    </w:p>
    <w:p w14:paraId="0726F3B1" w14:textId="77777777" w:rsidR="00CB1210" w:rsidRPr="00566C2F" w:rsidRDefault="00CB1210" w:rsidP="00CB1210">
      <w:pPr>
        <w:jc w:val="both"/>
        <w:rPr>
          <w:rFonts w:cs="Times New Roman"/>
          <w:szCs w:val="26"/>
        </w:rPr>
      </w:pPr>
      <w:r w:rsidRPr="00566C2F">
        <w:rPr>
          <w:rFonts w:cs="Times New Roman"/>
          <w:szCs w:val="26"/>
        </w:rPr>
        <w:t>Câu trả lời:</w:t>
      </w:r>
    </w:p>
    <w:p w14:paraId="45045C76" w14:textId="2D70665C" w:rsidR="00CB1210" w:rsidRPr="00566C2F" w:rsidRDefault="00CB1210" w:rsidP="00CB1210">
      <w:pPr>
        <w:jc w:val="both"/>
        <w:rPr>
          <w:rFonts w:cs="Times New Roman"/>
          <w:szCs w:val="26"/>
        </w:rPr>
      </w:pPr>
      <w:r w:rsidRPr="00566C2F">
        <w:rPr>
          <w:rFonts w:cs="Times New Roman"/>
          <w:szCs w:val="26"/>
        </w:rPr>
        <w:t>Trong Java, constructor overloading là một kỹ thuật thêm bất kỳ số lượng constructor nào vào một lớp, mỗi constructor sẽ có danh sách tham số khác nhau. Trình biên dịch sẽ sử dụng số lượng tham số và kiểu của chúng trong một danh sách để phân biệt các constructor được nạp chồng</w:t>
      </w:r>
    </w:p>
    <w:p w14:paraId="4C13A007" w14:textId="564B6260" w:rsidR="004D2CBB" w:rsidRPr="00566C2F" w:rsidRDefault="004D2CBB" w:rsidP="00CB1210">
      <w:pPr>
        <w:jc w:val="both"/>
        <w:rPr>
          <w:rFonts w:cs="Times New Roman"/>
          <w:szCs w:val="26"/>
        </w:rPr>
      </w:pPr>
      <w:r w:rsidRPr="00566C2F">
        <w:rPr>
          <w:rFonts w:cs="Times New Roman"/>
          <w:szCs w:val="26"/>
        </w:rPr>
        <w:lastRenderedPageBreak/>
        <w:t>7. Các tính chất của hướng đối tượng là gì?</w:t>
      </w:r>
    </w:p>
    <w:p w14:paraId="063F937E" w14:textId="77777777" w:rsidR="004D2CBB" w:rsidRPr="00566C2F" w:rsidRDefault="004D2CBB" w:rsidP="004D2CBB">
      <w:pPr>
        <w:jc w:val="both"/>
        <w:rPr>
          <w:rFonts w:cs="Times New Roman"/>
          <w:szCs w:val="26"/>
        </w:rPr>
      </w:pPr>
      <w:r w:rsidRPr="00566C2F">
        <w:rPr>
          <w:rFonts w:cs="Times New Roman"/>
          <w:szCs w:val="26"/>
        </w:rPr>
        <w:t>Câu trả lời:</w:t>
      </w:r>
    </w:p>
    <w:p w14:paraId="7EB025B1" w14:textId="47FB86D0" w:rsidR="004D2CBB" w:rsidRPr="00566C2F" w:rsidRDefault="004D2CBB" w:rsidP="004D2CBB">
      <w:pPr>
        <w:jc w:val="both"/>
        <w:rPr>
          <w:rFonts w:cs="Times New Roman"/>
          <w:szCs w:val="26"/>
        </w:rPr>
      </w:pPr>
      <w:r w:rsidRPr="00566C2F">
        <w:rPr>
          <w:rFonts w:cs="Times New Roman"/>
          <w:szCs w:val="26"/>
        </w:rPr>
        <w:t>Lập trình hướng đối tượng bao gồm 4 tính chất:</w:t>
      </w:r>
    </w:p>
    <w:p w14:paraId="46A2F94D" w14:textId="77777777" w:rsidR="004D2CBB" w:rsidRPr="00566C2F" w:rsidRDefault="004D2CBB" w:rsidP="00DD1F47">
      <w:pPr>
        <w:pStyle w:val="ListParagraph"/>
        <w:numPr>
          <w:ilvl w:val="0"/>
          <w:numId w:val="57"/>
        </w:numPr>
        <w:jc w:val="both"/>
        <w:rPr>
          <w:rFonts w:cs="Times New Roman"/>
          <w:szCs w:val="26"/>
        </w:rPr>
      </w:pPr>
      <w:r w:rsidRPr="00566C2F">
        <w:rPr>
          <w:rFonts w:cs="Times New Roman"/>
          <w:szCs w:val="26"/>
        </w:rPr>
        <w:t>Tính đóng gói</w:t>
      </w:r>
    </w:p>
    <w:p w14:paraId="7542DE81" w14:textId="77777777" w:rsidR="004D2CBB" w:rsidRPr="00566C2F" w:rsidRDefault="004D2CBB" w:rsidP="00DD1F47">
      <w:pPr>
        <w:pStyle w:val="ListParagraph"/>
        <w:numPr>
          <w:ilvl w:val="0"/>
          <w:numId w:val="57"/>
        </w:numPr>
        <w:jc w:val="both"/>
        <w:rPr>
          <w:rFonts w:cs="Times New Roman"/>
          <w:szCs w:val="26"/>
        </w:rPr>
      </w:pPr>
      <w:r w:rsidRPr="00566C2F">
        <w:rPr>
          <w:rFonts w:cs="Times New Roman"/>
          <w:szCs w:val="26"/>
        </w:rPr>
        <w:t>TÍnh kế thừa</w:t>
      </w:r>
    </w:p>
    <w:p w14:paraId="215EEB68" w14:textId="77777777" w:rsidR="004D2CBB" w:rsidRPr="00566C2F" w:rsidRDefault="004D2CBB" w:rsidP="00DD1F47">
      <w:pPr>
        <w:pStyle w:val="ListParagraph"/>
        <w:numPr>
          <w:ilvl w:val="0"/>
          <w:numId w:val="57"/>
        </w:numPr>
        <w:jc w:val="both"/>
        <w:rPr>
          <w:rFonts w:cs="Times New Roman"/>
          <w:szCs w:val="26"/>
        </w:rPr>
      </w:pPr>
      <w:r w:rsidRPr="00566C2F">
        <w:rPr>
          <w:rFonts w:cs="Times New Roman"/>
          <w:szCs w:val="26"/>
        </w:rPr>
        <w:t>Tính trừu tượng</w:t>
      </w:r>
    </w:p>
    <w:p w14:paraId="2509DBBC" w14:textId="473B1887" w:rsidR="004D2CBB" w:rsidRPr="00566C2F" w:rsidRDefault="004D2CBB" w:rsidP="00DD1F47">
      <w:pPr>
        <w:pStyle w:val="ListParagraph"/>
        <w:numPr>
          <w:ilvl w:val="0"/>
          <w:numId w:val="57"/>
        </w:numPr>
        <w:jc w:val="both"/>
        <w:rPr>
          <w:rFonts w:cs="Times New Roman"/>
          <w:szCs w:val="26"/>
        </w:rPr>
      </w:pPr>
      <w:r w:rsidRPr="00566C2F">
        <w:rPr>
          <w:rFonts w:cs="Times New Roman"/>
          <w:szCs w:val="26"/>
        </w:rPr>
        <w:t>Tính đa hình</w:t>
      </w:r>
    </w:p>
    <w:p w14:paraId="4128D92C" w14:textId="2D7EE58F" w:rsidR="004D2CBB" w:rsidRPr="00566C2F" w:rsidRDefault="004D2CBB" w:rsidP="004D2CBB">
      <w:pPr>
        <w:jc w:val="both"/>
        <w:rPr>
          <w:rFonts w:cs="Times New Roman"/>
          <w:szCs w:val="26"/>
        </w:rPr>
      </w:pPr>
      <w:r w:rsidRPr="00566C2F">
        <w:rPr>
          <w:rFonts w:cs="Times New Roman"/>
          <w:szCs w:val="26"/>
        </w:rPr>
        <w:t xml:space="preserve">8. </w:t>
      </w:r>
      <w:r w:rsidR="00566C2F" w:rsidRPr="00566C2F">
        <w:rPr>
          <w:rFonts w:cs="Times New Roman"/>
          <w:szCs w:val="26"/>
        </w:rPr>
        <w:t>Ưu điểm của lập trình hướng đối tượng là gì?</w:t>
      </w:r>
    </w:p>
    <w:p w14:paraId="3BDD86B9" w14:textId="77777777" w:rsidR="00566C2F" w:rsidRPr="00566C2F" w:rsidRDefault="00566C2F" w:rsidP="00566C2F">
      <w:pPr>
        <w:jc w:val="both"/>
        <w:rPr>
          <w:rFonts w:cs="Times New Roman"/>
          <w:szCs w:val="26"/>
        </w:rPr>
      </w:pPr>
      <w:r w:rsidRPr="00566C2F">
        <w:rPr>
          <w:rFonts w:cs="Times New Roman"/>
          <w:szCs w:val="26"/>
        </w:rPr>
        <w:t>Câu trả lời:</w:t>
      </w:r>
    </w:p>
    <w:p w14:paraId="29CFBEA3" w14:textId="77777777" w:rsidR="00566C2F" w:rsidRPr="00566C2F" w:rsidRDefault="00566C2F" w:rsidP="00DD1F47">
      <w:pPr>
        <w:pStyle w:val="ListParagraph"/>
        <w:numPr>
          <w:ilvl w:val="0"/>
          <w:numId w:val="58"/>
        </w:numPr>
        <w:jc w:val="both"/>
        <w:rPr>
          <w:rFonts w:cs="Times New Roman"/>
          <w:szCs w:val="26"/>
        </w:rPr>
      </w:pPr>
      <w:r w:rsidRPr="00566C2F">
        <w:rPr>
          <w:rFonts w:cs="Times New Roman"/>
          <w:szCs w:val="26"/>
        </w:rPr>
        <w:t>Giảm dư thừa mã</w:t>
      </w:r>
    </w:p>
    <w:p w14:paraId="21D12DF6" w14:textId="77777777" w:rsidR="00566C2F" w:rsidRPr="00566C2F" w:rsidRDefault="00566C2F" w:rsidP="00DD1F47">
      <w:pPr>
        <w:pStyle w:val="ListParagraph"/>
        <w:numPr>
          <w:ilvl w:val="0"/>
          <w:numId w:val="58"/>
        </w:numPr>
        <w:jc w:val="both"/>
        <w:rPr>
          <w:rFonts w:cs="Times New Roman"/>
          <w:szCs w:val="26"/>
        </w:rPr>
      </w:pPr>
      <w:r w:rsidRPr="00566C2F">
        <w:rPr>
          <w:rFonts w:cs="Times New Roman"/>
          <w:szCs w:val="26"/>
        </w:rPr>
        <w:t>Cải thiện khả năng đọc mã</w:t>
      </w:r>
    </w:p>
    <w:p w14:paraId="70DCF96D" w14:textId="77777777" w:rsidR="00566C2F" w:rsidRPr="00566C2F" w:rsidRDefault="00566C2F" w:rsidP="00DD1F47">
      <w:pPr>
        <w:pStyle w:val="ListParagraph"/>
        <w:numPr>
          <w:ilvl w:val="0"/>
          <w:numId w:val="58"/>
        </w:numPr>
        <w:jc w:val="both"/>
        <w:rPr>
          <w:rFonts w:cs="Times New Roman"/>
          <w:szCs w:val="26"/>
        </w:rPr>
      </w:pPr>
      <w:r w:rsidRPr="00566C2F">
        <w:rPr>
          <w:rFonts w:cs="Times New Roman"/>
          <w:szCs w:val="26"/>
        </w:rPr>
        <w:t>Chi phí phát triển thấp</w:t>
      </w:r>
    </w:p>
    <w:p w14:paraId="6859BA3D" w14:textId="77777777" w:rsidR="00566C2F" w:rsidRPr="00566C2F" w:rsidRDefault="00566C2F" w:rsidP="00DD1F47">
      <w:pPr>
        <w:pStyle w:val="ListParagraph"/>
        <w:numPr>
          <w:ilvl w:val="0"/>
          <w:numId w:val="58"/>
        </w:numPr>
        <w:jc w:val="both"/>
        <w:rPr>
          <w:rFonts w:cs="Times New Roman"/>
          <w:szCs w:val="26"/>
        </w:rPr>
      </w:pPr>
      <w:r w:rsidRPr="00566C2F">
        <w:rPr>
          <w:rFonts w:cs="Times New Roman"/>
          <w:szCs w:val="26"/>
        </w:rPr>
        <w:t>Chất lượng phần mềm được cải thiện</w:t>
      </w:r>
    </w:p>
    <w:p w14:paraId="554AA8E0" w14:textId="77777777" w:rsidR="00566C2F" w:rsidRPr="00566C2F" w:rsidRDefault="00566C2F" w:rsidP="00DD1F47">
      <w:pPr>
        <w:pStyle w:val="ListParagraph"/>
        <w:numPr>
          <w:ilvl w:val="0"/>
          <w:numId w:val="58"/>
        </w:numPr>
        <w:jc w:val="both"/>
        <w:rPr>
          <w:rFonts w:cs="Times New Roman"/>
          <w:szCs w:val="26"/>
        </w:rPr>
      </w:pPr>
      <w:r w:rsidRPr="00566C2F">
        <w:rPr>
          <w:rFonts w:cs="Times New Roman"/>
          <w:szCs w:val="26"/>
        </w:rPr>
        <w:t>Phát triển sản phẩm nhanh hơn</w:t>
      </w:r>
    </w:p>
    <w:p w14:paraId="2C3D76BD" w14:textId="77777777" w:rsidR="00566C2F" w:rsidRPr="00566C2F" w:rsidRDefault="00566C2F" w:rsidP="00DD1F47">
      <w:pPr>
        <w:pStyle w:val="ListParagraph"/>
        <w:numPr>
          <w:ilvl w:val="0"/>
          <w:numId w:val="58"/>
        </w:numPr>
        <w:jc w:val="both"/>
        <w:rPr>
          <w:rFonts w:cs="Times New Roman"/>
          <w:szCs w:val="26"/>
        </w:rPr>
      </w:pPr>
      <w:r w:rsidRPr="00566C2F">
        <w:rPr>
          <w:rFonts w:cs="Times New Roman"/>
          <w:szCs w:val="26"/>
        </w:rPr>
        <w:t>Khả năng tái sử dụng của mã</w:t>
      </w:r>
    </w:p>
    <w:p w14:paraId="4D00F093" w14:textId="77777777" w:rsidR="00566C2F" w:rsidRPr="00566C2F" w:rsidRDefault="00566C2F" w:rsidP="00DD1F47">
      <w:pPr>
        <w:pStyle w:val="ListParagraph"/>
        <w:numPr>
          <w:ilvl w:val="0"/>
          <w:numId w:val="58"/>
        </w:numPr>
        <w:jc w:val="both"/>
        <w:rPr>
          <w:rFonts w:cs="Times New Roman"/>
          <w:szCs w:val="26"/>
        </w:rPr>
      </w:pPr>
      <w:r w:rsidRPr="00566C2F">
        <w:rPr>
          <w:rFonts w:cs="Times New Roman"/>
          <w:szCs w:val="26"/>
        </w:rPr>
        <w:t>Dễ dàng bảo trì</w:t>
      </w:r>
    </w:p>
    <w:p w14:paraId="7839769D" w14:textId="089185ED" w:rsidR="00566C2F" w:rsidRPr="00566C2F" w:rsidRDefault="00566C2F" w:rsidP="00DD1F47">
      <w:pPr>
        <w:pStyle w:val="ListParagraph"/>
        <w:numPr>
          <w:ilvl w:val="0"/>
          <w:numId w:val="58"/>
        </w:numPr>
        <w:jc w:val="both"/>
        <w:rPr>
          <w:rFonts w:cs="Times New Roman"/>
          <w:szCs w:val="26"/>
        </w:rPr>
      </w:pPr>
      <w:r w:rsidRPr="00566C2F">
        <w:rPr>
          <w:rFonts w:cs="Times New Roman"/>
          <w:szCs w:val="26"/>
        </w:rPr>
        <w:t>Có thể mở rộng có nghĩa là chúng tôi có thể dễ dàng thêm các tính năng mới vào tính năng hiện có.</w:t>
      </w:r>
    </w:p>
    <w:p w14:paraId="51CB9742" w14:textId="1DAB1E19" w:rsidR="00566C2F" w:rsidRPr="00566C2F" w:rsidRDefault="00566C2F" w:rsidP="00566C2F">
      <w:pPr>
        <w:jc w:val="both"/>
        <w:rPr>
          <w:rFonts w:cs="Times New Roman"/>
          <w:szCs w:val="26"/>
        </w:rPr>
      </w:pPr>
      <w:r w:rsidRPr="00566C2F">
        <w:rPr>
          <w:rFonts w:cs="Times New Roman"/>
          <w:szCs w:val="26"/>
        </w:rPr>
        <w:t>9. Sự khác biệt giữa lập trình hướng chức năng và lập trình hướng đối tượng là gì?</w:t>
      </w:r>
    </w:p>
    <w:p w14:paraId="62EFDE79" w14:textId="77777777" w:rsidR="00566C2F" w:rsidRPr="00566C2F" w:rsidRDefault="00566C2F" w:rsidP="00566C2F">
      <w:pPr>
        <w:jc w:val="both"/>
        <w:rPr>
          <w:rFonts w:cs="Times New Roman"/>
          <w:szCs w:val="26"/>
        </w:rPr>
      </w:pPr>
      <w:r w:rsidRPr="00566C2F">
        <w:rPr>
          <w:rFonts w:cs="Times New Roman"/>
          <w:szCs w:val="26"/>
        </w:rPr>
        <w:t>Câu trả lời:</w:t>
      </w:r>
    </w:p>
    <w:tbl>
      <w:tblPr>
        <w:tblW w:w="9519" w:type="dxa"/>
        <w:tblCellMar>
          <w:left w:w="0" w:type="dxa"/>
          <w:right w:w="0" w:type="dxa"/>
        </w:tblCellMar>
        <w:tblLook w:val="04A0" w:firstRow="1" w:lastRow="0" w:firstColumn="1" w:lastColumn="0" w:noHBand="0" w:noVBand="1"/>
      </w:tblPr>
      <w:tblGrid>
        <w:gridCol w:w="4783"/>
        <w:gridCol w:w="4736"/>
      </w:tblGrid>
      <w:tr w:rsidR="00566C2F" w:rsidRPr="00566C2F" w14:paraId="61E1E38D" w14:textId="77777777" w:rsidTr="00566C2F">
        <w:trPr>
          <w:tblHeader/>
        </w:trPr>
        <w:tc>
          <w:tcPr>
            <w:tcW w:w="0" w:type="auto"/>
            <w:tcBorders>
              <w:top w:val="nil"/>
              <w:left w:val="nil"/>
              <w:bottom w:val="single" w:sz="6" w:space="0" w:color="DDDDDD"/>
              <w:right w:val="nil"/>
            </w:tcBorders>
            <w:shd w:val="clear" w:color="auto" w:fill="auto"/>
            <w:tcMar>
              <w:top w:w="120" w:type="dxa"/>
              <w:left w:w="120" w:type="dxa"/>
              <w:bottom w:w="120" w:type="dxa"/>
              <w:right w:w="120" w:type="dxa"/>
            </w:tcMar>
            <w:vAlign w:val="center"/>
            <w:hideMark/>
          </w:tcPr>
          <w:p w14:paraId="1370CCD6" w14:textId="6183DA83" w:rsidR="00566C2F" w:rsidRPr="00566C2F" w:rsidRDefault="00566C2F" w:rsidP="00566C2F">
            <w:pPr>
              <w:spacing w:line="240" w:lineRule="auto"/>
              <w:ind w:firstLine="0"/>
              <w:rPr>
                <w:rFonts w:eastAsia="Times New Roman" w:cs="Times New Roman"/>
                <w:b/>
                <w:bCs/>
                <w:szCs w:val="26"/>
              </w:rPr>
            </w:pPr>
            <w:r w:rsidRPr="00566C2F">
              <w:rPr>
                <w:rFonts w:eastAsia="Times New Roman" w:cs="Times New Roman"/>
                <w:b/>
                <w:bCs/>
                <w:szCs w:val="26"/>
              </w:rPr>
              <w:t>Lập trình hướng chức năng</w:t>
            </w:r>
          </w:p>
        </w:tc>
        <w:tc>
          <w:tcPr>
            <w:tcW w:w="0" w:type="auto"/>
            <w:tcBorders>
              <w:top w:val="nil"/>
              <w:left w:val="nil"/>
              <w:bottom w:val="single" w:sz="6" w:space="0" w:color="DDDDDD"/>
              <w:right w:val="nil"/>
            </w:tcBorders>
            <w:shd w:val="clear" w:color="auto" w:fill="auto"/>
            <w:tcMar>
              <w:top w:w="120" w:type="dxa"/>
              <w:left w:w="120" w:type="dxa"/>
              <w:bottom w:w="120" w:type="dxa"/>
              <w:right w:w="120" w:type="dxa"/>
            </w:tcMar>
            <w:vAlign w:val="center"/>
            <w:hideMark/>
          </w:tcPr>
          <w:p w14:paraId="696EFCB7" w14:textId="77777777" w:rsidR="00566C2F" w:rsidRPr="00566C2F" w:rsidRDefault="00566C2F" w:rsidP="00566C2F">
            <w:pPr>
              <w:spacing w:line="240" w:lineRule="auto"/>
              <w:ind w:firstLine="0"/>
              <w:rPr>
                <w:rFonts w:eastAsia="Times New Roman" w:cs="Times New Roman"/>
                <w:b/>
                <w:bCs/>
                <w:szCs w:val="26"/>
              </w:rPr>
            </w:pPr>
            <w:r w:rsidRPr="00566C2F">
              <w:rPr>
                <w:rFonts w:eastAsia="Times New Roman" w:cs="Times New Roman"/>
                <w:b/>
                <w:bCs/>
                <w:szCs w:val="26"/>
              </w:rPr>
              <w:t>Lập trình hướng đối tượng</w:t>
            </w:r>
          </w:p>
        </w:tc>
      </w:tr>
      <w:tr w:rsidR="00566C2F" w:rsidRPr="00566C2F" w14:paraId="540C75D6" w14:textId="77777777" w:rsidTr="00566C2F">
        <w:tc>
          <w:tcPr>
            <w:tcW w:w="0" w:type="auto"/>
            <w:tcBorders>
              <w:top w:val="nil"/>
              <w:left w:val="nil"/>
              <w:bottom w:val="nil"/>
              <w:right w:val="nil"/>
            </w:tcBorders>
            <w:shd w:val="clear" w:color="auto" w:fill="auto"/>
            <w:tcMar>
              <w:top w:w="120" w:type="dxa"/>
              <w:left w:w="120" w:type="dxa"/>
              <w:bottom w:w="120" w:type="dxa"/>
              <w:right w:w="120" w:type="dxa"/>
            </w:tcMar>
            <w:hideMark/>
          </w:tcPr>
          <w:p w14:paraId="31E387B8"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Dựa trên chức năng</w:t>
            </w:r>
          </w:p>
        </w:tc>
        <w:tc>
          <w:tcPr>
            <w:tcW w:w="0" w:type="auto"/>
            <w:tcBorders>
              <w:top w:val="nil"/>
              <w:left w:val="nil"/>
              <w:bottom w:val="nil"/>
              <w:right w:val="nil"/>
            </w:tcBorders>
            <w:shd w:val="clear" w:color="auto" w:fill="auto"/>
            <w:tcMar>
              <w:top w:w="120" w:type="dxa"/>
              <w:left w:w="120" w:type="dxa"/>
              <w:bottom w:w="120" w:type="dxa"/>
              <w:right w:w="120" w:type="dxa"/>
            </w:tcMar>
            <w:hideMark/>
          </w:tcPr>
          <w:p w14:paraId="00DA5C1D"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Dựa trên các đối tượng</w:t>
            </w:r>
          </w:p>
        </w:tc>
      </w:tr>
      <w:tr w:rsidR="00566C2F" w:rsidRPr="00566C2F" w14:paraId="68B9A210"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D118083"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Tầm quan trọng hơn về trình tự các chức năng được thực thi</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37C0ADE"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Tầm quan trọng của các trạng thái và hành vi của đối tượng</w:t>
            </w:r>
          </w:p>
        </w:tc>
      </w:tr>
      <w:tr w:rsidR="00566C2F" w:rsidRPr="00566C2F" w14:paraId="482F73B8"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48B4197"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Không hỗ trợ đóng gói</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D600868"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Hỗ trợ đóng gói</w:t>
            </w:r>
          </w:p>
        </w:tc>
      </w:tr>
      <w:tr w:rsidR="00566C2F" w:rsidRPr="00566C2F" w14:paraId="3C64A5BE"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F772FEF"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Thực hiện theo cách tiếp cận từ trên xuống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A76D8B6"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Thực hiện theo cách tiếp cận từ dưới lên</w:t>
            </w:r>
          </w:p>
        </w:tc>
      </w:tr>
      <w:tr w:rsidR="00566C2F" w:rsidRPr="00566C2F" w14:paraId="22EAAABD"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C374BF4"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Khả năng tái sử dụng mã ít hơn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069B8FD"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Khả năng tái sử dụng mã tốt hơn</w:t>
            </w:r>
          </w:p>
        </w:tc>
      </w:tr>
      <w:tr w:rsidR="00566C2F" w:rsidRPr="00566C2F" w14:paraId="2F9558CC"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FA4CCA2"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Phức tạp hơn để mở rộng và sửa đổi mã</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4B30A1"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 xml:space="preserve">Ít phức tạp hơn và dễ dàng mở rộng và sửa </w:t>
            </w:r>
            <w:r w:rsidRPr="00566C2F">
              <w:rPr>
                <w:rFonts w:eastAsia="Times New Roman" w:cs="Times New Roman"/>
                <w:szCs w:val="26"/>
              </w:rPr>
              <w:lastRenderedPageBreak/>
              <w:t>đổi mã</w:t>
            </w:r>
          </w:p>
        </w:tc>
      </w:tr>
    </w:tbl>
    <w:p w14:paraId="48AE5496" w14:textId="78F356D1" w:rsidR="00566C2F" w:rsidRPr="00566C2F" w:rsidRDefault="00566C2F" w:rsidP="00566C2F">
      <w:pPr>
        <w:jc w:val="both"/>
        <w:rPr>
          <w:rFonts w:cs="Times New Roman"/>
          <w:szCs w:val="26"/>
        </w:rPr>
      </w:pPr>
      <w:r w:rsidRPr="00566C2F">
        <w:rPr>
          <w:rFonts w:cs="Times New Roman"/>
          <w:szCs w:val="26"/>
        </w:rPr>
        <w:lastRenderedPageBreak/>
        <w:t>10. Sự khác biệt giữa một lớp trừu tượng và một giao diện là gì?</w:t>
      </w:r>
    </w:p>
    <w:p w14:paraId="2A5686EA" w14:textId="0255C642" w:rsidR="00566C2F" w:rsidRPr="00566C2F" w:rsidRDefault="00566C2F" w:rsidP="00566C2F">
      <w:pPr>
        <w:jc w:val="both"/>
        <w:rPr>
          <w:rFonts w:cs="Times New Roman"/>
          <w:szCs w:val="26"/>
        </w:rPr>
      </w:pPr>
      <w:r w:rsidRPr="00566C2F">
        <w:rPr>
          <w:rFonts w:cs="Times New Roman"/>
          <w:szCs w:val="26"/>
        </w:rPr>
        <w:t>Câu trả lời:</w:t>
      </w:r>
    </w:p>
    <w:tbl>
      <w:tblPr>
        <w:tblW w:w="9519" w:type="dxa"/>
        <w:tblCellMar>
          <w:left w:w="0" w:type="dxa"/>
          <w:right w:w="0" w:type="dxa"/>
        </w:tblCellMar>
        <w:tblLook w:val="04A0" w:firstRow="1" w:lastRow="0" w:firstColumn="1" w:lastColumn="0" w:noHBand="0" w:noVBand="1"/>
      </w:tblPr>
      <w:tblGrid>
        <w:gridCol w:w="4647"/>
        <w:gridCol w:w="4872"/>
      </w:tblGrid>
      <w:tr w:rsidR="00566C2F" w:rsidRPr="00566C2F" w14:paraId="09B58DE3" w14:textId="77777777" w:rsidTr="00566C2F">
        <w:trPr>
          <w:tblHeader/>
        </w:trPr>
        <w:tc>
          <w:tcPr>
            <w:tcW w:w="0" w:type="auto"/>
            <w:tcBorders>
              <w:top w:val="nil"/>
              <w:left w:val="nil"/>
              <w:bottom w:val="single" w:sz="6" w:space="0" w:color="DDDDDD"/>
              <w:right w:val="nil"/>
            </w:tcBorders>
            <w:shd w:val="clear" w:color="auto" w:fill="auto"/>
            <w:tcMar>
              <w:top w:w="120" w:type="dxa"/>
              <w:left w:w="120" w:type="dxa"/>
              <w:bottom w:w="120" w:type="dxa"/>
              <w:right w:w="120" w:type="dxa"/>
            </w:tcMar>
            <w:vAlign w:val="center"/>
            <w:hideMark/>
          </w:tcPr>
          <w:p w14:paraId="1088B3A7" w14:textId="77777777" w:rsidR="00566C2F" w:rsidRPr="00566C2F" w:rsidRDefault="00566C2F" w:rsidP="00566C2F">
            <w:pPr>
              <w:spacing w:line="240" w:lineRule="auto"/>
              <w:ind w:firstLine="0"/>
              <w:rPr>
                <w:rFonts w:eastAsia="Times New Roman" w:cs="Times New Roman"/>
                <w:b/>
                <w:bCs/>
                <w:szCs w:val="26"/>
              </w:rPr>
            </w:pPr>
            <w:r w:rsidRPr="00566C2F">
              <w:rPr>
                <w:rFonts w:eastAsia="Times New Roman" w:cs="Times New Roman"/>
                <w:b/>
                <w:bCs/>
                <w:szCs w:val="26"/>
              </w:rPr>
              <w:t>Lớp trừu tượng</w:t>
            </w:r>
          </w:p>
        </w:tc>
        <w:tc>
          <w:tcPr>
            <w:tcW w:w="0" w:type="auto"/>
            <w:tcBorders>
              <w:top w:val="nil"/>
              <w:left w:val="nil"/>
              <w:bottom w:val="single" w:sz="6" w:space="0" w:color="DDDDDD"/>
              <w:right w:val="nil"/>
            </w:tcBorders>
            <w:shd w:val="clear" w:color="auto" w:fill="auto"/>
            <w:tcMar>
              <w:top w:w="120" w:type="dxa"/>
              <w:left w:w="120" w:type="dxa"/>
              <w:bottom w:w="120" w:type="dxa"/>
              <w:right w:w="120" w:type="dxa"/>
            </w:tcMar>
            <w:vAlign w:val="center"/>
            <w:hideMark/>
          </w:tcPr>
          <w:p w14:paraId="6760DAC4" w14:textId="5DB3BA1D" w:rsidR="00566C2F" w:rsidRPr="00566C2F" w:rsidRDefault="00566C2F" w:rsidP="00566C2F">
            <w:pPr>
              <w:spacing w:line="240" w:lineRule="auto"/>
              <w:ind w:firstLine="0"/>
              <w:rPr>
                <w:rFonts w:eastAsia="Times New Roman" w:cs="Times New Roman"/>
                <w:b/>
                <w:bCs/>
                <w:szCs w:val="26"/>
              </w:rPr>
            </w:pPr>
            <w:r w:rsidRPr="00566C2F">
              <w:rPr>
                <w:rFonts w:eastAsia="Times New Roman" w:cs="Times New Roman"/>
                <w:b/>
                <w:bCs/>
                <w:szCs w:val="26"/>
              </w:rPr>
              <w:t xml:space="preserve">Giao </w:t>
            </w:r>
            <w:r w:rsidR="00AA02DB">
              <w:rPr>
                <w:rFonts w:eastAsia="Times New Roman" w:cs="Times New Roman"/>
                <w:b/>
                <w:bCs/>
                <w:szCs w:val="26"/>
              </w:rPr>
              <w:t>diện</w:t>
            </w:r>
          </w:p>
        </w:tc>
      </w:tr>
      <w:tr w:rsidR="00566C2F" w:rsidRPr="00566C2F" w14:paraId="7E079919" w14:textId="77777777" w:rsidTr="00566C2F">
        <w:tc>
          <w:tcPr>
            <w:tcW w:w="0" w:type="auto"/>
            <w:tcBorders>
              <w:top w:val="nil"/>
              <w:left w:val="nil"/>
              <w:bottom w:val="nil"/>
              <w:right w:val="nil"/>
            </w:tcBorders>
            <w:shd w:val="clear" w:color="auto" w:fill="auto"/>
            <w:tcMar>
              <w:top w:w="120" w:type="dxa"/>
              <w:left w:w="120" w:type="dxa"/>
              <w:bottom w:w="120" w:type="dxa"/>
              <w:right w:w="120" w:type="dxa"/>
            </w:tcMar>
            <w:hideMark/>
          </w:tcPr>
          <w:p w14:paraId="1510FA89"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Lớp trừu tượng có thể có cả phương thức trừu tượng và không trừu tượng</w:t>
            </w:r>
          </w:p>
        </w:tc>
        <w:tc>
          <w:tcPr>
            <w:tcW w:w="0" w:type="auto"/>
            <w:tcBorders>
              <w:top w:val="nil"/>
              <w:left w:val="nil"/>
              <w:bottom w:val="nil"/>
              <w:right w:val="nil"/>
            </w:tcBorders>
            <w:shd w:val="clear" w:color="auto" w:fill="auto"/>
            <w:tcMar>
              <w:top w:w="120" w:type="dxa"/>
              <w:left w:w="120" w:type="dxa"/>
              <w:bottom w:w="120" w:type="dxa"/>
              <w:right w:w="120" w:type="dxa"/>
            </w:tcMar>
            <w:hideMark/>
          </w:tcPr>
          <w:p w14:paraId="47680EAB"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Giao diện chỉ có thể có các phương thức trừu tượng. Từ Java 8, hỗ trợ các phương thức mặc định</w:t>
            </w:r>
          </w:p>
        </w:tc>
      </w:tr>
      <w:tr w:rsidR="00566C2F" w:rsidRPr="00566C2F" w14:paraId="76EB7424"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4895244"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Không hỗ trợ đa kế thừa</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325A9AF"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Hỗ trợ đa kế thừa</w:t>
            </w:r>
          </w:p>
        </w:tc>
      </w:tr>
      <w:tr w:rsidR="00566C2F" w:rsidRPr="00566C2F" w14:paraId="1A3C69FC"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1D3738D"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Sử dụng từ khóa trừu tượng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804C668"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Sử dụng từ khóa giao diện</w:t>
            </w:r>
          </w:p>
        </w:tc>
      </w:tr>
      <w:tr w:rsidR="00566C2F" w:rsidRPr="00566C2F" w14:paraId="40BBF92A"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ABAB919"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Sử dụng từ khóa kéo dài để kế thừa lớp trừu tượng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85BB1AD"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Sử dụng từ khóa triển khai để triển khai giao diện</w:t>
            </w:r>
          </w:p>
        </w:tc>
      </w:tr>
      <w:tr w:rsidR="00566C2F" w:rsidRPr="00566C2F" w14:paraId="73C43641"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6528665"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Nó có thể mở rộng một lớp Java khác và cũng có thể triển khai giao diện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FA84C5"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Nó chỉ có thể mở rộng giao diện khác</w:t>
            </w:r>
          </w:p>
        </w:tc>
      </w:tr>
      <w:tr w:rsidR="00566C2F" w:rsidRPr="00566C2F" w14:paraId="15F11DA1"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96260C3"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Các thành viên có thể có các công cụ sửa đổi quyền truy cập như riêng tư, được bảo vệ, v.v.</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E26EA23"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Thành viên chỉ có thể có công khai</w:t>
            </w:r>
          </w:p>
        </w:tc>
      </w:tr>
      <w:tr w:rsidR="00566C2F" w:rsidRPr="00566C2F" w14:paraId="32E488B0" w14:textId="77777777" w:rsidTr="00566C2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E0A65F4"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Nó có thể có các biến tĩnh, không tĩnh, cuối cùng hoặc không cuối cùng.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FF631E2" w14:textId="77777777" w:rsidR="00566C2F" w:rsidRPr="00566C2F" w:rsidRDefault="00566C2F" w:rsidP="00566C2F">
            <w:pPr>
              <w:spacing w:line="240" w:lineRule="auto"/>
              <w:ind w:firstLine="0"/>
              <w:rPr>
                <w:rFonts w:eastAsia="Times New Roman" w:cs="Times New Roman"/>
                <w:szCs w:val="26"/>
              </w:rPr>
            </w:pPr>
            <w:r w:rsidRPr="00566C2F">
              <w:rPr>
                <w:rFonts w:eastAsia="Times New Roman" w:cs="Times New Roman"/>
                <w:szCs w:val="26"/>
              </w:rPr>
              <w:t>Nó chỉ có thể có các biến tĩnh và biến </w:t>
            </w:r>
          </w:p>
        </w:tc>
      </w:tr>
    </w:tbl>
    <w:p w14:paraId="2FA37A11" w14:textId="0EA2634C" w:rsidR="00566C2F" w:rsidRPr="00566C2F" w:rsidRDefault="00566C2F" w:rsidP="00566C2F">
      <w:pPr>
        <w:jc w:val="both"/>
        <w:rPr>
          <w:rFonts w:cs="Times New Roman"/>
          <w:szCs w:val="26"/>
        </w:rPr>
      </w:pPr>
      <w:r w:rsidRPr="00566C2F">
        <w:rPr>
          <w:rFonts w:cs="Times New Roman"/>
          <w:szCs w:val="26"/>
        </w:rPr>
        <w:t>11. Xác định khối try-catch và finally</w:t>
      </w:r>
    </w:p>
    <w:p w14:paraId="06C803C0" w14:textId="59C2C53C" w:rsidR="00566C2F" w:rsidRPr="00566C2F" w:rsidRDefault="00566C2F" w:rsidP="00566C2F">
      <w:pPr>
        <w:jc w:val="both"/>
        <w:rPr>
          <w:rFonts w:cs="Times New Roman"/>
          <w:szCs w:val="26"/>
        </w:rPr>
      </w:pPr>
      <w:r w:rsidRPr="00566C2F">
        <w:rPr>
          <w:rFonts w:cs="Times New Roman"/>
          <w:szCs w:val="26"/>
        </w:rPr>
        <w:t>Câu trả lời:</w:t>
      </w:r>
    </w:p>
    <w:p w14:paraId="12D5D70D" w14:textId="610CB314" w:rsidR="00566C2F" w:rsidRPr="00566C2F" w:rsidRDefault="00566C2F" w:rsidP="00566C2F">
      <w:pPr>
        <w:jc w:val="both"/>
        <w:rPr>
          <w:rFonts w:cs="Times New Roman"/>
        </w:rPr>
      </w:pPr>
      <w:r w:rsidRPr="00566C2F">
        <w:rPr>
          <w:rFonts w:cs="Times New Roman"/>
        </w:rPr>
        <w:t xml:space="preserve">Một khối try-catch và </w:t>
      </w:r>
      <w:r w:rsidRPr="00566C2F">
        <w:rPr>
          <w:rFonts w:cs="Times New Roman"/>
          <w:szCs w:val="26"/>
        </w:rPr>
        <w:t>finally</w:t>
      </w:r>
      <w:r w:rsidRPr="00566C2F">
        <w:rPr>
          <w:rFonts w:cs="Times New Roman"/>
        </w:rPr>
        <w:t xml:space="preserve"> được sử dụng để triển khai xử lý ngoại lệ. Mã có ngoại lệ ném khả năng được xác định trong khối try và các ngoại lệ được bắt trong khối bắt tương ứng.</w:t>
      </w:r>
    </w:p>
    <w:p w14:paraId="609B7E57" w14:textId="4CD2A3BF" w:rsidR="00445ACB" w:rsidRDefault="00566C2F" w:rsidP="00566C2F">
      <w:pPr>
        <w:jc w:val="both"/>
        <w:rPr>
          <w:rFonts w:cs="Times New Roman"/>
        </w:rPr>
      </w:pPr>
      <w:r w:rsidRPr="00566C2F">
        <w:rPr>
          <w:rFonts w:cs="Times New Roman"/>
        </w:rPr>
        <w:t xml:space="preserve">Cuối cùng khối </w:t>
      </w:r>
      <w:r w:rsidRPr="00566C2F">
        <w:rPr>
          <w:rFonts w:cs="Times New Roman"/>
          <w:szCs w:val="26"/>
        </w:rPr>
        <w:t>finally</w:t>
      </w:r>
      <w:r w:rsidRPr="00566C2F">
        <w:rPr>
          <w:rFonts w:cs="Times New Roman"/>
        </w:rPr>
        <w:t xml:space="preserve"> đảm bảo rằng các câu lệnh trong khối này luôn thực thi bất kể có ngoại lệ xảy ra hay không.</w:t>
      </w:r>
    </w:p>
    <w:p w14:paraId="47E0A237" w14:textId="52CDED69" w:rsidR="00566C2F" w:rsidRDefault="00566C2F" w:rsidP="00566C2F">
      <w:pPr>
        <w:jc w:val="both"/>
        <w:rPr>
          <w:rFonts w:cs="Times New Roman"/>
        </w:rPr>
      </w:pPr>
      <w:r>
        <w:rPr>
          <w:rFonts w:cs="Times New Roman"/>
        </w:rPr>
        <w:t xml:space="preserve">12. </w:t>
      </w:r>
      <w:r w:rsidRPr="00566C2F">
        <w:rPr>
          <w:rFonts w:cs="Times New Roman"/>
        </w:rPr>
        <w:t>Các loại phạm vi truy cập trong Java</w:t>
      </w:r>
    </w:p>
    <w:p w14:paraId="4119BFC5" w14:textId="60CFA43D" w:rsidR="00566C2F" w:rsidRPr="00566C2F" w:rsidRDefault="00566C2F" w:rsidP="00566C2F">
      <w:pPr>
        <w:jc w:val="both"/>
        <w:rPr>
          <w:rFonts w:cs="Times New Roman"/>
          <w:szCs w:val="26"/>
        </w:rPr>
      </w:pPr>
      <w:r w:rsidRPr="00566C2F">
        <w:rPr>
          <w:rFonts w:cs="Times New Roman"/>
          <w:szCs w:val="26"/>
        </w:rPr>
        <w:t>Câu trả lời:</w:t>
      </w:r>
    </w:p>
    <w:p w14:paraId="158A5A79" w14:textId="65F00116" w:rsidR="00566C2F" w:rsidRDefault="00566C2F" w:rsidP="00566C2F">
      <w:pPr>
        <w:jc w:val="both"/>
        <w:rPr>
          <w:rFonts w:cs="Times New Roman"/>
        </w:rPr>
      </w:pPr>
      <w:r w:rsidRPr="00566C2F">
        <w:rPr>
          <w:rFonts w:cs="Times New Roman"/>
        </w:rPr>
        <w:t>Trong Java, phạm vi truy cập là các từ khóa đặc biệt được sử dụng để hạn chế quyền truy cập của một lớp, constructor, thành viên dữ liệu và phương thức trong một lớp khác. Có 4 loại phạm vi truy cập là: public, default, protected và private</w:t>
      </w:r>
      <w:r>
        <w:rPr>
          <w:rFonts w:cs="Times New Roman"/>
        </w:rPr>
        <w:t>.</w:t>
      </w:r>
    </w:p>
    <w:p w14:paraId="43668F58" w14:textId="37B048AD" w:rsidR="00566C2F" w:rsidRDefault="00566C2F" w:rsidP="00566C2F">
      <w:pPr>
        <w:jc w:val="both"/>
        <w:rPr>
          <w:rFonts w:cs="Times New Roman"/>
        </w:rPr>
      </w:pPr>
      <w:r w:rsidRPr="00566C2F">
        <w:rPr>
          <w:rFonts w:cs="Times New Roman"/>
        </w:rPr>
        <w:lastRenderedPageBreak/>
        <w:t>Đối tượng sử dụng:</w:t>
      </w:r>
    </w:p>
    <w:p w14:paraId="00E0E819" w14:textId="301B8F85" w:rsidR="00566C2F" w:rsidRDefault="00566C2F" w:rsidP="00566C2F">
      <w:pPr>
        <w:ind w:firstLine="0"/>
        <w:jc w:val="both"/>
        <w:rPr>
          <w:rFonts w:cs="Times New Roman"/>
        </w:rPr>
      </w:pPr>
      <w:r>
        <w:rPr>
          <w:noProof/>
        </w:rPr>
        <w:drawing>
          <wp:inline distT="0" distB="0" distL="0" distR="0" wp14:anchorId="06C95812" wp14:editId="15030676">
            <wp:extent cx="5760720" cy="2333830"/>
            <wp:effectExtent l="0" t="0" r="0"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333830"/>
                    </a:xfrm>
                    <a:prstGeom prst="rect">
                      <a:avLst/>
                    </a:prstGeom>
                    <a:noFill/>
                    <a:ln>
                      <a:noFill/>
                    </a:ln>
                  </pic:spPr>
                </pic:pic>
              </a:graphicData>
            </a:graphic>
          </wp:inline>
        </w:drawing>
      </w:r>
    </w:p>
    <w:p w14:paraId="297A5A02" w14:textId="68C34163" w:rsidR="00566C2F" w:rsidRDefault="00566C2F" w:rsidP="00566C2F">
      <w:pPr>
        <w:ind w:firstLine="0"/>
        <w:jc w:val="both"/>
        <w:rPr>
          <w:rFonts w:cs="Times New Roman"/>
        </w:rPr>
      </w:pPr>
      <w:r>
        <w:rPr>
          <w:rFonts w:cs="Times New Roman"/>
        </w:rPr>
        <w:tab/>
      </w:r>
      <w:r w:rsidRPr="00566C2F">
        <w:rPr>
          <w:rFonts w:cs="Times New Roman"/>
        </w:rPr>
        <w:t>Phạm vi truy cập</w:t>
      </w:r>
      <w:r>
        <w:rPr>
          <w:rFonts w:cs="Times New Roman"/>
        </w:rPr>
        <w:t>:</w:t>
      </w:r>
    </w:p>
    <w:p w14:paraId="25B06755" w14:textId="257E5568" w:rsidR="00566C2F" w:rsidRPr="00566C2F" w:rsidRDefault="00566C2F" w:rsidP="00566C2F">
      <w:pPr>
        <w:ind w:firstLine="0"/>
        <w:jc w:val="both"/>
        <w:rPr>
          <w:rFonts w:cs="Times New Roman"/>
        </w:rPr>
      </w:pPr>
      <w:r>
        <w:rPr>
          <w:noProof/>
        </w:rPr>
        <w:drawing>
          <wp:inline distT="0" distB="0" distL="0" distR="0" wp14:anchorId="10680274" wp14:editId="07A9AF95">
            <wp:extent cx="5760720" cy="2329431"/>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329431"/>
                    </a:xfrm>
                    <a:prstGeom prst="rect">
                      <a:avLst/>
                    </a:prstGeom>
                    <a:noFill/>
                    <a:ln>
                      <a:noFill/>
                    </a:ln>
                  </pic:spPr>
                </pic:pic>
              </a:graphicData>
            </a:graphic>
          </wp:inline>
        </w:drawing>
      </w:r>
    </w:p>
    <w:p w14:paraId="484AC40B" w14:textId="00785B97" w:rsidR="006A413D" w:rsidRDefault="00566C2F" w:rsidP="009B1F9D">
      <w:pPr>
        <w:jc w:val="both"/>
        <w:rPr>
          <w:rFonts w:cs="Times New Roman"/>
        </w:rPr>
      </w:pPr>
      <w:r>
        <w:rPr>
          <w:rFonts w:cs="Times New Roman"/>
        </w:rPr>
        <w:t xml:space="preserve">13. </w:t>
      </w:r>
      <w:r w:rsidRPr="00566C2F">
        <w:rPr>
          <w:rFonts w:cs="Times New Roman"/>
        </w:rPr>
        <w:t>So sánh ArrayList và Vector trong Java</w:t>
      </w:r>
      <w:r>
        <w:rPr>
          <w:rFonts w:cs="Times New Roman"/>
        </w:rPr>
        <w:t>?</w:t>
      </w:r>
    </w:p>
    <w:p w14:paraId="550F9A4D" w14:textId="77777777" w:rsidR="00566C2F" w:rsidRPr="00566C2F" w:rsidRDefault="00566C2F" w:rsidP="00566C2F">
      <w:pPr>
        <w:jc w:val="both"/>
        <w:rPr>
          <w:rFonts w:cs="Times New Roman"/>
          <w:szCs w:val="26"/>
        </w:rPr>
      </w:pPr>
      <w:r w:rsidRPr="00566C2F">
        <w:rPr>
          <w:rFonts w:cs="Times New Roman"/>
          <w:szCs w:val="26"/>
        </w:rPr>
        <w:t>Câu trả lời:</w:t>
      </w:r>
    </w:p>
    <w:tbl>
      <w:tblPr>
        <w:tblW w:w="0" w:type="auto"/>
        <w:tblCellMar>
          <w:top w:w="15" w:type="dxa"/>
          <w:left w:w="15" w:type="dxa"/>
          <w:bottom w:w="15" w:type="dxa"/>
          <w:right w:w="15" w:type="dxa"/>
        </w:tblCellMar>
        <w:tblLook w:val="04A0" w:firstRow="1" w:lastRow="0" w:firstColumn="1" w:lastColumn="0" w:noHBand="0" w:noVBand="1"/>
      </w:tblPr>
      <w:tblGrid>
        <w:gridCol w:w="5475"/>
        <w:gridCol w:w="3987"/>
      </w:tblGrid>
      <w:tr w:rsidR="00566C2F" w:rsidRPr="00566C2F" w14:paraId="67AE8EBC" w14:textId="77777777" w:rsidTr="00566C2F">
        <w:trPr>
          <w:tblHeader/>
        </w:trPr>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655F3827" w14:textId="77777777" w:rsidR="00566C2F" w:rsidRPr="00566C2F" w:rsidRDefault="00566C2F" w:rsidP="00566C2F">
            <w:pPr>
              <w:spacing w:line="240" w:lineRule="auto"/>
              <w:ind w:firstLine="0"/>
              <w:jc w:val="center"/>
              <w:rPr>
                <w:rFonts w:ascii="Arial" w:eastAsia="Times New Roman" w:hAnsi="Arial" w:cs="Arial"/>
                <w:b/>
                <w:bCs/>
                <w:spacing w:val="-1"/>
                <w:sz w:val="24"/>
                <w:szCs w:val="24"/>
              </w:rPr>
            </w:pPr>
            <w:r w:rsidRPr="00566C2F">
              <w:rPr>
                <w:rFonts w:ascii="Arial" w:eastAsia="Times New Roman" w:hAnsi="Arial" w:cs="Arial"/>
                <w:b/>
                <w:bCs/>
                <w:spacing w:val="-1"/>
                <w:sz w:val="24"/>
                <w:szCs w:val="24"/>
              </w:rPr>
              <w:t>ArrayList</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10FA26C8" w14:textId="77777777" w:rsidR="00566C2F" w:rsidRPr="00566C2F" w:rsidRDefault="00566C2F" w:rsidP="00566C2F">
            <w:pPr>
              <w:spacing w:line="240" w:lineRule="auto"/>
              <w:ind w:firstLine="0"/>
              <w:jc w:val="center"/>
              <w:rPr>
                <w:rFonts w:ascii="Arial" w:eastAsia="Times New Roman" w:hAnsi="Arial" w:cs="Arial"/>
                <w:b/>
                <w:bCs/>
                <w:spacing w:val="-1"/>
                <w:sz w:val="24"/>
                <w:szCs w:val="24"/>
              </w:rPr>
            </w:pPr>
            <w:r w:rsidRPr="00566C2F">
              <w:rPr>
                <w:rFonts w:ascii="Arial" w:eastAsia="Times New Roman" w:hAnsi="Arial" w:cs="Arial"/>
                <w:b/>
                <w:bCs/>
                <w:spacing w:val="-1"/>
                <w:sz w:val="24"/>
                <w:szCs w:val="24"/>
              </w:rPr>
              <w:t>Vector</w:t>
            </w:r>
          </w:p>
        </w:tc>
      </w:tr>
      <w:tr w:rsidR="00566C2F" w:rsidRPr="00566C2F" w14:paraId="79005606"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2EA6B876"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ArrayList không được đồng bộ hóa</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4CFF4B80"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Vector được đồng bộ hóa</w:t>
            </w:r>
          </w:p>
        </w:tc>
      </w:tr>
      <w:tr w:rsidR="00566C2F" w:rsidRPr="00566C2F" w14:paraId="5212BFC8"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1CF10CEF"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ArrayList nhanh hơn do không phải đồng bộ hóa</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6689DDE6"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Vector chậm hơn nhưng với luồng an toàn</w:t>
            </w:r>
          </w:p>
        </w:tc>
      </w:tr>
      <w:tr w:rsidR="00566C2F" w:rsidRPr="00566C2F" w14:paraId="64287CC0"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345445D5"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Nếu một phần tử được chèn vào ArrayList, nó sẽ tăng kích thước Array lên 50%</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2007BE9E"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Vector mặc định tăng gấp đôi kích thước mảng</w:t>
            </w:r>
          </w:p>
        </w:tc>
      </w:tr>
      <w:tr w:rsidR="00566C2F" w:rsidRPr="00566C2F" w14:paraId="6901B92F"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0046CB4A"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ArrayList không xác định kích thước gia tăng</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36F17AD3"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vector xác định kích thước gia tăng</w:t>
            </w:r>
          </w:p>
        </w:tc>
      </w:tr>
      <w:tr w:rsidR="00566C2F" w:rsidRPr="00566C2F" w14:paraId="5235AC3B" w14:textId="77777777" w:rsidTr="00566C2F">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022A21B6"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ArrayList chỉ sử dụng Iterator để duyệt</w:t>
            </w:r>
          </w:p>
        </w:tc>
        <w:tc>
          <w:tcPr>
            <w:tcW w:w="0" w:type="auto"/>
            <w:tcBorders>
              <w:top w:val="single" w:sz="6" w:space="0" w:color="D0D7DE"/>
              <w:left w:val="single" w:sz="6" w:space="0" w:color="D0D7DE"/>
              <w:bottom w:val="single" w:sz="6" w:space="0" w:color="D0D7DE"/>
              <w:right w:val="single" w:sz="6" w:space="0" w:color="D0D7DE"/>
            </w:tcBorders>
            <w:shd w:val="clear" w:color="auto" w:fill="auto"/>
            <w:tcMar>
              <w:top w:w="90" w:type="dxa"/>
              <w:left w:w="195" w:type="dxa"/>
              <w:bottom w:w="90" w:type="dxa"/>
              <w:right w:w="195" w:type="dxa"/>
            </w:tcMar>
            <w:vAlign w:val="center"/>
            <w:hideMark/>
          </w:tcPr>
          <w:p w14:paraId="255BEA3B" w14:textId="77777777" w:rsidR="00566C2F" w:rsidRPr="00566C2F" w:rsidRDefault="00566C2F" w:rsidP="00566C2F">
            <w:pPr>
              <w:spacing w:line="240" w:lineRule="auto"/>
              <w:ind w:firstLine="0"/>
              <w:rPr>
                <w:rFonts w:ascii="Arial" w:eastAsia="Times New Roman" w:hAnsi="Arial" w:cs="Arial"/>
                <w:spacing w:val="-1"/>
                <w:sz w:val="24"/>
                <w:szCs w:val="24"/>
              </w:rPr>
            </w:pPr>
            <w:r w:rsidRPr="00566C2F">
              <w:rPr>
                <w:rFonts w:ascii="Arial" w:eastAsia="Times New Roman" w:hAnsi="Arial" w:cs="Arial"/>
                <w:spacing w:val="-1"/>
                <w:sz w:val="24"/>
                <w:szCs w:val="24"/>
              </w:rPr>
              <w:t>Vector sử dụng cả Enumeration và Iterator để duyệt</w:t>
            </w:r>
          </w:p>
        </w:tc>
      </w:tr>
    </w:tbl>
    <w:p w14:paraId="245E69DA" w14:textId="51A69597" w:rsidR="00566C2F" w:rsidRDefault="00566C2F" w:rsidP="009B1F9D">
      <w:pPr>
        <w:jc w:val="both"/>
        <w:rPr>
          <w:rFonts w:cs="Times New Roman"/>
        </w:rPr>
      </w:pPr>
      <w:r>
        <w:rPr>
          <w:rFonts w:cs="Times New Roman"/>
        </w:rPr>
        <w:t xml:space="preserve">14. </w:t>
      </w:r>
      <w:r w:rsidRPr="00566C2F">
        <w:rPr>
          <w:rFonts w:cs="Times New Roman"/>
        </w:rPr>
        <w:t>Giải thích phương thức main() trong chương trình Java</w:t>
      </w:r>
      <w:r>
        <w:rPr>
          <w:rFonts w:cs="Times New Roman"/>
        </w:rPr>
        <w:t>?</w:t>
      </w:r>
    </w:p>
    <w:p w14:paraId="68C236E0" w14:textId="77777777" w:rsidR="00566C2F" w:rsidRPr="00566C2F" w:rsidRDefault="00566C2F" w:rsidP="00566C2F">
      <w:pPr>
        <w:jc w:val="both"/>
        <w:rPr>
          <w:rFonts w:cs="Times New Roman"/>
          <w:szCs w:val="26"/>
        </w:rPr>
      </w:pPr>
      <w:r w:rsidRPr="00566C2F">
        <w:rPr>
          <w:rFonts w:cs="Times New Roman"/>
          <w:szCs w:val="26"/>
        </w:rPr>
        <w:lastRenderedPageBreak/>
        <w:t>Câu trả lời:</w:t>
      </w:r>
    </w:p>
    <w:p w14:paraId="0E9210A1" w14:textId="77777777" w:rsidR="00566C2F" w:rsidRPr="00566C2F" w:rsidRDefault="00566C2F" w:rsidP="00DD1F47">
      <w:pPr>
        <w:pStyle w:val="ListParagraph"/>
        <w:numPr>
          <w:ilvl w:val="0"/>
          <w:numId w:val="59"/>
        </w:numPr>
        <w:jc w:val="both"/>
        <w:rPr>
          <w:rFonts w:cs="Times New Roman"/>
        </w:rPr>
      </w:pPr>
      <w:r w:rsidRPr="00566C2F">
        <w:rPr>
          <w:rFonts w:cs="Times New Roman"/>
        </w:rPr>
        <w:t>main() trong java là điểm đầu vào cho bất kỳ chương trình Java nào. Nó luôn được viết là public static void main().</w:t>
      </w:r>
    </w:p>
    <w:p w14:paraId="14949AAD" w14:textId="77777777" w:rsidR="00566C2F" w:rsidRPr="00566C2F" w:rsidRDefault="00566C2F" w:rsidP="00DD1F47">
      <w:pPr>
        <w:pStyle w:val="ListParagraph"/>
        <w:numPr>
          <w:ilvl w:val="0"/>
          <w:numId w:val="59"/>
        </w:numPr>
        <w:jc w:val="both"/>
        <w:rPr>
          <w:rFonts w:cs="Times New Roman"/>
        </w:rPr>
      </w:pPr>
      <w:r w:rsidRPr="00566C2F">
        <w:rPr>
          <w:rFonts w:cs="Times New Roman"/>
        </w:rPr>
        <w:t>public: là phạm vi truy cập, được sử dụng để chỉ định ai có thể truy cập vào phương thức này. public có nghĩa là phương thức này có thể được truy cập bởi bất kỳ class nào.</w:t>
      </w:r>
    </w:p>
    <w:p w14:paraId="23FE9C71" w14:textId="77777777" w:rsidR="00566C2F" w:rsidRPr="00566C2F" w:rsidRDefault="00566C2F" w:rsidP="00DD1F47">
      <w:pPr>
        <w:pStyle w:val="ListParagraph"/>
        <w:numPr>
          <w:ilvl w:val="0"/>
          <w:numId w:val="59"/>
        </w:numPr>
        <w:jc w:val="both"/>
        <w:rPr>
          <w:rFonts w:cs="Times New Roman"/>
        </w:rPr>
      </w:pPr>
      <w:r w:rsidRPr="00566C2F">
        <w:rPr>
          <w:rFonts w:cs="Times New Roman"/>
        </w:rPr>
        <w:t>static: một phương thức được khai báo là static thì phương thức đó được gọi là phương thức tĩnh,phương thức đó có thể được truy cập mà không cần tạo đối tượng. Trong trường hợp, main() không được khai báo với static thì trình biên dịch sẽ ném ra một lỗi vì hàm main() được gọi bởi JVM trước khi bất kỳ đối tượng nào được thực hiện.</w:t>
      </w:r>
    </w:p>
    <w:p w14:paraId="79C45A5D" w14:textId="77777777" w:rsidR="00566C2F" w:rsidRPr="00566C2F" w:rsidRDefault="00566C2F" w:rsidP="00DD1F47">
      <w:pPr>
        <w:pStyle w:val="ListParagraph"/>
        <w:numPr>
          <w:ilvl w:val="0"/>
          <w:numId w:val="59"/>
        </w:numPr>
        <w:jc w:val="both"/>
        <w:rPr>
          <w:rFonts w:cs="Times New Roman"/>
        </w:rPr>
      </w:pPr>
      <w:r w:rsidRPr="00566C2F">
        <w:rPr>
          <w:rFonts w:cs="Times New Roman"/>
        </w:rPr>
        <w:t>void: Là kiểu trả về của phương thức. Voi định nghĩa phương thức sẽ không trả về bất kỳ giá trị nào.</w:t>
      </w:r>
    </w:p>
    <w:p w14:paraId="7CCB8E47" w14:textId="77777777" w:rsidR="00566C2F" w:rsidRPr="00566C2F" w:rsidRDefault="00566C2F" w:rsidP="00DD1F47">
      <w:pPr>
        <w:pStyle w:val="ListParagraph"/>
        <w:numPr>
          <w:ilvl w:val="0"/>
          <w:numId w:val="59"/>
        </w:numPr>
        <w:jc w:val="both"/>
        <w:rPr>
          <w:rFonts w:cs="Times New Roman"/>
        </w:rPr>
      </w:pPr>
      <w:r w:rsidRPr="00566C2F">
        <w:rPr>
          <w:rFonts w:cs="Times New Roman"/>
        </w:rPr>
        <w:t>main: Là tên của phương thức được JVM tìm kiếm như một điểm khởi đầu cho ứng dụng.</w:t>
      </w:r>
    </w:p>
    <w:p w14:paraId="7EC59985" w14:textId="04E300FC" w:rsidR="00566C2F" w:rsidRDefault="00566C2F" w:rsidP="00DD1F47">
      <w:pPr>
        <w:pStyle w:val="ListParagraph"/>
        <w:numPr>
          <w:ilvl w:val="0"/>
          <w:numId w:val="59"/>
        </w:numPr>
        <w:jc w:val="both"/>
        <w:rPr>
          <w:rFonts w:cs="Times New Roman"/>
        </w:rPr>
      </w:pPr>
      <w:r w:rsidRPr="00566C2F">
        <w:rPr>
          <w:rFonts w:cs="Times New Roman"/>
        </w:rPr>
        <w:t>String args[]: Là tham số truyền cho phương thức main()</w:t>
      </w:r>
    </w:p>
    <w:p w14:paraId="13A97BBF" w14:textId="4B6DB773" w:rsidR="00566C2F" w:rsidRDefault="00566C2F" w:rsidP="00566C2F">
      <w:pPr>
        <w:ind w:left="720" w:firstLine="0"/>
        <w:jc w:val="both"/>
        <w:rPr>
          <w:rFonts w:cs="Times New Roman"/>
        </w:rPr>
      </w:pPr>
      <w:r>
        <w:rPr>
          <w:rFonts w:cs="Times New Roman"/>
        </w:rPr>
        <w:t xml:space="preserve">15. </w:t>
      </w:r>
      <w:r w:rsidR="0062578E" w:rsidRPr="0062578E">
        <w:rPr>
          <w:rFonts w:cs="Times New Roman"/>
        </w:rPr>
        <w:t>Ý nghĩa của việc đóng gói dữ liệu?</w:t>
      </w:r>
    </w:p>
    <w:p w14:paraId="43A79C06" w14:textId="77777777" w:rsidR="0062578E" w:rsidRPr="00566C2F" w:rsidRDefault="0062578E" w:rsidP="0062578E">
      <w:pPr>
        <w:jc w:val="both"/>
        <w:rPr>
          <w:rFonts w:cs="Times New Roman"/>
          <w:szCs w:val="26"/>
        </w:rPr>
      </w:pPr>
      <w:r w:rsidRPr="00566C2F">
        <w:rPr>
          <w:rFonts w:cs="Times New Roman"/>
          <w:szCs w:val="26"/>
        </w:rPr>
        <w:t>Câu trả lời:</w:t>
      </w:r>
    </w:p>
    <w:p w14:paraId="034D9460" w14:textId="43F37BD9" w:rsidR="0062578E" w:rsidRPr="0062578E" w:rsidRDefault="0062578E" w:rsidP="0062578E">
      <w:pPr>
        <w:ind w:left="720"/>
        <w:jc w:val="both"/>
        <w:rPr>
          <w:rFonts w:cs="Times New Roman"/>
        </w:rPr>
      </w:pPr>
      <w:r w:rsidRPr="0062578E">
        <w:rPr>
          <w:rFonts w:cs="Times New Roman"/>
        </w:rPr>
        <w:t>Đóng gói là một khái niệm trong Lập trình hướng đối tượng để kết hợp các thuộc tính và phương thức trong một đơn vị duy nhất.</w:t>
      </w:r>
    </w:p>
    <w:p w14:paraId="22355355" w14:textId="1DC1DD42" w:rsidR="00DB1ECA" w:rsidRPr="00566C2F" w:rsidRDefault="0062578E" w:rsidP="005941CE">
      <w:pPr>
        <w:ind w:left="720"/>
        <w:jc w:val="both"/>
        <w:rPr>
          <w:rFonts w:cs="Times New Roman"/>
          <w:szCs w:val="26"/>
        </w:rPr>
      </w:pPr>
      <w:r w:rsidRPr="0062578E">
        <w:rPr>
          <w:rFonts w:cs="Times New Roman"/>
        </w:rPr>
        <w:t>Tính đóng gói giúp các lập trình viên tuân theo cách tiếp cận mô-đun để phát triển phần mềm vì mỗi đối tượng có một bộ phương thức và biến riêng và phục vụ các chức năng của nó độc lập với các đối tượng khác. Đóng gói cũng phục vụ mục đích ẩn dữ liệu</w:t>
      </w:r>
      <w:r>
        <w:rPr>
          <w:rFonts w:cs="Times New Roman"/>
        </w:rPr>
        <w:t>.</w:t>
      </w:r>
    </w:p>
    <w:p w14:paraId="72CAAB48" w14:textId="77777777" w:rsidR="00DB1ECA" w:rsidRPr="00566C2F" w:rsidRDefault="00DB1ECA" w:rsidP="009B1F9D">
      <w:pPr>
        <w:jc w:val="both"/>
        <w:rPr>
          <w:rFonts w:cs="Times New Roman"/>
          <w:szCs w:val="26"/>
        </w:rPr>
      </w:pPr>
    </w:p>
    <w:p w14:paraId="6419ED54" w14:textId="77777777" w:rsidR="00DB1ECA" w:rsidRPr="00566C2F" w:rsidRDefault="00DB1ECA" w:rsidP="009B1F9D">
      <w:pPr>
        <w:jc w:val="both"/>
        <w:rPr>
          <w:rFonts w:cs="Times New Roman"/>
          <w:szCs w:val="26"/>
        </w:rPr>
      </w:pPr>
    </w:p>
    <w:p w14:paraId="51B2993D" w14:textId="77777777" w:rsidR="00C73A30" w:rsidRPr="00566C2F" w:rsidRDefault="00C73A30" w:rsidP="009B1F9D">
      <w:pPr>
        <w:jc w:val="both"/>
        <w:rPr>
          <w:rFonts w:cs="Times New Roman"/>
          <w:szCs w:val="26"/>
        </w:rPr>
      </w:pPr>
      <w:r w:rsidRPr="00566C2F">
        <w:rPr>
          <w:rFonts w:cs="Times New Roman"/>
          <w:szCs w:val="26"/>
        </w:rPr>
        <w:br w:type="page"/>
      </w:r>
    </w:p>
    <w:p w14:paraId="4BAD9E50" w14:textId="77777777" w:rsidR="00C73A30" w:rsidRPr="00566C2F" w:rsidRDefault="00C73A30" w:rsidP="00A122A5">
      <w:pPr>
        <w:pStyle w:val="Heading1"/>
        <w:rPr>
          <w:color w:val="auto"/>
        </w:rPr>
      </w:pPr>
      <w:bookmarkStart w:id="141" w:name="_Toc111104054"/>
      <w:r w:rsidRPr="00566C2F">
        <w:rPr>
          <w:color w:val="auto"/>
        </w:rPr>
        <w:lastRenderedPageBreak/>
        <w:t>Bài tập thực hành</w:t>
      </w:r>
      <w:bookmarkEnd w:id="141"/>
    </w:p>
    <w:p w14:paraId="5E9F4524" w14:textId="77777777" w:rsidR="00C73A30" w:rsidRPr="00566C2F" w:rsidRDefault="00C73A30" w:rsidP="009B1F9D">
      <w:pPr>
        <w:jc w:val="both"/>
        <w:rPr>
          <w:rFonts w:cs="Times New Roman"/>
          <w:szCs w:val="26"/>
        </w:rPr>
      </w:pPr>
    </w:p>
    <w:p w14:paraId="1F2C6D5E" w14:textId="77777777" w:rsidR="00C374A7" w:rsidRPr="00566C2F" w:rsidRDefault="00C374A7" w:rsidP="009B1F9D">
      <w:pPr>
        <w:ind w:firstLine="567"/>
        <w:jc w:val="both"/>
        <w:rPr>
          <w:rFonts w:cs="Times New Roman"/>
          <w:szCs w:val="26"/>
        </w:rPr>
      </w:pPr>
      <w:r w:rsidRPr="00566C2F">
        <w:rPr>
          <w:rFonts w:cs="Times New Roman"/>
          <w:szCs w:val="26"/>
        </w:rPr>
        <w:t>Được trình bày theo từng bài, mỗi bài sẽ tương đương với 01 buổi thực hành theo đề cương chi tiết của học phần. Bố cục mỗi bài thực hành gồm có 5 phần theo như cấu trúc dưới đây.</w:t>
      </w:r>
    </w:p>
    <w:p w14:paraId="066C6939" w14:textId="470FED79" w:rsidR="00C73A30" w:rsidRPr="00566C2F" w:rsidRDefault="00C73A30" w:rsidP="009B1F9D">
      <w:pPr>
        <w:pStyle w:val="Heading2"/>
        <w:spacing w:before="0"/>
        <w:rPr>
          <w:color w:val="auto"/>
        </w:rPr>
      </w:pPr>
      <w:bookmarkStart w:id="142" w:name="_Toc111104055"/>
      <w:r w:rsidRPr="00566C2F">
        <w:rPr>
          <w:color w:val="auto"/>
        </w:rPr>
        <w:t xml:space="preserve">Bài thực hành </w:t>
      </w:r>
      <w:r w:rsidR="00445ACB" w:rsidRPr="00566C2F">
        <w:rPr>
          <w:color w:val="auto"/>
        </w:rPr>
        <w:t xml:space="preserve">số 1 (Số </w:t>
      </w:r>
      <w:r w:rsidR="002023C2">
        <w:rPr>
          <w:color w:val="auto"/>
        </w:rPr>
        <w:t>tiết: 03 tiết</w:t>
      </w:r>
      <w:r w:rsidR="00445ACB" w:rsidRPr="00566C2F">
        <w:rPr>
          <w:color w:val="auto"/>
        </w:rPr>
        <w:t>)</w:t>
      </w:r>
      <w:bookmarkEnd w:id="142"/>
    </w:p>
    <w:p w14:paraId="080D5A6B" w14:textId="77777777" w:rsidR="00C73A30" w:rsidRPr="00566C2F" w:rsidRDefault="00C73A30"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Mục đích</w:t>
      </w:r>
      <w:r w:rsidR="00C374A7" w:rsidRPr="00566C2F">
        <w:rPr>
          <w:sz w:val="26"/>
          <w:szCs w:val="26"/>
        </w:rPr>
        <w:t xml:space="preserve"> của bài thực hành</w:t>
      </w:r>
      <w:r w:rsidR="00F007AD" w:rsidRPr="00566C2F">
        <w:rPr>
          <w:sz w:val="26"/>
          <w:szCs w:val="26"/>
        </w:rPr>
        <w:t> </w:t>
      </w:r>
    </w:p>
    <w:p w14:paraId="035282E2" w14:textId="5BF1D063" w:rsidR="002469FF" w:rsidRPr="00566C2F" w:rsidRDefault="00881287" w:rsidP="00881287">
      <w:pPr>
        <w:pStyle w:val="NormalWeb"/>
        <w:shd w:val="clear" w:color="auto" w:fill="FFFFFF"/>
        <w:spacing w:before="0" w:beforeAutospacing="0" w:after="0" w:afterAutospacing="0" w:line="360" w:lineRule="auto"/>
        <w:jc w:val="both"/>
        <w:rPr>
          <w:sz w:val="26"/>
          <w:szCs w:val="26"/>
        </w:rPr>
      </w:pPr>
      <w:r>
        <w:rPr>
          <w:sz w:val="26"/>
          <w:szCs w:val="26"/>
        </w:rPr>
        <w:t>-</w:t>
      </w:r>
      <w:r w:rsidR="00F007AD" w:rsidRPr="00566C2F">
        <w:rPr>
          <w:sz w:val="26"/>
          <w:szCs w:val="26"/>
        </w:rPr>
        <w:t>Làm quen với môi trường</w:t>
      </w:r>
      <w:r w:rsidR="005B0B88" w:rsidRPr="00566C2F">
        <w:rPr>
          <w:sz w:val="26"/>
          <w:szCs w:val="26"/>
        </w:rPr>
        <w:t xml:space="preserve"> thực thi và</w:t>
      </w:r>
      <w:r w:rsidR="00F007AD" w:rsidRPr="00566C2F">
        <w:rPr>
          <w:sz w:val="26"/>
          <w:szCs w:val="26"/>
        </w:rPr>
        <w:t xml:space="preserve"> phát triển của Java</w:t>
      </w:r>
      <w:r w:rsidR="005B0B88" w:rsidRPr="00566C2F">
        <w:rPr>
          <w:sz w:val="26"/>
          <w:szCs w:val="26"/>
        </w:rPr>
        <w:t xml:space="preserve"> JDK,</w:t>
      </w:r>
      <w:r w:rsidR="00F007AD" w:rsidRPr="00566C2F">
        <w:rPr>
          <w:sz w:val="26"/>
          <w:szCs w:val="26"/>
        </w:rPr>
        <w:t xml:space="preserve"> IDE</w:t>
      </w:r>
      <w:r w:rsidR="007064DB" w:rsidRPr="00566C2F">
        <w:t xml:space="preserve"> </w:t>
      </w:r>
      <w:r w:rsidR="007064DB" w:rsidRPr="00566C2F">
        <w:rPr>
          <w:sz w:val="26"/>
          <w:szCs w:val="26"/>
        </w:rPr>
        <w:t xml:space="preserve">(Integrated Development Environment </w:t>
      </w:r>
      <w:r w:rsidR="00F007AD" w:rsidRPr="00566C2F">
        <w:rPr>
          <w:b/>
          <w:sz w:val="26"/>
          <w:szCs w:val="26"/>
        </w:rPr>
        <w:t>Netbean</w:t>
      </w:r>
      <w:r w:rsidR="00F007AD" w:rsidRPr="00566C2F">
        <w:rPr>
          <w:spacing w:val="-7"/>
          <w:sz w:val="26"/>
          <w:szCs w:val="26"/>
        </w:rPr>
        <w:t xml:space="preserve"> </w:t>
      </w:r>
      <w:r w:rsidR="00F007AD" w:rsidRPr="00566C2F">
        <w:rPr>
          <w:sz w:val="26"/>
          <w:szCs w:val="26"/>
        </w:rPr>
        <w:t>hoặc</w:t>
      </w:r>
      <w:r w:rsidR="00F007AD" w:rsidRPr="00566C2F">
        <w:rPr>
          <w:spacing w:val="-5"/>
          <w:sz w:val="26"/>
          <w:szCs w:val="26"/>
        </w:rPr>
        <w:t xml:space="preserve"> </w:t>
      </w:r>
      <w:r w:rsidR="00F007AD" w:rsidRPr="00566C2F">
        <w:rPr>
          <w:b/>
          <w:sz w:val="26"/>
          <w:szCs w:val="26"/>
        </w:rPr>
        <w:t>Eclipse</w:t>
      </w:r>
      <w:r w:rsidR="00F007AD" w:rsidRPr="00566C2F">
        <w:rPr>
          <w:sz w:val="26"/>
          <w:szCs w:val="26"/>
        </w:rPr>
        <w:t>), làm quen và sử dụng một số đối tượng đơn giản để xây dựng các chương trình java đầu tiên (HelloWorld)</w:t>
      </w:r>
      <w:r w:rsidR="002469FF" w:rsidRPr="00566C2F">
        <w:rPr>
          <w:sz w:val="26"/>
          <w:szCs w:val="26"/>
        </w:rPr>
        <w:t>.</w:t>
      </w:r>
    </w:p>
    <w:p w14:paraId="0F73BA92" w14:textId="77777777" w:rsidR="00C73A30" w:rsidRPr="00566C2F" w:rsidRDefault="00C73A30"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Yêu cầu</w:t>
      </w:r>
      <w:r w:rsidR="00C374A7" w:rsidRPr="00566C2F">
        <w:rPr>
          <w:sz w:val="26"/>
          <w:szCs w:val="26"/>
        </w:rPr>
        <w:t xml:space="preserve"> cần đạt được của bài thực hành</w:t>
      </w:r>
    </w:p>
    <w:p w14:paraId="65C93BCB" w14:textId="77777777" w:rsidR="002469FF" w:rsidRPr="00566C2F" w:rsidRDefault="005B0B88" w:rsidP="00881287">
      <w:pPr>
        <w:pStyle w:val="NormalWeb"/>
        <w:shd w:val="clear" w:color="auto" w:fill="FFFFFF"/>
        <w:spacing w:before="0" w:beforeAutospacing="0" w:after="0" w:afterAutospacing="0" w:line="360" w:lineRule="auto"/>
        <w:jc w:val="both"/>
        <w:rPr>
          <w:sz w:val="26"/>
          <w:szCs w:val="26"/>
        </w:rPr>
      </w:pPr>
      <w:r w:rsidRPr="00566C2F">
        <w:rPr>
          <w:sz w:val="26"/>
          <w:szCs w:val="26"/>
        </w:rPr>
        <w:t>-</w:t>
      </w:r>
      <w:r w:rsidR="002469FF" w:rsidRPr="00566C2F">
        <w:rPr>
          <w:sz w:val="26"/>
          <w:szCs w:val="26"/>
        </w:rPr>
        <w:t>Sử dụng đối tượng java.ultil.Scanner dụng cho nhập dữ liệu từ bàn phím và thực hiện các phép toán đơn giản, hiển thị dưới dạng Console(dòng lệnh) các kết quả tính toán.</w:t>
      </w:r>
      <w:r w:rsidR="00C03A74" w:rsidRPr="00566C2F">
        <w:rPr>
          <w:sz w:val="26"/>
          <w:szCs w:val="26"/>
        </w:rPr>
        <w:t xml:space="preserve"> Nắm được cách sử dụng và hiểu ý nghĩa của hàm </w:t>
      </w:r>
      <w:r w:rsidR="00C03A74" w:rsidRPr="00566C2F">
        <w:rPr>
          <w:i/>
          <w:sz w:val="26"/>
          <w:szCs w:val="26"/>
        </w:rPr>
        <w:t>main(String args[])</w:t>
      </w:r>
      <w:r w:rsidR="00C03A74" w:rsidRPr="00566C2F">
        <w:rPr>
          <w:sz w:val="26"/>
          <w:szCs w:val="26"/>
        </w:rPr>
        <w:t>, làm quen với một số lỗi đơn giản và cách khắc phục.</w:t>
      </w:r>
    </w:p>
    <w:p w14:paraId="7407D9E6" w14:textId="77777777" w:rsidR="00C87B63" w:rsidRPr="00566C2F" w:rsidRDefault="005B0B88" w:rsidP="00881287">
      <w:pPr>
        <w:pStyle w:val="NormalWeb"/>
        <w:shd w:val="clear" w:color="auto" w:fill="FFFFFF"/>
        <w:spacing w:before="0" w:beforeAutospacing="0" w:after="0" w:afterAutospacing="0" w:line="360" w:lineRule="auto"/>
        <w:jc w:val="both"/>
        <w:rPr>
          <w:sz w:val="26"/>
          <w:szCs w:val="26"/>
        </w:rPr>
      </w:pPr>
      <w:r w:rsidRPr="00566C2F">
        <w:rPr>
          <w:sz w:val="26"/>
          <w:szCs w:val="26"/>
        </w:rPr>
        <w:t>-</w:t>
      </w:r>
      <w:r w:rsidR="00C87B63" w:rsidRPr="00566C2F">
        <w:rPr>
          <w:sz w:val="26"/>
          <w:szCs w:val="26"/>
        </w:rPr>
        <w:t xml:space="preserve">Cách đặt tên file chương trình chứa hàm main, hiểu ý nghĩa của &lt;tên file&gt;.java, quan sát kết quả biên dịch tên </w:t>
      </w:r>
      <w:r w:rsidR="00C518B1" w:rsidRPr="00566C2F">
        <w:rPr>
          <w:sz w:val="26"/>
          <w:szCs w:val="26"/>
        </w:rPr>
        <w:t>&lt;tên file&gt;</w:t>
      </w:r>
      <w:r w:rsidR="00C87B63" w:rsidRPr="00566C2F">
        <w:rPr>
          <w:sz w:val="26"/>
          <w:szCs w:val="26"/>
        </w:rPr>
        <w:t>.class</w:t>
      </w:r>
      <w:r w:rsidR="00723089" w:rsidRPr="00566C2F">
        <w:rPr>
          <w:sz w:val="26"/>
          <w:szCs w:val="26"/>
        </w:rPr>
        <w:t>, biên dịch lại chương trình khi có sửa đổi</w:t>
      </w:r>
    </w:p>
    <w:p w14:paraId="6C3F2FC2" w14:textId="77777777" w:rsidR="00C73A30" w:rsidRPr="00566C2F" w:rsidRDefault="00C73A30"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Bài giải mẫu (có hướng dẫn cách giải)</w:t>
      </w:r>
    </w:p>
    <w:p w14:paraId="4F181232" w14:textId="77777777" w:rsidR="00C87B63" w:rsidRPr="00566C2F" w:rsidRDefault="002469FF" w:rsidP="009B1F9D">
      <w:pPr>
        <w:pStyle w:val="NormalWeb"/>
        <w:shd w:val="clear" w:color="auto" w:fill="FFFFFF"/>
        <w:spacing w:before="0" w:beforeAutospacing="0" w:after="0" w:afterAutospacing="0" w:line="360" w:lineRule="auto"/>
        <w:ind w:firstLine="567"/>
        <w:jc w:val="both"/>
        <w:rPr>
          <w:sz w:val="26"/>
        </w:rPr>
      </w:pPr>
      <w:r w:rsidRPr="00566C2F">
        <w:rPr>
          <w:sz w:val="26"/>
        </w:rPr>
        <w:t>Bài 1</w:t>
      </w:r>
      <w:r w:rsidR="00C87B63" w:rsidRPr="00566C2F">
        <w:rPr>
          <w:sz w:val="26"/>
        </w:rPr>
        <w:t> :</w:t>
      </w:r>
      <w:r w:rsidRPr="00566C2F">
        <w:rPr>
          <w:sz w:val="26"/>
        </w:rPr>
        <w:t xml:space="preserve"> HelloWorld </w:t>
      </w:r>
    </w:p>
    <w:p w14:paraId="697EF795" w14:textId="77777777" w:rsidR="002469FF" w:rsidRPr="00566C2F" w:rsidRDefault="002469FF" w:rsidP="009B1F9D">
      <w:pPr>
        <w:pStyle w:val="NormalWeb"/>
        <w:shd w:val="clear" w:color="auto" w:fill="FFFFFF"/>
        <w:spacing w:before="0" w:beforeAutospacing="0" w:after="0" w:afterAutospacing="0" w:line="360" w:lineRule="auto"/>
        <w:ind w:firstLine="567"/>
        <w:jc w:val="both"/>
        <w:rPr>
          <w:b/>
          <w:sz w:val="26"/>
        </w:rPr>
      </w:pPr>
      <w:r w:rsidRPr="00566C2F">
        <w:rPr>
          <w:b/>
          <w:sz w:val="26"/>
        </w:rPr>
        <w:t>HelloWorld.java</w:t>
      </w:r>
      <w:r w:rsidR="00C87B63" w:rsidRPr="00566C2F">
        <w:rPr>
          <w:b/>
          <w:sz w:val="26"/>
        </w:rPr>
        <w:t xml:space="preserve"> </w:t>
      </w:r>
      <w:r w:rsidR="00C87B63" w:rsidRPr="00566C2F">
        <w:rPr>
          <w:sz w:val="26"/>
        </w:rPr>
        <w:t>(tên file)</w:t>
      </w:r>
    </w:p>
    <w:p w14:paraId="46ECECCA" w14:textId="77777777" w:rsidR="002469FF" w:rsidRPr="00566C2F" w:rsidRDefault="002469FF" w:rsidP="009B1F9D">
      <w:pPr>
        <w:pStyle w:val="NormalWeb"/>
        <w:shd w:val="clear" w:color="auto" w:fill="FFFFFF"/>
        <w:spacing w:before="0" w:beforeAutospacing="0" w:after="0" w:afterAutospacing="0" w:line="360" w:lineRule="auto"/>
        <w:ind w:firstLine="1440"/>
        <w:jc w:val="both"/>
        <w:rPr>
          <w:i/>
          <w:sz w:val="26"/>
        </w:rPr>
      </w:pPr>
      <w:r w:rsidRPr="00566C2F">
        <w:rPr>
          <w:i/>
          <w:sz w:val="26"/>
        </w:rPr>
        <w:t>class HelloWorld {</w:t>
      </w:r>
    </w:p>
    <w:p w14:paraId="0A44DD2C" w14:textId="77777777" w:rsidR="002469FF" w:rsidRPr="00566C2F" w:rsidRDefault="002469FF"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public static void main(String[] args) {</w:t>
      </w:r>
    </w:p>
    <w:p w14:paraId="0EE5A805" w14:textId="77777777" w:rsidR="002469FF" w:rsidRPr="00566C2F" w:rsidRDefault="002469FF"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System.out.println("Hello, World!"); </w:t>
      </w:r>
    </w:p>
    <w:p w14:paraId="1B6B82CA" w14:textId="77777777" w:rsidR="002469FF" w:rsidRPr="00566C2F" w:rsidRDefault="002469FF"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w:t>
      </w:r>
    </w:p>
    <w:p w14:paraId="068530FD" w14:textId="77777777" w:rsidR="002469FF" w:rsidRPr="00566C2F" w:rsidRDefault="002469FF" w:rsidP="009B1F9D">
      <w:pPr>
        <w:pStyle w:val="NormalWeb"/>
        <w:shd w:val="clear" w:color="auto" w:fill="FFFFFF"/>
        <w:spacing w:before="0" w:beforeAutospacing="0" w:after="0" w:afterAutospacing="0" w:line="360" w:lineRule="auto"/>
        <w:ind w:firstLine="1440"/>
        <w:jc w:val="both"/>
        <w:rPr>
          <w:i/>
          <w:sz w:val="26"/>
        </w:rPr>
      </w:pPr>
      <w:r w:rsidRPr="00566C2F">
        <w:rPr>
          <w:i/>
          <w:sz w:val="26"/>
        </w:rPr>
        <w:t>}</w:t>
      </w:r>
    </w:p>
    <w:p w14:paraId="3EB516D4" w14:textId="77777777" w:rsidR="00C87B63" w:rsidRPr="00566C2F" w:rsidRDefault="00C87B63" w:rsidP="009B1F9D">
      <w:pPr>
        <w:pStyle w:val="NormalWeb"/>
        <w:shd w:val="clear" w:color="auto" w:fill="FFFFFF"/>
        <w:spacing w:before="0" w:beforeAutospacing="0" w:after="0" w:afterAutospacing="0" w:line="360" w:lineRule="auto"/>
        <w:ind w:firstLine="540"/>
        <w:jc w:val="both"/>
        <w:rPr>
          <w:sz w:val="26"/>
        </w:rPr>
      </w:pPr>
      <w:r w:rsidRPr="00566C2F">
        <w:rPr>
          <w:sz w:val="26"/>
        </w:rPr>
        <w:t xml:space="preserve">Bài 2 : </w:t>
      </w:r>
      <w:r w:rsidR="00622820" w:rsidRPr="00566C2F">
        <w:rPr>
          <w:sz w:val="26"/>
        </w:rPr>
        <w:t>Tính tổng của hai số được nhập từ bàn phím</w:t>
      </w:r>
    </w:p>
    <w:p w14:paraId="44399057" w14:textId="77777777" w:rsidR="00622820" w:rsidRPr="00566C2F" w:rsidRDefault="00622820" w:rsidP="009B1F9D">
      <w:pPr>
        <w:pStyle w:val="NormalWeb"/>
        <w:shd w:val="clear" w:color="auto" w:fill="FFFFFF"/>
        <w:spacing w:before="0" w:beforeAutospacing="0" w:after="0" w:afterAutospacing="0" w:line="360" w:lineRule="auto"/>
        <w:ind w:firstLine="567"/>
        <w:jc w:val="both"/>
        <w:rPr>
          <w:i/>
          <w:sz w:val="26"/>
          <w:lang w:val="fr-FR"/>
        </w:rPr>
      </w:pPr>
      <w:r w:rsidRPr="00566C2F">
        <w:rPr>
          <w:i/>
          <w:sz w:val="26"/>
          <w:lang w:val="fr-FR"/>
        </w:rPr>
        <w:t>CTTinhTong.java (tên file)</w:t>
      </w:r>
    </w:p>
    <w:p w14:paraId="6F6344D3"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lang w:val="fr-FR"/>
        </w:rPr>
      </w:pPr>
      <w:r w:rsidRPr="00566C2F">
        <w:rPr>
          <w:i/>
          <w:sz w:val="26"/>
          <w:lang w:val="fr-FR"/>
        </w:rPr>
        <w:t>import java.util.Scanner;</w:t>
      </w:r>
    </w:p>
    <w:p w14:paraId="4E545015"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public class CTTinhTong {</w:t>
      </w:r>
    </w:p>
    <w:p w14:paraId="1391122B"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public static void main(String args[]) {</w:t>
      </w:r>
    </w:p>
    <w:p w14:paraId="3F72BB9C"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lastRenderedPageBreak/>
        <w:t xml:space="preserve">        Scanner w = new Scanner(System.in);</w:t>
      </w:r>
    </w:p>
    <w:p w14:paraId="2F942E28"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int a = 0, b = 0;</w:t>
      </w:r>
    </w:p>
    <w:p w14:paraId="62BB903E"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System.out.println("Nhap so a=");</w:t>
      </w:r>
    </w:p>
    <w:p w14:paraId="509980F3"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a = w.nextInt();</w:t>
      </w:r>
    </w:p>
    <w:p w14:paraId="2BF4CFBB"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System.out.println("Nhap so b=");</w:t>
      </w:r>
    </w:p>
    <w:p w14:paraId="69D21086"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b = w.nextInt();</w:t>
      </w:r>
    </w:p>
    <w:p w14:paraId="3AD0CB7B"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System.out.println("tong a+b=" + (a + b) + "hieu a-b=" + (a - b));</w:t>
      </w:r>
    </w:p>
    <w:p w14:paraId="771B0F9D" w14:textId="77777777" w:rsidR="00622820"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 xml:space="preserve">    }</w:t>
      </w:r>
    </w:p>
    <w:p w14:paraId="6432E362" w14:textId="77777777" w:rsidR="005B0B88" w:rsidRPr="00566C2F" w:rsidRDefault="00622820" w:rsidP="009B1F9D">
      <w:pPr>
        <w:pStyle w:val="NormalWeb"/>
        <w:shd w:val="clear" w:color="auto" w:fill="FFFFFF"/>
        <w:spacing w:before="0" w:beforeAutospacing="0" w:after="0" w:afterAutospacing="0" w:line="360" w:lineRule="auto"/>
        <w:ind w:firstLine="1440"/>
        <w:jc w:val="both"/>
        <w:rPr>
          <w:i/>
          <w:sz w:val="26"/>
        </w:rPr>
      </w:pPr>
      <w:r w:rsidRPr="00566C2F">
        <w:rPr>
          <w:i/>
          <w:sz w:val="26"/>
        </w:rPr>
        <w:t>}</w:t>
      </w:r>
    </w:p>
    <w:p w14:paraId="0F4A0F6E" w14:textId="77777777" w:rsidR="00C73A30" w:rsidRPr="00566C2F" w:rsidRDefault="00C73A30"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xml:space="preserve">+ </w:t>
      </w:r>
      <w:r w:rsidR="00C374A7" w:rsidRPr="00566C2F">
        <w:rPr>
          <w:b/>
          <w:sz w:val="26"/>
          <w:szCs w:val="26"/>
        </w:rPr>
        <w:t>Các b</w:t>
      </w:r>
      <w:r w:rsidRPr="00566C2F">
        <w:rPr>
          <w:b/>
          <w:sz w:val="26"/>
          <w:szCs w:val="26"/>
        </w:rPr>
        <w:t xml:space="preserve">ài tập thực hành </w:t>
      </w:r>
      <w:r w:rsidR="00C374A7" w:rsidRPr="00566C2F">
        <w:rPr>
          <w:b/>
          <w:sz w:val="26"/>
          <w:szCs w:val="26"/>
        </w:rPr>
        <w:t xml:space="preserve">mức độ </w:t>
      </w:r>
      <w:r w:rsidRPr="00566C2F">
        <w:rPr>
          <w:b/>
          <w:sz w:val="26"/>
          <w:szCs w:val="26"/>
        </w:rPr>
        <w:t>cơ bản</w:t>
      </w:r>
    </w:p>
    <w:p w14:paraId="273EA6DC" w14:textId="77777777" w:rsidR="00622820" w:rsidRPr="00566C2F" w:rsidRDefault="00622820" w:rsidP="009B1F9D">
      <w:r w:rsidRPr="00566C2F">
        <w:t>Bài</w:t>
      </w:r>
      <w:r w:rsidRPr="00566C2F">
        <w:rPr>
          <w:spacing w:val="-2"/>
        </w:rPr>
        <w:t xml:space="preserve"> </w:t>
      </w:r>
      <w:r w:rsidRPr="00566C2F">
        <w:t>1</w:t>
      </w:r>
    </w:p>
    <w:p w14:paraId="29940CBB" w14:textId="77777777" w:rsidR="00622820" w:rsidRPr="00566C2F" w:rsidRDefault="00622820" w:rsidP="00DD1F47">
      <w:pPr>
        <w:pStyle w:val="ListParagraph"/>
        <w:numPr>
          <w:ilvl w:val="0"/>
          <w:numId w:val="52"/>
        </w:numPr>
      </w:pPr>
      <w:r w:rsidRPr="00566C2F">
        <w:t>Cài đặt JDK và cài đặt NetBean (hoặc</w:t>
      </w:r>
      <w:r w:rsidRPr="00566C2F">
        <w:rPr>
          <w:spacing w:val="3"/>
        </w:rPr>
        <w:t xml:space="preserve"> </w:t>
      </w:r>
      <w:r w:rsidRPr="00566C2F">
        <w:t xml:space="preserve">eclipse), làm quen với các chức năng của NetBean IDE( hoặc Eclipse IDE), </w:t>
      </w:r>
      <w:r w:rsidR="007064DB" w:rsidRPr="00566C2F">
        <w:t>phân tích ưu nhược điểm của hai môi trường phát triển này.</w:t>
      </w:r>
    </w:p>
    <w:p w14:paraId="2FB92E5D" w14:textId="77777777" w:rsidR="00622820" w:rsidRPr="00566C2F" w:rsidRDefault="00622820" w:rsidP="00DD1F47">
      <w:pPr>
        <w:pStyle w:val="ListParagraph"/>
        <w:numPr>
          <w:ilvl w:val="0"/>
          <w:numId w:val="52"/>
        </w:numPr>
      </w:pPr>
      <w:r w:rsidRPr="00566C2F">
        <w:t xml:space="preserve">Thực hiện cài đặt </w:t>
      </w:r>
      <w:r w:rsidR="007064DB" w:rsidRPr="00566C2F">
        <w:t>lại các bài giải mẫu</w:t>
      </w:r>
    </w:p>
    <w:p w14:paraId="6E3463C0" w14:textId="77777777" w:rsidR="00622820" w:rsidRPr="00566C2F" w:rsidRDefault="007064DB" w:rsidP="00DD1F47">
      <w:pPr>
        <w:pStyle w:val="ListParagraph"/>
        <w:numPr>
          <w:ilvl w:val="0"/>
          <w:numId w:val="52"/>
        </w:numPr>
      </w:pPr>
      <w:r w:rsidRPr="00566C2F">
        <w:t>Làm quen, hiểu với một số kiểu lỗi cú pháp đơn giản và cách khắc phục</w:t>
      </w:r>
    </w:p>
    <w:p w14:paraId="39540253" w14:textId="59AD32B8" w:rsidR="00622820" w:rsidRPr="00566C2F" w:rsidRDefault="00622820" w:rsidP="009B1F9D">
      <w:r w:rsidRPr="00566C2F">
        <w:t>Bài 2</w:t>
      </w:r>
      <w:r w:rsidR="00B9457C" w:rsidRPr="00566C2F">
        <w:t xml:space="preserve"> </w:t>
      </w:r>
      <w:r w:rsidRPr="00566C2F">
        <w:t>Viết chương trình:</w:t>
      </w:r>
    </w:p>
    <w:p w14:paraId="0792F651" w14:textId="77777777" w:rsidR="00B9457C" w:rsidRPr="00566C2F" w:rsidRDefault="00622820" w:rsidP="00DD1F47">
      <w:pPr>
        <w:pStyle w:val="ListParagraph"/>
        <w:numPr>
          <w:ilvl w:val="0"/>
          <w:numId w:val="53"/>
        </w:numPr>
        <w:tabs>
          <w:tab w:val="left" w:pos="821"/>
        </w:tabs>
        <w:ind w:right="123"/>
        <w:jc w:val="both"/>
      </w:pPr>
      <w:r w:rsidRPr="00566C2F">
        <w:t>Khai báo (import) lớp Scanner trong gói</w:t>
      </w:r>
      <w:r w:rsidRPr="00566C2F">
        <w:rPr>
          <w:spacing w:val="3"/>
        </w:rPr>
        <w:t xml:space="preserve"> </w:t>
      </w:r>
      <w:r w:rsidRPr="00566C2F">
        <w:t>java.util</w:t>
      </w:r>
    </w:p>
    <w:p w14:paraId="37609EB6" w14:textId="4829D310" w:rsidR="00622820" w:rsidRPr="00566C2F" w:rsidRDefault="00622820" w:rsidP="00DD1F47">
      <w:pPr>
        <w:pStyle w:val="ListParagraph"/>
        <w:numPr>
          <w:ilvl w:val="0"/>
          <w:numId w:val="53"/>
        </w:numPr>
        <w:tabs>
          <w:tab w:val="left" w:pos="821"/>
        </w:tabs>
        <w:ind w:right="123"/>
        <w:jc w:val="both"/>
      </w:pPr>
      <w:r w:rsidRPr="00566C2F">
        <w:t xml:space="preserve">Sử dụng phương thức </w:t>
      </w:r>
      <w:r w:rsidRPr="00566C2F">
        <w:rPr>
          <w:i/>
        </w:rPr>
        <w:t>nextLine</w:t>
      </w:r>
      <w:r w:rsidRPr="00566C2F">
        <w:t xml:space="preserve"> () của lớp</w:t>
      </w:r>
      <w:r w:rsidR="0044252B" w:rsidRPr="00566C2F">
        <w:t xml:space="preserve"> Scanner</w:t>
      </w:r>
      <w:r w:rsidRPr="00566C2F">
        <w:t xml:space="preserve"> để nhập vào một xâu và in xâu vừa</w:t>
      </w:r>
      <w:r w:rsidRPr="00566C2F">
        <w:rPr>
          <w:spacing w:val="-31"/>
        </w:rPr>
        <w:t xml:space="preserve"> </w:t>
      </w:r>
      <w:r w:rsidRPr="00566C2F">
        <w:rPr>
          <w:spacing w:val="-14"/>
        </w:rPr>
        <w:t xml:space="preserve">nhập </w:t>
      </w:r>
      <w:r w:rsidRPr="00566C2F">
        <w:t>ra màn</w:t>
      </w:r>
      <w:r w:rsidRPr="00566C2F">
        <w:rPr>
          <w:spacing w:val="3"/>
        </w:rPr>
        <w:t xml:space="preserve"> </w:t>
      </w:r>
      <w:r w:rsidRPr="00566C2F">
        <w:t>hình.</w:t>
      </w:r>
    </w:p>
    <w:p w14:paraId="60F0C4A3" w14:textId="77777777" w:rsidR="00B9457C" w:rsidRPr="00566C2F" w:rsidRDefault="00622820" w:rsidP="009B1F9D">
      <w:r w:rsidRPr="00566C2F">
        <w:t>Bài 3</w:t>
      </w:r>
      <w:r w:rsidR="00B9457C" w:rsidRPr="00566C2F">
        <w:t xml:space="preserve"> </w:t>
      </w:r>
      <w:r w:rsidRPr="00566C2F">
        <w:t>Viết chương trình:</w:t>
      </w:r>
    </w:p>
    <w:p w14:paraId="5B03FD53" w14:textId="77777777" w:rsidR="00B9457C" w:rsidRPr="00566C2F" w:rsidRDefault="00622820" w:rsidP="00DD1F47">
      <w:pPr>
        <w:pStyle w:val="ListParagraph"/>
        <w:numPr>
          <w:ilvl w:val="0"/>
          <w:numId w:val="54"/>
        </w:numPr>
      </w:pPr>
      <w:r w:rsidRPr="00566C2F">
        <w:t>Sử dụng lớp Scanner trong gói</w:t>
      </w:r>
      <w:r w:rsidRPr="00566C2F">
        <w:rPr>
          <w:spacing w:val="3"/>
        </w:rPr>
        <w:t xml:space="preserve"> </w:t>
      </w:r>
      <w:r w:rsidRPr="00566C2F">
        <w:t>java.util</w:t>
      </w:r>
    </w:p>
    <w:p w14:paraId="1EEFDE7A" w14:textId="434E2984" w:rsidR="00622820" w:rsidRPr="00566C2F" w:rsidRDefault="00622820" w:rsidP="00DD1F47">
      <w:pPr>
        <w:pStyle w:val="ListParagraph"/>
        <w:numPr>
          <w:ilvl w:val="0"/>
          <w:numId w:val="54"/>
        </w:numPr>
      </w:pPr>
      <w:r w:rsidRPr="00566C2F">
        <w:t xml:space="preserve">Sử dụng phương thức nextInt() để nhập vào </w:t>
      </w:r>
      <w:r w:rsidR="006249CF" w:rsidRPr="00566C2F">
        <w:t>ba</w:t>
      </w:r>
      <w:r w:rsidRPr="00566C2F">
        <w:t xml:space="preserve"> số a, b</w:t>
      </w:r>
      <w:r w:rsidR="006249CF" w:rsidRPr="00566C2F">
        <w:t>, c tương ứng với độ cài của ba cạch của một tam giác.</w:t>
      </w:r>
      <w:r w:rsidRPr="00566C2F">
        <w:t xml:space="preserve"> in </w:t>
      </w:r>
      <w:r w:rsidR="006249CF" w:rsidRPr="00566C2F">
        <w:t>ra thông tin chu vi</w:t>
      </w:r>
      <w:r w:rsidR="008966F1">
        <w:t xml:space="preserve"> </w:t>
      </w:r>
      <w:r w:rsidR="00490D87" w:rsidRPr="00566C2F">
        <w:t>(</w:t>
      </w:r>
      <w:r w:rsidR="00F02867" w:rsidRPr="00566C2F">
        <w:t>p=</w:t>
      </w:r>
      <w:r w:rsidR="00490D87" w:rsidRPr="00566C2F">
        <w:t>a+b+c)</w:t>
      </w:r>
      <w:r w:rsidR="006249CF" w:rsidRPr="00566C2F">
        <w:t xml:space="preserve"> của tam giác tương ứng</w:t>
      </w:r>
      <w:r w:rsidRPr="00566C2F">
        <w:t>.</w:t>
      </w:r>
    </w:p>
    <w:p w14:paraId="73369EF2" w14:textId="77777777" w:rsidR="00C73A30" w:rsidRPr="00566C2F" w:rsidRDefault="00C73A30"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xml:space="preserve">+ Các bài thực hành </w:t>
      </w:r>
      <w:r w:rsidR="00C43821" w:rsidRPr="00566C2F">
        <w:rPr>
          <w:b/>
          <w:sz w:val="26"/>
          <w:szCs w:val="26"/>
        </w:rPr>
        <w:t>mức</w:t>
      </w:r>
      <w:r w:rsidR="00C374A7" w:rsidRPr="00566C2F">
        <w:rPr>
          <w:b/>
          <w:sz w:val="26"/>
          <w:szCs w:val="26"/>
        </w:rPr>
        <w:t xml:space="preserve"> độ </w:t>
      </w:r>
      <w:r w:rsidRPr="00566C2F">
        <w:rPr>
          <w:b/>
          <w:sz w:val="26"/>
          <w:szCs w:val="26"/>
        </w:rPr>
        <w:t>nâng cao.</w:t>
      </w:r>
    </w:p>
    <w:p w14:paraId="75ED7A33" w14:textId="289B8D16" w:rsidR="0044252B" w:rsidRPr="00566C2F" w:rsidRDefault="0044252B" w:rsidP="009B1F9D">
      <w:pPr>
        <w:rPr>
          <w:szCs w:val="26"/>
        </w:rPr>
      </w:pPr>
      <w:r w:rsidRPr="00566C2F">
        <w:t>Bài</w:t>
      </w:r>
      <w:r w:rsidRPr="00566C2F">
        <w:rPr>
          <w:spacing w:val="-2"/>
        </w:rPr>
        <w:t xml:space="preserve"> </w:t>
      </w:r>
      <w:r w:rsidRPr="00566C2F">
        <w:t>1</w:t>
      </w:r>
      <w:r w:rsidR="00B9457C" w:rsidRPr="00566C2F">
        <w:t xml:space="preserve">: </w:t>
      </w:r>
      <w:r w:rsidRPr="00566C2F">
        <w:rPr>
          <w:szCs w:val="26"/>
        </w:rPr>
        <w:t>Sử dụng phương thức nextInt() để nhập vào bốn số a, b, c, h tương ứng với độ cài của ba cạch và chiều cao tương ứng với cạnh đáy a của một tam giác. in ra thông tin diện tích</w:t>
      </w:r>
      <w:r w:rsidR="008966F1">
        <w:rPr>
          <w:szCs w:val="26"/>
        </w:rPr>
        <w:t xml:space="preserve"> </w:t>
      </w:r>
      <w:r w:rsidRPr="00566C2F">
        <w:rPr>
          <w:szCs w:val="26"/>
        </w:rPr>
        <w:t>(1/2*a*h) của tam giác tương ứng.</w:t>
      </w:r>
    </w:p>
    <w:p w14:paraId="2B41602A" w14:textId="0197DE57" w:rsidR="00024EF5" w:rsidRPr="00566C2F" w:rsidRDefault="0044252B" w:rsidP="009B1F9D">
      <w:r w:rsidRPr="00566C2F">
        <w:t>Bài 2</w:t>
      </w:r>
      <w:r w:rsidR="00B9457C" w:rsidRPr="00566C2F">
        <w:t xml:space="preserve"> </w:t>
      </w:r>
      <w:r w:rsidR="00CA3C2C" w:rsidRPr="00566C2F">
        <w:t>Viết chương trình</w:t>
      </w:r>
      <w:r w:rsidR="00B9457C" w:rsidRPr="00566C2F">
        <w:t xml:space="preserve"> t</w:t>
      </w:r>
      <w:r w:rsidR="00CA3C2C" w:rsidRPr="00566C2F">
        <w:t xml:space="preserve">hực hiện đổi </w:t>
      </w:r>
      <w:r w:rsidR="00F02867" w:rsidRPr="00566C2F">
        <w:t>gallons ra liters biết rằng 1 gallon bằng 3.7854  liter, số gallon được nhập từ bàn phím</w:t>
      </w:r>
    </w:p>
    <w:p w14:paraId="0612E33C" w14:textId="523E1ACF" w:rsidR="00C73A30" w:rsidRPr="00566C2F" w:rsidRDefault="00024EF5" w:rsidP="00ED6040">
      <w:pPr>
        <w:pStyle w:val="Heading2"/>
        <w:spacing w:before="0"/>
        <w:rPr>
          <w:color w:val="auto"/>
        </w:rPr>
      </w:pPr>
      <w:r w:rsidRPr="00566C2F">
        <w:br w:type="page"/>
      </w:r>
      <w:bookmarkStart w:id="143" w:name="_Toc111104056"/>
      <w:r w:rsidR="00C73A30" w:rsidRPr="00566C2F">
        <w:rPr>
          <w:color w:val="auto"/>
        </w:rPr>
        <w:lastRenderedPageBreak/>
        <w:t xml:space="preserve">Bài thực hành </w:t>
      </w:r>
      <w:r w:rsidR="00C374A7" w:rsidRPr="00566C2F">
        <w:rPr>
          <w:color w:val="auto"/>
        </w:rPr>
        <w:t xml:space="preserve">số 2 (số </w:t>
      </w:r>
      <w:r w:rsidR="002023C2">
        <w:rPr>
          <w:color w:val="auto"/>
        </w:rPr>
        <w:t>tiết: 03 tiết</w:t>
      </w:r>
      <w:r w:rsidR="00C374A7" w:rsidRPr="00566C2F">
        <w:rPr>
          <w:color w:val="auto"/>
        </w:rPr>
        <w:t>)</w:t>
      </w:r>
      <w:bookmarkEnd w:id="143"/>
    </w:p>
    <w:p w14:paraId="1DA41C36" w14:textId="77777777" w:rsidR="00C374A7" w:rsidRPr="00566C2F" w:rsidRDefault="00C374A7"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Mục đích của bài thực hành</w:t>
      </w:r>
    </w:p>
    <w:p w14:paraId="3BDB0BEC" w14:textId="77777777" w:rsidR="00D45EEC" w:rsidRPr="00566C2F" w:rsidRDefault="00F02867" w:rsidP="00D75E9C">
      <w:pPr>
        <w:pStyle w:val="NormalWeb"/>
        <w:shd w:val="clear" w:color="auto" w:fill="FFFFFF"/>
        <w:spacing w:before="0" w:beforeAutospacing="0" w:after="0" w:afterAutospacing="0" w:line="360" w:lineRule="auto"/>
        <w:ind w:left="567" w:firstLine="153"/>
        <w:jc w:val="both"/>
        <w:rPr>
          <w:sz w:val="26"/>
          <w:szCs w:val="26"/>
        </w:rPr>
      </w:pPr>
      <w:r w:rsidRPr="00566C2F">
        <w:rPr>
          <w:sz w:val="26"/>
          <w:szCs w:val="26"/>
        </w:rPr>
        <w:t>-</w:t>
      </w:r>
      <w:r w:rsidR="00C412AB" w:rsidRPr="00566C2F">
        <w:rPr>
          <w:sz w:val="26"/>
          <w:szCs w:val="26"/>
        </w:rPr>
        <w:t>Sử dụng các câu lệnh khai báo biến, quy tắc đặt tên biến, câu lệnh gán</w:t>
      </w:r>
      <w:r w:rsidR="00D45EEC" w:rsidRPr="00566C2F">
        <w:rPr>
          <w:sz w:val="26"/>
          <w:szCs w:val="26"/>
        </w:rPr>
        <w:t>.</w:t>
      </w:r>
    </w:p>
    <w:p w14:paraId="5D654170" w14:textId="77777777" w:rsidR="00D45EEC" w:rsidRPr="00566C2F" w:rsidRDefault="00D45EEC" w:rsidP="00D75E9C">
      <w:pPr>
        <w:pStyle w:val="NormalWeb"/>
        <w:shd w:val="clear" w:color="auto" w:fill="FFFFFF"/>
        <w:spacing w:before="0" w:beforeAutospacing="0" w:after="0" w:afterAutospacing="0" w:line="360" w:lineRule="auto"/>
        <w:jc w:val="both"/>
        <w:rPr>
          <w:sz w:val="26"/>
          <w:szCs w:val="26"/>
        </w:rPr>
      </w:pPr>
      <w:r w:rsidRPr="00566C2F">
        <w:rPr>
          <w:sz w:val="26"/>
          <w:szCs w:val="26"/>
        </w:rPr>
        <w:t>-Sử dụng thành thạo các kiểu dữ liệu nguyên thủy</w:t>
      </w:r>
      <w:r w:rsidR="00CF3A53" w:rsidRPr="00566C2F">
        <w:rPr>
          <w:sz w:val="26"/>
          <w:szCs w:val="26"/>
        </w:rPr>
        <w:t xml:space="preserve"> và các phép toán</w:t>
      </w:r>
    </w:p>
    <w:p w14:paraId="108C4453" w14:textId="77777777" w:rsidR="00F02867" w:rsidRPr="00566C2F" w:rsidRDefault="00D45EEC" w:rsidP="00D75E9C">
      <w:pPr>
        <w:pStyle w:val="NormalWeb"/>
        <w:shd w:val="clear" w:color="auto" w:fill="FFFFFF"/>
        <w:spacing w:before="0" w:beforeAutospacing="0" w:after="0" w:afterAutospacing="0" w:line="360" w:lineRule="auto"/>
        <w:jc w:val="both"/>
      </w:pPr>
      <w:r w:rsidRPr="00566C2F">
        <w:rPr>
          <w:sz w:val="26"/>
          <w:szCs w:val="26"/>
        </w:rPr>
        <w:t>-</w:t>
      </w:r>
      <w:r w:rsidR="00C412AB" w:rsidRPr="00566C2F">
        <w:rPr>
          <w:sz w:val="26"/>
          <w:szCs w:val="26"/>
        </w:rPr>
        <w:t xml:space="preserve">Hiểu và áp dụng </w:t>
      </w:r>
      <w:r w:rsidR="00F02867" w:rsidRPr="00566C2F">
        <w:rPr>
          <w:sz w:val="26"/>
          <w:szCs w:val="26"/>
        </w:rPr>
        <w:t>thành thạo các cấu trúc điều khiển if, if else</w:t>
      </w:r>
      <w:r w:rsidR="00C412AB" w:rsidRPr="00566C2F">
        <w:rPr>
          <w:sz w:val="26"/>
          <w:szCs w:val="26"/>
        </w:rPr>
        <w:t xml:space="preserve"> kết hợp và các phép toán quan hệ &gt;,&lt;,==, !=,&gt;=, &lt;= </w:t>
      </w:r>
    </w:p>
    <w:p w14:paraId="7025E76F" w14:textId="77777777" w:rsidR="00C374A7" w:rsidRPr="00566C2F" w:rsidRDefault="00C374A7" w:rsidP="009B1F9D">
      <w:pPr>
        <w:pStyle w:val="NormalWeb"/>
        <w:shd w:val="clear" w:color="auto" w:fill="FFFFFF"/>
        <w:spacing w:before="0" w:beforeAutospacing="0" w:after="0" w:afterAutospacing="0" w:line="360" w:lineRule="auto"/>
        <w:ind w:firstLine="567"/>
        <w:jc w:val="both"/>
      </w:pPr>
      <w:r w:rsidRPr="00566C2F">
        <w:rPr>
          <w:sz w:val="26"/>
          <w:szCs w:val="26"/>
        </w:rPr>
        <w:t>+ Yêu cầu cần đạt được của bài thực hành</w:t>
      </w:r>
    </w:p>
    <w:p w14:paraId="792C91DF" w14:textId="77777777" w:rsidR="00C374A7" w:rsidRPr="00566C2F" w:rsidRDefault="00C374A7"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Bài giải mẫu (có hướng dẫn cách giải)</w:t>
      </w:r>
    </w:p>
    <w:p w14:paraId="3DE4FE4A" w14:textId="3E1E1DAC" w:rsidR="00CF3A53" w:rsidRPr="00566C2F" w:rsidRDefault="00CF3A53" w:rsidP="009B1F9D">
      <w:pPr>
        <w:pStyle w:val="NormalWeb"/>
        <w:shd w:val="clear" w:color="auto" w:fill="FFFFFF"/>
        <w:spacing w:before="0" w:beforeAutospacing="0" w:after="0" w:afterAutospacing="0" w:line="360" w:lineRule="auto"/>
        <w:ind w:firstLine="567"/>
        <w:jc w:val="both"/>
      </w:pPr>
      <w:r w:rsidRPr="00566C2F">
        <w:t xml:space="preserve">Bài </w:t>
      </w:r>
      <w:r w:rsidR="00024EF5" w:rsidRPr="00566C2F">
        <w:t>1</w:t>
      </w:r>
      <w:r w:rsidRPr="00566C2F">
        <w:t xml:space="preserve"> : Kiểm tra giá trị của biến </w:t>
      </w:r>
      <w:r w:rsidRPr="00566C2F">
        <w:rPr>
          <w:i/>
        </w:rPr>
        <w:t>c</w:t>
      </w:r>
    </w:p>
    <w:p w14:paraId="57A053C5"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w:t>
      </w:r>
    </w:p>
    <w:p w14:paraId="3CBA8C66"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Tên file  IfDemo.java.</w:t>
      </w:r>
    </w:p>
    <w:p w14:paraId="217E81E5"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w:t>
      </w:r>
    </w:p>
    <w:p w14:paraId="6E642BDA" w14:textId="0D49ECD6"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class IfDemo {</w:t>
      </w:r>
    </w:p>
    <w:p w14:paraId="13F32F20"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public static void main(String args[]) {</w:t>
      </w:r>
    </w:p>
    <w:p w14:paraId="7363ABE0"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int a, b, c;</w:t>
      </w:r>
    </w:p>
    <w:p w14:paraId="51C594A1"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a = 2;</w:t>
      </w:r>
    </w:p>
    <w:p w14:paraId="23E3BFD4"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b = 3;</w:t>
      </w:r>
    </w:p>
    <w:p w14:paraId="7342EB99"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if (a &lt; b) {</w:t>
      </w:r>
    </w:p>
    <w:p w14:paraId="695546A3"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System.out.println("a is less than b");</w:t>
      </w:r>
    </w:p>
    <w:p w14:paraId="0783D760"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w:t>
      </w:r>
    </w:p>
    <w:p w14:paraId="67EA3086"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 this won't display anything</w:t>
      </w:r>
    </w:p>
    <w:p w14:paraId="1E547CCB"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if (a == b) {</w:t>
      </w:r>
    </w:p>
    <w:p w14:paraId="2A4431BE"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System.out.println("you won't see this");</w:t>
      </w:r>
    </w:p>
    <w:p w14:paraId="15351021"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w:t>
      </w:r>
    </w:p>
    <w:p w14:paraId="2FB88E1E"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w:t>
      </w:r>
    </w:p>
    <w:p w14:paraId="5630DD5A"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c = a - b; // c contains -1</w:t>
      </w:r>
    </w:p>
    <w:p w14:paraId="2BA8B856"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System.out.println("c contains -1");</w:t>
      </w:r>
    </w:p>
    <w:p w14:paraId="02B491A3"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if (c &gt;= 0) {</w:t>
      </w:r>
    </w:p>
    <w:p w14:paraId="6443DE3F"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System.out.println("c is non-negative");</w:t>
      </w:r>
    </w:p>
    <w:p w14:paraId="1AB21466"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w:t>
      </w:r>
    </w:p>
    <w:p w14:paraId="3CC53AB0"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if (c &lt; 0) {</w:t>
      </w:r>
    </w:p>
    <w:p w14:paraId="75693D2A"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System.out.println("c is negative");</w:t>
      </w:r>
    </w:p>
    <w:p w14:paraId="615C5C2F"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w:t>
      </w:r>
    </w:p>
    <w:p w14:paraId="2F494E84"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w:t>
      </w:r>
    </w:p>
    <w:p w14:paraId="2A55F6D2"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c = b - a; // c now contains 1</w:t>
      </w:r>
    </w:p>
    <w:p w14:paraId="3EEA9A19"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System.out.println("c contains 1");</w:t>
      </w:r>
    </w:p>
    <w:p w14:paraId="492699AF"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if (c &gt;= 0) {</w:t>
      </w:r>
    </w:p>
    <w:p w14:paraId="68E297ED"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System.out.println("c is non-negative");</w:t>
      </w:r>
    </w:p>
    <w:p w14:paraId="57EB58A1"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w:t>
      </w:r>
    </w:p>
    <w:p w14:paraId="7AB40A27"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if (c &lt; 0) {</w:t>
      </w:r>
    </w:p>
    <w:p w14:paraId="67F6690F"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System.out.println("c is negative");</w:t>
      </w:r>
    </w:p>
    <w:p w14:paraId="73295E0E"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t xml:space="preserve">        }</w:t>
      </w:r>
    </w:p>
    <w:p w14:paraId="150A37B9" w14:textId="77777777" w:rsidR="00024EF5" w:rsidRPr="00566C2F" w:rsidRDefault="00024EF5" w:rsidP="009B1F9D">
      <w:pPr>
        <w:pStyle w:val="NormalWeb"/>
        <w:shd w:val="clear" w:color="auto" w:fill="FFFFFF"/>
        <w:spacing w:before="0" w:beforeAutospacing="0" w:after="0" w:afterAutospacing="0"/>
        <w:ind w:firstLine="1440"/>
        <w:jc w:val="both"/>
        <w:rPr>
          <w:i/>
          <w:sz w:val="26"/>
        </w:rPr>
      </w:pPr>
      <w:r w:rsidRPr="00566C2F">
        <w:rPr>
          <w:i/>
          <w:sz w:val="26"/>
        </w:rPr>
        <w:lastRenderedPageBreak/>
        <w:t xml:space="preserve">    }</w:t>
      </w:r>
    </w:p>
    <w:p w14:paraId="5A4EB839" w14:textId="440878C4" w:rsidR="00CF3A53" w:rsidRPr="00566C2F" w:rsidRDefault="00024EF5" w:rsidP="009B1F9D">
      <w:pPr>
        <w:pStyle w:val="NormalWeb"/>
        <w:shd w:val="clear" w:color="auto" w:fill="FFFFFF"/>
        <w:spacing w:before="0" w:beforeAutospacing="0" w:after="0" w:afterAutospacing="0" w:line="360" w:lineRule="auto"/>
        <w:ind w:firstLine="1440"/>
        <w:jc w:val="both"/>
        <w:rPr>
          <w:i/>
        </w:rPr>
      </w:pPr>
      <w:r w:rsidRPr="00566C2F">
        <w:rPr>
          <w:i/>
          <w:sz w:val="26"/>
        </w:rPr>
        <w:t>}</w:t>
      </w:r>
    </w:p>
    <w:p w14:paraId="18FE440B" w14:textId="77777777" w:rsidR="00C374A7" w:rsidRPr="00566C2F" w:rsidRDefault="00C374A7"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tập thực hành mức độ cơ bản</w:t>
      </w:r>
    </w:p>
    <w:p w14:paraId="241ACFDD" w14:textId="22E639D3" w:rsidR="00E27EC3" w:rsidRPr="00566C2F" w:rsidRDefault="00E27EC3" w:rsidP="009B1F9D">
      <w:pPr>
        <w:rPr>
          <w:szCs w:val="26"/>
        </w:rPr>
      </w:pPr>
      <w:r w:rsidRPr="00566C2F">
        <w:t>Bài</w:t>
      </w:r>
      <w:r w:rsidRPr="00566C2F">
        <w:rPr>
          <w:spacing w:val="-2"/>
        </w:rPr>
        <w:t xml:space="preserve"> </w:t>
      </w:r>
      <w:r w:rsidRPr="00566C2F">
        <w:t>1</w:t>
      </w:r>
      <w:r w:rsidR="00024EF5" w:rsidRPr="00566C2F">
        <w:t xml:space="preserve">: </w:t>
      </w:r>
      <w:r w:rsidRPr="00566C2F">
        <w:rPr>
          <w:szCs w:val="26"/>
        </w:rPr>
        <w:t>Viết chương trình nhập vào 3 số nguyên từ bàn phím, chương trình sẽ in ra số nguyên có giá trị lớn nhất</w:t>
      </w:r>
    </w:p>
    <w:p w14:paraId="609711C3" w14:textId="2E6A5460" w:rsidR="00A539BE" w:rsidRPr="00566C2F" w:rsidRDefault="00A539BE" w:rsidP="009B1F9D">
      <w:pPr>
        <w:rPr>
          <w:szCs w:val="26"/>
        </w:rPr>
      </w:pPr>
      <w:r w:rsidRPr="00566C2F">
        <w:t>Bài</w:t>
      </w:r>
      <w:r w:rsidRPr="00566C2F">
        <w:rPr>
          <w:spacing w:val="-2"/>
        </w:rPr>
        <w:t xml:space="preserve"> </w:t>
      </w:r>
      <w:r w:rsidRPr="00566C2F">
        <w:t>2</w:t>
      </w:r>
      <w:r w:rsidR="00024EF5" w:rsidRPr="00566C2F">
        <w:t xml:space="preserve">: </w:t>
      </w:r>
      <w:r w:rsidRPr="00566C2F">
        <w:rPr>
          <w:szCs w:val="26"/>
        </w:rPr>
        <w:t xml:space="preserve">Viết chương trình nhập và 1 số nguyên từ bàn phím, chương trình sẽ in ra thông tin số vừa nhập là số ‘âm’, ‘dương’ hoặc là số ‘không’ </w:t>
      </w:r>
    </w:p>
    <w:p w14:paraId="49FC1191" w14:textId="45C4833D" w:rsidR="00E27EC3" w:rsidRPr="00566C2F" w:rsidRDefault="00E27EC3" w:rsidP="009B1F9D">
      <w:pPr>
        <w:rPr>
          <w:szCs w:val="26"/>
        </w:rPr>
      </w:pPr>
      <w:r w:rsidRPr="00566C2F">
        <w:t>Bài</w:t>
      </w:r>
      <w:r w:rsidRPr="00566C2F">
        <w:rPr>
          <w:spacing w:val="-2"/>
        </w:rPr>
        <w:t xml:space="preserve"> </w:t>
      </w:r>
      <w:r w:rsidR="00A539BE" w:rsidRPr="00566C2F">
        <w:t>3</w:t>
      </w:r>
      <w:r w:rsidR="00024EF5" w:rsidRPr="00566C2F">
        <w:t xml:space="preserve">: </w:t>
      </w:r>
      <w:r w:rsidRPr="00566C2F">
        <w:rPr>
          <w:szCs w:val="26"/>
        </w:rPr>
        <w:t>Viết chương trình cho phép nhập vào 3 số thực tương ứng với độ dài của một tam giác và kiểm tra 3 số này có phải là 3 cạnh của một tam giác hay không( nếu nó thỏa mãn điều kiện tổng của hai cạnh bất kỳ đều lớn hơn cạnh thứ 3) .</w:t>
      </w:r>
    </w:p>
    <w:p w14:paraId="7660FF28" w14:textId="65F16E50" w:rsidR="00CF2700" w:rsidRPr="00566C2F" w:rsidRDefault="00CF2700" w:rsidP="009B1F9D">
      <w:r w:rsidRPr="00566C2F">
        <w:t>Bài</w:t>
      </w:r>
      <w:r w:rsidRPr="00566C2F">
        <w:rPr>
          <w:spacing w:val="-2"/>
        </w:rPr>
        <w:t xml:space="preserve"> </w:t>
      </w:r>
      <w:r w:rsidRPr="00566C2F">
        <w:t>4</w:t>
      </w:r>
      <w:r w:rsidR="00024EF5" w:rsidRPr="00566C2F">
        <w:t xml:space="preserve">: </w:t>
      </w:r>
      <w:r w:rsidRPr="00566C2F">
        <w:t xml:space="preserve">Với n nhập từ bàn phím hay viết các chương trình tính tổng các dãy sau: </w:t>
      </w:r>
    </w:p>
    <w:p w14:paraId="0229A4BC" w14:textId="77777777" w:rsidR="00CF2700" w:rsidRPr="00566C2F" w:rsidRDefault="00CF2700" w:rsidP="00DD1F47">
      <w:pPr>
        <w:pStyle w:val="ListParagraph"/>
        <w:numPr>
          <w:ilvl w:val="1"/>
          <w:numId w:val="39"/>
        </w:numPr>
        <w:tabs>
          <w:tab w:val="left" w:pos="720"/>
        </w:tabs>
        <w:ind w:left="1700"/>
        <w:contextualSpacing w:val="0"/>
        <w:jc w:val="both"/>
      </w:pPr>
      <w:r w:rsidRPr="00566C2F">
        <w:t>Tính tổng</w:t>
      </w:r>
      <w:r w:rsidRPr="00566C2F">
        <w:rPr>
          <w:spacing w:val="-2"/>
        </w:rPr>
        <w:t xml:space="preserve"> </w:t>
      </w:r>
      <w:r w:rsidRPr="00566C2F">
        <w:t>dãy</w:t>
      </w:r>
    </w:p>
    <w:p w14:paraId="12A175E0" w14:textId="77777777" w:rsidR="00CF2700" w:rsidRPr="00566C2F" w:rsidRDefault="00CF2700" w:rsidP="009B1F9D">
      <w:pPr>
        <w:pStyle w:val="BodyText"/>
        <w:spacing w:after="0"/>
        <w:ind w:left="1241" w:firstLine="459"/>
        <w:jc w:val="both"/>
      </w:pPr>
      <w:r w:rsidRPr="00566C2F">
        <w:t>S=1+2-3+……(-1)</w:t>
      </w:r>
      <w:r w:rsidRPr="00566C2F">
        <w:rPr>
          <w:vertAlign w:val="superscript"/>
        </w:rPr>
        <w:t>n+1</w:t>
      </w:r>
      <w:r w:rsidRPr="00566C2F">
        <w:t>.n</w:t>
      </w:r>
    </w:p>
    <w:p w14:paraId="1EF2044A" w14:textId="77777777" w:rsidR="00024EF5" w:rsidRPr="00566C2F" w:rsidRDefault="00CF2700" w:rsidP="00DD1F47">
      <w:pPr>
        <w:pStyle w:val="ListParagraph"/>
        <w:numPr>
          <w:ilvl w:val="1"/>
          <w:numId w:val="39"/>
        </w:numPr>
        <w:tabs>
          <w:tab w:val="left" w:pos="785"/>
        </w:tabs>
        <w:ind w:left="1801" w:right="4819" w:hanging="360"/>
        <w:contextualSpacing w:val="0"/>
        <w:jc w:val="both"/>
      </w:pPr>
      <w:r w:rsidRPr="00566C2F">
        <w:t>Tính tổng dãy:</w:t>
      </w:r>
    </w:p>
    <w:p w14:paraId="5733C0FB" w14:textId="0D098DDE" w:rsidR="00CF2700" w:rsidRPr="00566C2F" w:rsidRDefault="00024EF5" w:rsidP="009B1F9D">
      <w:pPr>
        <w:tabs>
          <w:tab w:val="left" w:pos="785"/>
        </w:tabs>
        <w:ind w:left="1441" w:right="4819" w:firstLine="0"/>
        <w:jc w:val="both"/>
      </w:pPr>
      <w:r w:rsidRPr="00566C2F">
        <w:rPr>
          <w:w w:val="95"/>
        </w:rPr>
        <w:t xml:space="preserve">    </w:t>
      </w:r>
      <w:r w:rsidR="00CF2700" w:rsidRPr="00566C2F">
        <w:rPr>
          <w:w w:val="95"/>
        </w:rPr>
        <w:t>S=1!+2!+3!+…+n</w:t>
      </w:r>
      <w:r w:rsidRPr="00566C2F">
        <w:rPr>
          <w:w w:val="95"/>
        </w:rPr>
        <w:t>!</w:t>
      </w:r>
    </w:p>
    <w:p w14:paraId="777F4D46" w14:textId="77777777" w:rsidR="00CF2700" w:rsidRPr="00566C2F" w:rsidRDefault="00CF2700" w:rsidP="00DD1F47">
      <w:pPr>
        <w:pStyle w:val="ListParagraph"/>
        <w:numPr>
          <w:ilvl w:val="1"/>
          <w:numId w:val="39"/>
        </w:numPr>
        <w:tabs>
          <w:tab w:val="left" w:pos="821"/>
        </w:tabs>
        <w:ind w:left="1801" w:hanging="361"/>
        <w:contextualSpacing w:val="0"/>
        <w:jc w:val="both"/>
      </w:pPr>
      <w:r w:rsidRPr="00566C2F">
        <w:t>Tính tổng các số lẻ &lt;n, nếu n chẵn: tính tổng các số chẵn</w:t>
      </w:r>
      <w:r w:rsidRPr="00566C2F">
        <w:rPr>
          <w:spacing w:val="-17"/>
        </w:rPr>
        <w:t xml:space="preserve"> </w:t>
      </w:r>
      <w:r w:rsidRPr="00566C2F">
        <w:t>&lt;n.</w:t>
      </w:r>
    </w:p>
    <w:p w14:paraId="69C46C71" w14:textId="77777777" w:rsidR="00CF2700" w:rsidRPr="00566C2F" w:rsidRDefault="00290624" w:rsidP="00DD1F47">
      <w:pPr>
        <w:pStyle w:val="ListParagraph"/>
        <w:numPr>
          <w:ilvl w:val="1"/>
          <w:numId w:val="39"/>
        </w:numPr>
        <w:tabs>
          <w:tab w:val="left" w:pos="821"/>
        </w:tabs>
        <w:ind w:left="1801" w:hanging="361"/>
        <w:contextualSpacing w:val="0"/>
        <w:jc w:val="both"/>
      </w:pPr>
      <w:r w:rsidRPr="00566C2F">
        <w:rPr>
          <w:position w:val="-24"/>
          <w:szCs w:val="26"/>
        </w:rPr>
        <w:object w:dxaOrig="2220" w:dyaOrig="620" w14:anchorId="3693D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30.75pt" o:ole="">
            <v:imagedata r:id="rId44" o:title=""/>
          </v:shape>
          <o:OLEObject Type="Embed" ProgID="Equation.3" ShapeID="_x0000_i1025" DrawAspect="Content" ObjectID="_1721932222" r:id="rId45"/>
        </w:object>
      </w:r>
    </w:p>
    <w:p w14:paraId="2F810830" w14:textId="77777777" w:rsidR="00CF2700" w:rsidRPr="00566C2F" w:rsidRDefault="00CF2700" w:rsidP="009B1F9D">
      <w:pPr>
        <w:pStyle w:val="NormalWeb"/>
        <w:shd w:val="clear" w:color="auto" w:fill="FFFFFF"/>
        <w:spacing w:before="0" w:beforeAutospacing="0" w:after="0" w:afterAutospacing="0" w:line="360" w:lineRule="auto"/>
        <w:ind w:firstLine="567"/>
        <w:jc w:val="both"/>
        <w:rPr>
          <w:sz w:val="26"/>
          <w:szCs w:val="26"/>
          <w:lang w:val="fr-FR"/>
        </w:rPr>
      </w:pPr>
    </w:p>
    <w:p w14:paraId="70F3EB13" w14:textId="7E37CF30" w:rsidR="00CF2700" w:rsidRPr="00566C2F" w:rsidRDefault="00C374A7" w:rsidP="009B1F9D">
      <w:pPr>
        <w:pStyle w:val="NormalWeb"/>
        <w:shd w:val="clear" w:color="auto" w:fill="FFFFFF"/>
        <w:spacing w:before="0" w:beforeAutospacing="0" w:after="0" w:afterAutospacing="0" w:line="360" w:lineRule="auto"/>
        <w:ind w:firstLine="567"/>
        <w:jc w:val="both"/>
        <w:rPr>
          <w:sz w:val="26"/>
          <w:szCs w:val="26"/>
          <w:lang w:val="fr-FR"/>
        </w:rPr>
      </w:pPr>
      <w:r w:rsidRPr="00566C2F">
        <w:rPr>
          <w:b/>
          <w:sz w:val="26"/>
          <w:szCs w:val="26"/>
          <w:lang w:val="fr-FR"/>
        </w:rPr>
        <w:t xml:space="preserve">+ Các bài thực hành </w:t>
      </w:r>
      <w:r w:rsidR="00C270B2" w:rsidRPr="00566C2F">
        <w:rPr>
          <w:b/>
          <w:sz w:val="26"/>
          <w:szCs w:val="26"/>
          <w:lang w:val="fr-FR"/>
        </w:rPr>
        <w:t>mức</w:t>
      </w:r>
      <w:r w:rsidRPr="00566C2F">
        <w:rPr>
          <w:b/>
          <w:sz w:val="26"/>
          <w:szCs w:val="26"/>
          <w:lang w:val="fr-FR"/>
        </w:rPr>
        <w:t xml:space="preserve"> độ nâng cao.</w:t>
      </w:r>
    </w:p>
    <w:p w14:paraId="63C60D13" w14:textId="302D3DFC" w:rsidR="00A539BE" w:rsidRPr="00566C2F" w:rsidRDefault="00A539BE" w:rsidP="009B1F9D">
      <w:pPr>
        <w:jc w:val="both"/>
        <w:rPr>
          <w:szCs w:val="26"/>
          <w:lang w:val="fr-FR"/>
        </w:rPr>
      </w:pPr>
      <w:r w:rsidRPr="00566C2F">
        <w:rPr>
          <w:lang w:val="fr-FR"/>
        </w:rPr>
        <w:t>Bài</w:t>
      </w:r>
      <w:r w:rsidRPr="00566C2F">
        <w:rPr>
          <w:spacing w:val="-2"/>
          <w:lang w:val="fr-FR"/>
        </w:rPr>
        <w:t xml:space="preserve"> </w:t>
      </w:r>
      <w:r w:rsidRPr="00566C2F">
        <w:rPr>
          <w:lang w:val="fr-FR"/>
        </w:rPr>
        <w:t>1</w:t>
      </w:r>
      <w:r w:rsidR="002A0160" w:rsidRPr="00566C2F">
        <w:rPr>
          <w:lang w:val="fr-FR"/>
        </w:rPr>
        <w:t xml:space="preserve"> : </w:t>
      </w:r>
      <w:r w:rsidRPr="00566C2F">
        <w:rPr>
          <w:szCs w:val="26"/>
          <w:lang w:val="fr-FR"/>
        </w:rPr>
        <w:t>Viết chương trình cho phép nhập vào 3 số thực tương ứng với độ dài của một tam giác và kiểm tra 3 số này có phải là 3 cạnh của một tam giác vuông hay không</w:t>
      </w:r>
      <w:r w:rsidR="00ED6040">
        <w:rPr>
          <w:szCs w:val="26"/>
          <w:lang w:val="fr-FR"/>
        </w:rPr>
        <w:t xml:space="preserve"> </w:t>
      </w:r>
      <w:r w:rsidRPr="00566C2F">
        <w:rPr>
          <w:szCs w:val="26"/>
          <w:lang w:val="fr-FR"/>
        </w:rPr>
        <w:t>( nó là một tam giác, và bình phương của cạnh huyền bằng tổng bình phương của hai cạnh còn lại) .</w:t>
      </w:r>
    </w:p>
    <w:p w14:paraId="235FD429" w14:textId="77777777" w:rsidR="002A0160" w:rsidRPr="00566C2F" w:rsidRDefault="00BF1928" w:rsidP="009B1F9D">
      <w:pPr>
        <w:jc w:val="both"/>
        <w:rPr>
          <w:szCs w:val="26"/>
          <w:lang w:val="fr-FR"/>
        </w:rPr>
      </w:pPr>
      <w:r w:rsidRPr="00566C2F">
        <w:rPr>
          <w:lang w:val="fr-FR"/>
        </w:rPr>
        <w:t>Bài</w:t>
      </w:r>
      <w:r w:rsidRPr="00566C2F">
        <w:rPr>
          <w:spacing w:val="-2"/>
          <w:lang w:val="fr-FR"/>
        </w:rPr>
        <w:t xml:space="preserve"> </w:t>
      </w:r>
      <w:r w:rsidRPr="00566C2F">
        <w:rPr>
          <w:lang w:val="fr-FR"/>
        </w:rPr>
        <w:t>2</w:t>
      </w:r>
      <w:r w:rsidR="002A0160" w:rsidRPr="00566C2F">
        <w:rPr>
          <w:lang w:val="fr-FR"/>
        </w:rPr>
        <w:t xml:space="preserve"> : </w:t>
      </w:r>
      <w:r w:rsidRPr="00566C2F">
        <w:rPr>
          <w:szCs w:val="26"/>
          <w:lang w:val="fr-FR"/>
        </w:rPr>
        <w:t xml:space="preserve">Dùng vòng lặp </w:t>
      </w:r>
      <w:r w:rsidRPr="00566C2F">
        <w:rPr>
          <w:i/>
          <w:szCs w:val="26"/>
          <w:lang w:val="fr-FR"/>
        </w:rPr>
        <w:t>for</w:t>
      </w:r>
      <w:r w:rsidRPr="00566C2F">
        <w:rPr>
          <w:szCs w:val="26"/>
          <w:lang w:val="fr-FR"/>
        </w:rPr>
        <w:t xml:space="preserve"> v</w:t>
      </w:r>
      <w:r w:rsidR="00CF2700" w:rsidRPr="00566C2F">
        <w:rPr>
          <w:szCs w:val="26"/>
          <w:lang w:val="fr-FR"/>
        </w:rPr>
        <w:t>iết chương trình tìm n số Fibonacci đầu tiên trong java. Số nguyên dương n được nhập từ bàn phím.</w:t>
      </w:r>
    </w:p>
    <w:p w14:paraId="57DE5DEB" w14:textId="77777777" w:rsidR="002A0160" w:rsidRPr="00566C2F" w:rsidRDefault="00BF1928" w:rsidP="009B1F9D">
      <w:pPr>
        <w:jc w:val="both"/>
        <w:rPr>
          <w:szCs w:val="26"/>
          <w:lang w:val="fr-FR"/>
        </w:rPr>
      </w:pPr>
      <w:r w:rsidRPr="00566C2F">
        <w:rPr>
          <w:szCs w:val="26"/>
          <w:lang w:val="fr-FR"/>
        </w:rPr>
        <w:t>Tương tự với yêu cầu như trên nhưng dùng các cấu trúc while, do while</w:t>
      </w:r>
    </w:p>
    <w:p w14:paraId="298AB6EC" w14:textId="08C5DB90" w:rsidR="00CF2700" w:rsidRPr="00566C2F" w:rsidRDefault="00CF2700" w:rsidP="009B1F9D">
      <w:pPr>
        <w:jc w:val="both"/>
        <w:rPr>
          <w:i/>
          <w:szCs w:val="26"/>
          <w:lang w:val="fr-FR"/>
        </w:rPr>
      </w:pPr>
      <w:r w:rsidRPr="00566C2F">
        <w:rPr>
          <w:i/>
          <w:szCs w:val="26"/>
          <w:lang w:val="fr-FR"/>
        </w:rPr>
        <w:t>Quy luật của dãy số Fibonacci: số tiếp theo bằng tổng của 2 số trước, 2 số đầu tiên của dãy số là 0, 1. Ví dụ: 0, 1, 1, 2, 3, 5, 8, 13, 21, 34, 55, ...</w:t>
      </w:r>
    </w:p>
    <w:p w14:paraId="2984D8F6" w14:textId="6884314D" w:rsidR="002A0160" w:rsidRPr="00566C2F" w:rsidRDefault="002A0160" w:rsidP="009B1F9D">
      <w:pPr>
        <w:rPr>
          <w:i/>
          <w:szCs w:val="26"/>
          <w:lang w:val="fr-FR"/>
        </w:rPr>
      </w:pPr>
      <w:r w:rsidRPr="00566C2F">
        <w:rPr>
          <w:i/>
          <w:szCs w:val="26"/>
          <w:lang w:val="fr-FR"/>
        </w:rPr>
        <w:br w:type="page"/>
      </w:r>
    </w:p>
    <w:p w14:paraId="49983CFF" w14:textId="5B790D0A" w:rsidR="00BF1928" w:rsidRPr="00566C2F" w:rsidRDefault="00BF1928" w:rsidP="009B1F9D">
      <w:pPr>
        <w:pStyle w:val="Heading2"/>
        <w:spacing w:before="0"/>
        <w:rPr>
          <w:color w:val="auto"/>
          <w:lang w:val="fr-FR"/>
        </w:rPr>
      </w:pPr>
      <w:bookmarkStart w:id="144" w:name="_Toc111104057"/>
      <w:r w:rsidRPr="00566C2F">
        <w:rPr>
          <w:color w:val="auto"/>
          <w:lang w:val="fr-FR"/>
        </w:rPr>
        <w:lastRenderedPageBreak/>
        <w:t xml:space="preserve">Bài thực hành số 3 (số </w:t>
      </w:r>
      <w:r w:rsidR="002023C2">
        <w:rPr>
          <w:color w:val="auto"/>
          <w:lang w:val="fr-FR"/>
        </w:rPr>
        <w:t>tiết: 03 tiết</w:t>
      </w:r>
      <w:r w:rsidRPr="00566C2F">
        <w:rPr>
          <w:color w:val="auto"/>
          <w:lang w:val="fr-FR"/>
        </w:rPr>
        <w:t>)</w:t>
      </w:r>
      <w:bookmarkEnd w:id="144"/>
    </w:p>
    <w:p w14:paraId="7068E47E" w14:textId="77777777" w:rsidR="00BF1928" w:rsidRPr="00566C2F" w:rsidRDefault="00BF1928" w:rsidP="009B1F9D">
      <w:pPr>
        <w:pStyle w:val="NormalWeb"/>
        <w:shd w:val="clear" w:color="auto" w:fill="FFFFFF"/>
        <w:spacing w:before="0" w:beforeAutospacing="0" w:after="0" w:afterAutospacing="0" w:line="360" w:lineRule="auto"/>
        <w:ind w:firstLine="567"/>
        <w:jc w:val="both"/>
        <w:rPr>
          <w:sz w:val="26"/>
          <w:szCs w:val="26"/>
          <w:lang w:val="fr-FR"/>
        </w:rPr>
      </w:pPr>
      <w:r w:rsidRPr="00566C2F">
        <w:rPr>
          <w:sz w:val="26"/>
          <w:szCs w:val="26"/>
          <w:lang w:val="fr-FR"/>
        </w:rPr>
        <w:t>+ Mục đích của bài thực hành</w:t>
      </w:r>
    </w:p>
    <w:p w14:paraId="7F9DB6E9" w14:textId="618311F2" w:rsidR="002A0160" w:rsidRPr="00566C2F" w:rsidRDefault="005D137B" w:rsidP="005D137B">
      <w:pPr>
        <w:pStyle w:val="NormalWeb"/>
        <w:shd w:val="clear" w:color="auto" w:fill="FFFFFF"/>
        <w:spacing w:before="0" w:beforeAutospacing="0" w:after="0" w:afterAutospacing="0" w:line="360" w:lineRule="auto"/>
        <w:jc w:val="both"/>
        <w:rPr>
          <w:sz w:val="26"/>
          <w:szCs w:val="26"/>
          <w:lang w:val="fr-FR"/>
        </w:rPr>
      </w:pPr>
      <w:r>
        <w:rPr>
          <w:sz w:val="26"/>
          <w:szCs w:val="26"/>
          <w:lang w:val="fr-FR"/>
        </w:rPr>
        <w:t>-</w:t>
      </w:r>
      <w:r w:rsidR="00FE0AD9" w:rsidRPr="00566C2F">
        <w:rPr>
          <w:sz w:val="26"/>
          <w:szCs w:val="26"/>
          <w:lang w:val="fr-FR"/>
        </w:rPr>
        <w:t>Tiếp</w:t>
      </w:r>
      <w:r w:rsidR="002A0160" w:rsidRPr="00566C2F">
        <w:rPr>
          <w:sz w:val="26"/>
          <w:szCs w:val="26"/>
          <w:lang w:val="fr-FR"/>
        </w:rPr>
        <w:t xml:space="preserve"> tục</w:t>
      </w:r>
      <w:r w:rsidR="00FE0AD9" w:rsidRPr="00566C2F">
        <w:rPr>
          <w:sz w:val="26"/>
          <w:szCs w:val="26"/>
          <w:lang w:val="fr-FR"/>
        </w:rPr>
        <w:t xml:space="preserve"> về các câu lệnh điều khiển và ngoại lệ, hiểu được khái niệm lỗi thực thi</w:t>
      </w:r>
      <w:r w:rsidR="00ED6040">
        <w:rPr>
          <w:sz w:val="26"/>
          <w:szCs w:val="26"/>
          <w:lang w:val="fr-FR"/>
        </w:rPr>
        <w:t xml:space="preserve"> </w:t>
      </w:r>
      <w:r w:rsidR="00FE0AD9" w:rsidRPr="00566C2F">
        <w:rPr>
          <w:sz w:val="26"/>
          <w:szCs w:val="26"/>
          <w:lang w:val="fr-FR"/>
        </w:rPr>
        <w:t>(runtime)</w:t>
      </w:r>
    </w:p>
    <w:p w14:paraId="73758A98" w14:textId="72B20485" w:rsidR="002A0160" w:rsidRPr="00566C2F" w:rsidRDefault="005D137B" w:rsidP="005D137B">
      <w:pPr>
        <w:pStyle w:val="NormalWeb"/>
        <w:shd w:val="clear" w:color="auto" w:fill="FFFFFF"/>
        <w:spacing w:before="0" w:beforeAutospacing="0" w:after="0" w:afterAutospacing="0" w:line="360" w:lineRule="auto"/>
        <w:jc w:val="both"/>
        <w:rPr>
          <w:sz w:val="26"/>
          <w:szCs w:val="26"/>
          <w:lang w:val="fr-FR"/>
        </w:rPr>
      </w:pPr>
      <w:r>
        <w:rPr>
          <w:sz w:val="26"/>
          <w:szCs w:val="26"/>
          <w:lang w:val="fr-FR"/>
        </w:rPr>
        <w:t>-</w:t>
      </w:r>
      <w:r w:rsidR="002A0160" w:rsidRPr="00566C2F">
        <w:rPr>
          <w:sz w:val="26"/>
          <w:szCs w:val="26"/>
          <w:lang w:val="fr-FR"/>
        </w:rPr>
        <w:t>N</w:t>
      </w:r>
      <w:r w:rsidR="00FE0AD9" w:rsidRPr="00566C2F">
        <w:rPr>
          <w:sz w:val="26"/>
          <w:szCs w:val="26"/>
          <w:lang w:val="fr-FR"/>
        </w:rPr>
        <w:t>goại lệ</w:t>
      </w:r>
      <w:r w:rsidR="002023C2">
        <w:rPr>
          <w:sz w:val="26"/>
          <w:szCs w:val="26"/>
          <w:lang w:val="fr-FR"/>
        </w:rPr>
        <w:t xml:space="preserve"> </w:t>
      </w:r>
      <w:r w:rsidR="00FE0AD9" w:rsidRPr="00566C2F">
        <w:rPr>
          <w:sz w:val="26"/>
          <w:szCs w:val="26"/>
          <w:lang w:val="fr-FR"/>
        </w:rPr>
        <w:t>(Exception)</w:t>
      </w:r>
    </w:p>
    <w:p w14:paraId="03129829" w14:textId="029304A1" w:rsidR="00FE0AD9" w:rsidRPr="00566C2F" w:rsidRDefault="005D137B" w:rsidP="005D137B">
      <w:pPr>
        <w:pStyle w:val="NormalWeb"/>
        <w:shd w:val="clear" w:color="auto" w:fill="FFFFFF"/>
        <w:spacing w:before="0" w:beforeAutospacing="0" w:after="0" w:afterAutospacing="0" w:line="360" w:lineRule="auto"/>
        <w:rPr>
          <w:sz w:val="26"/>
          <w:szCs w:val="26"/>
          <w:lang w:val="fr-FR"/>
        </w:rPr>
      </w:pPr>
      <w:r w:rsidRPr="002023C2">
        <w:rPr>
          <w:sz w:val="26"/>
          <w:szCs w:val="26"/>
          <w:lang w:val="fr-FR"/>
        </w:rPr>
        <w:t>-</w:t>
      </w:r>
      <w:r w:rsidR="00FE0AD9" w:rsidRPr="002023C2">
        <w:rPr>
          <w:sz w:val="26"/>
          <w:szCs w:val="26"/>
          <w:lang w:val="fr-FR"/>
        </w:rPr>
        <w:t>Các kiểu ngoại lệ cơ bản</w:t>
      </w:r>
      <w:r w:rsidR="00AA02DB" w:rsidRPr="002023C2">
        <w:rPr>
          <w:sz w:val="26"/>
          <w:szCs w:val="26"/>
          <w:lang w:val="fr-FR"/>
        </w:rPr>
        <w:t xml:space="preserve"> </w:t>
      </w:r>
      <w:r w:rsidR="008A3BA5" w:rsidRPr="002023C2">
        <w:rPr>
          <w:sz w:val="26"/>
          <w:szCs w:val="26"/>
          <w:lang w:val="fr-FR"/>
        </w:rPr>
        <w:t>(ArithmeticException, FileNotFoundException, ArrayIndexOutOfBoundsException,</w:t>
      </w:r>
      <w:r w:rsidR="002A0160" w:rsidRPr="002023C2">
        <w:rPr>
          <w:lang w:val="fr-FR"/>
        </w:rPr>
        <w:t xml:space="preserve"> </w:t>
      </w:r>
      <w:r w:rsidR="008A3BA5" w:rsidRPr="002023C2">
        <w:rPr>
          <w:sz w:val="26"/>
          <w:szCs w:val="26"/>
          <w:lang w:val="fr-FR"/>
        </w:rPr>
        <w:t>NullPointerException, NumberFormatException..)</w:t>
      </w:r>
      <w:r w:rsidRPr="002023C2">
        <w:rPr>
          <w:sz w:val="26"/>
          <w:szCs w:val="26"/>
          <w:lang w:val="fr-FR"/>
        </w:rPr>
        <w:t xml:space="preserve">, </w:t>
      </w:r>
      <w:r w:rsidR="00FE0AD9" w:rsidRPr="002023C2">
        <w:rPr>
          <w:sz w:val="26"/>
          <w:szCs w:val="26"/>
          <w:lang w:val="fr-FR"/>
        </w:rPr>
        <w:t>cơ chế bắt và xử lý ngoại lệ, sử dụng mệnh đề throw, throws</w:t>
      </w:r>
      <w:r w:rsidRPr="002023C2">
        <w:rPr>
          <w:sz w:val="26"/>
          <w:szCs w:val="26"/>
          <w:lang w:val="fr-FR"/>
        </w:rPr>
        <w:t xml:space="preserve">, </w:t>
      </w:r>
      <w:r w:rsidR="008A3BA5" w:rsidRPr="00566C2F">
        <w:rPr>
          <w:sz w:val="26"/>
          <w:szCs w:val="26"/>
          <w:lang w:val="fr-FR"/>
        </w:rPr>
        <w:t>tự định nghĩa ngoại lệ</w:t>
      </w:r>
      <w:r>
        <w:rPr>
          <w:sz w:val="26"/>
          <w:szCs w:val="26"/>
          <w:lang w:val="fr-FR"/>
        </w:rPr>
        <w:t>.</w:t>
      </w:r>
    </w:p>
    <w:p w14:paraId="7B63FD09" w14:textId="77777777" w:rsidR="00BF1928" w:rsidRPr="00566C2F" w:rsidRDefault="00BF1928" w:rsidP="009B1F9D">
      <w:pPr>
        <w:pStyle w:val="NormalWeb"/>
        <w:shd w:val="clear" w:color="auto" w:fill="FFFFFF"/>
        <w:spacing w:before="0" w:beforeAutospacing="0" w:after="0" w:afterAutospacing="0" w:line="360" w:lineRule="auto"/>
        <w:ind w:firstLine="567"/>
        <w:jc w:val="both"/>
        <w:rPr>
          <w:lang w:val="fr-FR"/>
        </w:rPr>
      </w:pPr>
      <w:r w:rsidRPr="00566C2F">
        <w:rPr>
          <w:sz w:val="26"/>
          <w:szCs w:val="26"/>
          <w:lang w:val="fr-FR"/>
        </w:rPr>
        <w:t>+ Yêu cầu cần đạt được của bài thực hành</w:t>
      </w:r>
    </w:p>
    <w:p w14:paraId="45EF3F8D" w14:textId="77777777" w:rsidR="00BF1928" w:rsidRPr="00566C2F" w:rsidRDefault="00BF1928" w:rsidP="009B1F9D">
      <w:pPr>
        <w:pStyle w:val="NormalWeb"/>
        <w:shd w:val="clear" w:color="auto" w:fill="FFFFFF"/>
        <w:spacing w:before="0" w:beforeAutospacing="0" w:after="0" w:afterAutospacing="0" w:line="360" w:lineRule="auto"/>
        <w:ind w:firstLine="567"/>
        <w:jc w:val="both"/>
        <w:rPr>
          <w:b/>
          <w:sz w:val="26"/>
          <w:szCs w:val="26"/>
          <w:lang w:val="fr-FR"/>
        </w:rPr>
      </w:pPr>
      <w:r w:rsidRPr="00566C2F">
        <w:rPr>
          <w:b/>
          <w:sz w:val="26"/>
          <w:szCs w:val="26"/>
          <w:lang w:val="fr-FR"/>
        </w:rPr>
        <w:t>+ Bài giải mẫu (có hướng dẫn cách giải)</w:t>
      </w:r>
      <w:r w:rsidR="008A3BA5" w:rsidRPr="00566C2F">
        <w:rPr>
          <w:b/>
          <w:sz w:val="26"/>
          <w:szCs w:val="26"/>
          <w:lang w:val="fr-FR"/>
        </w:rPr>
        <w:t>.</w:t>
      </w:r>
    </w:p>
    <w:p w14:paraId="0665E9C1" w14:textId="77777777" w:rsidR="00760BB8" w:rsidRPr="00566C2F" w:rsidRDefault="00760BB8" w:rsidP="009B1F9D">
      <w:pPr>
        <w:pStyle w:val="NormalWeb"/>
        <w:shd w:val="clear" w:color="auto" w:fill="FFFFFF"/>
        <w:spacing w:before="0" w:beforeAutospacing="0" w:after="0" w:afterAutospacing="0" w:line="360" w:lineRule="auto"/>
        <w:ind w:firstLine="567"/>
        <w:jc w:val="both"/>
        <w:rPr>
          <w:sz w:val="26"/>
          <w:szCs w:val="26"/>
          <w:lang w:val="fr-FR"/>
        </w:rPr>
      </w:pPr>
      <w:r w:rsidRPr="00566C2F">
        <w:rPr>
          <w:sz w:val="26"/>
          <w:szCs w:val="26"/>
          <w:lang w:val="fr-FR"/>
        </w:rPr>
        <w:t>Bài 1 : Bắt và xử lý ngoại lệ chia cho 0 với số nguyên</w:t>
      </w:r>
    </w:p>
    <w:p w14:paraId="0EC54950"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class Main {</w:t>
      </w:r>
    </w:p>
    <w:p w14:paraId="419A3E61"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 xml:space="preserve">  public static void main(String[] args) {</w:t>
      </w:r>
    </w:p>
    <w:p w14:paraId="5557F18B"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 xml:space="preserve">    try {</w:t>
      </w:r>
    </w:p>
    <w:p w14:paraId="29DA4753"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 xml:space="preserve">      int divideByZero = 5 / 0;</w:t>
      </w:r>
    </w:p>
    <w:p w14:paraId="35EF0F39"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 xml:space="preserve">      System.out.println("Rest of code in try block");</w:t>
      </w:r>
    </w:p>
    <w:p w14:paraId="2F27CFE8"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 xml:space="preserve">    }</w:t>
      </w:r>
    </w:p>
    <w:p w14:paraId="255FB4B9"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 xml:space="preserve">    catch (ArithmeticException e) {</w:t>
      </w:r>
    </w:p>
    <w:p w14:paraId="63A4F4F2"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 xml:space="preserve">      System.out.println("ArithmeticException =&gt; " + e.getMessage());</w:t>
      </w:r>
    </w:p>
    <w:p w14:paraId="4A55DCA7"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 xml:space="preserve">    }</w:t>
      </w:r>
    </w:p>
    <w:p w14:paraId="5AFECC5B"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 xml:space="preserve">  }</w:t>
      </w:r>
    </w:p>
    <w:p w14:paraId="7BF2A927" w14:textId="77777777" w:rsidR="00760BB8" w:rsidRPr="00566C2F" w:rsidRDefault="00760BB8" w:rsidP="009B1F9D">
      <w:pPr>
        <w:pStyle w:val="NormalWeb"/>
        <w:shd w:val="clear" w:color="auto" w:fill="FFFFFF"/>
        <w:spacing w:before="0" w:beforeAutospacing="0" w:after="0" w:afterAutospacing="0" w:line="360" w:lineRule="auto"/>
        <w:ind w:firstLine="1440"/>
        <w:jc w:val="both"/>
        <w:rPr>
          <w:i/>
        </w:rPr>
      </w:pPr>
      <w:r w:rsidRPr="00566C2F">
        <w:rPr>
          <w:i/>
        </w:rPr>
        <w:t>}</w:t>
      </w:r>
    </w:p>
    <w:p w14:paraId="2750452A" w14:textId="77777777" w:rsidR="008A3BA5" w:rsidRPr="00566C2F" w:rsidRDefault="00760BB8"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xml:space="preserve">Bài 2 : </w:t>
      </w:r>
      <w:r w:rsidR="00351264" w:rsidRPr="00566C2F">
        <w:rPr>
          <w:sz w:val="26"/>
          <w:szCs w:val="26"/>
        </w:rPr>
        <w:t xml:space="preserve">Bắt và </w:t>
      </w:r>
      <w:r w:rsidRPr="00566C2F">
        <w:rPr>
          <w:sz w:val="26"/>
          <w:szCs w:val="26"/>
        </w:rPr>
        <w:t xml:space="preserve">xử lý </w:t>
      </w:r>
      <w:r w:rsidR="00351264" w:rsidRPr="00566C2F">
        <w:rPr>
          <w:sz w:val="26"/>
          <w:szCs w:val="26"/>
        </w:rPr>
        <w:t>ngoại lệ định dạng kiểu số trong java</w:t>
      </w:r>
    </w:p>
    <w:p w14:paraId="4D7A29CF"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public static void main(String args[]) {</w:t>
      </w:r>
    </w:p>
    <w:p w14:paraId="62A2C3F6"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Scanner input = new Scanner(System.in);</w:t>
      </w:r>
    </w:p>
    <w:p w14:paraId="1944A570"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Integer intNumber = null;</w:t>
      </w:r>
    </w:p>
    <w:p w14:paraId="798B70D5"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try {</w:t>
      </w:r>
    </w:p>
    <w:p w14:paraId="75748F97"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System.out.println("Hãy nhập vào một số nguyên: ");</w:t>
      </w:r>
    </w:p>
    <w:p w14:paraId="13B58992"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String strNumber = input.nextLine();</w:t>
      </w:r>
    </w:p>
    <w:p w14:paraId="366B674D"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intNumber = new Integer(strNumber);</w:t>
      </w:r>
    </w:p>
    <w:p w14:paraId="5166D6D4"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 catch (NumberFormatException e) {</w:t>
      </w:r>
    </w:p>
    <w:p w14:paraId="714C6565"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intNumber=0;</w:t>
      </w:r>
    </w:p>
    <w:p w14:paraId="1ADAC07D"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lastRenderedPageBreak/>
        <w:t xml:space="preserve">            System.out.println("</w:t>
      </w:r>
      <w:r w:rsidR="00760BB8" w:rsidRPr="00566C2F">
        <w:rPr>
          <w:i/>
        </w:rPr>
        <w:t xml:space="preserve">Lỗi định dạng của số nguyên : </w:t>
      </w:r>
      <w:r w:rsidRPr="00566C2F">
        <w:rPr>
          <w:i/>
        </w:rPr>
        <w:t>"</w:t>
      </w:r>
      <w:r w:rsidR="00760BB8" w:rsidRPr="00566C2F">
        <w:rPr>
          <w:i/>
        </w:rPr>
        <w:t>+e.</w:t>
      </w:r>
      <w:r w:rsidRPr="00566C2F">
        <w:rPr>
          <w:i/>
        </w:rPr>
        <w:t>);</w:t>
      </w:r>
    </w:p>
    <w:p w14:paraId="55174B5C"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w:t>
      </w:r>
    </w:p>
    <w:p w14:paraId="79B2DAFD"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System.out.println("Chuyển thành Hexa: " + Integer.toHexString(intNumber));</w:t>
      </w:r>
    </w:p>
    <w:p w14:paraId="5D88228E" w14:textId="77777777" w:rsidR="00351264" w:rsidRPr="00566C2F" w:rsidRDefault="00351264" w:rsidP="009B1F9D">
      <w:pPr>
        <w:pStyle w:val="NormalWeb"/>
        <w:shd w:val="clear" w:color="auto" w:fill="FFFFFF"/>
        <w:spacing w:before="0" w:beforeAutospacing="0" w:after="0" w:afterAutospacing="0" w:line="360" w:lineRule="auto"/>
        <w:ind w:firstLine="1440"/>
        <w:jc w:val="both"/>
        <w:rPr>
          <w:i/>
        </w:rPr>
      </w:pPr>
      <w:r w:rsidRPr="00566C2F">
        <w:rPr>
          <w:i/>
        </w:rPr>
        <w:t xml:space="preserve">    }</w:t>
      </w:r>
    </w:p>
    <w:p w14:paraId="4AA28B29" w14:textId="77777777" w:rsidR="00FE0AD9" w:rsidRPr="00566C2F" w:rsidRDefault="00351264" w:rsidP="009B1F9D">
      <w:pPr>
        <w:pStyle w:val="NormalWeb"/>
        <w:shd w:val="clear" w:color="auto" w:fill="FFFFFF"/>
        <w:spacing w:before="0" w:beforeAutospacing="0" w:after="0" w:afterAutospacing="0" w:line="360" w:lineRule="auto"/>
        <w:ind w:firstLine="1440"/>
        <w:jc w:val="both"/>
      </w:pPr>
      <w:r w:rsidRPr="00566C2F">
        <w:rPr>
          <w:i/>
        </w:rPr>
        <w:t>}</w:t>
      </w:r>
    </w:p>
    <w:p w14:paraId="58C17B1C" w14:textId="77777777" w:rsidR="00760BB8" w:rsidRPr="005941CE" w:rsidRDefault="00760BB8" w:rsidP="009B1F9D">
      <w:pPr>
        <w:pStyle w:val="NormalWeb"/>
        <w:shd w:val="clear" w:color="auto" w:fill="FFFFFF"/>
        <w:spacing w:before="0" w:beforeAutospacing="0" w:after="0" w:afterAutospacing="0" w:line="360" w:lineRule="auto"/>
        <w:ind w:firstLine="567"/>
        <w:jc w:val="both"/>
        <w:rPr>
          <w:b/>
          <w:sz w:val="26"/>
          <w:szCs w:val="26"/>
        </w:rPr>
      </w:pPr>
      <w:r w:rsidRPr="005941CE">
        <w:rPr>
          <w:b/>
          <w:sz w:val="26"/>
          <w:szCs w:val="26"/>
        </w:rPr>
        <w:t>+ Các bài tập thực hành mức độ cơ bản</w:t>
      </w:r>
    </w:p>
    <w:p w14:paraId="3AB4992D" w14:textId="00A4C508" w:rsidR="00EB4A77" w:rsidRPr="00566C2F" w:rsidRDefault="00760BB8" w:rsidP="009B1F9D">
      <w:pPr>
        <w:rPr>
          <w:rFonts w:cs="Times New Roman"/>
          <w:szCs w:val="26"/>
        </w:rPr>
      </w:pPr>
      <w:r w:rsidRPr="00566C2F">
        <w:t>Bài</w:t>
      </w:r>
      <w:r w:rsidRPr="00566C2F">
        <w:rPr>
          <w:spacing w:val="-2"/>
        </w:rPr>
        <w:t xml:space="preserve"> </w:t>
      </w:r>
      <w:r w:rsidRPr="00566C2F">
        <w:t>1</w:t>
      </w:r>
      <w:r w:rsidR="001330E1" w:rsidRPr="00566C2F">
        <w:t xml:space="preserve">: </w:t>
      </w:r>
      <w:r w:rsidRPr="00566C2F">
        <w:rPr>
          <w:rFonts w:cs="Times New Roman"/>
          <w:szCs w:val="26"/>
        </w:rPr>
        <w:t>Với các bài thực hành số 2 nâng cấp để bắt và xử lý ngoại lệ với các dữ liệu được nhập vào từ bàn phím.</w:t>
      </w:r>
    </w:p>
    <w:p w14:paraId="6CA04653" w14:textId="288DD91C" w:rsidR="00760BB8" w:rsidRPr="00566C2F" w:rsidRDefault="00760BB8" w:rsidP="009B1F9D">
      <w:r w:rsidRPr="00566C2F">
        <w:t>Bài</w:t>
      </w:r>
      <w:r w:rsidRPr="00566C2F">
        <w:rPr>
          <w:spacing w:val="-2"/>
        </w:rPr>
        <w:t xml:space="preserve"> </w:t>
      </w:r>
      <w:r w:rsidRPr="00566C2F">
        <w:t>2</w:t>
      </w:r>
      <w:r w:rsidR="001330E1" w:rsidRPr="00566C2F">
        <w:t xml:space="preserve">: </w:t>
      </w:r>
      <w:r w:rsidRPr="00566C2F">
        <w:t>Sử dụng cấu trúc try,</w:t>
      </w:r>
      <w:r w:rsidR="00E93AB0" w:rsidRPr="00566C2F">
        <w:t xml:space="preserve"> và 2 khối</w:t>
      </w:r>
      <w:r w:rsidRPr="00566C2F">
        <w:t xml:space="preserve"> catch</w:t>
      </w:r>
      <w:r w:rsidR="00E93AB0" w:rsidRPr="00566C2F">
        <w:t xml:space="preserve"> </w:t>
      </w:r>
      <w:r w:rsidRPr="00566C2F">
        <w:t xml:space="preserve"> xây dựng chương trình nhập vào 2 số nguyên a, b và in ra kết quả a/b. Yêu cầu bắt các ngoại lệ </w:t>
      </w:r>
      <w:r w:rsidR="00E93AB0" w:rsidRPr="00566C2F">
        <w:rPr>
          <w:szCs w:val="26"/>
        </w:rPr>
        <w:t>NumberFormatException</w:t>
      </w:r>
      <w:r w:rsidR="00E93AB0" w:rsidRPr="00566C2F">
        <w:t xml:space="preserve">  </w:t>
      </w:r>
      <w:r w:rsidRPr="00566C2F">
        <w:t xml:space="preserve">khi nhập </w:t>
      </w:r>
      <w:r w:rsidR="00E93AB0" w:rsidRPr="00566C2F">
        <w:t xml:space="preserve">a và b, </w:t>
      </w:r>
      <w:r w:rsidR="00E93AB0" w:rsidRPr="00566C2F">
        <w:rPr>
          <w:szCs w:val="26"/>
        </w:rPr>
        <w:t>ArithmeticException khi thực hiện a/b.</w:t>
      </w:r>
    </w:p>
    <w:p w14:paraId="0E77DDAC" w14:textId="26CD4922" w:rsidR="00E93AB0" w:rsidRPr="00566C2F" w:rsidRDefault="00E93AB0" w:rsidP="009B1F9D">
      <w:r w:rsidRPr="00566C2F">
        <w:t>Bài</w:t>
      </w:r>
      <w:r w:rsidRPr="00566C2F">
        <w:rPr>
          <w:spacing w:val="-2"/>
        </w:rPr>
        <w:t xml:space="preserve"> </w:t>
      </w:r>
      <w:r w:rsidRPr="00566C2F">
        <w:t>3</w:t>
      </w:r>
      <w:r w:rsidR="001330E1" w:rsidRPr="00566C2F">
        <w:t xml:space="preserve">: </w:t>
      </w:r>
      <w:r w:rsidR="00CC696E" w:rsidRPr="00566C2F">
        <w:t>Dùng mệnh đề Throw để tạo ra ngoại lệ khi nhập tuổi cho nhân viên (không âm và không lớn hơn 62 tuổi</w:t>
      </w:r>
      <w:r w:rsidR="00B60E2E">
        <w:t>)</w:t>
      </w:r>
      <w:r w:rsidR="00CC696E" w:rsidRPr="00566C2F">
        <w:t xml:space="preserve"> </w:t>
      </w:r>
    </w:p>
    <w:p w14:paraId="277FCC7A" w14:textId="77777777" w:rsidR="00760BB8" w:rsidRPr="00566C2F" w:rsidRDefault="00CC696E"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thực hành mức độ nâng cao.</w:t>
      </w:r>
    </w:p>
    <w:p w14:paraId="248CC623" w14:textId="7345F751" w:rsidR="001330E1" w:rsidRPr="00566C2F" w:rsidRDefault="00CC696E" w:rsidP="009B1F9D">
      <w:r w:rsidRPr="00566C2F">
        <w:t>Bài</w:t>
      </w:r>
      <w:r w:rsidRPr="00566C2F">
        <w:rPr>
          <w:spacing w:val="-2"/>
        </w:rPr>
        <w:t xml:space="preserve"> </w:t>
      </w:r>
      <w:r w:rsidRPr="00566C2F">
        <w:t>1</w:t>
      </w:r>
      <w:r w:rsidR="001330E1" w:rsidRPr="00566C2F">
        <w:t xml:space="preserve">: </w:t>
      </w:r>
      <w:r w:rsidRPr="00566C2F">
        <w:t>Xây dựng hàm nhapTuoi() và dùng mệnh đề Throws để chuyển ngoại lệ ra ngoài hàm và thực hiện bắt và xử lý các ngoại lệ khi gọi hàm nhapTuoi()</w:t>
      </w:r>
      <w:r w:rsidR="003658F4" w:rsidRPr="00566C2F">
        <w:t>.</w:t>
      </w:r>
    </w:p>
    <w:p w14:paraId="5E2DC261" w14:textId="77777777" w:rsidR="001330E1" w:rsidRPr="00566C2F" w:rsidRDefault="001330E1" w:rsidP="009B1F9D">
      <w:r w:rsidRPr="00566C2F">
        <w:br w:type="page"/>
      </w:r>
    </w:p>
    <w:p w14:paraId="479A0428" w14:textId="21155A10" w:rsidR="004C388F" w:rsidRPr="00566C2F" w:rsidRDefault="004C388F" w:rsidP="009B1F9D">
      <w:pPr>
        <w:pStyle w:val="Heading2"/>
        <w:spacing w:before="0"/>
        <w:rPr>
          <w:color w:val="auto"/>
        </w:rPr>
      </w:pPr>
      <w:bookmarkStart w:id="145" w:name="_Toc111104058"/>
      <w:r w:rsidRPr="00566C2F">
        <w:rPr>
          <w:color w:val="auto"/>
        </w:rPr>
        <w:lastRenderedPageBreak/>
        <w:t xml:space="preserve">Bài thực hành số 4 (số </w:t>
      </w:r>
      <w:r w:rsidR="002023C2">
        <w:rPr>
          <w:color w:val="auto"/>
        </w:rPr>
        <w:t>tiết: 03 tiết</w:t>
      </w:r>
      <w:r w:rsidRPr="00566C2F">
        <w:rPr>
          <w:color w:val="auto"/>
        </w:rPr>
        <w:t>)</w:t>
      </w:r>
      <w:bookmarkEnd w:id="145"/>
    </w:p>
    <w:p w14:paraId="77EF501D" w14:textId="77777777" w:rsidR="000F57F9" w:rsidRPr="00566C2F" w:rsidRDefault="004C388F"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Mục đích của bài thực hành</w:t>
      </w:r>
    </w:p>
    <w:p w14:paraId="25BF4BDE" w14:textId="433144C0" w:rsidR="002F5E2B" w:rsidRPr="00566C2F" w:rsidRDefault="00B57CF4" w:rsidP="00B57CF4">
      <w:pPr>
        <w:pStyle w:val="NormalWeb"/>
        <w:shd w:val="clear" w:color="auto" w:fill="FFFFFF"/>
        <w:spacing w:before="0" w:beforeAutospacing="0" w:after="0" w:afterAutospacing="0" w:line="360" w:lineRule="auto"/>
        <w:jc w:val="both"/>
        <w:rPr>
          <w:sz w:val="26"/>
          <w:szCs w:val="26"/>
        </w:rPr>
      </w:pPr>
      <w:r>
        <w:rPr>
          <w:sz w:val="26"/>
          <w:szCs w:val="26"/>
        </w:rPr>
        <w:t>-</w:t>
      </w:r>
      <w:r w:rsidR="00617401" w:rsidRPr="00617401">
        <w:rPr>
          <w:sz w:val="26"/>
          <w:szCs w:val="26"/>
        </w:rPr>
        <w:t>Thiết kế yêu cầu bài toán theo hướng đối tượng</w:t>
      </w:r>
      <w:r w:rsidR="00617401">
        <w:rPr>
          <w:sz w:val="26"/>
          <w:szCs w:val="26"/>
        </w:rPr>
        <w:t>,</w:t>
      </w:r>
      <w:r w:rsidR="00EC6DCD">
        <w:rPr>
          <w:sz w:val="26"/>
          <w:szCs w:val="26"/>
        </w:rPr>
        <w:t xml:space="preserve"> </w:t>
      </w:r>
      <w:r w:rsidR="00617401">
        <w:rPr>
          <w:sz w:val="26"/>
          <w:szCs w:val="26"/>
        </w:rPr>
        <w:t>h</w:t>
      </w:r>
      <w:r w:rsidR="002F5E2B" w:rsidRPr="00566C2F">
        <w:rPr>
          <w:sz w:val="26"/>
          <w:szCs w:val="26"/>
        </w:rPr>
        <w:t>iểu và cài đặt các cấu trúc lớp và  khai báo các thành phần của lớp, định nghĩa hàm thành phần và cơ chế nạp chồng, viết đè trong Java,các thuộc tính kiểm soát tru</w:t>
      </w:r>
      <w:r w:rsidR="000F57F9" w:rsidRPr="00566C2F">
        <w:rPr>
          <w:sz w:val="26"/>
          <w:szCs w:val="26"/>
        </w:rPr>
        <w:t>y cập</w:t>
      </w:r>
      <w:r w:rsidR="004D5463">
        <w:rPr>
          <w:sz w:val="26"/>
          <w:szCs w:val="26"/>
        </w:rPr>
        <w:t>.</w:t>
      </w:r>
    </w:p>
    <w:p w14:paraId="36CE45F6" w14:textId="77777777" w:rsidR="004C388F" w:rsidRPr="00566C2F" w:rsidRDefault="002F5E2B"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Các nội dung liên quan khác</w:t>
      </w:r>
    </w:p>
    <w:p w14:paraId="225EBEB1" w14:textId="77777777" w:rsidR="004C388F" w:rsidRPr="00566C2F" w:rsidRDefault="004C388F" w:rsidP="009B1F9D">
      <w:pPr>
        <w:pStyle w:val="NormalWeb"/>
        <w:shd w:val="clear" w:color="auto" w:fill="FFFFFF"/>
        <w:spacing w:before="0" w:beforeAutospacing="0" w:after="0" w:afterAutospacing="0" w:line="360" w:lineRule="auto"/>
        <w:ind w:firstLine="567"/>
        <w:jc w:val="both"/>
      </w:pPr>
      <w:r w:rsidRPr="00566C2F">
        <w:rPr>
          <w:sz w:val="26"/>
          <w:szCs w:val="26"/>
        </w:rPr>
        <w:t>+ Yêu cầu cần đạt được của bài thực hành</w:t>
      </w:r>
    </w:p>
    <w:p w14:paraId="27C65B5A" w14:textId="77777777" w:rsidR="004C388F" w:rsidRPr="00566C2F" w:rsidRDefault="004C388F"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Bài giải mẫu (có hướng dẫn cách giải)</w:t>
      </w:r>
      <w:r w:rsidR="002F5E2B" w:rsidRPr="00566C2F">
        <w:rPr>
          <w:b/>
          <w:sz w:val="26"/>
          <w:szCs w:val="26"/>
        </w:rPr>
        <w:t>.</w:t>
      </w:r>
    </w:p>
    <w:p w14:paraId="7FAB575F" w14:textId="77777777" w:rsidR="009F6D72" w:rsidRPr="00566C2F" w:rsidRDefault="009F6D72" w:rsidP="009B1F9D">
      <w:pPr>
        <w:pStyle w:val="Normal1"/>
        <w:spacing w:after="0" w:line="360" w:lineRule="auto"/>
        <w:jc w:val="both"/>
        <w:rPr>
          <w:color w:val="auto"/>
          <w:sz w:val="26"/>
          <w:szCs w:val="26"/>
        </w:rPr>
      </w:pPr>
      <w:r w:rsidRPr="00566C2F">
        <w:rPr>
          <w:color w:val="auto"/>
          <w:sz w:val="26"/>
          <w:szCs w:val="26"/>
        </w:rPr>
        <w:t>Viết chương trình xây dựng lớp Diem gồm:</w:t>
      </w:r>
    </w:p>
    <w:p w14:paraId="6B43C2E2" w14:textId="2C7B540D" w:rsidR="009F6D72" w:rsidRPr="00566C2F" w:rsidRDefault="00B57CF4" w:rsidP="00B57CF4">
      <w:pPr>
        <w:pStyle w:val="Normal1"/>
        <w:tabs>
          <w:tab w:val="left" w:pos="0"/>
        </w:tabs>
        <w:spacing w:after="0" w:line="360" w:lineRule="auto"/>
        <w:jc w:val="both"/>
        <w:rPr>
          <w:color w:val="auto"/>
          <w:sz w:val="26"/>
          <w:szCs w:val="26"/>
        </w:rPr>
      </w:pPr>
      <w:r>
        <w:rPr>
          <w:color w:val="auto"/>
          <w:sz w:val="26"/>
          <w:szCs w:val="26"/>
        </w:rPr>
        <w:t>-</w:t>
      </w:r>
      <w:r w:rsidR="009F6D72" w:rsidRPr="00566C2F">
        <w:rPr>
          <w:color w:val="auto"/>
          <w:sz w:val="26"/>
          <w:szCs w:val="26"/>
        </w:rPr>
        <w:t>Các thuộc tính double x,</w:t>
      </w:r>
      <w:r w:rsidR="00B60E2E">
        <w:rPr>
          <w:color w:val="auto"/>
          <w:sz w:val="26"/>
          <w:szCs w:val="26"/>
        </w:rPr>
        <w:t xml:space="preserve"> </w:t>
      </w:r>
      <w:r w:rsidR="009F6D72" w:rsidRPr="00566C2F">
        <w:rPr>
          <w:color w:val="auto"/>
          <w:sz w:val="26"/>
          <w:szCs w:val="26"/>
        </w:rPr>
        <w:t>y tương ứng là hai giá trị hoành độ và tung độ và các phương thức:</w:t>
      </w:r>
    </w:p>
    <w:p w14:paraId="21983D2F" w14:textId="77777777" w:rsidR="009F6D72" w:rsidRPr="00566C2F" w:rsidRDefault="009F6D72" w:rsidP="009B1F9D">
      <w:pPr>
        <w:pStyle w:val="Normal1"/>
        <w:spacing w:after="0" w:line="360" w:lineRule="auto"/>
        <w:ind w:left="1440" w:firstLine="0"/>
        <w:jc w:val="both"/>
        <w:rPr>
          <w:color w:val="auto"/>
          <w:sz w:val="26"/>
          <w:szCs w:val="26"/>
        </w:rPr>
      </w:pPr>
      <w:r w:rsidRPr="00566C2F">
        <w:rPr>
          <w:color w:val="auto"/>
          <w:sz w:val="26"/>
          <w:szCs w:val="26"/>
        </w:rPr>
        <w:t>Các phương thức tạo lập:</w:t>
      </w:r>
    </w:p>
    <w:p w14:paraId="686FE8E6" w14:textId="77777777" w:rsidR="009F6D72" w:rsidRPr="00566C2F" w:rsidRDefault="009F6D72" w:rsidP="009B1F9D">
      <w:pPr>
        <w:pStyle w:val="Normal1"/>
        <w:spacing w:after="0" w:line="360" w:lineRule="auto"/>
        <w:ind w:left="2160" w:firstLine="0"/>
        <w:jc w:val="both"/>
        <w:rPr>
          <w:i/>
          <w:color w:val="auto"/>
          <w:sz w:val="26"/>
          <w:szCs w:val="26"/>
          <w:lang w:val="fr-FR"/>
        </w:rPr>
      </w:pPr>
      <w:r w:rsidRPr="00566C2F">
        <w:rPr>
          <w:i/>
          <w:color w:val="auto"/>
          <w:sz w:val="26"/>
          <w:szCs w:val="26"/>
          <w:lang w:val="fr-FR"/>
        </w:rPr>
        <w:t>public Diem(){}</w:t>
      </w:r>
    </w:p>
    <w:p w14:paraId="28469B92" w14:textId="77777777" w:rsidR="009F6D72" w:rsidRPr="00566C2F" w:rsidRDefault="009F6D72" w:rsidP="009B1F9D">
      <w:pPr>
        <w:pStyle w:val="Normal1"/>
        <w:spacing w:after="0" w:line="360" w:lineRule="auto"/>
        <w:ind w:left="2160" w:firstLine="0"/>
        <w:jc w:val="both"/>
        <w:rPr>
          <w:i/>
          <w:color w:val="auto"/>
          <w:sz w:val="26"/>
          <w:szCs w:val="26"/>
          <w:lang w:val="fr-FR"/>
        </w:rPr>
      </w:pPr>
      <w:r w:rsidRPr="00566C2F">
        <w:rPr>
          <w:i/>
          <w:color w:val="auto"/>
          <w:sz w:val="26"/>
          <w:szCs w:val="26"/>
          <w:lang w:val="fr-FR"/>
        </w:rPr>
        <w:t>public Diem(double x,double y){x=x1;y=y1}</w:t>
      </w:r>
    </w:p>
    <w:p w14:paraId="37CAE59D" w14:textId="3CC3359E" w:rsidR="009F6D72" w:rsidRPr="00566C2F" w:rsidRDefault="009F6D72" w:rsidP="009B1F9D">
      <w:pPr>
        <w:pStyle w:val="Normal1"/>
        <w:spacing w:after="0" w:line="360" w:lineRule="auto"/>
        <w:ind w:left="1440" w:firstLine="0"/>
        <w:jc w:val="both"/>
        <w:rPr>
          <w:color w:val="auto"/>
          <w:sz w:val="26"/>
          <w:szCs w:val="26"/>
          <w:lang w:val="fr-FR"/>
        </w:rPr>
      </w:pPr>
      <w:r w:rsidRPr="00566C2F">
        <w:rPr>
          <w:color w:val="auto"/>
          <w:sz w:val="26"/>
          <w:szCs w:val="26"/>
          <w:lang w:val="fr-FR"/>
        </w:rPr>
        <w:t>Các phương thức</w:t>
      </w:r>
      <w:r w:rsidR="00B83C36">
        <w:rPr>
          <w:color w:val="auto"/>
          <w:sz w:val="26"/>
          <w:szCs w:val="26"/>
          <w:lang w:val="fr-FR"/>
        </w:rPr>
        <w:t> :</w:t>
      </w:r>
    </w:p>
    <w:p w14:paraId="7DD78D00" w14:textId="77777777" w:rsidR="009F6D72" w:rsidRPr="00566C2F" w:rsidRDefault="009F6D72" w:rsidP="009B1F9D">
      <w:pPr>
        <w:pStyle w:val="Normal1"/>
        <w:spacing w:after="0" w:line="360" w:lineRule="auto"/>
        <w:ind w:left="1440" w:firstLine="0"/>
        <w:jc w:val="both"/>
        <w:rPr>
          <w:i/>
          <w:color w:val="auto"/>
          <w:sz w:val="26"/>
          <w:szCs w:val="26"/>
          <w:lang w:val="fr-FR"/>
        </w:rPr>
      </w:pPr>
      <w:r w:rsidRPr="00566C2F">
        <w:rPr>
          <w:i/>
          <w:color w:val="auto"/>
          <w:sz w:val="26"/>
          <w:szCs w:val="26"/>
          <w:lang w:val="fr-FR"/>
        </w:rPr>
        <w:t>public void  inTTDiem(){ // in giá trị x,y ra màn hình }</w:t>
      </w:r>
    </w:p>
    <w:p w14:paraId="51493874" w14:textId="77777777" w:rsidR="009F6D72" w:rsidRPr="00566C2F" w:rsidRDefault="009F6D72" w:rsidP="009B1F9D">
      <w:pPr>
        <w:pStyle w:val="Normal1"/>
        <w:spacing w:after="0" w:line="360" w:lineRule="auto"/>
        <w:ind w:left="1440" w:firstLine="0"/>
        <w:jc w:val="both"/>
        <w:rPr>
          <w:i/>
          <w:color w:val="auto"/>
          <w:sz w:val="26"/>
          <w:szCs w:val="26"/>
          <w:lang w:val="fr-FR"/>
        </w:rPr>
      </w:pPr>
      <w:r w:rsidRPr="00566C2F">
        <w:rPr>
          <w:i/>
          <w:color w:val="auto"/>
          <w:sz w:val="26"/>
          <w:szCs w:val="26"/>
          <w:lang w:val="fr-FR"/>
        </w:rPr>
        <w:t>public  double tinhKhoangCach(Diem d) {tính khoảng cách giữa điểm hiện thời và đối số d}</w:t>
      </w:r>
    </w:p>
    <w:p w14:paraId="010792EF" w14:textId="77777777" w:rsidR="009F6D72" w:rsidRPr="00566C2F" w:rsidRDefault="009F6D72" w:rsidP="00B83C36">
      <w:pPr>
        <w:pStyle w:val="Normal1"/>
        <w:spacing w:after="0" w:line="360" w:lineRule="auto"/>
        <w:jc w:val="both"/>
        <w:rPr>
          <w:color w:val="auto"/>
          <w:sz w:val="26"/>
          <w:szCs w:val="26"/>
          <w:lang w:val="fr-FR"/>
        </w:rPr>
      </w:pPr>
      <w:r w:rsidRPr="00566C2F">
        <w:rPr>
          <w:color w:val="auto"/>
          <w:sz w:val="26"/>
          <w:szCs w:val="26"/>
          <w:lang w:val="fr-FR"/>
        </w:rPr>
        <w:t xml:space="preserve">Cài đặt lớp </w:t>
      </w:r>
      <w:r w:rsidRPr="00B83C36">
        <w:rPr>
          <w:b/>
          <w:color w:val="auto"/>
          <w:sz w:val="26"/>
          <w:szCs w:val="26"/>
          <w:lang w:val="fr-FR"/>
        </w:rPr>
        <w:t>Main</w:t>
      </w:r>
      <w:r w:rsidRPr="00566C2F">
        <w:rPr>
          <w:color w:val="auto"/>
          <w:sz w:val="26"/>
          <w:szCs w:val="26"/>
          <w:lang w:val="fr-FR"/>
        </w:rPr>
        <w:t xml:space="preserve"> thực hiện tạo ra hai điểm </w:t>
      </w:r>
      <w:r w:rsidRPr="00566C2F">
        <w:rPr>
          <w:i/>
          <w:color w:val="auto"/>
          <w:sz w:val="26"/>
          <w:szCs w:val="26"/>
          <w:lang w:val="fr-FR"/>
        </w:rPr>
        <w:t xml:space="preserve">D1=new Diem(3,7); D2= new Diem(9,3) </w:t>
      </w:r>
      <w:r w:rsidRPr="00566C2F">
        <w:rPr>
          <w:color w:val="auto"/>
          <w:sz w:val="26"/>
          <w:szCs w:val="26"/>
          <w:lang w:val="fr-FR"/>
        </w:rPr>
        <w:t>và in khoảng cách của hai điểm trên.</w:t>
      </w:r>
    </w:p>
    <w:p w14:paraId="1A9C97AB"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import java.util.Scanner;</w:t>
      </w:r>
    </w:p>
    <w:p w14:paraId="0473417C"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public class Diem {</w:t>
      </w:r>
    </w:p>
    <w:p w14:paraId="54A3E02A"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double x,y;</w:t>
      </w:r>
    </w:p>
    <w:p w14:paraId="2DDB909A"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Diem()    {</w:t>
      </w:r>
    </w:p>
    <w:p w14:paraId="5B471DF0"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w:t>
      </w:r>
    </w:p>
    <w:p w14:paraId="525470A7"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public void nhapTTDiem()</w:t>
      </w:r>
    </w:p>
    <w:p w14:paraId="0C72A929"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{Scanner input= new Scanner(System.in);</w:t>
      </w:r>
    </w:p>
    <w:p w14:paraId="25D0525A"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rPr>
      </w:pPr>
      <w:r w:rsidRPr="00AA02DB">
        <w:rPr>
          <w:i/>
          <w:sz w:val="26"/>
          <w:lang w:val="fr-FR"/>
        </w:rPr>
        <w:t xml:space="preserve">    </w:t>
      </w:r>
      <w:r w:rsidRPr="00AA02DB">
        <w:rPr>
          <w:i/>
          <w:sz w:val="26"/>
        </w:rPr>
        <w:t>System.out.print("Nhap toa do x:= ");</w:t>
      </w:r>
    </w:p>
    <w:p w14:paraId="43F412F9"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rPr>
      </w:pPr>
      <w:r w:rsidRPr="00AA02DB">
        <w:rPr>
          <w:i/>
          <w:sz w:val="26"/>
        </w:rPr>
        <w:t xml:space="preserve">    x=input.nextDouble();</w:t>
      </w:r>
    </w:p>
    <w:p w14:paraId="0588B0DA"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rPr>
      </w:pPr>
      <w:r w:rsidRPr="00AA02DB">
        <w:rPr>
          <w:i/>
          <w:sz w:val="26"/>
        </w:rPr>
        <w:t xml:space="preserve">    System.out.print("Nhap toa do y:= ");</w:t>
      </w:r>
    </w:p>
    <w:p w14:paraId="67F55F3A"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rPr>
      </w:pPr>
      <w:r w:rsidRPr="00AA02DB">
        <w:rPr>
          <w:i/>
          <w:sz w:val="26"/>
        </w:rPr>
        <w:t xml:space="preserve">    y=input.nextDouble();    </w:t>
      </w:r>
    </w:p>
    <w:p w14:paraId="4B533193"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rPr>
      </w:pPr>
      <w:r w:rsidRPr="00AA02DB">
        <w:rPr>
          <w:i/>
          <w:sz w:val="26"/>
        </w:rPr>
        <w:lastRenderedPageBreak/>
        <w:t xml:space="preserve">    }</w:t>
      </w:r>
    </w:p>
    <w:p w14:paraId="51A1B7C2"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rPr>
      </w:pPr>
      <w:r w:rsidRPr="00AA02DB">
        <w:rPr>
          <w:i/>
          <w:sz w:val="26"/>
        </w:rPr>
        <w:t xml:space="preserve">    public void inTTDiem()</w:t>
      </w:r>
    </w:p>
    <w:p w14:paraId="441361C5"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rPr>
      </w:pPr>
      <w:r w:rsidRPr="00AA02DB">
        <w:rPr>
          <w:i/>
          <w:sz w:val="26"/>
        </w:rPr>
        <w:t xml:space="preserve">    {System.out.println("Toa do X:"+x+"Toa do Y: "+y);</w:t>
      </w:r>
    </w:p>
    <w:p w14:paraId="369AA9AB"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rPr>
        <w:t xml:space="preserve">    </w:t>
      </w:r>
      <w:r w:rsidRPr="00AA02DB">
        <w:rPr>
          <w:i/>
          <w:sz w:val="26"/>
          <w:lang w:val="fr-FR"/>
        </w:rPr>
        <w:t>}</w:t>
      </w:r>
    </w:p>
    <w:p w14:paraId="666BDC8F"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Diem(double x1,double y1)</w:t>
      </w:r>
    </w:p>
    <w:p w14:paraId="52F9592D"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 x=x1;y=y1;</w:t>
      </w:r>
    </w:p>
    <w:p w14:paraId="42DEFD85"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w:t>
      </w:r>
    </w:p>
    <w:p w14:paraId="7FB0BFEA"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public double tinhKhoangCach(Diem d1)</w:t>
      </w:r>
    </w:p>
    <w:p w14:paraId="3ABF63BA"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 return Math.sqrt((x-d1.x)*(x-d1.x)+(y-d1.y)*(y-d1.y));</w:t>
      </w:r>
    </w:p>
    <w:p w14:paraId="5B61A9D0" w14:textId="77777777" w:rsidR="009F6D72"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 xml:space="preserve">    }    </w:t>
      </w:r>
    </w:p>
    <w:p w14:paraId="4CBC8932" w14:textId="77777777" w:rsidR="002F5E2B" w:rsidRPr="00AA02DB" w:rsidRDefault="009F6D72" w:rsidP="009B1F9D">
      <w:pPr>
        <w:pStyle w:val="NormalWeb"/>
        <w:shd w:val="clear" w:color="auto" w:fill="FFFFFF"/>
        <w:spacing w:before="0" w:beforeAutospacing="0" w:after="0" w:afterAutospacing="0" w:line="360" w:lineRule="auto"/>
        <w:ind w:firstLine="1440"/>
        <w:jc w:val="both"/>
        <w:rPr>
          <w:i/>
          <w:sz w:val="26"/>
          <w:lang w:val="fr-FR"/>
        </w:rPr>
      </w:pPr>
      <w:r w:rsidRPr="00AA02DB">
        <w:rPr>
          <w:i/>
          <w:sz w:val="26"/>
          <w:lang w:val="fr-FR"/>
        </w:rPr>
        <w:t>}</w:t>
      </w:r>
    </w:p>
    <w:p w14:paraId="77E82DEF" w14:textId="77777777" w:rsidR="004C388F" w:rsidRPr="00566C2F" w:rsidRDefault="004C388F" w:rsidP="009B1F9D">
      <w:pPr>
        <w:pStyle w:val="NormalWeb"/>
        <w:shd w:val="clear" w:color="auto" w:fill="FFFFFF"/>
        <w:spacing w:before="0" w:beforeAutospacing="0" w:after="0" w:afterAutospacing="0" w:line="360" w:lineRule="auto"/>
        <w:ind w:firstLine="567"/>
        <w:jc w:val="both"/>
        <w:rPr>
          <w:b/>
          <w:sz w:val="26"/>
          <w:szCs w:val="26"/>
          <w:lang w:val="fr-FR"/>
        </w:rPr>
      </w:pPr>
      <w:r w:rsidRPr="00566C2F">
        <w:rPr>
          <w:b/>
          <w:sz w:val="26"/>
          <w:szCs w:val="26"/>
          <w:lang w:val="fr-FR"/>
        </w:rPr>
        <w:t>+ Các bài tập thực hành mức độ cơ bản</w:t>
      </w:r>
    </w:p>
    <w:p w14:paraId="5B658AF3" w14:textId="483F91A5" w:rsidR="009F6D72" w:rsidRPr="00566C2F" w:rsidRDefault="009F6D72" w:rsidP="00AA02DB">
      <w:pPr>
        <w:rPr>
          <w:b/>
          <w:szCs w:val="26"/>
        </w:rPr>
      </w:pPr>
      <w:r w:rsidRPr="00566C2F">
        <w:t>Bài</w:t>
      </w:r>
      <w:r w:rsidRPr="00566C2F">
        <w:rPr>
          <w:spacing w:val="-2"/>
        </w:rPr>
        <w:t xml:space="preserve"> </w:t>
      </w:r>
      <w:r w:rsidRPr="00566C2F">
        <w:t>1</w:t>
      </w:r>
      <w:r w:rsidR="00AA02DB">
        <w:t xml:space="preserve">: </w:t>
      </w:r>
      <w:r w:rsidRPr="00566C2F">
        <w:rPr>
          <w:szCs w:val="26"/>
        </w:rPr>
        <w:t>Viết chương trình:</w:t>
      </w:r>
    </w:p>
    <w:p w14:paraId="61906271" w14:textId="7E6369C1" w:rsidR="009F6D72" w:rsidRPr="00566C2F" w:rsidRDefault="009F6D72" w:rsidP="002D42E1">
      <w:pPr>
        <w:pStyle w:val="Normal1"/>
        <w:numPr>
          <w:ilvl w:val="0"/>
          <w:numId w:val="64"/>
        </w:numPr>
        <w:spacing w:after="0" w:line="360" w:lineRule="auto"/>
        <w:jc w:val="both"/>
        <w:rPr>
          <w:color w:val="auto"/>
          <w:sz w:val="26"/>
          <w:szCs w:val="26"/>
        </w:rPr>
      </w:pPr>
      <w:r w:rsidRPr="00566C2F">
        <w:rPr>
          <w:color w:val="auto"/>
          <w:sz w:val="26"/>
          <w:szCs w:val="26"/>
        </w:rPr>
        <w:t xml:space="preserve">Xây dựng  lớp </w:t>
      </w:r>
      <w:r w:rsidRPr="00EC6DCD">
        <w:rPr>
          <w:b/>
          <w:color w:val="auto"/>
          <w:sz w:val="26"/>
          <w:szCs w:val="26"/>
        </w:rPr>
        <w:t>Nguoi</w:t>
      </w:r>
      <w:r w:rsidRPr="00566C2F">
        <w:rPr>
          <w:color w:val="auto"/>
          <w:sz w:val="26"/>
          <w:szCs w:val="26"/>
        </w:rPr>
        <w:t xml:space="preserve"> gồm</w:t>
      </w:r>
      <w:r w:rsidR="000F57F9" w:rsidRPr="00566C2F">
        <w:rPr>
          <w:color w:val="auto"/>
          <w:sz w:val="26"/>
          <w:szCs w:val="26"/>
        </w:rPr>
        <w:t>:</w:t>
      </w:r>
    </w:p>
    <w:p w14:paraId="7B1D84E7" w14:textId="77777777" w:rsidR="009F6D72" w:rsidRPr="00566C2F" w:rsidRDefault="009F6D72" w:rsidP="00641014">
      <w:pPr>
        <w:pStyle w:val="Normal1"/>
        <w:numPr>
          <w:ilvl w:val="0"/>
          <w:numId w:val="65"/>
        </w:numPr>
        <w:spacing w:after="0" w:line="360" w:lineRule="auto"/>
        <w:ind w:left="0" w:firstLine="720"/>
        <w:jc w:val="both"/>
        <w:rPr>
          <w:color w:val="auto"/>
          <w:sz w:val="26"/>
          <w:szCs w:val="26"/>
        </w:rPr>
      </w:pPr>
      <w:r w:rsidRPr="00566C2F">
        <w:rPr>
          <w:color w:val="auto"/>
          <w:sz w:val="26"/>
          <w:szCs w:val="26"/>
        </w:rPr>
        <w:t>Các thuộc tính chung : hoTen, diaChi, namSinh</w:t>
      </w:r>
    </w:p>
    <w:p w14:paraId="36809BC9" w14:textId="77777777" w:rsidR="009F6D72" w:rsidRPr="00566C2F" w:rsidRDefault="009F6D72" w:rsidP="00641014">
      <w:pPr>
        <w:pStyle w:val="Normal1"/>
        <w:numPr>
          <w:ilvl w:val="0"/>
          <w:numId w:val="65"/>
        </w:numPr>
        <w:spacing w:after="0" w:line="360" w:lineRule="auto"/>
        <w:ind w:left="0" w:firstLine="720"/>
        <w:jc w:val="both"/>
        <w:rPr>
          <w:color w:val="auto"/>
          <w:sz w:val="26"/>
          <w:szCs w:val="26"/>
        </w:rPr>
      </w:pPr>
      <w:r w:rsidRPr="00566C2F">
        <w:rPr>
          <w:color w:val="auto"/>
          <w:sz w:val="26"/>
          <w:szCs w:val="26"/>
        </w:rPr>
        <w:t>Các phương thức:</w:t>
      </w:r>
    </w:p>
    <w:p w14:paraId="7EE5503F" w14:textId="09C92819" w:rsidR="009F6D72" w:rsidRPr="00566C2F" w:rsidRDefault="000C66AA" w:rsidP="002D42E1">
      <w:pPr>
        <w:pStyle w:val="Normal1"/>
        <w:spacing w:after="0" w:line="360" w:lineRule="auto"/>
        <w:jc w:val="both"/>
        <w:rPr>
          <w:color w:val="auto"/>
          <w:sz w:val="26"/>
          <w:szCs w:val="26"/>
        </w:rPr>
      </w:pPr>
      <w:r>
        <w:rPr>
          <w:color w:val="auto"/>
          <w:sz w:val="26"/>
          <w:szCs w:val="26"/>
        </w:rPr>
        <w:t>Phương thức: public void nhap</w:t>
      </w:r>
      <w:r w:rsidR="009F6D72" w:rsidRPr="00566C2F">
        <w:rPr>
          <w:color w:val="auto"/>
          <w:sz w:val="26"/>
          <w:szCs w:val="26"/>
        </w:rPr>
        <w:t>TT(){// nhập thông tin cho Nguoi}</w:t>
      </w:r>
    </w:p>
    <w:p w14:paraId="3E44861C" w14:textId="02E4BC1A" w:rsidR="009F6D72" w:rsidRPr="00566C2F" w:rsidRDefault="00654550" w:rsidP="002D42E1">
      <w:pPr>
        <w:pStyle w:val="Normal1"/>
        <w:spacing w:after="0" w:line="360" w:lineRule="auto"/>
        <w:jc w:val="both"/>
        <w:rPr>
          <w:color w:val="auto"/>
          <w:sz w:val="26"/>
          <w:szCs w:val="26"/>
        </w:rPr>
      </w:pPr>
      <w:r>
        <w:rPr>
          <w:color w:val="auto"/>
          <w:sz w:val="26"/>
          <w:szCs w:val="26"/>
        </w:rPr>
        <w:t>Phương thức: p</w:t>
      </w:r>
      <w:r w:rsidR="009F6D72" w:rsidRPr="00566C2F">
        <w:rPr>
          <w:color w:val="auto"/>
          <w:sz w:val="26"/>
          <w:szCs w:val="26"/>
        </w:rPr>
        <w:t>ublic void inTT(){//in thông tin là các giá trị thuộc tính cho Nguoi}, public void nhapTT(){// nhập thông tin từ bàn phím cho các thông tin của Nguoi }</w:t>
      </w:r>
    </w:p>
    <w:p w14:paraId="65D9B883" w14:textId="60E1C8F7" w:rsidR="009F6D72" w:rsidRPr="00566C2F" w:rsidRDefault="009F6D72" w:rsidP="002D42E1">
      <w:pPr>
        <w:pStyle w:val="Normal1"/>
        <w:spacing w:after="0" w:line="360" w:lineRule="auto"/>
        <w:jc w:val="both"/>
        <w:rPr>
          <w:color w:val="auto"/>
          <w:sz w:val="26"/>
          <w:szCs w:val="26"/>
        </w:rPr>
      </w:pPr>
      <w:r w:rsidRPr="00566C2F">
        <w:rPr>
          <w:color w:val="auto"/>
          <w:sz w:val="26"/>
          <w:szCs w:val="26"/>
        </w:rPr>
        <w:t xml:space="preserve">2. Xây dựng lớp </w:t>
      </w:r>
      <w:r w:rsidR="004258F4" w:rsidRPr="00EC6DCD">
        <w:rPr>
          <w:b/>
          <w:color w:val="auto"/>
          <w:sz w:val="26"/>
          <w:szCs w:val="26"/>
        </w:rPr>
        <w:t>Main</w:t>
      </w:r>
      <w:r w:rsidRPr="00566C2F">
        <w:rPr>
          <w:color w:val="auto"/>
          <w:sz w:val="26"/>
          <w:szCs w:val="26"/>
        </w:rPr>
        <w:t xml:space="preserve"> chứa phương thức main(): Cho phép nhập thông tin của </w:t>
      </w:r>
      <w:r w:rsidR="00043912" w:rsidRPr="00566C2F">
        <w:rPr>
          <w:color w:val="auto"/>
          <w:sz w:val="26"/>
          <w:szCs w:val="26"/>
        </w:rPr>
        <w:t xml:space="preserve">2,3 </w:t>
      </w:r>
      <w:r w:rsidRPr="00566C2F">
        <w:rPr>
          <w:color w:val="auto"/>
          <w:sz w:val="26"/>
          <w:szCs w:val="26"/>
        </w:rPr>
        <w:t xml:space="preserve"> người và hiển thị thông tin của người vừa nhập ra màn hình.  </w:t>
      </w:r>
    </w:p>
    <w:p w14:paraId="45D88A6A" w14:textId="70F314CF" w:rsidR="009F6D72" w:rsidRPr="00566C2F" w:rsidRDefault="009F6D72" w:rsidP="009B1F9D">
      <w:pPr>
        <w:rPr>
          <w:rFonts w:eastAsia="Times New Roman"/>
          <w:szCs w:val="26"/>
        </w:rPr>
      </w:pPr>
      <w:r w:rsidRPr="00566C2F">
        <w:t>Bài</w:t>
      </w:r>
      <w:r w:rsidRPr="00566C2F">
        <w:rPr>
          <w:spacing w:val="-2"/>
        </w:rPr>
        <w:t xml:space="preserve"> </w:t>
      </w:r>
      <w:r w:rsidRPr="00566C2F">
        <w:t>2</w:t>
      </w:r>
      <w:r w:rsidR="000F57F9" w:rsidRPr="00566C2F">
        <w:t>:</w:t>
      </w:r>
      <w:r w:rsidRPr="00566C2F">
        <w:rPr>
          <w:rFonts w:eastAsia="Times New Roman"/>
          <w:szCs w:val="26"/>
        </w:rPr>
        <w:tab/>
        <w:t>Thư  viện của  trường đại học KHTN có nhu cầu cần quản lý việc mượn sách. Sinh viên đăng ký và tham gia mượn sách thông qua các thẻ mượn mà thư viện đã thiết kế.</w:t>
      </w:r>
    </w:p>
    <w:p w14:paraId="1F42F1AE" w14:textId="576D7B65" w:rsidR="009F6D72" w:rsidRPr="00566C2F" w:rsidRDefault="00641014" w:rsidP="00641014">
      <w:pPr>
        <w:jc w:val="both"/>
        <w:rPr>
          <w:rFonts w:eastAsia="Times New Roman"/>
          <w:szCs w:val="26"/>
        </w:rPr>
      </w:pPr>
      <w:r>
        <w:rPr>
          <w:rFonts w:eastAsia="Times New Roman"/>
          <w:szCs w:val="26"/>
        </w:rPr>
        <w:t>-</w:t>
      </w:r>
      <w:r w:rsidR="009F6D72" w:rsidRPr="00566C2F">
        <w:rPr>
          <w:rFonts w:eastAsia="Times New Roman"/>
          <w:szCs w:val="26"/>
        </w:rPr>
        <w:t>Với mỗi thẻ mượn, có các thông tin sau: số  phiếu  mượn , ngày mượn, hạn  trả, số hiệu sách, và các thông tin riêng về mỗi sinh  viên đó.</w:t>
      </w:r>
    </w:p>
    <w:p w14:paraId="663E6CA3" w14:textId="1E23C6E2" w:rsidR="009F6D72" w:rsidRPr="00566C2F" w:rsidRDefault="00641014" w:rsidP="00641014">
      <w:pPr>
        <w:jc w:val="both"/>
        <w:rPr>
          <w:rFonts w:eastAsia="Times New Roman"/>
          <w:szCs w:val="26"/>
        </w:rPr>
      </w:pPr>
      <w:r>
        <w:rPr>
          <w:rFonts w:eastAsia="Times New Roman"/>
          <w:szCs w:val="26"/>
        </w:rPr>
        <w:t>-</w:t>
      </w:r>
      <w:r w:rsidR="009F6D72" w:rsidRPr="00566C2F">
        <w:rPr>
          <w:rFonts w:eastAsia="Times New Roman"/>
          <w:szCs w:val="26"/>
        </w:rPr>
        <w:t>Các thông tin riêng về mỗi sinh viên đó bao gồm: Họ tên, năm sinh, tuổi, lớp.</w:t>
      </w:r>
    </w:p>
    <w:p w14:paraId="03DA8D8C" w14:textId="01ED0C75" w:rsidR="009F6D72" w:rsidRPr="00566C2F" w:rsidRDefault="009F6D72" w:rsidP="009B1F9D">
      <w:pPr>
        <w:jc w:val="both"/>
        <w:rPr>
          <w:rFonts w:eastAsia="Times New Roman"/>
          <w:szCs w:val="26"/>
        </w:rPr>
      </w:pPr>
      <w:r w:rsidRPr="00566C2F">
        <w:rPr>
          <w:rFonts w:eastAsia="Times New Roman"/>
          <w:szCs w:val="26"/>
        </w:rPr>
        <w:t>Hãy xây dựng các lớp: SinhVien để quản lý các thông tin riêng về mỗi sinh viên, lớp TheMuon để quản lý việc mượn sách của mỗi đọc giả.</w:t>
      </w:r>
    </w:p>
    <w:p w14:paraId="7274EFA6" w14:textId="50C6A4CF" w:rsidR="009F6D72" w:rsidRPr="00566C2F" w:rsidRDefault="009F6D72" w:rsidP="009B1F9D">
      <w:pPr>
        <w:jc w:val="both"/>
        <w:rPr>
          <w:rFonts w:eastAsia="Times New Roman"/>
          <w:szCs w:val="26"/>
        </w:rPr>
      </w:pPr>
      <w:r w:rsidRPr="00566C2F">
        <w:rPr>
          <w:rFonts w:eastAsia="Times New Roman"/>
          <w:szCs w:val="26"/>
        </w:rPr>
        <w:t>Viết chương trình nhập và hiển thị thông tin của một thẻ mượn.</w:t>
      </w:r>
    </w:p>
    <w:p w14:paraId="092C96A9" w14:textId="4E65CB96" w:rsidR="009F6D72" w:rsidRPr="00566C2F" w:rsidRDefault="009F6D72" w:rsidP="009B1F9D">
      <w:pPr>
        <w:rPr>
          <w:szCs w:val="26"/>
        </w:rPr>
      </w:pPr>
      <w:r w:rsidRPr="00566C2F">
        <w:lastRenderedPageBreak/>
        <w:t>Bài</w:t>
      </w:r>
      <w:r w:rsidRPr="00566C2F">
        <w:rPr>
          <w:spacing w:val="-2"/>
        </w:rPr>
        <w:t xml:space="preserve"> </w:t>
      </w:r>
      <w:r w:rsidRPr="00566C2F">
        <w:t>3</w:t>
      </w:r>
      <w:r w:rsidR="000F57F9" w:rsidRPr="00566C2F">
        <w:t xml:space="preserve">: </w:t>
      </w:r>
      <w:r w:rsidRPr="00566C2F">
        <w:rPr>
          <w:szCs w:val="26"/>
        </w:rPr>
        <w:t>Để quản lý các biên lai thu tiền điện, người ta cần  các thông tin như sau:</w:t>
      </w:r>
      <w:r w:rsidR="000F57F9" w:rsidRPr="00566C2F">
        <w:rPr>
          <w:szCs w:val="26"/>
        </w:rPr>
        <w:t xml:space="preserve"> </w:t>
      </w:r>
      <w:r w:rsidRPr="00566C2F">
        <w:rPr>
          <w:szCs w:val="26"/>
        </w:rPr>
        <w:t>Với mỗi biên lai, có các thông tin sau: thông tin về hộ sử dụng điện, chỉ số cũ,  chỉ số mới, số tiền phải trả của mỗi hộ sử dụng điện</w:t>
      </w:r>
    </w:p>
    <w:p w14:paraId="0E9C91C3" w14:textId="77777777" w:rsidR="009F6D72" w:rsidRPr="00566C2F" w:rsidRDefault="009F6D72" w:rsidP="009B1F9D">
      <w:pPr>
        <w:pStyle w:val="Normal1"/>
        <w:spacing w:after="0" w:line="360" w:lineRule="auto"/>
        <w:jc w:val="both"/>
        <w:rPr>
          <w:color w:val="auto"/>
          <w:sz w:val="26"/>
          <w:szCs w:val="26"/>
        </w:rPr>
      </w:pPr>
      <w:r w:rsidRPr="00566C2F">
        <w:rPr>
          <w:color w:val="auto"/>
          <w:sz w:val="26"/>
          <w:szCs w:val="26"/>
        </w:rPr>
        <w:t>Các thông tin riêng của mỗi hộ sử dụng điện gồm: Họ tên chủ hộ, số nhà, mã số công tơ của hộ dân sử dụng điện.</w:t>
      </w:r>
    </w:p>
    <w:p w14:paraId="27909A71" w14:textId="77777777" w:rsidR="009F6D72" w:rsidRPr="00566C2F" w:rsidRDefault="009F6D72" w:rsidP="009B1F9D">
      <w:pPr>
        <w:pStyle w:val="Normal1"/>
        <w:spacing w:after="0" w:line="360" w:lineRule="auto"/>
        <w:jc w:val="both"/>
        <w:rPr>
          <w:color w:val="auto"/>
          <w:sz w:val="26"/>
          <w:szCs w:val="26"/>
        </w:rPr>
      </w:pPr>
      <w:r w:rsidRPr="00566C2F">
        <w:rPr>
          <w:color w:val="auto"/>
          <w:sz w:val="26"/>
          <w:szCs w:val="26"/>
        </w:rPr>
        <w:t xml:space="preserve">1. Hãy xây dựng các lớp: </w:t>
      </w:r>
      <w:r w:rsidRPr="00566C2F">
        <w:rPr>
          <w:b/>
          <w:color w:val="auto"/>
          <w:sz w:val="26"/>
          <w:szCs w:val="26"/>
        </w:rPr>
        <w:t>KhachHang</w:t>
      </w:r>
      <w:r w:rsidRPr="00566C2F">
        <w:rPr>
          <w:color w:val="auto"/>
          <w:sz w:val="26"/>
          <w:szCs w:val="26"/>
        </w:rPr>
        <w:t xml:space="preserve"> để lưu trữ các thông tin riêng của mỗi hộ sử dụng điện, lớp </w:t>
      </w:r>
      <w:r w:rsidRPr="00566C2F">
        <w:rPr>
          <w:b/>
          <w:color w:val="auto"/>
          <w:sz w:val="26"/>
          <w:szCs w:val="26"/>
        </w:rPr>
        <w:t>BienLai</w:t>
      </w:r>
      <w:r w:rsidRPr="00566C2F">
        <w:rPr>
          <w:color w:val="auto"/>
          <w:sz w:val="26"/>
          <w:szCs w:val="26"/>
        </w:rPr>
        <w:t xml:space="preserve"> để quản lý việc sử dụng và thanh toán tiền điện của các hộ dân. Xây dựng các phương thức nhập, và hiển thị thông tin của mỗi hộ sử dụng điện.</w:t>
      </w:r>
    </w:p>
    <w:p w14:paraId="7181A828" w14:textId="77777777" w:rsidR="009F6D72" w:rsidRPr="00566C2F" w:rsidRDefault="009F6D72" w:rsidP="009B1F9D">
      <w:pPr>
        <w:pStyle w:val="Normal1"/>
        <w:spacing w:after="0" w:line="360" w:lineRule="auto"/>
        <w:jc w:val="both"/>
        <w:rPr>
          <w:color w:val="auto"/>
          <w:sz w:val="26"/>
          <w:szCs w:val="26"/>
        </w:rPr>
      </w:pPr>
      <w:r w:rsidRPr="00566C2F">
        <w:rPr>
          <w:color w:val="auto"/>
          <w:sz w:val="26"/>
          <w:szCs w:val="26"/>
        </w:rPr>
        <w:t>2. Cài đặt chương trình thực hiện các công việc sau:</w:t>
      </w:r>
    </w:p>
    <w:p w14:paraId="161CEED6" w14:textId="77777777" w:rsidR="009F6D72" w:rsidRPr="00566C2F" w:rsidRDefault="009F6D72" w:rsidP="009B1F9D">
      <w:pPr>
        <w:pStyle w:val="Normal1"/>
        <w:spacing w:after="0" w:line="360" w:lineRule="auto"/>
        <w:ind w:left="720"/>
        <w:jc w:val="both"/>
        <w:rPr>
          <w:color w:val="auto"/>
          <w:sz w:val="26"/>
          <w:szCs w:val="26"/>
        </w:rPr>
      </w:pPr>
      <w:r w:rsidRPr="00566C2F">
        <w:rPr>
          <w:color w:val="auto"/>
          <w:sz w:val="26"/>
          <w:szCs w:val="26"/>
        </w:rPr>
        <w:t xml:space="preserve">+ Nhập vào các thông tin cho </w:t>
      </w:r>
      <w:r w:rsidR="00043912" w:rsidRPr="00566C2F">
        <w:rPr>
          <w:color w:val="auto"/>
          <w:sz w:val="26"/>
          <w:szCs w:val="26"/>
        </w:rPr>
        <w:t>2</w:t>
      </w:r>
      <w:r w:rsidRPr="00566C2F">
        <w:rPr>
          <w:color w:val="auto"/>
          <w:sz w:val="26"/>
          <w:szCs w:val="26"/>
        </w:rPr>
        <w:t xml:space="preserve"> hộ sử dụng điện</w:t>
      </w:r>
    </w:p>
    <w:p w14:paraId="6F033539" w14:textId="77777777" w:rsidR="009F6D72" w:rsidRPr="00566C2F" w:rsidRDefault="009F6D72" w:rsidP="009B1F9D">
      <w:pPr>
        <w:pStyle w:val="Normal1"/>
        <w:spacing w:after="0" w:line="360" w:lineRule="auto"/>
        <w:ind w:left="720"/>
        <w:jc w:val="both"/>
        <w:rPr>
          <w:color w:val="auto"/>
          <w:sz w:val="26"/>
          <w:szCs w:val="26"/>
        </w:rPr>
      </w:pPr>
      <w:r w:rsidRPr="00566C2F">
        <w:rPr>
          <w:color w:val="auto"/>
          <w:sz w:val="26"/>
          <w:szCs w:val="26"/>
        </w:rPr>
        <w:t xml:space="preserve">+ Tính tiền điện phải trả cho mỗi hộ dân, biết rằng tiền phải trả được tính theo công thức sau:  </w:t>
      </w:r>
      <w:r w:rsidRPr="00566C2F">
        <w:rPr>
          <w:color w:val="auto"/>
          <w:sz w:val="26"/>
          <w:szCs w:val="26"/>
        </w:rPr>
        <w:tab/>
        <w:t xml:space="preserve">    </w:t>
      </w:r>
      <w:r w:rsidRPr="00566C2F">
        <w:rPr>
          <w:i/>
          <w:iCs/>
          <w:color w:val="auto"/>
          <w:sz w:val="26"/>
          <w:szCs w:val="26"/>
        </w:rPr>
        <w:t>Số tiền phải trả=(Số mới - số cũ) * 850000</w:t>
      </w:r>
      <w:r w:rsidRPr="00566C2F">
        <w:rPr>
          <w:color w:val="auto"/>
          <w:sz w:val="26"/>
          <w:szCs w:val="26"/>
        </w:rPr>
        <w:t>.</w:t>
      </w:r>
    </w:p>
    <w:p w14:paraId="691DAF5C" w14:textId="77777777" w:rsidR="009F6D72" w:rsidRPr="00566C2F" w:rsidRDefault="009F6D72" w:rsidP="009B1F9D">
      <w:pPr>
        <w:pStyle w:val="NormalWeb"/>
        <w:shd w:val="clear" w:color="auto" w:fill="FFFFFF"/>
        <w:spacing w:before="0" w:beforeAutospacing="0" w:after="0" w:afterAutospacing="0" w:line="360" w:lineRule="auto"/>
        <w:ind w:firstLine="567"/>
        <w:jc w:val="both"/>
      </w:pPr>
    </w:p>
    <w:p w14:paraId="32DD4CBE" w14:textId="77777777" w:rsidR="004C388F" w:rsidRPr="00566C2F" w:rsidRDefault="004C388F"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thực hành mức độ nâng cao.</w:t>
      </w:r>
    </w:p>
    <w:p w14:paraId="1C14B5AE" w14:textId="6BA85B19" w:rsidR="00043912" w:rsidRPr="00566C2F" w:rsidRDefault="00043912" w:rsidP="009B1F9D">
      <w:pPr>
        <w:rPr>
          <w:rFonts w:eastAsia="Times New Roman"/>
          <w:szCs w:val="26"/>
        </w:rPr>
      </w:pPr>
      <w:r w:rsidRPr="00566C2F">
        <w:t>Bài</w:t>
      </w:r>
      <w:r w:rsidRPr="00566C2F">
        <w:rPr>
          <w:spacing w:val="-2"/>
        </w:rPr>
        <w:t xml:space="preserve"> </w:t>
      </w:r>
      <w:r w:rsidRPr="00566C2F">
        <w:t>1</w:t>
      </w:r>
      <w:r w:rsidR="000F57F9" w:rsidRPr="00566C2F">
        <w:t xml:space="preserve">: </w:t>
      </w:r>
      <w:r w:rsidRPr="00566C2F">
        <w:rPr>
          <w:rFonts w:eastAsia="Times New Roman"/>
          <w:szCs w:val="26"/>
        </w:rPr>
        <w:t>Hãy xây dựng lớp DaGiac gồm có:</w:t>
      </w:r>
    </w:p>
    <w:p w14:paraId="618A9FD0" w14:textId="77777777" w:rsidR="00043912" w:rsidRPr="00566C2F" w:rsidRDefault="00043912" w:rsidP="009B1F9D">
      <w:pPr>
        <w:ind w:left="720"/>
        <w:jc w:val="both"/>
        <w:rPr>
          <w:rFonts w:eastAsia="Times New Roman"/>
          <w:szCs w:val="26"/>
        </w:rPr>
      </w:pPr>
      <w:r w:rsidRPr="00566C2F">
        <w:rPr>
          <w:rFonts w:eastAsia="Times New Roman"/>
          <w:szCs w:val="26"/>
        </w:rPr>
        <w:t>Các thuộc tính:</w:t>
      </w:r>
    </w:p>
    <w:p w14:paraId="1E21D2F8" w14:textId="77777777" w:rsidR="00043912" w:rsidRPr="00566C2F" w:rsidRDefault="00043912" w:rsidP="009B1F9D">
      <w:pPr>
        <w:ind w:left="1440"/>
        <w:jc w:val="both"/>
        <w:rPr>
          <w:rFonts w:eastAsia="Times New Roman"/>
          <w:szCs w:val="26"/>
        </w:rPr>
      </w:pPr>
      <w:r w:rsidRPr="00566C2F">
        <w:rPr>
          <w:rFonts w:eastAsia="Times New Roman"/>
          <w:szCs w:val="26"/>
        </w:rPr>
        <w:t>+ Số cạnh của đa giác</w:t>
      </w:r>
    </w:p>
    <w:p w14:paraId="12A736DC" w14:textId="77777777" w:rsidR="00043912" w:rsidRPr="00566C2F" w:rsidRDefault="00043912" w:rsidP="009B1F9D">
      <w:pPr>
        <w:ind w:left="1440"/>
        <w:jc w:val="both"/>
        <w:rPr>
          <w:rFonts w:eastAsia="Times New Roman"/>
          <w:szCs w:val="26"/>
        </w:rPr>
      </w:pPr>
      <w:r w:rsidRPr="00566C2F">
        <w:rPr>
          <w:rFonts w:eastAsia="Times New Roman"/>
          <w:szCs w:val="26"/>
        </w:rPr>
        <w:t>+ Mảng các số thực chứa kích thước các cạnh của đa giác</w:t>
      </w:r>
    </w:p>
    <w:p w14:paraId="33F04354" w14:textId="77777777" w:rsidR="00043912" w:rsidRPr="00566C2F" w:rsidRDefault="00043912" w:rsidP="009B1F9D">
      <w:pPr>
        <w:ind w:left="720"/>
        <w:jc w:val="both"/>
        <w:rPr>
          <w:rFonts w:eastAsia="Times New Roman"/>
          <w:szCs w:val="26"/>
        </w:rPr>
      </w:pPr>
      <w:r w:rsidRPr="00566C2F">
        <w:rPr>
          <w:rFonts w:eastAsia="Times New Roman"/>
          <w:szCs w:val="26"/>
        </w:rPr>
        <w:t xml:space="preserve">Các phương thức: </w:t>
      </w:r>
    </w:p>
    <w:p w14:paraId="2353CA34" w14:textId="77777777" w:rsidR="00043912" w:rsidRPr="00566C2F" w:rsidRDefault="00043912" w:rsidP="009B1F9D">
      <w:pPr>
        <w:ind w:left="1440"/>
        <w:jc w:val="both"/>
        <w:rPr>
          <w:rFonts w:eastAsia="Times New Roman"/>
          <w:szCs w:val="26"/>
        </w:rPr>
      </w:pPr>
      <w:r w:rsidRPr="00566C2F">
        <w:rPr>
          <w:rFonts w:eastAsia="Times New Roman"/>
          <w:szCs w:val="26"/>
        </w:rPr>
        <w:t>+ Nhập vào giá trị cho các cạnh của đa giác</w:t>
      </w:r>
    </w:p>
    <w:p w14:paraId="6080FAD0" w14:textId="77777777" w:rsidR="00043912" w:rsidRPr="00566C2F" w:rsidRDefault="00043912" w:rsidP="009B1F9D">
      <w:pPr>
        <w:ind w:left="1440"/>
        <w:jc w:val="both"/>
        <w:rPr>
          <w:rFonts w:eastAsia="Times New Roman"/>
          <w:szCs w:val="26"/>
        </w:rPr>
      </w:pPr>
      <w:r w:rsidRPr="00566C2F">
        <w:rPr>
          <w:rFonts w:eastAsia="Times New Roman"/>
          <w:szCs w:val="26"/>
        </w:rPr>
        <w:t>+ Tính chu vi của đa giác</w:t>
      </w:r>
    </w:p>
    <w:p w14:paraId="4F22FA2B" w14:textId="77777777" w:rsidR="00043912" w:rsidRPr="00566C2F" w:rsidRDefault="00043912" w:rsidP="009B1F9D">
      <w:pPr>
        <w:ind w:left="1440"/>
        <w:jc w:val="both"/>
        <w:rPr>
          <w:rFonts w:eastAsia="Times New Roman"/>
          <w:szCs w:val="26"/>
        </w:rPr>
      </w:pPr>
      <w:r w:rsidRPr="00566C2F">
        <w:rPr>
          <w:rFonts w:eastAsia="Times New Roman"/>
          <w:szCs w:val="26"/>
        </w:rPr>
        <w:t>+ Hiển thị giá trị các cạnh của đa giác.</w:t>
      </w:r>
    </w:p>
    <w:p w14:paraId="0BE42016" w14:textId="2EC7EDA8" w:rsidR="00043912" w:rsidRPr="00566C2F" w:rsidRDefault="00043912" w:rsidP="009B1F9D">
      <w:pPr>
        <w:ind w:left="720"/>
        <w:jc w:val="both"/>
        <w:rPr>
          <w:rFonts w:eastAsia="Times New Roman"/>
          <w:szCs w:val="26"/>
        </w:rPr>
      </w:pPr>
      <w:r w:rsidRPr="00566C2F">
        <w:rPr>
          <w:rFonts w:eastAsia="Times New Roman"/>
          <w:szCs w:val="26"/>
        </w:rPr>
        <w:t>Xây dựng lớp TamGiac kế thừa từ lớp DaGiac, thực hiện ghi đè các phương thức của lớp TamGiac lên các phương thúc của lớp DaGiac.</w:t>
      </w:r>
    </w:p>
    <w:p w14:paraId="49AFA503" w14:textId="74C2F4BB" w:rsidR="000F57F9" w:rsidRPr="00566C2F" w:rsidRDefault="00043912" w:rsidP="009B1F9D">
      <w:pPr>
        <w:ind w:left="720"/>
        <w:jc w:val="both"/>
        <w:rPr>
          <w:rFonts w:eastAsia="Times New Roman"/>
          <w:szCs w:val="26"/>
        </w:rPr>
      </w:pPr>
      <w:r w:rsidRPr="00566C2F">
        <w:rPr>
          <w:rFonts w:eastAsia="Times New Roman"/>
          <w:szCs w:val="26"/>
        </w:rPr>
        <w:t xml:space="preserve">Xây dựng hàm main() nhập kích thước của một tam giác và hiển thị chu vi, diện tích của tam giác đó. </w:t>
      </w:r>
    </w:p>
    <w:p w14:paraId="7633941B" w14:textId="77777777" w:rsidR="000F57F9" w:rsidRPr="00566C2F" w:rsidRDefault="000F57F9" w:rsidP="009B1F9D">
      <w:pPr>
        <w:rPr>
          <w:rFonts w:eastAsia="Times New Roman"/>
          <w:szCs w:val="26"/>
        </w:rPr>
      </w:pPr>
      <w:r w:rsidRPr="00566C2F">
        <w:rPr>
          <w:rFonts w:eastAsia="Times New Roman"/>
          <w:szCs w:val="26"/>
        </w:rPr>
        <w:br w:type="page"/>
      </w:r>
    </w:p>
    <w:p w14:paraId="09755177" w14:textId="77777777" w:rsidR="00043912" w:rsidRPr="00566C2F" w:rsidRDefault="00043912" w:rsidP="009B1F9D">
      <w:pPr>
        <w:ind w:left="720"/>
        <w:jc w:val="both"/>
        <w:rPr>
          <w:rFonts w:eastAsia="Times New Roman"/>
          <w:szCs w:val="26"/>
        </w:rPr>
      </w:pPr>
    </w:p>
    <w:p w14:paraId="725A46B1" w14:textId="373C282C" w:rsidR="00043912" w:rsidRPr="00566C2F" w:rsidRDefault="00043912" w:rsidP="009B1F9D">
      <w:pPr>
        <w:pStyle w:val="Heading2"/>
        <w:spacing w:before="0"/>
        <w:rPr>
          <w:color w:val="auto"/>
        </w:rPr>
      </w:pPr>
      <w:bookmarkStart w:id="146" w:name="_Toc111104059"/>
      <w:r w:rsidRPr="00566C2F">
        <w:rPr>
          <w:color w:val="auto"/>
        </w:rPr>
        <w:t xml:space="preserve">Bài thực hành số 5 (số </w:t>
      </w:r>
      <w:r w:rsidR="002023C2">
        <w:rPr>
          <w:color w:val="auto"/>
        </w:rPr>
        <w:t>tiết: 03 tiết</w:t>
      </w:r>
      <w:r w:rsidRPr="00566C2F">
        <w:rPr>
          <w:color w:val="auto"/>
        </w:rPr>
        <w:t>)</w:t>
      </w:r>
      <w:bookmarkEnd w:id="146"/>
    </w:p>
    <w:p w14:paraId="05991470" w14:textId="77777777" w:rsidR="000F57F9" w:rsidRPr="00566C2F" w:rsidRDefault="00043912"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Mục đích của bài thực hành</w:t>
      </w:r>
    </w:p>
    <w:p w14:paraId="7F284805" w14:textId="61CBE99D" w:rsidR="00043912" w:rsidRPr="00566C2F" w:rsidRDefault="000F57F9" w:rsidP="009B1F9D">
      <w:pPr>
        <w:pStyle w:val="NormalWeb"/>
        <w:shd w:val="clear" w:color="auto" w:fill="FFFFFF"/>
        <w:spacing w:before="0" w:beforeAutospacing="0" w:after="0" w:afterAutospacing="0" w:line="360" w:lineRule="auto"/>
        <w:ind w:left="567"/>
        <w:jc w:val="both"/>
        <w:rPr>
          <w:sz w:val="26"/>
          <w:szCs w:val="26"/>
        </w:rPr>
      </w:pPr>
      <w:r w:rsidRPr="00566C2F">
        <w:rPr>
          <w:sz w:val="26"/>
          <w:szCs w:val="26"/>
        </w:rPr>
        <w:t>T</w:t>
      </w:r>
      <w:r w:rsidR="003A5481" w:rsidRPr="00566C2F">
        <w:rPr>
          <w:sz w:val="26"/>
          <w:szCs w:val="26"/>
        </w:rPr>
        <w:t>iếp phần lớp và các thành phần của lớp</w:t>
      </w:r>
      <w:r w:rsidR="00617401">
        <w:rPr>
          <w:sz w:val="26"/>
          <w:szCs w:val="26"/>
        </w:rPr>
        <w:t>.</w:t>
      </w:r>
      <w:r w:rsidR="003A5481" w:rsidRPr="00566C2F">
        <w:rPr>
          <w:sz w:val="26"/>
          <w:szCs w:val="26"/>
        </w:rPr>
        <w:t xml:space="preserve"> </w:t>
      </w:r>
      <w:r w:rsidR="00617401">
        <w:rPr>
          <w:sz w:val="26"/>
          <w:szCs w:val="26"/>
        </w:rPr>
        <w:t>P</w:t>
      </w:r>
      <w:r w:rsidR="003A5481" w:rsidRPr="00566C2F">
        <w:rPr>
          <w:sz w:val="26"/>
          <w:szCs w:val="26"/>
        </w:rPr>
        <w:t>hân biệt các hàm tĩnh</w:t>
      </w:r>
      <w:r w:rsidR="00CB2D47">
        <w:rPr>
          <w:sz w:val="26"/>
          <w:szCs w:val="26"/>
        </w:rPr>
        <w:t xml:space="preserve"> </w:t>
      </w:r>
      <w:r w:rsidR="003A5481" w:rsidRPr="00566C2F">
        <w:rPr>
          <w:sz w:val="26"/>
          <w:szCs w:val="26"/>
        </w:rPr>
        <w:t>(static và non-static), hiểu và vận dụng các khái niệm quan trọng như t</w:t>
      </w:r>
      <w:r w:rsidR="00043912" w:rsidRPr="00566C2F">
        <w:rPr>
          <w:sz w:val="26"/>
          <w:szCs w:val="26"/>
        </w:rPr>
        <w:t>oán tử tạo lập đối tượng</w:t>
      </w:r>
      <w:r w:rsidR="003A5481" w:rsidRPr="00566C2F">
        <w:rPr>
          <w:sz w:val="26"/>
          <w:szCs w:val="26"/>
        </w:rPr>
        <w:t>, k</w:t>
      </w:r>
      <w:r w:rsidR="00043912" w:rsidRPr="00566C2F">
        <w:rPr>
          <w:sz w:val="26"/>
          <w:szCs w:val="26"/>
        </w:rPr>
        <w:t>ế thừa giữa các lớp đối tượng</w:t>
      </w:r>
      <w:r w:rsidR="003A5481" w:rsidRPr="00566C2F">
        <w:rPr>
          <w:sz w:val="26"/>
          <w:szCs w:val="26"/>
        </w:rPr>
        <w:t xml:space="preserve">, giao diện và sự mở rộng quan hệ kế thừa, phương thức trừu tượng. </w:t>
      </w:r>
      <w:r w:rsidR="001C7DC0" w:rsidRPr="001C7DC0">
        <w:rPr>
          <w:sz w:val="26"/>
          <w:szCs w:val="26"/>
        </w:rPr>
        <w:t>Thiết kế yêu cầu bài toán theo hướng đối tượng</w:t>
      </w:r>
    </w:p>
    <w:p w14:paraId="475FE8D8" w14:textId="77777777" w:rsidR="00043912" w:rsidRPr="00566C2F" w:rsidRDefault="00043912" w:rsidP="009B1F9D">
      <w:pPr>
        <w:pStyle w:val="NormalWeb"/>
        <w:shd w:val="clear" w:color="auto" w:fill="FFFFFF"/>
        <w:spacing w:before="0" w:beforeAutospacing="0" w:after="0" w:afterAutospacing="0" w:line="360" w:lineRule="auto"/>
        <w:ind w:firstLine="567"/>
        <w:jc w:val="both"/>
      </w:pPr>
      <w:r w:rsidRPr="00566C2F">
        <w:rPr>
          <w:sz w:val="26"/>
          <w:szCs w:val="26"/>
        </w:rPr>
        <w:t>+ Yêu cầu cần đạt được của bài thực hành</w:t>
      </w:r>
    </w:p>
    <w:p w14:paraId="45747837" w14:textId="77777777" w:rsidR="00043912" w:rsidRPr="00566C2F" w:rsidRDefault="00043912"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Bài giải mẫu (có hướng dẫn cách giải)</w:t>
      </w:r>
    </w:p>
    <w:p w14:paraId="2034B657" w14:textId="3FFC65F9" w:rsidR="003A5481" w:rsidRPr="00566C2F" w:rsidRDefault="003A5481"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Bài 1 : Tạo 1 lớp</w:t>
      </w:r>
      <w:r w:rsidR="00FE191D" w:rsidRPr="00566C2F">
        <w:rPr>
          <w:sz w:val="26"/>
          <w:szCs w:val="26"/>
        </w:rPr>
        <w:t xml:space="preserve"> trừu tượng</w:t>
      </w:r>
      <w:r w:rsidR="009934D6">
        <w:rPr>
          <w:sz w:val="26"/>
          <w:szCs w:val="26"/>
        </w:rPr>
        <w:t xml:space="preserve"> </w:t>
      </w:r>
      <w:r w:rsidR="00FE191D" w:rsidRPr="00566C2F">
        <w:rPr>
          <w:sz w:val="26"/>
          <w:szCs w:val="26"/>
        </w:rPr>
        <w:t>(</w:t>
      </w:r>
      <w:r w:rsidR="00FE191D" w:rsidRPr="00566C2F">
        <w:t>abstract)</w:t>
      </w:r>
      <w:r w:rsidRPr="00566C2F">
        <w:rPr>
          <w:sz w:val="26"/>
          <w:szCs w:val="26"/>
        </w:rPr>
        <w:t xml:space="preserve"> Person chứa các thông tin về người, tạo tiếp 2 lớp Students va Teachers kế thừa lớp Person, tạo lớp Execute chứa hàm main để chạy chương trình.</w:t>
      </w:r>
    </w:p>
    <w:p w14:paraId="2143F1B6"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lang w:val="fr-FR"/>
        </w:rPr>
      </w:pPr>
      <w:r w:rsidRPr="00AA02DB">
        <w:rPr>
          <w:i/>
          <w:sz w:val="26"/>
          <w:szCs w:val="26"/>
          <w:lang w:val="fr-FR"/>
        </w:rPr>
        <w:t>import java.io.Console;</w:t>
      </w:r>
    </w:p>
    <w:p w14:paraId="469C9F3F"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lang w:val="fr-FR"/>
        </w:rPr>
      </w:pPr>
      <w:r w:rsidRPr="00AA02DB">
        <w:rPr>
          <w:i/>
          <w:sz w:val="26"/>
          <w:szCs w:val="26"/>
          <w:lang w:val="fr-FR"/>
        </w:rPr>
        <w:t>import java.util.Scanner;</w:t>
      </w:r>
    </w:p>
    <w:p w14:paraId="0195FC59"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abstract class Person {</w:t>
      </w:r>
    </w:p>
    <w:p w14:paraId="71FE883E"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//cai nay goi la cac property hay state-thuoc tinh cua doi tuong</w:t>
      </w:r>
    </w:p>
    <w:p w14:paraId="4CBDAF48"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String hoten;</w:t>
      </w:r>
    </w:p>
    <w:p w14:paraId="23FA2CCF"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int age;</w:t>
      </w:r>
    </w:p>
    <w:p w14:paraId="4F95B7E5"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String diachi;</w:t>
      </w:r>
    </w:p>
    <w:p w14:paraId="3DBCBCF5"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int luong;</w:t>
      </w:r>
    </w:p>
    <w:p w14:paraId="0CA9EB02"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//cac constructor</w:t>
      </w:r>
    </w:p>
    <w:p w14:paraId="6DA963B2"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Person() {</w:t>
      </w:r>
    </w:p>
    <w:p w14:paraId="166297CE"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5F66824A"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Person(int age) {</w:t>
      </w:r>
    </w:p>
    <w:p w14:paraId="7AA14385"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this.age = age;</w:t>
      </w:r>
    </w:p>
    <w:p w14:paraId="17A84213"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2CFB9703"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//cac method hay behavior-hanh vi cua doi tuong</w:t>
      </w:r>
    </w:p>
    <w:p w14:paraId="4ADD2C33"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void Nhap() {</w:t>
      </w:r>
    </w:p>
    <w:p w14:paraId="21F57FC3"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Console input = System.console();</w:t>
      </w:r>
    </w:p>
    <w:p w14:paraId="62333082"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hoten = input.readLine("Nhap ho ten:");</w:t>
      </w:r>
    </w:p>
    <w:p w14:paraId="60D8CECE"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diachi = input.readLine("Nhap dia chi:");</w:t>
      </w:r>
    </w:p>
    <w:p w14:paraId="78829E08"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lastRenderedPageBreak/>
        <w:t xml:space="preserve">    }</w:t>
      </w:r>
    </w:p>
    <w:p w14:paraId="7A22175D" w14:textId="455350A0"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abstract void In();</w:t>
      </w:r>
    </w:p>
    <w:p w14:paraId="08E7466C"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abstract int Tinhluong();</w:t>
      </w:r>
    </w:p>
    <w:p w14:paraId="2B85459F"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w:t>
      </w:r>
    </w:p>
    <w:p w14:paraId="732C11F4" w14:textId="12544121"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class Students extends Person {</w:t>
      </w:r>
    </w:p>
    <w:p w14:paraId="7CB9A124"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int MaSV, Malop;</w:t>
      </w:r>
    </w:p>
    <w:p w14:paraId="7867EAAB"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Students(int age) {</w:t>
      </w:r>
    </w:p>
    <w:p w14:paraId="45A2A76B"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super(age);</w:t>
      </w:r>
    </w:p>
    <w:p w14:paraId="0BFD931C"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1A01477B"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Students() {</w:t>
      </w:r>
    </w:p>
    <w:p w14:paraId="3E1FF6E7"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6B4FBEC0"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void Nhap() {</w:t>
      </w:r>
    </w:p>
    <w:p w14:paraId="6D55CCD9"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Scanner input = new Scanner(System.in);</w:t>
      </w:r>
    </w:p>
    <w:p w14:paraId="0FA09FD7"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super.Nhap();</w:t>
      </w:r>
    </w:p>
    <w:p w14:paraId="2020AA16"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System.out.println("Nhap Ma SV: ");</w:t>
      </w:r>
    </w:p>
    <w:p w14:paraId="2029E390"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MaSV = input.nextInt();</w:t>
      </w:r>
    </w:p>
    <w:p w14:paraId="020BCF6D"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System.out.println("Nhap Ma Lop: ");</w:t>
      </w:r>
    </w:p>
    <w:p w14:paraId="1A214059"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Malop = input.nextInt();</w:t>
      </w:r>
    </w:p>
    <w:p w14:paraId="08AE4F35"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22216991"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p>
    <w:p w14:paraId="76DB93D3"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void In() {</w:t>
      </w:r>
    </w:p>
    <w:p w14:paraId="60C2EFAD"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System.out.println(hoten);</w:t>
      </w:r>
    </w:p>
    <w:p w14:paraId="31719A96"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System.out.println(diachi);</w:t>
      </w:r>
    </w:p>
    <w:p w14:paraId="6E44450E"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System.out.println(MaSV);</w:t>
      </w:r>
    </w:p>
    <w:p w14:paraId="4C1A1EC0"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System.out.println(Malop);</w:t>
      </w:r>
    </w:p>
    <w:p w14:paraId="211A7E8C"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10758FB0"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int Tinhluong() {</w:t>
      </w:r>
    </w:p>
    <w:p w14:paraId="091609B7"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return 150000;</w:t>
      </w:r>
    </w:p>
    <w:p w14:paraId="2D7F5C7E"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0A0C0B4B"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w:t>
      </w:r>
    </w:p>
    <w:p w14:paraId="7DC93578" w14:textId="3151F1B0"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class Teachers extends Person {</w:t>
      </w:r>
    </w:p>
    <w:p w14:paraId="68D2CF8A" w14:textId="2FB1B612"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lastRenderedPageBreak/>
        <w:t xml:space="preserve">    int Makhoa;</w:t>
      </w:r>
    </w:p>
    <w:p w14:paraId="7A70E275"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Teachers(int age) {</w:t>
      </w:r>
    </w:p>
    <w:p w14:paraId="57AC8FF9"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super(age);</w:t>
      </w:r>
    </w:p>
    <w:p w14:paraId="5DCA6531" w14:textId="4FA28ECE"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3898E856"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Teachers() {</w:t>
      </w:r>
    </w:p>
    <w:p w14:paraId="5D15F56B"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2E750355"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void Nhap() {</w:t>
      </w:r>
    </w:p>
    <w:p w14:paraId="5A0D9836"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Scanner input = new Scanner(System.in);</w:t>
      </w:r>
    </w:p>
    <w:p w14:paraId="569542A2"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super.Nhap();</w:t>
      </w:r>
    </w:p>
    <w:p w14:paraId="372A13B9"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System.out.println("Nhap Ma khoa: ");</w:t>
      </w:r>
    </w:p>
    <w:p w14:paraId="644375FF"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Makhoa = input.nextInt();</w:t>
      </w:r>
    </w:p>
    <w:p w14:paraId="0B12B705"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6803E633"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void In() {</w:t>
      </w:r>
    </w:p>
    <w:p w14:paraId="78A312E2"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System.out.println(hoten);</w:t>
      </w:r>
    </w:p>
    <w:p w14:paraId="23185892"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System.out.println(diachi);</w:t>
      </w:r>
    </w:p>
    <w:p w14:paraId="780AA53D"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System.out.println(Makhoa);</w:t>
      </w:r>
    </w:p>
    <w:p w14:paraId="711AD46E" w14:textId="2A4D4C81"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2D547D18"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int Tinhluong() {</w:t>
      </w:r>
    </w:p>
    <w:p w14:paraId="1D4FC262"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return 500000;</w:t>
      </w:r>
    </w:p>
    <w:p w14:paraId="17E0FA14"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w:t>
      </w:r>
    </w:p>
    <w:p w14:paraId="22F7F944" w14:textId="49C34893"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w:t>
      </w:r>
    </w:p>
    <w:p w14:paraId="1E226B77"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public class Execute {</w:t>
      </w:r>
    </w:p>
    <w:p w14:paraId="29816BD4"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public static void main(String args[]) {</w:t>
      </w:r>
    </w:p>
    <w:p w14:paraId="65127550"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Students st = new Students();</w:t>
      </w:r>
    </w:p>
    <w:p w14:paraId="102B5AFA"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st.Nhap();</w:t>
      </w:r>
    </w:p>
    <w:p w14:paraId="6A4DE549"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st.In();</w:t>
      </w:r>
    </w:p>
    <w:p w14:paraId="496211C3"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st.luong = st.Tinhluong();</w:t>
      </w:r>
    </w:p>
    <w:p w14:paraId="5250436D"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Teachers tc = new Teachers();</w:t>
      </w:r>
    </w:p>
    <w:p w14:paraId="6C37816A"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tc.Nhap();</w:t>
      </w:r>
    </w:p>
    <w:p w14:paraId="286CB107"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tc.In();</w:t>
      </w:r>
    </w:p>
    <w:p w14:paraId="6CD01436"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t xml:space="preserve">        tc.luong = tc.Tinhluong();</w:t>
      </w:r>
    </w:p>
    <w:p w14:paraId="05A43E14" w14:textId="77777777" w:rsidR="00FE191D" w:rsidRPr="00AA02DB" w:rsidRDefault="00FE191D" w:rsidP="009B1F9D">
      <w:pPr>
        <w:pStyle w:val="NormalWeb"/>
        <w:shd w:val="clear" w:color="auto" w:fill="FFFFFF"/>
        <w:spacing w:before="0" w:beforeAutospacing="0" w:after="0" w:afterAutospacing="0" w:line="360" w:lineRule="auto"/>
        <w:ind w:firstLine="1440"/>
        <w:jc w:val="both"/>
        <w:rPr>
          <w:i/>
          <w:sz w:val="26"/>
          <w:szCs w:val="26"/>
        </w:rPr>
      </w:pPr>
      <w:r w:rsidRPr="00AA02DB">
        <w:rPr>
          <w:i/>
          <w:sz w:val="26"/>
          <w:szCs w:val="26"/>
        </w:rPr>
        <w:lastRenderedPageBreak/>
        <w:t xml:space="preserve">    }</w:t>
      </w:r>
    </w:p>
    <w:p w14:paraId="08EE2C75" w14:textId="77777777" w:rsidR="003A5481" w:rsidRPr="00AA02DB" w:rsidRDefault="00FE191D" w:rsidP="009B1F9D">
      <w:pPr>
        <w:pStyle w:val="NormalWeb"/>
        <w:shd w:val="clear" w:color="auto" w:fill="FFFFFF"/>
        <w:spacing w:before="0" w:beforeAutospacing="0" w:after="0" w:afterAutospacing="0" w:line="360" w:lineRule="auto"/>
        <w:ind w:firstLine="1440"/>
        <w:jc w:val="both"/>
        <w:rPr>
          <w:sz w:val="26"/>
          <w:szCs w:val="26"/>
        </w:rPr>
      </w:pPr>
      <w:r w:rsidRPr="00AA02DB">
        <w:rPr>
          <w:i/>
          <w:sz w:val="26"/>
          <w:szCs w:val="26"/>
        </w:rPr>
        <w:t>}</w:t>
      </w:r>
    </w:p>
    <w:p w14:paraId="342C37E8" w14:textId="77777777" w:rsidR="00F9329C" w:rsidRPr="00AA02DB" w:rsidRDefault="00F9329C" w:rsidP="009B1F9D">
      <w:pPr>
        <w:pStyle w:val="NormalWeb"/>
        <w:shd w:val="clear" w:color="auto" w:fill="FFFFFF"/>
        <w:spacing w:before="0" w:beforeAutospacing="0" w:after="0" w:afterAutospacing="0" w:line="360" w:lineRule="auto"/>
        <w:jc w:val="both"/>
        <w:rPr>
          <w:sz w:val="26"/>
        </w:rPr>
      </w:pPr>
      <w:r w:rsidRPr="00AA02DB">
        <w:rPr>
          <w:sz w:val="26"/>
        </w:rPr>
        <w:t xml:space="preserve">Bài 2 : </w:t>
      </w:r>
      <w:r w:rsidRPr="002D20EE">
        <w:rPr>
          <w:b/>
          <w:sz w:val="26"/>
        </w:rPr>
        <w:t>Shape</w:t>
      </w:r>
      <w:r w:rsidRPr="00AA02DB">
        <w:rPr>
          <w:sz w:val="26"/>
        </w:rPr>
        <w:t xml:space="preserve"> là lớp trừu tượng, trình triển khai của nó được cung cấp bởi lớp </w:t>
      </w:r>
      <w:r w:rsidRPr="002D20EE">
        <w:rPr>
          <w:b/>
          <w:sz w:val="26"/>
        </w:rPr>
        <w:t>Rectangle</w:t>
      </w:r>
      <w:r w:rsidRPr="00AA02DB">
        <w:rPr>
          <w:sz w:val="26"/>
        </w:rPr>
        <w:t xml:space="preserve"> và lớp </w:t>
      </w:r>
      <w:r w:rsidRPr="002D20EE">
        <w:rPr>
          <w:b/>
          <w:sz w:val="26"/>
        </w:rPr>
        <w:t>Circle</w:t>
      </w:r>
      <w:r w:rsidRPr="00AA02DB">
        <w:rPr>
          <w:sz w:val="26"/>
        </w:rPr>
        <w:t xml:space="preserve">. Hai lớp này kế thừa lớp trừu tượng </w:t>
      </w:r>
      <w:r w:rsidRPr="002D20EE">
        <w:rPr>
          <w:b/>
          <w:sz w:val="26"/>
        </w:rPr>
        <w:t>Shape</w:t>
      </w:r>
      <w:r w:rsidRPr="00AA02DB">
        <w:rPr>
          <w:sz w:val="26"/>
        </w:rPr>
        <w:t>.</w:t>
      </w:r>
    </w:p>
    <w:p w14:paraId="1F6989FD"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lop truu tuong Shape</w:t>
      </w:r>
    </w:p>
    <w:p w14:paraId="2EDF660F"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abstract class Shape {</w:t>
      </w:r>
    </w:p>
    <w:p w14:paraId="4B5B1B4D"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abstract void draw();</w:t>
      </w:r>
    </w:p>
    <w:p w14:paraId="229BD979" w14:textId="727CB844"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w:t>
      </w:r>
    </w:p>
    <w:p w14:paraId="4FF2AF9A"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//Trong tinh huong nay, trinh trien khai duoc cung cap boi ai do, vi du: nguoi su dung cuoi cung nao do  </w:t>
      </w:r>
    </w:p>
    <w:p w14:paraId="2C479893"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class Rectangle extends Shape {</w:t>
      </w:r>
    </w:p>
    <w:p w14:paraId="51B517AB"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void draw() {</w:t>
      </w:r>
    </w:p>
    <w:p w14:paraId="2B59D3EA"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System.out.println("Ve hinh chu nhat");</w:t>
      </w:r>
    </w:p>
    <w:p w14:paraId="302374DA"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w:t>
      </w:r>
    </w:p>
    <w:p w14:paraId="3DE43191" w14:textId="35B60CE1"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w:t>
      </w:r>
    </w:p>
    <w:p w14:paraId="764E5E5D"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class Circle1 extends Shape {</w:t>
      </w:r>
    </w:p>
    <w:p w14:paraId="37871C0F"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void draw() {</w:t>
      </w:r>
    </w:p>
    <w:p w14:paraId="554C321B"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System.out.println("Ve hinh tron");</w:t>
      </w:r>
    </w:p>
    <w:p w14:paraId="672B1AA9"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w:t>
      </w:r>
    </w:p>
    <w:p w14:paraId="5E7A3223" w14:textId="2418D71A"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w:t>
      </w:r>
    </w:p>
    <w:p w14:paraId="10E247A7" w14:textId="77777777" w:rsidR="00F9329C" w:rsidRPr="00AA02DB" w:rsidRDefault="00F9329C" w:rsidP="002D20EE">
      <w:pPr>
        <w:pStyle w:val="NormalWeb"/>
        <w:shd w:val="clear" w:color="auto" w:fill="FFFFFF"/>
        <w:spacing w:before="0" w:beforeAutospacing="0" w:after="0" w:afterAutospacing="0" w:line="360" w:lineRule="auto"/>
        <w:ind w:firstLine="450"/>
        <w:jc w:val="both"/>
        <w:rPr>
          <w:i/>
          <w:sz w:val="26"/>
        </w:rPr>
      </w:pPr>
      <w:r w:rsidRPr="00AA02DB">
        <w:rPr>
          <w:i/>
          <w:sz w:val="26"/>
        </w:rPr>
        <w:t xml:space="preserve">//Trong tinh huong nay, phuong thuc duoc goi boi lap trinh vien hoac nguoi dung  </w:t>
      </w:r>
    </w:p>
    <w:p w14:paraId="53E38A76"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class TestAbstraction1 {</w:t>
      </w:r>
    </w:p>
    <w:p w14:paraId="5B43C4EE"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public static void main(String args[]) {</w:t>
      </w:r>
    </w:p>
    <w:p w14:paraId="51E6C629"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Shape s = new Circle1(); //Trong tinh huong nay, doi tuong duoc cung cap thong qua phuong thuc, chang han nhu getShape()  </w:t>
      </w:r>
    </w:p>
    <w:p w14:paraId="1D4CFBB9"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s.draw();</w:t>
      </w:r>
    </w:p>
    <w:p w14:paraId="2D61A01B"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 xml:space="preserve"> }</w:t>
      </w:r>
    </w:p>
    <w:p w14:paraId="1547F29E" w14:textId="77777777" w:rsidR="00F9329C" w:rsidRPr="00AA02DB" w:rsidRDefault="00F9329C" w:rsidP="009B1F9D">
      <w:pPr>
        <w:pStyle w:val="NormalWeb"/>
        <w:shd w:val="clear" w:color="auto" w:fill="FFFFFF"/>
        <w:spacing w:before="0" w:beforeAutospacing="0" w:after="0" w:afterAutospacing="0" w:line="360" w:lineRule="auto"/>
        <w:jc w:val="both"/>
        <w:rPr>
          <w:i/>
          <w:sz w:val="26"/>
        </w:rPr>
      </w:pPr>
      <w:r w:rsidRPr="00AA02DB">
        <w:rPr>
          <w:i/>
          <w:sz w:val="26"/>
        </w:rPr>
        <w:t>}</w:t>
      </w:r>
    </w:p>
    <w:p w14:paraId="043363D4" w14:textId="77777777" w:rsidR="00043912" w:rsidRPr="005941CE" w:rsidRDefault="00043912" w:rsidP="009B1F9D">
      <w:pPr>
        <w:pStyle w:val="NormalWeb"/>
        <w:shd w:val="clear" w:color="auto" w:fill="FFFFFF"/>
        <w:spacing w:before="0" w:beforeAutospacing="0" w:after="0" w:afterAutospacing="0" w:line="360" w:lineRule="auto"/>
        <w:ind w:firstLine="567"/>
        <w:jc w:val="both"/>
        <w:rPr>
          <w:b/>
          <w:sz w:val="26"/>
          <w:szCs w:val="26"/>
        </w:rPr>
      </w:pPr>
      <w:r w:rsidRPr="005941CE">
        <w:rPr>
          <w:b/>
          <w:sz w:val="26"/>
          <w:szCs w:val="26"/>
        </w:rPr>
        <w:t>+ Các bài tập thực hành mức độ cơ bản</w:t>
      </w:r>
    </w:p>
    <w:p w14:paraId="2F197457" w14:textId="7C1DEEB6" w:rsidR="006A18A3" w:rsidRPr="00566C2F" w:rsidRDefault="006A18A3" w:rsidP="009B1F9D">
      <w:r w:rsidRPr="00566C2F">
        <w:t>Bài</w:t>
      </w:r>
      <w:r w:rsidRPr="00566C2F">
        <w:rPr>
          <w:spacing w:val="-2"/>
        </w:rPr>
        <w:t xml:space="preserve"> </w:t>
      </w:r>
      <w:r w:rsidRPr="00566C2F">
        <w:t xml:space="preserve">1 </w:t>
      </w:r>
      <w:r w:rsidR="000F57F9" w:rsidRPr="00566C2F">
        <w:t xml:space="preserve">: </w:t>
      </w:r>
      <w:r w:rsidRPr="00566C2F">
        <w:t xml:space="preserve">Định nghĩa giao diện </w:t>
      </w:r>
      <w:r w:rsidRPr="00617401">
        <w:rPr>
          <w:b/>
        </w:rPr>
        <w:t>I</w:t>
      </w:r>
      <w:r w:rsidR="00A81108" w:rsidRPr="00617401">
        <w:rPr>
          <w:b/>
        </w:rPr>
        <w:t>v</w:t>
      </w:r>
      <w:r w:rsidRPr="00617401">
        <w:rPr>
          <w:b/>
        </w:rPr>
        <w:t>ehicle</w:t>
      </w:r>
      <w:r w:rsidR="00A81108" w:rsidRPr="00566C2F">
        <w:t xml:space="preserve"> gồm có các hằng và phương thức</w:t>
      </w:r>
      <w:r w:rsidR="00805983" w:rsidRPr="00566C2F">
        <w:t> :</w:t>
      </w:r>
    </w:p>
    <w:p w14:paraId="7E91057E"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interface IVehicle {</w:t>
      </w:r>
    </w:p>
    <w:p w14:paraId="1C8CB573"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lastRenderedPageBreak/>
        <w:t>// khai báo và khởi tạo hằng</w:t>
      </w:r>
    </w:p>
    <w:p w14:paraId="5D19CE39"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static final String STATEID = "LA-09";</w:t>
      </w:r>
    </w:p>
    <w:p w14:paraId="42094B8E"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//phương thức trừu tượng khởi động xe</w:t>
      </w:r>
    </w:p>
    <w:p w14:paraId="79A4612C"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start();</w:t>
      </w:r>
    </w:p>
    <w:p w14:paraId="77179F12" w14:textId="77777777" w:rsidR="000F57F9"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phương thức trừu tượng tăng tốc xe</w:t>
      </w:r>
    </w:p>
    <w:p w14:paraId="588A67C1" w14:textId="6009E80A"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accelerate(int speed);</w:t>
      </w:r>
    </w:p>
    <w:p w14:paraId="50BB4C60"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phương thức trừu tượng hãm phanh</w:t>
      </w:r>
    </w:p>
    <w:p w14:paraId="3C6DE2FB"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brake();</w:t>
      </w:r>
    </w:p>
    <w:p w14:paraId="5EA9846F"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phương thức trừu tượng dừng xe</w:t>
      </w:r>
    </w:p>
    <w:p w14:paraId="284A7A94"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stop();</w:t>
      </w:r>
    </w:p>
    <w:p w14:paraId="4C4D5AF4"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w:t>
      </w:r>
    </w:p>
    <w:p w14:paraId="4EA71EA7" w14:textId="77777777" w:rsidR="00805983" w:rsidRPr="00AA02DB" w:rsidRDefault="00805983" w:rsidP="009B1F9D">
      <w:pPr>
        <w:pStyle w:val="NormalWeb"/>
        <w:shd w:val="clear" w:color="auto" w:fill="FFFFFF"/>
        <w:spacing w:before="0" w:beforeAutospacing="0" w:after="0" w:afterAutospacing="0" w:line="360" w:lineRule="auto"/>
        <w:jc w:val="both"/>
        <w:rPr>
          <w:sz w:val="26"/>
          <w:szCs w:val="26"/>
        </w:rPr>
      </w:pPr>
      <w:r w:rsidRPr="00AA02DB">
        <w:rPr>
          <w:sz w:val="26"/>
          <w:szCs w:val="26"/>
        </w:rPr>
        <w:t xml:space="preserve">Xây dựng lớp </w:t>
      </w:r>
      <w:r w:rsidRPr="00617401">
        <w:rPr>
          <w:b/>
          <w:sz w:val="26"/>
          <w:szCs w:val="26"/>
        </w:rPr>
        <w:t>TwoWheeler</w:t>
      </w:r>
      <w:r w:rsidRPr="00AA02DB">
        <w:rPr>
          <w:sz w:val="26"/>
          <w:szCs w:val="26"/>
        </w:rPr>
        <w:t xml:space="preserve"> kế thừa từ </w:t>
      </w:r>
      <w:r w:rsidRPr="00617401">
        <w:rPr>
          <w:b/>
          <w:sz w:val="26"/>
          <w:szCs w:val="26"/>
        </w:rPr>
        <w:t>Ivehicle</w:t>
      </w:r>
      <w:r w:rsidRPr="00AA02DB">
        <w:rPr>
          <w:sz w:val="26"/>
          <w:szCs w:val="26"/>
        </w:rPr>
        <w:t xml:space="preserve"> và cài đặt các phương thức và thuộc tính</w:t>
      </w:r>
    </w:p>
    <w:p w14:paraId="7C4FC89A"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class TwoWheeler implements IVehicle {</w:t>
      </w:r>
    </w:p>
    <w:p w14:paraId="1BCFB748"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biến lưu ID của xe</w:t>
      </w:r>
    </w:p>
    <w:p w14:paraId="0AB6F809"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String ID;</w:t>
      </w:r>
    </w:p>
    <w:p w14:paraId="2856318F"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biên lưu kiểu xe</w:t>
      </w:r>
    </w:p>
    <w:p w14:paraId="0DB80EF2"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String type;</w:t>
      </w:r>
    </w:p>
    <w:p w14:paraId="69222524"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hàm tạo có tham số để khởi tạo các giá trị nhập vào từ người dùng</w:t>
      </w:r>
    </w:p>
    <w:p w14:paraId="5DF7BE01"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TwoWheeler(String ID, String type) {</w:t>
      </w:r>
    </w:p>
    <w:p w14:paraId="044103BC"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this.ID = ID;</w:t>
      </w:r>
    </w:p>
    <w:p w14:paraId="4D38EED4"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this.type = type;</w:t>
      </w:r>
    </w:p>
    <w:p w14:paraId="1C2F2950"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5850A3EC"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//ghi đè các phương thức để khởi động xe</w:t>
      </w:r>
    </w:p>
    <w:p w14:paraId="28AD87FA"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2446433C"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start() {</w:t>
      </w:r>
    </w:p>
    <w:p w14:paraId="368E1E3A"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System.out.println("Starting the " + type);</w:t>
      </w:r>
    </w:p>
    <w:p w14:paraId="4845EBCD" w14:textId="56E406BA"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3D73E061"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ghi đè phương thức để tăng tốc xe</w:t>
      </w:r>
    </w:p>
    <w:p w14:paraId="2173B8F7"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6F8B9965"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accelerate(int speed) {</w:t>
      </w:r>
    </w:p>
    <w:p w14:paraId="5988A456"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lastRenderedPageBreak/>
        <w:t xml:space="preserve">        System.out.println("Accelerating at speed:" + speed + " kmph");</w:t>
      </w:r>
    </w:p>
    <w:p w14:paraId="6A155FC4"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5107CAF4"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ghi đè phương thức để hãm phanh</w:t>
      </w:r>
    </w:p>
    <w:p w14:paraId="3301C9EF"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66ACA0C0"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brake() {</w:t>
      </w:r>
    </w:p>
    <w:p w14:paraId="079FD82B"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System.out.println("Applying brakes");</w:t>
      </w:r>
    </w:p>
    <w:p w14:paraId="1A34AB1C"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71952191"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//ghe đè phương thức để dừng xe</w:t>
      </w:r>
    </w:p>
    <w:p w14:paraId="0135B410"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04496B02"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stop() {</w:t>
      </w:r>
    </w:p>
    <w:p w14:paraId="0F9AF11D"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System.out.println("Stopping the " + type);</w:t>
      </w:r>
    </w:p>
    <w:p w14:paraId="4620AC26"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6E791ABB"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//hiển thị thông số của xe</w:t>
      </w:r>
    </w:p>
    <w:p w14:paraId="37035DB0"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displayDetails() {</w:t>
      </w:r>
    </w:p>
    <w:p w14:paraId="172DF631"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System.out.println("Vehicle No.: " + STATEID + " " + ID);</w:t>
      </w:r>
    </w:p>
    <w:p w14:paraId="594A73B1"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System.out.println("Vehicle Type.: " + type);</w:t>
      </w:r>
    </w:p>
    <w:p w14:paraId="1845287E"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302F1F6C"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w:t>
      </w:r>
    </w:p>
    <w:p w14:paraId="1AD54E2D" w14:textId="5D9182DF" w:rsidR="00D83C11" w:rsidRPr="00AA02DB" w:rsidRDefault="00D83C11" w:rsidP="009B1F9D">
      <w:pPr>
        <w:pStyle w:val="NormalWeb"/>
        <w:shd w:val="clear" w:color="auto" w:fill="FFFFFF"/>
        <w:spacing w:before="0" w:beforeAutospacing="0" w:after="0" w:afterAutospacing="0" w:line="360" w:lineRule="auto"/>
        <w:jc w:val="both"/>
        <w:rPr>
          <w:sz w:val="26"/>
          <w:szCs w:val="26"/>
        </w:rPr>
      </w:pPr>
      <w:r w:rsidRPr="00AA02DB">
        <w:rPr>
          <w:sz w:val="26"/>
          <w:szCs w:val="26"/>
        </w:rPr>
        <w:t>Xây dựng</w:t>
      </w:r>
      <w:r w:rsidR="00E84050">
        <w:rPr>
          <w:sz w:val="26"/>
          <w:szCs w:val="26"/>
        </w:rPr>
        <w:t xml:space="preserve"> lớp </w:t>
      </w:r>
      <w:r w:rsidR="00E84050" w:rsidRPr="00617401">
        <w:rPr>
          <w:b/>
          <w:i/>
          <w:sz w:val="26"/>
          <w:szCs w:val="26"/>
        </w:rPr>
        <w:t>TestVehicle</w:t>
      </w:r>
      <w:r w:rsidR="00E84050">
        <w:rPr>
          <w:i/>
          <w:sz w:val="26"/>
          <w:szCs w:val="26"/>
        </w:rPr>
        <w:t xml:space="preserve"> </w:t>
      </w:r>
      <w:r w:rsidR="00E84050">
        <w:rPr>
          <w:sz w:val="26"/>
          <w:szCs w:val="26"/>
        </w:rPr>
        <w:t>chứa</w:t>
      </w:r>
      <w:r w:rsidRPr="00AA02DB">
        <w:rPr>
          <w:sz w:val="26"/>
          <w:szCs w:val="26"/>
        </w:rPr>
        <w:t xml:space="preserve"> hàm </w:t>
      </w:r>
      <w:r w:rsidR="00E84050">
        <w:rPr>
          <w:sz w:val="26"/>
          <w:szCs w:val="26"/>
        </w:rPr>
        <w:t>m</w:t>
      </w:r>
      <w:r w:rsidRPr="00AA02DB">
        <w:rPr>
          <w:sz w:val="26"/>
          <w:szCs w:val="26"/>
        </w:rPr>
        <w:t>ain khởi tạo đối tượng và test các phương thức</w:t>
      </w:r>
      <w:r w:rsidR="00641014">
        <w:rPr>
          <w:sz w:val="26"/>
          <w:szCs w:val="26"/>
        </w:rPr>
        <w:t>:</w:t>
      </w:r>
    </w:p>
    <w:p w14:paraId="0424C2F5"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public class TestVehicle {</w:t>
      </w:r>
    </w:p>
    <w:p w14:paraId="1157E3BC"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static void main(String[] args) {</w:t>
      </w:r>
    </w:p>
    <w:p w14:paraId="73C855A5"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xác nhận số lượng đối số dòng lệnh</w:t>
      </w:r>
    </w:p>
    <w:p w14:paraId="678A9D8A"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tạo thể hiện cho lớp TwoWheeler</w:t>
      </w:r>
    </w:p>
    <w:p w14:paraId="4BCAA80D"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TwoWheeler objBike = new TwoWheeler("20A 22584", "HonDa Civic");</w:t>
      </w:r>
    </w:p>
    <w:p w14:paraId="389DCA4C"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gọi các phương thức objBike.displayDetails();</w:t>
      </w:r>
    </w:p>
    <w:p w14:paraId="18669BB4"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objBike.start();</w:t>
      </w:r>
    </w:p>
    <w:p w14:paraId="337016EB"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objBike.accelerate(200);</w:t>
      </w:r>
    </w:p>
    <w:p w14:paraId="6E2BF6A2"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objBike.brake();</w:t>
      </w:r>
    </w:p>
    <w:p w14:paraId="27A186B6"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objBike.stop();</w:t>
      </w:r>
    </w:p>
    <w:p w14:paraId="7AB9B048"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40ACB4E4" w14:textId="77777777" w:rsidR="00D83C11" w:rsidRPr="00AA02DB" w:rsidRDefault="00D83C11"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lastRenderedPageBreak/>
        <w:t>}</w:t>
      </w:r>
    </w:p>
    <w:p w14:paraId="60C2B460" w14:textId="6628A45D" w:rsidR="000C2F9F" w:rsidRPr="00566C2F" w:rsidRDefault="000C2F9F" w:rsidP="00641014">
      <w:pPr>
        <w:rPr>
          <w:szCs w:val="26"/>
        </w:rPr>
      </w:pPr>
      <w:r w:rsidRPr="00566C2F">
        <w:t>Bài</w:t>
      </w:r>
      <w:r w:rsidRPr="00566C2F">
        <w:rPr>
          <w:spacing w:val="-2"/>
        </w:rPr>
        <w:t xml:space="preserve"> </w:t>
      </w:r>
      <w:r w:rsidRPr="00566C2F">
        <w:t>2</w:t>
      </w:r>
      <w:r w:rsidR="005C60B2" w:rsidRPr="00566C2F">
        <w:t xml:space="preserve">: </w:t>
      </w:r>
      <w:r w:rsidRPr="00566C2F">
        <w:rPr>
          <w:szCs w:val="26"/>
        </w:rPr>
        <w:t>Viế</w:t>
      </w:r>
      <w:r w:rsidR="00641014">
        <w:rPr>
          <w:szCs w:val="26"/>
        </w:rPr>
        <w:t>t chương trình x</w:t>
      </w:r>
      <w:r w:rsidRPr="00566C2F">
        <w:rPr>
          <w:szCs w:val="26"/>
        </w:rPr>
        <w:t>ây dựng lớp SoPhuc gồm:</w:t>
      </w:r>
    </w:p>
    <w:p w14:paraId="288EAE47" w14:textId="6A83A9B7" w:rsidR="000C2F9F" w:rsidRPr="00566C2F" w:rsidRDefault="000C2F9F" w:rsidP="00641014">
      <w:pPr>
        <w:pStyle w:val="NormalWeb"/>
        <w:shd w:val="clear" w:color="auto" w:fill="FFFFFF"/>
        <w:spacing w:before="0" w:beforeAutospacing="0" w:after="0" w:afterAutospacing="0" w:line="360" w:lineRule="auto"/>
        <w:jc w:val="both"/>
        <w:rPr>
          <w:sz w:val="26"/>
          <w:szCs w:val="26"/>
        </w:rPr>
      </w:pPr>
      <w:r w:rsidRPr="00566C2F">
        <w:rPr>
          <w:sz w:val="26"/>
          <w:szCs w:val="26"/>
        </w:rPr>
        <w:t>Các thuộc tính riêng gồm:</w:t>
      </w:r>
      <w:r w:rsidR="00641014">
        <w:rPr>
          <w:sz w:val="26"/>
          <w:szCs w:val="26"/>
        </w:rPr>
        <w:t xml:space="preserve"> phanThuc, phanAo  kiểu double</w:t>
      </w:r>
    </w:p>
    <w:p w14:paraId="04C0A6C0" w14:textId="28AC19B9" w:rsidR="000C2F9F" w:rsidRPr="00566C2F" w:rsidRDefault="000C2F9F" w:rsidP="00641014">
      <w:pPr>
        <w:pStyle w:val="NormalWeb"/>
        <w:shd w:val="clear" w:color="auto" w:fill="FFFFFF"/>
        <w:spacing w:before="0" w:beforeAutospacing="0" w:after="0" w:afterAutospacing="0" w:line="360" w:lineRule="auto"/>
        <w:jc w:val="both"/>
        <w:rPr>
          <w:sz w:val="26"/>
          <w:szCs w:val="26"/>
        </w:rPr>
      </w:pPr>
      <w:r w:rsidRPr="00566C2F">
        <w:rPr>
          <w:sz w:val="26"/>
          <w:szCs w:val="26"/>
        </w:rPr>
        <w:t>Các phương thức:</w:t>
      </w:r>
    </w:p>
    <w:p w14:paraId="6DC9B5C4" w14:textId="77777777" w:rsidR="000C2F9F" w:rsidRPr="00566C2F" w:rsidRDefault="000C2F9F" w:rsidP="00641014">
      <w:pPr>
        <w:pStyle w:val="NormalWeb"/>
        <w:shd w:val="clear" w:color="auto" w:fill="FFFFFF"/>
        <w:spacing w:before="0" w:beforeAutospacing="0" w:after="0" w:afterAutospacing="0" w:line="360" w:lineRule="auto"/>
        <w:ind w:left="720" w:firstLine="540"/>
        <w:jc w:val="both"/>
        <w:rPr>
          <w:sz w:val="26"/>
          <w:szCs w:val="26"/>
        </w:rPr>
      </w:pPr>
      <w:r w:rsidRPr="00566C2F">
        <w:rPr>
          <w:sz w:val="26"/>
          <w:szCs w:val="26"/>
        </w:rPr>
        <w:t>+ Các toán tử tạo lập : SoPhuc(), SoPhuc(float pt, float pa)</w:t>
      </w:r>
    </w:p>
    <w:p w14:paraId="6E4F0BDF" w14:textId="330CFCD4" w:rsidR="000C2F9F" w:rsidRPr="00566C2F" w:rsidRDefault="000C2F9F" w:rsidP="00641014">
      <w:pPr>
        <w:pStyle w:val="NormalWeb"/>
        <w:shd w:val="clear" w:color="auto" w:fill="FFFFFF"/>
        <w:spacing w:before="0" w:beforeAutospacing="0" w:after="0" w:afterAutospacing="0" w:line="360" w:lineRule="auto"/>
        <w:ind w:left="720" w:firstLine="540"/>
        <w:jc w:val="both"/>
        <w:rPr>
          <w:sz w:val="26"/>
          <w:szCs w:val="26"/>
        </w:rPr>
      </w:pPr>
      <w:r w:rsidRPr="00566C2F">
        <w:rPr>
          <w:sz w:val="26"/>
          <w:szCs w:val="26"/>
        </w:rPr>
        <w:t>+ Phương thức nhập vào một số phức:  void nhapSoPhuc()</w:t>
      </w:r>
    </w:p>
    <w:p w14:paraId="69876AF6" w14:textId="77777777" w:rsidR="000C2F9F" w:rsidRPr="00566C2F" w:rsidRDefault="000C2F9F" w:rsidP="00641014">
      <w:pPr>
        <w:pStyle w:val="NormalWeb"/>
        <w:shd w:val="clear" w:color="auto" w:fill="FFFFFF"/>
        <w:spacing w:before="0" w:beforeAutospacing="0" w:after="0" w:afterAutospacing="0" w:line="360" w:lineRule="auto"/>
        <w:ind w:left="720" w:firstLine="540"/>
        <w:jc w:val="both"/>
        <w:rPr>
          <w:sz w:val="26"/>
          <w:szCs w:val="26"/>
        </w:rPr>
      </w:pPr>
      <w:r w:rsidRPr="00566C2F">
        <w:rPr>
          <w:sz w:val="26"/>
          <w:szCs w:val="26"/>
        </w:rPr>
        <w:t>+ Phương thức hiển thị một số phức: void inSoPhuc()</w:t>
      </w:r>
    </w:p>
    <w:p w14:paraId="0B1F5070" w14:textId="77777777" w:rsidR="000C2F9F" w:rsidRPr="00566C2F" w:rsidRDefault="000C2F9F" w:rsidP="00641014">
      <w:pPr>
        <w:pStyle w:val="NormalWeb"/>
        <w:shd w:val="clear" w:color="auto" w:fill="FFFFFF"/>
        <w:spacing w:before="0" w:beforeAutospacing="0" w:after="0" w:afterAutospacing="0" w:line="360" w:lineRule="auto"/>
        <w:ind w:left="720" w:firstLine="540"/>
        <w:jc w:val="both"/>
        <w:rPr>
          <w:sz w:val="26"/>
          <w:szCs w:val="26"/>
        </w:rPr>
      </w:pPr>
      <w:r w:rsidRPr="00566C2F">
        <w:rPr>
          <w:sz w:val="26"/>
          <w:szCs w:val="26"/>
        </w:rPr>
        <w:t>+ Phương thức cộng hai số phức : SoPhuc congSoPhuc(SoPhuc sp)</w:t>
      </w:r>
    </w:p>
    <w:p w14:paraId="4B5D8FD6" w14:textId="77777777" w:rsidR="000C2F9F" w:rsidRPr="00566C2F" w:rsidRDefault="000C2F9F" w:rsidP="00641014">
      <w:pPr>
        <w:pStyle w:val="NormalWeb"/>
        <w:shd w:val="clear" w:color="auto" w:fill="FFFFFF"/>
        <w:spacing w:before="0" w:beforeAutospacing="0" w:after="0" w:afterAutospacing="0" w:line="360" w:lineRule="auto"/>
        <w:ind w:left="720" w:firstLine="540"/>
        <w:jc w:val="both"/>
        <w:rPr>
          <w:sz w:val="26"/>
          <w:szCs w:val="26"/>
        </w:rPr>
      </w:pPr>
      <w:r w:rsidRPr="00566C2F">
        <w:rPr>
          <w:sz w:val="26"/>
          <w:szCs w:val="26"/>
        </w:rPr>
        <w:t>+ Phương thức nhân hai số phức: SoPhuc nhanSoPhuc(SoPhuc sp)</w:t>
      </w:r>
    </w:p>
    <w:p w14:paraId="5F63D297" w14:textId="47D65270" w:rsidR="000C2F9F" w:rsidRPr="00566C2F" w:rsidRDefault="000C2F9F" w:rsidP="00641014">
      <w:pPr>
        <w:pStyle w:val="NormalWeb"/>
        <w:shd w:val="clear" w:color="auto" w:fill="FFFFFF"/>
        <w:spacing w:before="0" w:beforeAutospacing="0" w:after="0" w:afterAutospacing="0" w:line="360" w:lineRule="auto"/>
        <w:jc w:val="both"/>
        <w:rPr>
          <w:sz w:val="26"/>
          <w:szCs w:val="26"/>
        </w:rPr>
      </w:pPr>
      <w:r w:rsidRPr="00566C2F">
        <w:rPr>
          <w:sz w:val="26"/>
          <w:szCs w:val="26"/>
        </w:rPr>
        <w:t>Cài đặt chương trình</w:t>
      </w:r>
      <w:r w:rsidR="00EB4196">
        <w:rPr>
          <w:sz w:val="26"/>
          <w:szCs w:val="26"/>
        </w:rPr>
        <w:t xml:space="preserve"> </w:t>
      </w:r>
      <w:r w:rsidRPr="00566C2F">
        <w:rPr>
          <w:sz w:val="26"/>
          <w:szCs w:val="26"/>
        </w:rPr>
        <w:t>(lớp Main) nhập vào hai số phức A và B, sau đó tính số phức tổng C1=A.congSoPhuc(B), nhân C=A.nhanSoPhuc(B)  rồi hiển thị kết quả ra màn hình như sau:</w:t>
      </w:r>
    </w:p>
    <w:p w14:paraId="1392E07F" w14:textId="77777777" w:rsidR="000C2F9F" w:rsidRPr="00566C2F" w:rsidRDefault="000C2F9F"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Tổng:         (a + b.i) + (c + d.i) = (a + c) + (b + d).i</w:t>
      </w:r>
    </w:p>
    <w:p w14:paraId="04BB225C" w14:textId="77777777" w:rsidR="000C2F9F" w:rsidRPr="00566C2F" w:rsidRDefault="008857DE" w:rsidP="009B1F9D">
      <w:pPr>
        <w:pStyle w:val="NormalWeb"/>
        <w:shd w:val="clear" w:color="auto" w:fill="FFFFFF"/>
        <w:spacing w:before="0" w:beforeAutospacing="0" w:after="0" w:afterAutospacing="0" w:line="360" w:lineRule="auto"/>
        <w:ind w:left="720"/>
        <w:jc w:val="both"/>
        <w:rPr>
          <w:sz w:val="26"/>
          <w:szCs w:val="26"/>
        </w:rPr>
      </w:pPr>
      <w:r w:rsidRPr="00566C2F">
        <w:rPr>
          <w:rFonts w:ascii="Calibri" w:eastAsia="Calibri" w:hAnsi="Calibri"/>
          <w:i/>
          <w:noProof/>
          <w:sz w:val="26"/>
          <w:szCs w:val="26"/>
        </w:rPr>
        <w:drawing>
          <wp:anchor distT="0" distB="0" distL="114300" distR="114300" simplePos="0" relativeHeight="251661312" behindDoc="0" locked="0" layoutInCell="1" allowOverlap="1" wp14:anchorId="074213EE" wp14:editId="0D0341A5">
            <wp:simplePos x="0" y="0"/>
            <wp:positionH relativeFrom="column">
              <wp:posOffset>1231265</wp:posOffset>
            </wp:positionH>
            <wp:positionV relativeFrom="paragraph">
              <wp:posOffset>403225</wp:posOffset>
            </wp:positionV>
            <wp:extent cx="4400550" cy="4572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05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F9F" w:rsidRPr="00566C2F">
        <w:rPr>
          <w:sz w:val="26"/>
          <w:szCs w:val="26"/>
        </w:rPr>
        <w:t>Tích:    (a + b.i)(c + d.i) = (a.c - b.d) + (b.c + a.d).i</w:t>
      </w:r>
    </w:p>
    <w:p w14:paraId="1A21DC12" w14:textId="4D5148B1" w:rsidR="000C2F9F" w:rsidRPr="00566C2F" w:rsidRDefault="000C2F9F" w:rsidP="009B1F9D">
      <w:pPr>
        <w:pStyle w:val="NormalWeb"/>
        <w:shd w:val="clear" w:color="auto" w:fill="FFFFFF"/>
        <w:spacing w:before="0" w:beforeAutospacing="0" w:after="0" w:afterAutospacing="0" w:line="360" w:lineRule="auto"/>
        <w:ind w:left="720"/>
        <w:jc w:val="both"/>
      </w:pPr>
      <w:r w:rsidRPr="00566C2F">
        <w:t xml:space="preserve"> Chia</w:t>
      </w:r>
      <w:r w:rsidR="008857DE" w:rsidRPr="00566C2F">
        <w:t> </w:t>
      </w:r>
      <w:r w:rsidRPr="00566C2F">
        <w:t xml:space="preserve">: </w:t>
      </w:r>
      <w:r w:rsidR="005C60B2" w:rsidRPr="00566C2F">
        <w:tab/>
      </w:r>
    </w:p>
    <w:p w14:paraId="20045E4E" w14:textId="77777777" w:rsidR="000C2F9F" w:rsidRPr="00566C2F" w:rsidRDefault="000C2F9F" w:rsidP="009B1F9D">
      <w:pPr>
        <w:pStyle w:val="NormalWeb"/>
        <w:shd w:val="clear" w:color="auto" w:fill="FFFFFF"/>
        <w:spacing w:before="0" w:beforeAutospacing="0" w:after="0" w:afterAutospacing="0" w:line="360" w:lineRule="auto"/>
        <w:jc w:val="both"/>
      </w:pPr>
    </w:p>
    <w:p w14:paraId="62A29FEA" w14:textId="4214DF84" w:rsidR="00043912" w:rsidRPr="00566C2F" w:rsidRDefault="00043912"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thực hành mức độ nâng cao.</w:t>
      </w:r>
    </w:p>
    <w:p w14:paraId="51D1AF5D" w14:textId="679BBB5A" w:rsidR="000C2F9F" w:rsidRPr="00AA02DB" w:rsidRDefault="000C2F9F" w:rsidP="009B1F9D">
      <w:pPr>
        <w:rPr>
          <w:rFonts w:cs="Times New Roman"/>
          <w:szCs w:val="26"/>
        </w:rPr>
      </w:pPr>
      <w:r w:rsidRPr="00AA02DB">
        <w:rPr>
          <w:rFonts w:cs="Times New Roman"/>
          <w:szCs w:val="26"/>
        </w:rPr>
        <w:t>Bài</w:t>
      </w:r>
      <w:r w:rsidRPr="00AA02DB">
        <w:rPr>
          <w:rFonts w:cs="Times New Roman"/>
          <w:spacing w:val="-2"/>
          <w:szCs w:val="26"/>
        </w:rPr>
        <w:t xml:space="preserve"> </w:t>
      </w:r>
      <w:r w:rsidRPr="00AA02DB">
        <w:rPr>
          <w:rFonts w:cs="Times New Roman"/>
          <w:szCs w:val="26"/>
        </w:rPr>
        <w:t>1</w:t>
      </w:r>
      <w:r w:rsidR="005C60B2" w:rsidRPr="00AA02DB">
        <w:rPr>
          <w:rFonts w:cs="Times New Roman"/>
          <w:szCs w:val="26"/>
        </w:rPr>
        <w:t xml:space="preserve">: </w:t>
      </w:r>
      <w:r w:rsidRPr="00AA02DB">
        <w:rPr>
          <w:rFonts w:cs="Times New Roman"/>
          <w:szCs w:val="26"/>
        </w:rPr>
        <w:t>Xây dựng interface Imanufacturer gồm có các phương thức:</w:t>
      </w:r>
    </w:p>
    <w:p w14:paraId="744163F7"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interface IManufacturer {</w:t>
      </w:r>
    </w:p>
    <w:p w14:paraId="0BA4EB20"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phương thức trừu tượng để thêm thông tin liên hệ</w:t>
      </w:r>
    </w:p>
    <w:p w14:paraId="50DCEFC8"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addContact(String detail);</w:t>
      </w:r>
    </w:p>
    <w:p w14:paraId="46E7BE99"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phương thức trừu tượng để gọi nhà sản xuất</w:t>
      </w:r>
    </w:p>
    <w:p w14:paraId="4387BF7C"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callManufacturer(String phone);</w:t>
      </w:r>
    </w:p>
    <w:p w14:paraId="49C9D1F6"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5E88A301" w14:textId="4EB6BC62"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phương thức để tiến hành thanh toán</w:t>
      </w:r>
    </w:p>
    <w:p w14:paraId="3AE258FF"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187CFD3D"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makePayment(float amount);</w:t>
      </w:r>
    </w:p>
    <w:p w14:paraId="0E0BD565"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w:t>
      </w:r>
    </w:p>
    <w:p w14:paraId="77063B0F" w14:textId="669CE5EF" w:rsidR="00CC696E" w:rsidRPr="00AA02DB" w:rsidRDefault="001C1F36" w:rsidP="009B1F9D">
      <w:pPr>
        <w:pStyle w:val="NormalWeb"/>
        <w:shd w:val="clear" w:color="auto" w:fill="FFFFFF"/>
        <w:spacing w:before="0" w:beforeAutospacing="0" w:after="0" w:afterAutospacing="0" w:line="360" w:lineRule="auto"/>
        <w:ind w:firstLine="567"/>
        <w:jc w:val="both"/>
        <w:rPr>
          <w:sz w:val="26"/>
          <w:szCs w:val="26"/>
        </w:rPr>
      </w:pPr>
      <w:r w:rsidRPr="00AA02DB">
        <w:rPr>
          <w:sz w:val="26"/>
          <w:szCs w:val="26"/>
        </w:rPr>
        <w:t>Bài</w:t>
      </w:r>
      <w:r w:rsidRPr="00AA02DB">
        <w:rPr>
          <w:spacing w:val="-2"/>
          <w:sz w:val="26"/>
          <w:szCs w:val="26"/>
        </w:rPr>
        <w:t xml:space="preserve"> </w:t>
      </w:r>
      <w:r w:rsidRPr="00AA02DB">
        <w:rPr>
          <w:sz w:val="26"/>
          <w:szCs w:val="26"/>
        </w:rPr>
        <w:t xml:space="preserve">2: </w:t>
      </w:r>
      <w:r w:rsidR="000C2F9F" w:rsidRPr="00AA02DB">
        <w:rPr>
          <w:sz w:val="26"/>
          <w:szCs w:val="26"/>
        </w:rPr>
        <w:t xml:space="preserve">Xây dựng lớp </w:t>
      </w:r>
      <w:r w:rsidR="000C2F9F" w:rsidRPr="00AA02DB">
        <w:rPr>
          <w:b/>
          <w:sz w:val="26"/>
          <w:szCs w:val="26"/>
        </w:rPr>
        <w:t>TwoWheeler1</w:t>
      </w:r>
      <w:r w:rsidR="000C2F9F" w:rsidRPr="00AA02DB">
        <w:rPr>
          <w:sz w:val="26"/>
          <w:szCs w:val="26"/>
        </w:rPr>
        <w:t xml:space="preserve"> được kế thừa từ hai giao diện </w:t>
      </w:r>
      <w:r w:rsidR="000C2F9F" w:rsidRPr="00AA02DB">
        <w:rPr>
          <w:b/>
          <w:sz w:val="26"/>
          <w:szCs w:val="26"/>
        </w:rPr>
        <w:t>Ivehicle,</w:t>
      </w:r>
      <w:r w:rsidR="000C2F9F" w:rsidRPr="00AA02DB">
        <w:rPr>
          <w:sz w:val="26"/>
          <w:szCs w:val="26"/>
        </w:rPr>
        <w:t xml:space="preserve">  </w:t>
      </w:r>
      <w:r w:rsidR="000C2F9F" w:rsidRPr="00AA02DB">
        <w:rPr>
          <w:b/>
          <w:sz w:val="26"/>
          <w:szCs w:val="26"/>
        </w:rPr>
        <w:t>IManufacturer</w:t>
      </w:r>
      <w:r w:rsidR="000C2F9F" w:rsidRPr="00AA02DB">
        <w:rPr>
          <w:sz w:val="26"/>
          <w:szCs w:val="26"/>
        </w:rPr>
        <w:t xml:space="preserve"> và cài đặt các phương thức :</w:t>
      </w:r>
    </w:p>
    <w:p w14:paraId="4514B791"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lastRenderedPageBreak/>
        <w:t>class TwoWheeler1 implements IVehicle, IManufacturer {</w:t>
      </w:r>
    </w:p>
    <w:p w14:paraId="46D31F1A"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String ID;</w:t>
      </w:r>
    </w:p>
    <w:p w14:paraId="2C5CF1BA"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ID xe</w:t>
      </w:r>
    </w:p>
    <w:p w14:paraId="04B238C7"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String type; // kiểu xe</w:t>
      </w:r>
    </w:p>
    <w:p w14:paraId="4438D35B"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TwoWheeler1(String ID, String type) {</w:t>
      </w:r>
    </w:p>
    <w:p w14:paraId="53111237"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this.ID = ID;</w:t>
      </w:r>
    </w:p>
    <w:p w14:paraId="50F49EBF"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this.type = type;</w:t>
      </w:r>
    </w:p>
    <w:p w14:paraId="537AEC43"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2DC6AF3E"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3A3D9C64"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start() {</w:t>
      </w:r>
    </w:p>
    <w:p w14:paraId="68A56B03"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System.out.println("Starting the " + type);</w:t>
      </w:r>
    </w:p>
    <w:p w14:paraId="2D074542"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0AF8AF6D"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016E8FCA"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accelerate(int speed) {</w:t>
      </w:r>
    </w:p>
    <w:p w14:paraId="098EEBCA"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System.out.println("Accelerating at speed:" + speed + " kmph");</w:t>
      </w:r>
    </w:p>
    <w:p w14:paraId="4AF848B9"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320ACA38"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62FCA2CE"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brake() {</w:t>
      </w:r>
    </w:p>
    <w:p w14:paraId="10FE9839"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System.out.println("Applying brakes...");</w:t>
      </w:r>
    </w:p>
    <w:p w14:paraId="12227EF4"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506D0B9D"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02636FFD"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stop() {</w:t>
      </w:r>
    </w:p>
    <w:p w14:paraId="3BCBEA3E"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System.out.println("Stopping the " + type);</w:t>
      </w:r>
    </w:p>
    <w:p w14:paraId="18E6223F"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4FBC8D93"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displayDetails() {</w:t>
      </w:r>
    </w:p>
    <w:p w14:paraId="0F900D35"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System.out.println("Vehicle No.: " + STATEID + " " + ID);</w:t>
      </w:r>
    </w:p>
    <w:p w14:paraId="245764B3"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System.out.println("Vehicle Type.: " + type);</w:t>
      </w:r>
    </w:p>
    <w:p w14:paraId="47BEF494"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thực thi các phương thức của giao diện</w:t>
      </w:r>
    </w:p>
    <w:p w14:paraId="03B9AB89"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04F64B1D"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addContact(String detail) {</w:t>
      </w:r>
    </w:p>
    <w:p w14:paraId="77AC4EAE"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System.out.println("Manufacturer: " + detail);</w:t>
      </w:r>
    </w:p>
    <w:p w14:paraId="28535D6D"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lastRenderedPageBreak/>
        <w:t xml:space="preserve">    }</w:t>
      </w:r>
    </w:p>
    <w:p w14:paraId="2133EDF3"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603C4477"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callManufacturer(String phone) {</w:t>
      </w:r>
    </w:p>
    <w:p w14:paraId="031B641F"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System.out.println("Calling Manufacturer @: " + phone);</w:t>
      </w:r>
    </w:p>
    <w:p w14:paraId="4AC16A7A" w14:textId="745DB254"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791EB4CA"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@Override</w:t>
      </w:r>
    </w:p>
    <w:p w14:paraId="2A0AADDC"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void makePayment(float amount) {</w:t>
      </w:r>
    </w:p>
    <w:p w14:paraId="76BC89CA"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System.out.println("Payable Amount: $" + amount);</w:t>
      </w:r>
    </w:p>
    <w:p w14:paraId="39FF056A"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077F973E"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w:t>
      </w:r>
    </w:p>
    <w:p w14:paraId="44D9CFEF" w14:textId="77777777" w:rsidR="000C2F9F" w:rsidRPr="00AA02DB" w:rsidRDefault="000C2F9F" w:rsidP="009B1F9D">
      <w:pPr>
        <w:pStyle w:val="NormalWeb"/>
        <w:shd w:val="clear" w:color="auto" w:fill="FFFFFF"/>
        <w:spacing w:before="0" w:beforeAutospacing="0" w:after="0" w:afterAutospacing="0" w:line="360" w:lineRule="auto"/>
        <w:ind w:firstLine="540"/>
        <w:jc w:val="both"/>
        <w:rPr>
          <w:sz w:val="26"/>
          <w:szCs w:val="26"/>
        </w:rPr>
      </w:pPr>
      <w:r w:rsidRPr="00AA02DB">
        <w:rPr>
          <w:sz w:val="26"/>
          <w:szCs w:val="26"/>
        </w:rPr>
        <w:t xml:space="preserve">Tạo lớp </w:t>
      </w:r>
      <w:r w:rsidRPr="00AA02DB">
        <w:rPr>
          <w:b/>
          <w:i/>
          <w:sz w:val="26"/>
          <w:szCs w:val="26"/>
        </w:rPr>
        <w:t>TestVehicle1</w:t>
      </w:r>
      <w:r w:rsidRPr="00AA02DB">
        <w:rPr>
          <w:i/>
          <w:sz w:val="26"/>
          <w:szCs w:val="26"/>
        </w:rPr>
        <w:t xml:space="preserve"> </w:t>
      </w:r>
      <w:r w:rsidRPr="00AA02DB">
        <w:rPr>
          <w:sz w:val="26"/>
          <w:szCs w:val="26"/>
        </w:rPr>
        <w:t>và thể hiện của</w:t>
      </w:r>
      <w:r w:rsidRPr="00AA02DB">
        <w:rPr>
          <w:i/>
          <w:sz w:val="26"/>
          <w:szCs w:val="26"/>
        </w:rPr>
        <w:t xml:space="preserve"> </w:t>
      </w:r>
      <w:r w:rsidRPr="00AA02DB">
        <w:rPr>
          <w:b/>
          <w:i/>
          <w:sz w:val="26"/>
          <w:szCs w:val="26"/>
        </w:rPr>
        <w:t>TwoWheeler1.</w:t>
      </w:r>
    </w:p>
    <w:p w14:paraId="730AD651"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public class TestVehicle1 {</w:t>
      </w:r>
    </w:p>
    <w:p w14:paraId="01CCE11C"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static void main(String[] args) {</w:t>
      </w:r>
    </w:p>
    <w:p w14:paraId="2BE49011"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thể hiện của lớp</w:t>
      </w:r>
    </w:p>
    <w:p w14:paraId="7A77AC0C"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TwoWheeler1 objBike = new TwoWheeler1(args[0], args[1]);</w:t>
      </w:r>
    </w:p>
    <w:p w14:paraId="5C105154"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objBike.displayDetails();</w:t>
      </w:r>
    </w:p>
    <w:p w14:paraId="790CDEDA"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objBike.start();</w:t>
      </w:r>
    </w:p>
    <w:p w14:paraId="7DCE3B24"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objBike.accelerate(Integer.parseInt(args[2]));</w:t>
      </w:r>
    </w:p>
    <w:p w14:paraId="6BBFCE49"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objBike.brake();</w:t>
      </w:r>
    </w:p>
    <w:p w14:paraId="3859AA40"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objBike.stop();</w:t>
      </w:r>
    </w:p>
    <w:p w14:paraId="62E52A19"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objBike.addContact(args[3]);</w:t>
      </w:r>
    </w:p>
    <w:p w14:paraId="0C8CDA8D"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objBike.callManufacturer("0989555666");</w:t>
      </w:r>
    </w:p>
    <w:p w14:paraId="12A9020E"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objBike.makePayment(50000);</w:t>
      </w:r>
    </w:p>
    <w:p w14:paraId="78C09AB7" w14:textId="77777777" w:rsidR="000C2F9F"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0FFC5133" w14:textId="51B62B5D" w:rsidR="001C1F36" w:rsidRPr="00AA02DB" w:rsidRDefault="000C2F9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w:t>
      </w:r>
    </w:p>
    <w:p w14:paraId="54AA6E51" w14:textId="77777777" w:rsidR="001C1F36" w:rsidRPr="00566C2F" w:rsidRDefault="001C1F36" w:rsidP="009B1F9D">
      <w:pPr>
        <w:rPr>
          <w:rFonts w:eastAsia="Times New Roman" w:cs="Times New Roman"/>
          <w:i/>
          <w:sz w:val="24"/>
          <w:szCs w:val="24"/>
        </w:rPr>
      </w:pPr>
      <w:r w:rsidRPr="00566C2F">
        <w:rPr>
          <w:i/>
        </w:rPr>
        <w:br w:type="page"/>
      </w:r>
    </w:p>
    <w:p w14:paraId="5DC3C899" w14:textId="39638D5D" w:rsidR="00752B23" w:rsidRPr="00566C2F" w:rsidRDefault="00752B23" w:rsidP="009B1F9D">
      <w:pPr>
        <w:pStyle w:val="Heading2"/>
        <w:spacing w:before="0"/>
        <w:rPr>
          <w:color w:val="auto"/>
        </w:rPr>
      </w:pPr>
      <w:bookmarkStart w:id="147" w:name="_Toc111104060"/>
      <w:r w:rsidRPr="00566C2F">
        <w:rPr>
          <w:color w:val="auto"/>
        </w:rPr>
        <w:lastRenderedPageBreak/>
        <w:t xml:space="preserve">Bài thực hành số 6 (số </w:t>
      </w:r>
      <w:r w:rsidR="002023C2">
        <w:rPr>
          <w:color w:val="auto"/>
        </w:rPr>
        <w:t>tiết: 03 tiết</w:t>
      </w:r>
      <w:r w:rsidRPr="00566C2F">
        <w:rPr>
          <w:color w:val="auto"/>
        </w:rPr>
        <w:t>)</w:t>
      </w:r>
      <w:bookmarkEnd w:id="147"/>
    </w:p>
    <w:p w14:paraId="3AF382D4" w14:textId="77777777" w:rsidR="00752B23" w:rsidRPr="00566C2F" w:rsidRDefault="00752B2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Mục đích của bài thực hành</w:t>
      </w:r>
    </w:p>
    <w:p w14:paraId="2AEED26A" w14:textId="7250D063" w:rsidR="00752B23" w:rsidRPr="002D20EE" w:rsidRDefault="001A4B85" w:rsidP="001A4B85">
      <w:pPr>
        <w:pStyle w:val="NormalWeb"/>
        <w:shd w:val="clear" w:color="auto" w:fill="FFFFFF"/>
        <w:spacing w:before="0" w:beforeAutospacing="0" w:after="0" w:afterAutospacing="0" w:line="360" w:lineRule="auto"/>
        <w:jc w:val="both"/>
        <w:rPr>
          <w:b/>
          <w:sz w:val="26"/>
          <w:szCs w:val="26"/>
        </w:rPr>
      </w:pPr>
      <w:r>
        <w:rPr>
          <w:sz w:val="26"/>
          <w:szCs w:val="26"/>
        </w:rPr>
        <w:t>-</w:t>
      </w:r>
      <w:r w:rsidR="00752B23" w:rsidRPr="00566C2F">
        <w:rPr>
          <w:sz w:val="26"/>
          <w:szCs w:val="26"/>
        </w:rPr>
        <w:t xml:space="preserve">Sinh viên làm quen với cấu trúc mảng trong java, sử dụng cấu trúc mảng kết hợp với </w:t>
      </w:r>
      <w:r w:rsidR="00556208" w:rsidRPr="00566C2F">
        <w:rPr>
          <w:sz w:val="26"/>
          <w:szCs w:val="26"/>
        </w:rPr>
        <w:t>các đối tượng nhằm nâng cao khả năng giải quyết các bài toán trong thực tế.</w:t>
      </w:r>
      <w:r w:rsidR="002D20EE">
        <w:rPr>
          <w:sz w:val="26"/>
          <w:szCs w:val="26"/>
        </w:rPr>
        <w:t xml:space="preserve"> </w:t>
      </w:r>
      <w:r w:rsidR="002D20EE" w:rsidRPr="00617401">
        <w:rPr>
          <w:sz w:val="26"/>
          <w:szCs w:val="26"/>
        </w:rPr>
        <w:t>Thiết kế yêu cầu bài toán theo hướng đối tượng</w:t>
      </w:r>
    </w:p>
    <w:p w14:paraId="270AE65B" w14:textId="77777777" w:rsidR="00752B23" w:rsidRPr="00566C2F" w:rsidRDefault="00752B23" w:rsidP="009B1F9D">
      <w:pPr>
        <w:pStyle w:val="NormalWeb"/>
        <w:shd w:val="clear" w:color="auto" w:fill="FFFFFF"/>
        <w:spacing w:before="0" w:beforeAutospacing="0" w:after="0" w:afterAutospacing="0" w:line="360" w:lineRule="auto"/>
        <w:ind w:firstLine="567"/>
        <w:jc w:val="both"/>
      </w:pPr>
      <w:r w:rsidRPr="00566C2F">
        <w:rPr>
          <w:sz w:val="26"/>
          <w:szCs w:val="26"/>
        </w:rPr>
        <w:t>+ Yêu cầu cần đạt được của bài thực hành</w:t>
      </w:r>
    </w:p>
    <w:p w14:paraId="6833ED39" w14:textId="77777777" w:rsidR="00752B23" w:rsidRPr="00566C2F" w:rsidRDefault="00752B23"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Bài giải mẫu (có hướng dẫn cách giải)</w:t>
      </w:r>
    </w:p>
    <w:p w14:paraId="2B209E71" w14:textId="77777777" w:rsidR="0074441F" w:rsidRPr="00AA02DB" w:rsidRDefault="0074441F" w:rsidP="009B1F9D">
      <w:pPr>
        <w:pStyle w:val="NormalWeb"/>
        <w:shd w:val="clear" w:color="auto" w:fill="FFFFFF"/>
        <w:spacing w:before="0" w:beforeAutospacing="0" w:after="0" w:afterAutospacing="0" w:line="360" w:lineRule="auto"/>
        <w:ind w:firstLine="567"/>
        <w:jc w:val="both"/>
        <w:rPr>
          <w:sz w:val="26"/>
          <w:szCs w:val="26"/>
        </w:rPr>
      </w:pPr>
      <w:r w:rsidRPr="00AA02DB">
        <w:rPr>
          <w:sz w:val="26"/>
          <w:szCs w:val="26"/>
        </w:rPr>
        <w:t>Bài 1 : Xắp xếp mảng theo phương pháp nổi bọt</w:t>
      </w:r>
    </w:p>
    <w:p w14:paraId="1D6B1CC2"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public class BubbleSort {</w:t>
      </w:r>
    </w:p>
    <w:p w14:paraId="313B11CC"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public static void main(String args[]) {</w:t>
      </w:r>
    </w:p>
    <w:p w14:paraId="42269859"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lang w:val="fr-FR"/>
        </w:rPr>
      </w:pPr>
      <w:r w:rsidRPr="00AA02DB">
        <w:rPr>
          <w:i/>
          <w:sz w:val="26"/>
          <w:szCs w:val="26"/>
        </w:rPr>
        <w:t xml:space="preserve">        </w:t>
      </w:r>
      <w:r w:rsidRPr="00AA02DB">
        <w:rPr>
          <w:i/>
          <w:sz w:val="26"/>
          <w:szCs w:val="26"/>
          <w:lang w:val="fr-FR"/>
        </w:rPr>
        <w:t>int nums[] = {99, -10, 100123, 18, -978,</w:t>
      </w:r>
    </w:p>
    <w:p w14:paraId="5DAF74FB"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lang w:val="fr-FR"/>
        </w:rPr>
      </w:pPr>
      <w:r w:rsidRPr="00AA02DB">
        <w:rPr>
          <w:i/>
          <w:sz w:val="26"/>
          <w:szCs w:val="26"/>
          <w:lang w:val="fr-FR"/>
        </w:rPr>
        <w:t xml:space="preserve">            5623, 463, -9, 287, 49};</w:t>
      </w:r>
    </w:p>
    <w:p w14:paraId="2F27BB8B"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lang w:val="fr-FR"/>
        </w:rPr>
      </w:pPr>
      <w:r w:rsidRPr="00AA02DB">
        <w:rPr>
          <w:i/>
          <w:sz w:val="26"/>
          <w:szCs w:val="26"/>
          <w:lang w:val="fr-FR"/>
        </w:rPr>
        <w:t xml:space="preserve">        int a, b, t;</w:t>
      </w:r>
    </w:p>
    <w:p w14:paraId="22528EBA"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lang w:val="fr-FR"/>
        </w:rPr>
        <w:t xml:space="preserve">        </w:t>
      </w:r>
      <w:r w:rsidRPr="00AA02DB">
        <w:rPr>
          <w:i/>
          <w:sz w:val="26"/>
          <w:szCs w:val="26"/>
        </w:rPr>
        <w:t>int size;</w:t>
      </w:r>
    </w:p>
    <w:p w14:paraId="543A3722"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size = 10; // number of elements to sort</w:t>
      </w:r>
    </w:p>
    <w:p w14:paraId="5861EAB7"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display original array</w:t>
      </w:r>
    </w:p>
    <w:p w14:paraId="3F7666BE"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System.out.print("Original array is:");</w:t>
      </w:r>
    </w:p>
    <w:p w14:paraId="3C504EF5"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for (int i = 0; i &lt; size; i++) {</w:t>
      </w:r>
    </w:p>
    <w:p w14:paraId="6FF1CEDD"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 " + nums[i]);</w:t>
      </w:r>
    </w:p>
    <w:p w14:paraId="2A99E787"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6D53E79A"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w:t>
      </w:r>
    </w:p>
    <w:p w14:paraId="46E8FCAD"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This is the Bubble sort.</w:t>
      </w:r>
    </w:p>
    <w:p w14:paraId="73324AE4"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for (a = 1; a &lt; size; a++) {</w:t>
      </w:r>
    </w:p>
    <w:p w14:paraId="6B70090F"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for (b = size - 1; b &gt;= a; b--) {</w:t>
      </w:r>
    </w:p>
    <w:p w14:paraId="44186495"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if (nums[b - 1] &gt; nums[b]) { // if out of order</w:t>
      </w:r>
      <w:r w:rsidR="003F655C" w:rsidRPr="00AA02DB">
        <w:rPr>
          <w:i/>
          <w:sz w:val="26"/>
          <w:szCs w:val="26"/>
        </w:rPr>
        <w:t xml:space="preserve"> </w:t>
      </w:r>
    </w:p>
    <w:p w14:paraId="76D783C3"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exchange elements</w:t>
      </w:r>
    </w:p>
    <w:p w14:paraId="44E6D5A9"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t = nums[b - 1];</w:t>
      </w:r>
    </w:p>
    <w:p w14:paraId="669F9E1E"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nums[b - 1] = nums[b];</w:t>
      </w:r>
    </w:p>
    <w:p w14:paraId="1481CA0E"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nums[b] = t;</w:t>
      </w:r>
    </w:p>
    <w:p w14:paraId="523136CE"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45104DC2"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1D83EBE9"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lastRenderedPageBreak/>
        <w:t xml:space="preserve">        }</w:t>
      </w:r>
    </w:p>
    <w:p w14:paraId="68FE1AB7"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 display sorted array</w:t>
      </w:r>
    </w:p>
    <w:p w14:paraId="7753CCD9"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System.out.print("Sorted array is:");</w:t>
      </w:r>
    </w:p>
    <w:p w14:paraId="64E69006"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for (int i = 0; i &lt; size; i++) {</w:t>
      </w:r>
    </w:p>
    <w:p w14:paraId="7C30254C"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 " + nums[i]);</w:t>
      </w:r>
    </w:p>
    <w:p w14:paraId="5E13BCC2"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363D4AE6"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System.out.println();</w:t>
      </w:r>
    </w:p>
    <w:p w14:paraId="686F2D06" w14:textId="77777777" w:rsidR="0074441F" w:rsidRPr="00AA02DB" w:rsidRDefault="0074441F" w:rsidP="009B1F9D">
      <w:pPr>
        <w:pStyle w:val="NormalWeb"/>
        <w:shd w:val="clear" w:color="auto" w:fill="FFFFFF"/>
        <w:spacing w:before="0" w:beforeAutospacing="0" w:after="0" w:afterAutospacing="0" w:line="360" w:lineRule="auto"/>
        <w:jc w:val="both"/>
        <w:rPr>
          <w:i/>
          <w:sz w:val="26"/>
          <w:szCs w:val="26"/>
        </w:rPr>
      </w:pPr>
      <w:r w:rsidRPr="00AA02DB">
        <w:rPr>
          <w:i/>
          <w:sz w:val="26"/>
          <w:szCs w:val="26"/>
        </w:rPr>
        <w:t xml:space="preserve">    }</w:t>
      </w:r>
    </w:p>
    <w:p w14:paraId="0C1F265C" w14:textId="77777777" w:rsidR="0074441F" w:rsidRPr="00AA02DB" w:rsidRDefault="0074441F" w:rsidP="009B1F9D">
      <w:pPr>
        <w:pStyle w:val="NormalWeb"/>
        <w:shd w:val="clear" w:color="auto" w:fill="FFFFFF"/>
        <w:spacing w:before="0" w:beforeAutospacing="0" w:after="0" w:afterAutospacing="0" w:line="360" w:lineRule="auto"/>
        <w:jc w:val="both"/>
        <w:rPr>
          <w:sz w:val="26"/>
          <w:szCs w:val="26"/>
        </w:rPr>
      </w:pPr>
      <w:r w:rsidRPr="00AA02DB">
        <w:rPr>
          <w:i/>
          <w:sz w:val="26"/>
          <w:szCs w:val="26"/>
        </w:rPr>
        <w:t>}</w:t>
      </w:r>
      <w:r w:rsidRPr="00AA02DB">
        <w:rPr>
          <w:i/>
          <w:sz w:val="26"/>
          <w:szCs w:val="26"/>
        </w:rPr>
        <w:cr/>
      </w:r>
      <w:r w:rsidRPr="00AA02DB">
        <w:rPr>
          <w:sz w:val="26"/>
          <w:szCs w:val="26"/>
        </w:rPr>
        <w:t xml:space="preserve">Bài 2 : Gán giá trị cho một mảng hai chiều và in ra dưới dạng </w:t>
      </w:r>
      <w:r w:rsidR="003F655C" w:rsidRPr="00AA02DB">
        <w:rPr>
          <w:sz w:val="26"/>
          <w:szCs w:val="26"/>
        </w:rPr>
        <w:t xml:space="preserve">bảng của </w:t>
      </w:r>
      <w:r w:rsidRPr="00AA02DB">
        <w:rPr>
          <w:sz w:val="26"/>
          <w:szCs w:val="26"/>
        </w:rPr>
        <w:t>ma trận 2 chiều </w:t>
      </w:r>
    </w:p>
    <w:p w14:paraId="4171E44E" w14:textId="04252434"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class TwoD_Arr {</w:t>
      </w:r>
    </w:p>
    <w:p w14:paraId="4950601F"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public static void main(String args[]) {</w:t>
      </w:r>
    </w:p>
    <w:p w14:paraId="2B8472A9"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int t, i;</w:t>
      </w:r>
    </w:p>
    <w:p w14:paraId="132F785E"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int table[][] = new int[3][4];</w:t>
      </w:r>
    </w:p>
    <w:p w14:paraId="1F295FC1"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for (t = 0; t &lt; 3; ++t) {</w:t>
      </w:r>
    </w:p>
    <w:p w14:paraId="114B2C08"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for (i = 0; i &lt; 4; ++i) {</w:t>
      </w:r>
    </w:p>
    <w:p w14:paraId="0BE4FC3C"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table[t][i] = (t * 4) + i + 1;</w:t>
      </w:r>
    </w:p>
    <w:p w14:paraId="6AAD4EA7"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System.out.print(table[t][i] + "  ");</w:t>
      </w:r>
    </w:p>
    <w:p w14:paraId="15AF5A1A"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w:t>
      </w:r>
    </w:p>
    <w:p w14:paraId="03204D79"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System.out.println();</w:t>
      </w:r>
    </w:p>
    <w:p w14:paraId="0948CD03"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w:t>
      </w:r>
    </w:p>
    <w:p w14:paraId="48EDAC75" w14:textId="77777777" w:rsidR="00AA02DB" w:rsidRPr="00AA02DB" w:rsidRDefault="00AA02DB" w:rsidP="00AA02DB">
      <w:pPr>
        <w:pStyle w:val="NormalWeb"/>
        <w:shd w:val="clear" w:color="auto" w:fill="FFFFFF"/>
        <w:spacing w:before="0" w:beforeAutospacing="0" w:after="0" w:afterAutospacing="0"/>
        <w:jc w:val="both"/>
        <w:rPr>
          <w:i/>
          <w:sz w:val="26"/>
          <w:szCs w:val="26"/>
        </w:rPr>
      </w:pPr>
      <w:r w:rsidRPr="00AA02DB">
        <w:rPr>
          <w:i/>
          <w:sz w:val="26"/>
          <w:szCs w:val="26"/>
        </w:rPr>
        <w:t xml:space="preserve">    }</w:t>
      </w:r>
    </w:p>
    <w:p w14:paraId="0113F471" w14:textId="60FDD018" w:rsidR="0074441F" w:rsidRPr="00AA02DB" w:rsidRDefault="00AA02DB" w:rsidP="00AA02DB">
      <w:pPr>
        <w:pStyle w:val="NormalWeb"/>
        <w:shd w:val="clear" w:color="auto" w:fill="FFFFFF"/>
        <w:spacing w:before="0" w:beforeAutospacing="0" w:after="0" w:afterAutospacing="0" w:line="360" w:lineRule="auto"/>
        <w:jc w:val="both"/>
        <w:rPr>
          <w:i/>
          <w:sz w:val="26"/>
          <w:szCs w:val="26"/>
        </w:rPr>
      </w:pPr>
      <w:r w:rsidRPr="00AA02DB">
        <w:rPr>
          <w:i/>
          <w:sz w:val="26"/>
          <w:szCs w:val="26"/>
        </w:rPr>
        <w:t>}</w:t>
      </w:r>
    </w:p>
    <w:p w14:paraId="75954925" w14:textId="77777777" w:rsidR="00752B23" w:rsidRPr="00566C2F" w:rsidRDefault="00752B23"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tập thực hành mức độ cơ bản</w:t>
      </w:r>
    </w:p>
    <w:p w14:paraId="32741DA8" w14:textId="22D018A6" w:rsidR="0074441F" w:rsidRPr="00566C2F" w:rsidRDefault="0074441F" w:rsidP="009B1F9D">
      <w:pPr>
        <w:rPr>
          <w:szCs w:val="26"/>
        </w:rPr>
      </w:pPr>
      <w:r w:rsidRPr="00566C2F">
        <w:t>Bài</w:t>
      </w:r>
      <w:r w:rsidRPr="00566C2F">
        <w:rPr>
          <w:spacing w:val="-2"/>
        </w:rPr>
        <w:t xml:space="preserve"> </w:t>
      </w:r>
      <w:r w:rsidRPr="00566C2F">
        <w:t>1</w:t>
      </w:r>
      <w:r w:rsidR="001C1F36" w:rsidRPr="00566C2F">
        <w:t xml:space="preserve">: </w:t>
      </w:r>
      <w:r w:rsidRPr="00566C2F">
        <w:rPr>
          <w:szCs w:val="26"/>
        </w:rPr>
        <w:t>Xây dựng lớp DaySo gồm:</w:t>
      </w:r>
    </w:p>
    <w:p w14:paraId="2BA2975D" w14:textId="77777777" w:rsidR="0074441F" w:rsidRPr="00566C2F" w:rsidRDefault="0074441F" w:rsidP="009B1F9D">
      <w:pPr>
        <w:pStyle w:val="Normal1"/>
        <w:spacing w:after="0" w:line="360" w:lineRule="auto"/>
        <w:ind w:left="720" w:firstLine="0"/>
        <w:jc w:val="both"/>
        <w:rPr>
          <w:color w:val="auto"/>
          <w:sz w:val="26"/>
          <w:szCs w:val="26"/>
        </w:rPr>
      </w:pPr>
      <w:r w:rsidRPr="00566C2F">
        <w:rPr>
          <w:color w:val="auto"/>
          <w:sz w:val="26"/>
          <w:szCs w:val="26"/>
        </w:rPr>
        <w:t>Các thuộc tính riêng  (private) sau đây:</w:t>
      </w:r>
    </w:p>
    <w:p w14:paraId="1795A2C1" w14:textId="77777777" w:rsidR="0074441F" w:rsidRPr="00566C2F" w:rsidRDefault="0074441F" w:rsidP="00DD1F47">
      <w:pPr>
        <w:pStyle w:val="Normal1"/>
        <w:numPr>
          <w:ilvl w:val="0"/>
          <w:numId w:val="47"/>
        </w:numPr>
        <w:spacing w:after="0" w:line="360" w:lineRule="auto"/>
        <w:jc w:val="both"/>
        <w:rPr>
          <w:color w:val="auto"/>
          <w:sz w:val="26"/>
          <w:szCs w:val="26"/>
        </w:rPr>
      </w:pPr>
      <w:r w:rsidRPr="00566C2F">
        <w:rPr>
          <w:color w:val="auto"/>
          <w:sz w:val="26"/>
          <w:szCs w:val="26"/>
        </w:rPr>
        <w:t>private int n; //số phần tử của dãy</w:t>
      </w:r>
    </w:p>
    <w:p w14:paraId="62918307" w14:textId="77777777" w:rsidR="0074441F" w:rsidRPr="00566C2F" w:rsidRDefault="0074441F" w:rsidP="00DD1F47">
      <w:pPr>
        <w:pStyle w:val="Normal1"/>
        <w:numPr>
          <w:ilvl w:val="0"/>
          <w:numId w:val="47"/>
        </w:numPr>
        <w:spacing w:after="0" w:line="360" w:lineRule="auto"/>
        <w:jc w:val="both"/>
        <w:rPr>
          <w:color w:val="auto"/>
          <w:sz w:val="26"/>
          <w:szCs w:val="26"/>
        </w:rPr>
      </w:pPr>
      <w:r w:rsidRPr="00566C2F">
        <w:rPr>
          <w:color w:val="auto"/>
          <w:sz w:val="26"/>
          <w:szCs w:val="26"/>
        </w:rPr>
        <w:t>private int m[] ; //lưu trữ các giá trị của dãy</w:t>
      </w:r>
    </w:p>
    <w:p w14:paraId="035C973C" w14:textId="77777777" w:rsidR="0074441F" w:rsidRPr="00566C2F" w:rsidRDefault="0074441F" w:rsidP="009B1F9D">
      <w:pPr>
        <w:pStyle w:val="Normal1"/>
        <w:spacing w:after="0" w:line="360" w:lineRule="auto"/>
        <w:ind w:left="720" w:firstLine="0"/>
        <w:jc w:val="both"/>
        <w:rPr>
          <w:color w:val="auto"/>
          <w:sz w:val="26"/>
          <w:szCs w:val="26"/>
        </w:rPr>
      </w:pPr>
      <w:r w:rsidRPr="00566C2F">
        <w:rPr>
          <w:color w:val="auto"/>
          <w:sz w:val="26"/>
          <w:szCs w:val="26"/>
        </w:rPr>
        <w:t>Các toán tử tạo lập: DaySo(int spt), DaySo(int m1[]), DaySo(){}</w:t>
      </w:r>
    </w:p>
    <w:p w14:paraId="12229DA9" w14:textId="77777777" w:rsidR="0074441F" w:rsidRPr="00566C2F" w:rsidRDefault="0074441F" w:rsidP="009B1F9D">
      <w:pPr>
        <w:pStyle w:val="Normal1"/>
        <w:spacing w:after="0" w:line="360" w:lineRule="auto"/>
        <w:ind w:left="720" w:firstLine="0"/>
        <w:jc w:val="both"/>
        <w:rPr>
          <w:color w:val="auto"/>
          <w:sz w:val="26"/>
          <w:szCs w:val="26"/>
        </w:rPr>
      </w:pPr>
      <w:r w:rsidRPr="00566C2F">
        <w:rPr>
          <w:color w:val="auto"/>
          <w:sz w:val="26"/>
          <w:szCs w:val="26"/>
        </w:rPr>
        <w:t>Các phương thức:</w:t>
      </w:r>
    </w:p>
    <w:p w14:paraId="55070D19" w14:textId="77777777" w:rsidR="0074441F" w:rsidRPr="00566C2F" w:rsidRDefault="0074441F" w:rsidP="00DD1F47">
      <w:pPr>
        <w:pStyle w:val="Normal1"/>
        <w:numPr>
          <w:ilvl w:val="0"/>
          <w:numId w:val="47"/>
        </w:numPr>
        <w:spacing w:after="0" w:line="360" w:lineRule="auto"/>
        <w:jc w:val="both"/>
        <w:rPr>
          <w:color w:val="auto"/>
          <w:sz w:val="26"/>
          <w:szCs w:val="26"/>
        </w:rPr>
      </w:pPr>
      <w:r w:rsidRPr="00566C2F">
        <w:rPr>
          <w:color w:val="auto"/>
          <w:sz w:val="26"/>
          <w:szCs w:val="26"/>
        </w:rPr>
        <w:t>public void inDaySo() //in dãy ra màn hình</w:t>
      </w:r>
    </w:p>
    <w:p w14:paraId="0A8E5479" w14:textId="77777777" w:rsidR="0074441F" w:rsidRPr="00566C2F" w:rsidRDefault="0074441F" w:rsidP="00DD1F47">
      <w:pPr>
        <w:pStyle w:val="Normal1"/>
        <w:numPr>
          <w:ilvl w:val="0"/>
          <w:numId w:val="47"/>
        </w:numPr>
        <w:spacing w:after="0" w:line="360" w:lineRule="auto"/>
        <w:jc w:val="both"/>
        <w:rPr>
          <w:color w:val="auto"/>
          <w:sz w:val="26"/>
          <w:szCs w:val="26"/>
        </w:rPr>
      </w:pPr>
      <w:r w:rsidRPr="00566C2F">
        <w:rPr>
          <w:color w:val="auto"/>
          <w:sz w:val="26"/>
          <w:szCs w:val="26"/>
        </w:rPr>
        <w:t>public void nhapDaySo()//nhập dãy số từ bàn phím</w:t>
      </w:r>
    </w:p>
    <w:p w14:paraId="114B5803" w14:textId="77777777" w:rsidR="0074441F" w:rsidRPr="00566C2F" w:rsidRDefault="0074441F" w:rsidP="00DD1F47">
      <w:pPr>
        <w:pStyle w:val="Normal1"/>
        <w:numPr>
          <w:ilvl w:val="0"/>
          <w:numId w:val="47"/>
        </w:numPr>
        <w:spacing w:after="0" w:line="360" w:lineRule="auto"/>
        <w:jc w:val="both"/>
        <w:rPr>
          <w:color w:val="auto"/>
          <w:sz w:val="26"/>
          <w:szCs w:val="26"/>
        </w:rPr>
      </w:pPr>
      <w:r w:rsidRPr="00566C2F">
        <w:rPr>
          <w:color w:val="auto"/>
          <w:sz w:val="26"/>
          <w:szCs w:val="26"/>
        </w:rPr>
        <w:t>public void inSoNguyenTo(){} //in ra các số nguyên tố thuộc dãy số</w:t>
      </w:r>
    </w:p>
    <w:p w14:paraId="127C2B75" w14:textId="77777777" w:rsidR="0074441F" w:rsidRPr="00566C2F" w:rsidRDefault="0074441F" w:rsidP="00DD1F47">
      <w:pPr>
        <w:pStyle w:val="Normal1"/>
        <w:numPr>
          <w:ilvl w:val="0"/>
          <w:numId w:val="47"/>
        </w:numPr>
        <w:spacing w:after="0" w:line="360" w:lineRule="auto"/>
        <w:jc w:val="both"/>
        <w:rPr>
          <w:color w:val="auto"/>
          <w:sz w:val="26"/>
          <w:szCs w:val="26"/>
        </w:rPr>
      </w:pPr>
      <w:r w:rsidRPr="00566C2F">
        <w:rPr>
          <w:color w:val="auto"/>
          <w:sz w:val="26"/>
          <w:szCs w:val="26"/>
        </w:rPr>
        <w:t>public void inSoHoanHao()</w:t>
      </w:r>
    </w:p>
    <w:p w14:paraId="409BDC1B" w14:textId="77777777" w:rsidR="0074441F" w:rsidRPr="00566C2F" w:rsidRDefault="0074441F" w:rsidP="00DD1F47">
      <w:pPr>
        <w:pStyle w:val="Normal1"/>
        <w:numPr>
          <w:ilvl w:val="0"/>
          <w:numId w:val="47"/>
        </w:numPr>
        <w:spacing w:after="0" w:line="360" w:lineRule="auto"/>
        <w:jc w:val="both"/>
        <w:rPr>
          <w:color w:val="auto"/>
          <w:sz w:val="26"/>
          <w:szCs w:val="26"/>
        </w:rPr>
      </w:pPr>
      <w:r w:rsidRPr="00566C2F">
        <w:rPr>
          <w:color w:val="auto"/>
          <w:sz w:val="26"/>
          <w:szCs w:val="26"/>
        </w:rPr>
        <w:lastRenderedPageBreak/>
        <w:t>public void sapXepTang() //sắp xếp dãy theo chiều tăng</w:t>
      </w:r>
    </w:p>
    <w:p w14:paraId="3657BEEB" w14:textId="77777777" w:rsidR="0074441F" w:rsidRPr="00566C2F" w:rsidRDefault="0074441F" w:rsidP="00DD1F47">
      <w:pPr>
        <w:pStyle w:val="Normal1"/>
        <w:numPr>
          <w:ilvl w:val="0"/>
          <w:numId w:val="47"/>
        </w:numPr>
        <w:spacing w:after="0" w:line="360" w:lineRule="auto"/>
        <w:jc w:val="both"/>
        <w:rPr>
          <w:color w:val="auto"/>
          <w:sz w:val="26"/>
          <w:szCs w:val="26"/>
        </w:rPr>
      </w:pPr>
      <w:r w:rsidRPr="00566C2F">
        <w:rPr>
          <w:color w:val="auto"/>
          <w:sz w:val="26"/>
          <w:szCs w:val="26"/>
        </w:rPr>
        <w:t>public void sapXepGiam()//sắp xếp dãy theo chiều giảm</w:t>
      </w:r>
    </w:p>
    <w:p w14:paraId="5F43FF4E" w14:textId="77777777" w:rsidR="0074441F" w:rsidRPr="00566C2F" w:rsidRDefault="0074441F" w:rsidP="00DD1F47">
      <w:pPr>
        <w:pStyle w:val="Normal1"/>
        <w:numPr>
          <w:ilvl w:val="0"/>
          <w:numId w:val="47"/>
        </w:numPr>
        <w:spacing w:after="0" w:line="360" w:lineRule="auto"/>
        <w:jc w:val="both"/>
        <w:rPr>
          <w:color w:val="auto"/>
          <w:sz w:val="26"/>
          <w:szCs w:val="26"/>
        </w:rPr>
      </w:pPr>
      <w:r w:rsidRPr="00566C2F">
        <w:rPr>
          <w:color w:val="auto"/>
          <w:sz w:val="26"/>
          <w:szCs w:val="26"/>
        </w:rPr>
        <w:t>public DaySo congDay(DaySo d1)// cộng hay dãy thành một dãy số</w:t>
      </w:r>
    </w:p>
    <w:p w14:paraId="4EA64D8B" w14:textId="77777777" w:rsidR="00752B23" w:rsidRPr="00FC2B38" w:rsidRDefault="00752B23" w:rsidP="009B1F9D">
      <w:pPr>
        <w:pStyle w:val="NormalWeb"/>
        <w:shd w:val="clear" w:color="auto" w:fill="FFFFFF"/>
        <w:spacing w:before="0" w:beforeAutospacing="0" w:after="0" w:afterAutospacing="0" w:line="360" w:lineRule="auto"/>
        <w:ind w:firstLine="567"/>
        <w:jc w:val="both"/>
        <w:rPr>
          <w:b/>
          <w:sz w:val="26"/>
          <w:szCs w:val="26"/>
        </w:rPr>
      </w:pPr>
      <w:r w:rsidRPr="00FC2B38">
        <w:rPr>
          <w:b/>
          <w:sz w:val="26"/>
          <w:szCs w:val="26"/>
        </w:rPr>
        <w:t>+ Các bài thực hành mức độ nâng cao.</w:t>
      </w:r>
    </w:p>
    <w:p w14:paraId="720DEEF8" w14:textId="0585C511" w:rsidR="00220EAA" w:rsidRPr="00566C2F" w:rsidRDefault="00220EAA" w:rsidP="009B1F9D">
      <w:pPr>
        <w:rPr>
          <w:szCs w:val="26"/>
        </w:rPr>
      </w:pPr>
      <w:r w:rsidRPr="00566C2F">
        <w:t>Bài</w:t>
      </w:r>
      <w:r w:rsidRPr="00566C2F">
        <w:rPr>
          <w:spacing w:val="-2"/>
        </w:rPr>
        <w:t xml:space="preserve"> </w:t>
      </w:r>
      <w:r w:rsidR="001C1F36" w:rsidRPr="00566C2F">
        <w:t xml:space="preserve">2: </w:t>
      </w:r>
      <w:r w:rsidRPr="00566C2F">
        <w:rPr>
          <w:szCs w:val="26"/>
        </w:rPr>
        <w:t>Xây dựng lớp MaTran gồm:</w:t>
      </w:r>
    </w:p>
    <w:p w14:paraId="1B959D14" w14:textId="77777777" w:rsidR="00220EAA" w:rsidRPr="00566C2F" w:rsidRDefault="00220EAA" w:rsidP="009B1F9D">
      <w:pPr>
        <w:pStyle w:val="Normal1"/>
        <w:spacing w:after="0" w:line="360" w:lineRule="auto"/>
        <w:ind w:left="1440" w:firstLine="0"/>
        <w:jc w:val="both"/>
        <w:rPr>
          <w:color w:val="auto"/>
          <w:sz w:val="26"/>
          <w:szCs w:val="26"/>
        </w:rPr>
      </w:pPr>
      <w:r w:rsidRPr="00566C2F">
        <w:rPr>
          <w:color w:val="auto"/>
          <w:sz w:val="26"/>
          <w:szCs w:val="26"/>
        </w:rPr>
        <w:t>Các thuộc tính riêng(private)</w:t>
      </w:r>
    </w:p>
    <w:p w14:paraId="55B7BAD7" w14:textId="77777777" w:rsidR="00220EAA" w:rsidRPr="00566C2F" w:rsidRDefault="00220EAA" w:rsidP="00DD1F47">
      <w:pPr>
        <w:pStyle w:val="Normal1"/>
        <w:numPr>
          <w:ilvl w:val="1"/>
          <w:numId w:val="49"/>
        </w:numPr>
        <w:spacing w:after="0" w:line="360" w:lineRule="auto"/>
        <w:ind w:left="2520"/>
        <w:jc w:val="both"/>
        <w:rPr>
          <w:color w:val="auto"/>
          <w:sz w:val="26"/>
          <w:szCs w:val="26"/>
          <w:lang w:val="fr-FR"/>
        </w:rPr>
      </w:pPr>
      <w:r w:rsidRPr="00566C2F">
        <w:rPr>
          <w:color w:val="auto"/>
          <w:sz w:val="26"/>
          <w:szCs w:val="26"/>
          <w:lang w:val="fr-FR"/>
        </w:rPr>
        <w:t>private int n,m;// số dòng và cột của ma trận</w:t>
      </w:r>
    </w:p>
    <w:p w14:paraId="0487BB40" w14:textId="77777777" w:rsidR="00220EAA" w:rsidRPr="00566C2F" w:rsidRDefault="00220EAA" w:rsidP="00DD1F47">
      <w:pPr>
        <w:pStyle w:val="Normal1"/>
        <w:numPr>
          <w:ilvl w:val="1"/>
          <w:numId w:val="49"/>
        </w:numPr>
        <w:spacing w:after="0" w:line="360" w:lineRule="auto"/>
        <w:ind w:left="2520"/>
        <w:jc w:val="both"/>
        <w:rPr>
          <w:color w:val="auto"/>
          <w:sz w:val="26"/>
          <w:szCs w:val="26"/>
          <w:lang w:val="fr-FR"/>
        </w:rPr>
      </w:pPr>
      <w:r w:rsidRPr="00566C2F">
        <w:rPr>
          <w:color w:val="auto"/>
          <w:sz w:val="26"/>
          <w:szCs w:val="26"/>
          <w:lang w:val="fr-FR"/>
        </w:rPr>
        <w:t>private double  M[][]; // lưu trữ các phần tử  của ma trận</w:t>
      </w:r>
    </w:p>
    <w:p w14:paraId="6627445D" w14:textId="77777777" w:rsidR="00220EAA" w:rsidRPr="00566C2F" w:rsidRDefault="00220EAA" w:rsidP="009B1F9D">
      <w:pPr>
        <w:pStyle w:val="Normal1"/>
        <w:spacing w:after="0" w:line="360" w:lineRule="auto"/>
        <w:ind w:left="1440" w:firstLine="0"/>
        <w:jc w:val="both"/>
        <w:rPr>
          <w:color w:val="auto"/>
          <w:sz w:val="26"/>
          <w:szCs w:val="26"/>
          <w:lang w:val="fr-FR"/>
        </w:rPr>
      </w:pPr>
      <w:r w:rsidRPr="00566C2F">
        <w:rPr>
          <w:color w:val="auto"/>
          <w:sz w:val="26"/>
          <w:szCs w:val="26"/>
          <w:lang w:val="fr-FR"/>
        </w:rPr>
        <w:t>Các phương thức tạo lập:</w:t>
      </w:r>
    </w:p>
    <w:p w14:paraId="0B7693E2" w14:textId="77777777" w:rsidR="00220EAA" w:rsidRPr="00566C2F" w:rsidRDefault="00220EAA" w:rsidP="00DD1F47">
      <w:pPr>
        <w:pStyle w:val="Normal1"/>
        <w:numPr>
          <w:ilvl w:val="1"/>
          <w:numId w:val="49"/>
        </w:numPr>
        <w:spacing w:after="0" w:line="360" w:lineRule="auto"/>
        <w:ind w:left="2520"/>
        <w:jc w:val="both"/>
        <w:rPr>
          <w:color w:val="auto"/>
          <w:sz w:val="26"/>
          <w:szCs w:val="26"/>
        </w:rPr>
      </w:pPr>
      <w:r w:rsidRPr="00566C2F">
        <w:rPr>
          <w:color w:val="auto"/>
          <w:sz w:val="26"/>
          <w:szCs w:val="26"/>
        </w:rPr>
        <w:t>public MaTran(){}</w:t>
      </w:r>
    </w:p>
    <w:p w14:paraId="5F13EE63" w14:textId="77777777" w:rsidR="00220EAA" w:rsidRPr="00566C2F" w:rsidRDefault="00220EAA" w:rsidP="00DD1F47">
      <w:pPr>
        <w:pStyle w:val="Normal1"/>
        <w:numPr>
          <w:ilvl w:val="1"/>
          <w:numId w:val="49"/>
        </w:numPr>
        <w:spacing w:after="0" w:line="360" w:lineRule="auto"/>
        <w:ind w:left="2520"/>
        <w:jc w:val="both"/>
        <w:rPr>
          <w:color w:val="auto"/>
          <w:sz w:val="26"/>
          <w:szCs w:val="26"/>
        </w:rPr>
      </w:pPr>
      <w:r w:rsidRPr="00566C2F">
        <w:rPr>
          <w:color w:val="auto"/>
          <w:sz w:val="26"/>
          <w:szCs w:val="26"/>
        </w:rPr>
        <w:t>public  MaTran(int dong,int cot)</w:t>
      </w:r>
    </w:p>
    <w:p w14:paraId="1AAD2907" w14:textId="77777777" w:rsidR="00220EAA" w:rsidRPr="00566C2F" w:rsidRDefault="00220EAA" w:rsidP="00DD1F47">
      <w:pPr>
        <w:pStyle w:val="Normal1"/>
        <w:numPr>
          <w:ilvl w:val="1"/>
          <w:numId w:val="49"/>
        </w:numPr>
        <w:spacing w:after="0" w:line="360" w:lineRule="auto"/>
        <w:ind w:left="2520"/>
        <w:jc w:val="both"/>
        <w:rPr>
          <w:color w:val="auto"/>
          <w:sz w:val="26"/>
          <w:szCs w:val="26"/>
        </w:rPr>
      </w:pPr>
      <w:r w:rsidRPr="00566C2F">
        <w:rPr>
          <w:color w:val="auto"/>
          <w:sz w:val="26"/>
          <w:szCs w:val="26"/>
        </w:rPr>
        <w:t>public  MaTran(double M1[][])</w:t>
      </w:r>
    </w:p>
    <w:p w14:paraId="000BBBF3" w14:textId="77777777" w:rsidR="00220EAA" w:rsidRPr="00566C2F" w:rsidRDefault="00220EAA" w:rsidP="009B1F9D">
      <w:pPr>
        <w:pStyle w:val="Normal1"/>
        <w:spacing w:after="0" w:line="360" w:lineRule="auto"/>
        <w:ind w:left="1440" w:firstLine="0"/>
        <w:jc w:val="both"/>
        <w:rPr>
          <w:color w:val="auto"/>
          <w:sz w:val="26"/>
          <w:szCs w:val="26"/>
        </w:rPr>
      </w:pPr>
      <w:r w:rsidRPr="00566C2F">
        <w:rPr>
          <w:color w:val="auto"/>
          <w:sz w:val="26"/>
          <w:szCs w:val="26"/>
        </w:rPr>
        <w:t>Các phương thức:</w:t>
      </w:r>
    </w:p>
    <w:p w14:paraId="5D361AEA" w14:textId="77777777" w:rsidR="00220EAA" w:rsidRPr="00566C2F" w:rsidRDefault="00220EAA" w:rsidP="00DD1F47">
      <w:pPr>
        <w:pStyle w:val="Normal1"/>
        <w:numPr>
          <w:ilvl w:val="1"/>
          <w:numId w:val="48"/>
        </w:numPr>
        <w:spacing w:after="0" w:line="360" w:lineRule="auto"/>
        <w:ind w:left="2520"/>
        <w:jc w:val="both"/>
        <w:rPr>
          <w:color w:val="auto"/>
          <w:sz w:val="26"/>
          <w:szCs w:val="26"/>
        </w:rPr>
      </w:pPr>
      <w:r w:rsidRPr="00566C2F">
        <w:rPr>
          <w:color w:val="auto"/>
          <w:sz w:val="26"/>
          <w:szCs w:val="26"/>
        </w:rPr>
        <w:t>public void  inMaTran()// in ma trận hiện thời</w:t>
      </w:r>
    </w:p>
    <w:p w14:paraId="7FB36157" w14:textId="77777777" w:rsidR="00220EAA" w:rsidRPr="00566C2F" w:rsidRDefault="00220EAA" w:rsidP="00DD1F47">
      <w:pPr>
        <w:pStyle w:val="Normal1"/>
        <w:numPr>
          <w:ilvl w:val="1"/>
          <w:numId w:val="48"/>
        </w:numPr>
        <w:spacing w:after="0" w:line="360" w:lineRule="auto"/>
        <w:ind w:left="2520"/>
        <w:jc w:val="both"/>
        <w:rPr>
          <w:color w:val="auto"/>
          <w:sz w:val="26"/>
          <w:szCs w:val="26"/>
        </w:rPr>
      </w:pPr>
      <w:r w:rsidRPr="00566C2F">
        <w:rPr>
          <w:color w:val="auto"/>
          <w:sz w:val="26"/>
          <w:szCs w:val="26"/>
        </w:rPr>
        <w:t>public void nhapMaTran()// nhập ma trận từ bàn phím</w:t>
      </w:r>
    </w:p>
    <w:p w14:paraId="1FAA4862" w14:textId="77777777" w:rsidR="00220EAA" w:rsidRPr="00566C2F" w:rsidRDefault="00220EAA" w:rsidP="00DD1F47">
      <w:pPr>
        <w:pStyle w:val="Normal1"/>
        <w:numPr>
          <w:ilvl w:val="1"/>
          <w:numId w:val="48"/>
        </w:numPr>
        <w:spacing w:after="0" w:line="360" w:lineRule="auto"/>
        <w:ind w:left="2520"/>
        <w:jc w:val="both"/>
        <w:rPr>
          <w:color w:val="auto"/>
          <w:sz w:val="26"/>
          <w:szCs w:val="26"/>
        </w:rPr>
      </w:pPr>
      <w:r w:rsidRPr="00566C2F">
        <w:rPr>
          <w:color w:val="auto"/>
          <w:sz w:val="26"/>
          <w:szCs w:val="26"/>
        </w:rPr>
        <w:t>public boolean   kiemTraDoiXung()// kiểm tra tính đối xứng của mt qua đường chéo chính</w:t>
      </w:r>
    </w:p>
    <w:p w14:paraId="62A7A227" w14:textId="77777777" w:rsidR="00220EAA" w:rsidRPr="00566C2F" w:rsidRDefault="00220EAA" w:rsidP="00DD1F47">
      <w:pPr>
        <w:pStyle w:val="Normal1"/>
        <w:numPr>
          <w:ilvl w:val="1"/>
          <w:numId w:val="48"/>
        </w:numPr>
        <w:spacing w:after="0" w:line="360" w:lineRule="auto"/>
        <w:ind w:left="2520"/>
        <w:jc w:val="both"/>
        <w:rPr>
          <w:color w:val="auto"/>
          <w:sz w:val="26"/>
          <w:szCs w:val="26"/>
          <w:lang w:val="fr-FR"/>
        </w:rPr>
      </w:pPr>
      <w:r w:rsidRPr="00566C2F">
        <w:rPr>
          <w:color w:val="auto"/>
          <w:sz w:val="26"/>
          <w:szCs w:val="26"/>
          <w:lang w:val="fr-FR"/>
        </w:rPr>
        <w:t>public MaTran   congMaTran(MaTran   M1)</w:t>
      </w:r>
    </w:p>
    <w:p w14:paraId="5404A81B" w14:textId="60543FF8" w:rsidR="009B1F9D" w:rsidRPr="00566C2F" w:rsidRDefault="00220EAA" w:rsidP="00DD1F47">
      <w:pPr>
        <w:pStyle w:val="Normal1"/>
        <w:numPr>
          <w:ilvl w:val="1"/>
          <w:numId w:val="48"/>
        </w:numPr>
        <w:spacing w:after="0" w:line="360" w:lineRule="auto"/>
        <w:ind w:left="2520"/>
        <w:jc w:val="both"/>
        <w:rPr>
          <w:color w:val="auto"/>
          <w:sz w:val="26"/>
          <w:szCs w:val="26"/>
          <w:lang w:val="fr-FR"/>
        </w:rPr>
      </w:pPr>
      <w:r w:rsidRPr="00566C2F">
        <w:rPr>
          <w:color w:val="auto"/>
          <w:sz w:val="26"/>
          <w:szCs w:val="26"/>
          <w:lang w:val="fr-FR"/>
        </w:rPr>
        <w:t>public MaTran    nhanMaTran(MaTran   M1)</w:t>
      </w:r>
    </w:p>
    <w:p w14:paraId="1B26E86F" w14:textId="77777777" w:rsidR="009B1F9D" w:rsidRPr="00566C2F" w:rsidRDefault="009B1F9D" w:rsidP="009B1F9D">
      <w:pPr>
        <w:rPr>
          <w:rFonts w:eastAsia="Times New Roman" w:cs="Times New Roman"/>
          <w:szCs w:val="26"/>
          <w:lang w:val="fr-FR"/>
        </w:rPr>
      </w:pPr>
      <w:r w:rsidRPr="00566C2F">
        <w:rPr>
          <w:szCs w:val="26"/>
          <w:lang w:val="fr-FR"/>
        </w:rPr>
        <w:br w:type="page"/>
      </w:r>
    </w:p>
    <w:p w14:paraId="51B1E9E7" w14:textId="73444C7E" w:rsidR="001C51D9" w:rsidRPr="00566C2F" w:rsidRDefault="001C51D9" w:rsidP="009B1F9D">
      <w:pPr>
        <w:pStyle w:val="Heading2"/>
        <w:spacing w:before="0"/>
        <w:rPr>
          <w:color w:val="auto"/>
          <w:lang w:val="fr-FR"/>
        </w:rPr>
      </w:pPr>
      <w:bookmarkStart w:id="148" w:name="_Toc111104061"/>
      <w:r w:rsidRPr="00566C2F">
        <w:rPr>
          <w:color w:val="auto"/>
          <w:lang w:val="fr-FR"/>
        </w:rPr>
        <w:lastRenderedPageBreak/>
        <w:t xml:space="preserve">Bài thực hành số 7 (số </w:t>
      </w:r>
      <w:r w:rsidR="002023C2">
        <w:rPr>
          <w:color w:val="auto"/>
          <w:lang w:val="fr-FR"/>
        </w:rPr>
        <w:t>tiết: 03 tiết</w:t>
      </w:r>
      <w:r w:rsidRPr="00566C2F">
        <w:rPr>
          <w:color w:val="auto"/>
          <w:lang w:val="fr-FR"/>
        </w:rPr>
        <w:t>)</w:t>
      </w:r>
      <w:bookmarkEnd w:id="148"/>
    </w:p>
    <w:p w14:paraId="31671172" w14:textId="77777777" w:rsidR="001C51D9" w:rsidRPr="00566C2F" w:rsidRDefault="001C51D9" w:rsidP="002B58B7">
      <w:pPr>
        <w:pStyle w:val="NormalWeb"/>
        <w:shd w:val="clear" w:color="auto" w:fill="FFFFFF"/>
        <w:spacing w:before="0" w:beforeAutospacing="0" w:after="0" w:afterAutospacing="0" w:line="360" w:lineRule="auto"/>
        <w:jc w:val="both"/>
        <w:rPr>
          <w:sz w:val="26"/>
          <w:szCs w:val="26"/>
          <w:lang w:val="fr-FR"/>
        </w:rPr>
      </w:pPr>
      <w:r w:rsidRPr="00566C2F">
        <w:rPr>
          <w:sz w:val="26"/>
          <w:szCs w:val="26"/>
          <w:lang w:val="fr-FR"/>
        </w:rPr>
        <w:t>+ Mục đích của bài thực hành</w:t>
      </w:r>
    </w:p>
    <w:p w14:paraId="5A1503AD" w14:textId="00B525C8" w:rsidR="004B3DF6" w:rsidRPr="00566C2F" w:rsidRDefault="002B58B7" w:rsidP="009B1F9D">
      <w:pPr>
        <w:pStyle w:val="NormalWeb"/>
        <w:shd w:val="clear" w:color="auto" w:fill="FFFFFF"/>
        <w:spacing w:before="0" w:beforeAutospacing="0" w:after="0" w:afterAutospacing="0" w:line="360" w:lineRule="auto"/>
        <w:ind w:left="567"/>
        <w:jc w:val="both"/>
        <w:rPr>
          <w:sz w:val="26"/>
          <w:szCs w:val="26"/>
          <w:lang w:val="fr-FR"/>
        </w:rPr>
      </w:pPr>
      <w:r>
        <w:rPr>
          <w:sz w:val="26"/>
          <w:szCs w:val="26"/>
          <w:lang w:val="fr-FR"/>
        </w:rPr>
        <w:t>-</w:t>
      </w:r>
      <w:r w:rsidR="00EB4196">
        <w:rPr>
          <w:sz w:val="26"/>
          <w:szCs w:val="26"/>
          <w:lang w:val="fr-FR"/>
        </w:rPr>
        <w:t>Thiết kế yêu cầu bài toán theo hướng đối tượng, h</w:t>
      </w:r>
      <w:r w:rsidR="000759E5" w:rsidRPr="00566C2F">
        <w:rPr>
          <w:sz w:val="26"/>
          <w:szCs w:val="26"/>
          <w:lang w:val="fr-FR"/>
        </w:rPr>
        <w:t xml:space="preserve">iểu và áp dụng thành thạo cấu trúc dữ liệu mảng, </w:t>
      </w:r>
      <w:r w:rsidR="009D0CA1" w:rsidRPr="00566C2F">
        <w:rPr>
          <w:sz w:val="26"/>
          <w:szCs w:val="26"/>
          <w:lang w:val="fr-FR"/>
        </w:rPr>
        <w:t>lớp Object, lớp Match, lớp String</w:t>
      </w:r>
    </w:p>
    <w:p w14:paraId="733AE5B4" w14:textId="77777777" w:rsidR="001C51D9" w:rsidRPr="002B58B7" w:rsidRDefault="001C51D9" w:rsidP="002B58B7">
      <w:pPr>
        <w:pStyle w:val="NormalWeb"/>
        <w:shd w:val="clear" w:color="auto" w:fill="FFFFFF"/>
        <w:spacing w:before="0" w:beforeAutospacing="0" w:after="0" w:afterAutospacing="0" w:line="360" w:lineRule="auto"/>
        <w:jc w:val="both"/>
        <w:rPr>
          <w:sz w:val="26"/>
          <w:szCs w:val="26"/>
          <w:lang w:val="fr-FR"/>
        </w:rPr>
      </w:pPr>
      <w:r w:rsidRPr="00566C2F">
        <w:rPr>
          <w:sz w:val="26"/>
          <w:szCs w:val="26"/>
          <w:lang w:val="fr-FR"/>
        </w:rPr>
        <w:t>+ Yêu cầu cần đạt được của bài thực hành</w:t>
      </w:r>
    </w:p>
    <w:p w14:paraId="358B0CC6" w14:textId="77777777" w:rsidR="001C51D9" w:rsidRPr="00566C2F" w:rsidRDefault="001C51D9" w:rsidP="009B1F9D">
      <w:pPr>
        <w:pStyle w:val="NormalWeb"/>
        <w:shd w:val="clear" w:color="auto" w:fill="FFFFFF"/>
        <w:spacing w:before="0" w:beforeAutospacing="0" w:after="0" w:afterAutospacing="0" w:line="360" w:lineRule="auto"/>
        <w:ind w:firstLine="567"/>
        <w:jc w:val="both"/>
        <w:rPr>
          <w:b/>
          <w:sz w:val="26"/>
          <w:szCs w:val="26"/>
          <w:lang w:val="fr-FR"/>
        </w:rPr>
      </w:pPr>
      <w:r w:rsidRPr="00566C2F">
        <w:rPr>
          <w:b/>
          <w:sz w:val="26"/>
          <w:szCs w:val="26"/>
          <w:lang w:val="fr-FR"/>
        </w:rPr>
        <w:t>+ Bài giải mẫu (có hướng dẫn cách giải)</w:t>
      </w:r>
    </w:p>
    <w:p w14:paraId="3275CE70" w14:textId="77777777" w:rsidR="005077F2" w:rsidRPr="00566C2F" w:rsidRDefault="005077F2" w:rsidP="009B1F9D">
      <w:pPr>
        <w:pStyle w:val="NormalWeb"/>
        <w:shd w:val="clear" w:color="auto" w:fill="FFFFFF"/>
        <w:spacing w:before="0" w:beforeAutospacing="0" w:after="0" w:afterAutospacing="0" w:line="360" w:lineRule="auto"/>
        <w:ind w:firstLine="567"/>
        <w:jc w:val="both"/>
        <w:rPr>
          <w:sz w:val="26"/>
          <w:szCs w:val="26"/>
          <w:lang w:val="fr-FR"/>
        </w:rPr>
      </w:pPr>
      <w:r w:rsidRPr="00566C2F">
        <w:rPr>
          <w:sz w:val="26"/>
          <w:szCs w:val="26"/>
          <w:lang w:val="fr-FR"/>
        </w:rPr>
        <w:t>Bài 1 : Viết chương trình nhập vào một mảng số nguyên có n phần tử và thực hiện các công việc sau:</w:t>
      </w:r>
    </w:p>
    <w:p w14:paraId="6C7D759A" w14:textId="77777777" w:rsidR="005077F2" w:rsidRPr="00566C2F" w:rsidRDefault="0062607E" w:rsidP="00FC2B38">
      <w:pPr>
        <w:pStyle w:val="NormalWeb"/>
        <w:shd w:val="clear" w:color="auto" w:fill="FFFFFF"/>
        <w:spacing w:before="0" w:beforeAutospacing="0" w:after="0" w:afterAutospacing="0" w:line="360" w:lineRule="auto"/>
        <w:ind w:left="567" w:firstLine="567"/>
        <w:jc w:val="both"/>
        <w:rPr>
          <w:sz w:val="26"/>
          <w:szCs w:val="26"/>
          <w:lang w:val="fr-FR"/>
        </w:rPr>
      </w:pPr>
      <w:r w:rsidRPr="00566C2F">
        <w:rPr>
          <w:sz w:val="26"/>
          <w:szCs w:val="26"/>
          <w:lang w:val="fr-FR"/>
        </w:rPr>
        <w:t>-In</w:t>
      </w:r>
      <w:r w:rsidR="005077F2" w:rsidRPr="00566C2F">
        <w:rPr>
          <w:sz w:val="26"/>
          <w:szCs w:val="26"/>
          <w:lang w:val="fr-FR"/>
        </w:rPr>
        <w:t xml:space="preserve"> giá trị các phần tử của mảng.</w:t>
      </w:r>
    </w:p>
    <w:p w14:paraId="241589C3" w14:textId="77777777" w:rsidR="005077F2" w:rsidRPr="00566C2F" w:rsidRDefault="0062607E" w:rsidP="00FC2B38">
      <w:pPr>
        <w:pStyle w:val="NormalWeb"/>
        <w:shd w:val="clear" w:color="auto" w:fill="FFFFFF"/>
        <w:spacing w:before="0" w:beforeAutospacing="0" w:after="0" w:afterAutospacing="0" w:line="360" w:lineRule="auto"/>
        <w:ind w:left="567" w:firstLine="567"/>
        <w:jc w:val="both"/>
        <w:rPr>
          <w:sz w:val="26"/>
          <w:szCs w:val="26"/>
          <w:lang w:val="fr-FR"/>
        </w:rPr>
      </w:pPr>
      <w:r w:rsidRPr="00566C2F">
        <w:rPr>
          <w:sz w:val="26"/>
          <w:szCs w:val="26"/>
          <w:lang w:val="fr-FR"/>
        </w:rPr>
        <w:t>-</w:t>
      </w:r>
      <w:r w:rsidR="005077F2" w:rsidRPr="00566C2F">
        <w:rPr>
          <w:sz w:val="26"/>
          <w:szCs w:val="26"/>
          <w:lang w:val="fr-FR"/>
        </w:rPr>
        <w:t>Tìm phần tử có giá trị lớn nhất, nhỏ nhất.</w:t>
      </w:r>
    </w:p>
    <w:p w14:paraId="6952B835" w14:textId="77777777" w:rsidR="005077F2" w:rsidRPr="00566C2F" w:rsidRDefault="0062607E" w:rsidP="00FC2B38">
      <w:pPr>
        <w:pStyle w:val="NormalWeb"/>
        <w:shd w:val="clear" w:color="auto" w:fill="FFFFFF"/>
        <w:spacing w:before="0" w:beforeAutospacing="0" w:after="0" w:afterAutospacing="0" w:line="360" w:lineRule="auto"/>
        <w:ind w:left="567" w:firstLine="567"/>
        <w:jc w:val="both"/>
        <w:rPr>
          <w:sz w:val="26"/>
          <w:szCs w:val="26"/>
          <w:lang w:val="fr-FR"/>
        </w:rPr>
      </w:pPr>
      <w:r w:rsidRPr="00566C2F">
        <w:rPr>
          <w:sz w:val="26"/>
          <w:szCs w:val="26"/>
          <w:lang w:val="fr-FR"/>
        </w:rPr>
        <w:t>-</w:t>
      </w:r>
      <w:r w:rsidR="005077F2" w:rsidRPr="00566C2F">
        <w:rPr>
          <w:sz w:val="26"/>
          <w:szCs w:val="26"/>
          <w:lang w:val="fr-FR"/>
        </w:rPr>
        <w:t>Đếm số phần tử là số chẵn.</w:t>
      </w:r>
    </w:p>
    <w:p w14:paraId="2571B634" w14:textId="77777777" w:rsidR="005077F2" w:rsidRPr="00566C2F" w:rsidRDefault="0062607E" w:rsidP="00FC2B38">
      <w:pPr>
        <w:pStyle w:val="NormalWeb"/>
        <w:shd w:val="clear" w:color="auto" w:fill="FFFFFF"/>
        <w:spacing w:before="0" w:beforeAutospacing="0" w:after="0" w:afterAutospacing="0" w:line="360" w:lineRule="auto"/>
        <w:ind w:left="567" w:firstLine="567"/>
        <w:jc w:val="both"/>
        <w:rPr>
          <w:sz w:val="26"/>
          <w:szCs w:val="26"/>
          <w:lang w:val="fr-FR"/>
        </w:rPr>
      </w:pPr>
      <w:r w:rsidRPr="00566C2F">
        <w:rPr>
          <w:sz w:val="26"/>
          <w:szCs w:val="26"/>
          <w:lang w:val="fr-FR"/>
        </w:rPr>
        <w:t>-</w:t>
      </w:r>
      <w:r w:rsidR="005077F2" w:rsidRPr="00566C2F">
        <w:rPr>
          <w:sz w:val="26"/>
          <w:szCs w:val="26"/>
          <w:lang w:val="fr-FR"/>
        </w:rPr>
        <w:t>Sắp xếp mảng tăng dần.</w:t>
      </w:r>
    </w:p>
    <w:p w14:paraId="748340E3" w14:textId="77777777" w:rsidR="009B1F9D" w:rsidRPr="00566C2F" w:rsidRDefault="005077F2" w:rsidP="009B1F9D">
      <w:pPr>
        <w:pStyle w:val="NormalWeb"/>
        <w:shd w:val="clear" w:color="auto" w:fill="FFFFFF"/>
        <w:spacing w:before="0" w:beforeAutospacing="0" w:after="0" w:afterAutospacing="0" w:line="360" w:lineRule="auto"/>
        <w:ind w:firstLine="567"/>
        <w:jc w:val="both"/>
        <w:rPr>
          <w:b/>
          <w:sz w:val="26"/>
          <w:szCs w:val="26"/>
          <w:lang w:val="fr-FR"/>
        </w:rPr>
      </w:pPr>
      <w:r w:rsidRPr="00566C2F">
        <w:rPr>
          <w:b/>
          <w:sz w:val="26"/>
          <w:szCs w:val="26"/>
          <w:lang w:val="fr-FR"/>
        </w:rPr>
        <w:t xml:space="preserve">Hướng dẫn </w:t>
      </w:r>
    </w:p>
    <w:p w14:paraId="2081CCD7" w14:textId="74AB8E69"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lang w:val="fr-FR"/>
        </w:rPr>
      </w:pPr>
      <w:r w:rsidRPr="00FC2B38">
        <w:rPr>
          <w:i/>
          <w:sz w:val="26"/>
          <w:szCs w:val="26"/>
          <w:lang w:val="fr-FR"/>
        </w:rPr>
        <w:t>import java.util.Arrays;</w:t>
      </w:r>
    </w:p>
    <w:p w14:paraId="2E9C0EC7"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lang w:val="fr-FR"/>
        </w:rPr>
      </w:pPr>
      <w:r w:rsidRPr="00FC2B38">
        <w:rPr>
          <w:i/>
          <w:sz w:val="26"/>
          <w:szCs w:val="26"/>
          <w:lang w:val="fr-FR"/>
        </w:rPr>
        <w:t>import java.util.Scanner;</w:t>
      </w:r>
    </w:p>
    <w:p w14:paraId="33EFA463"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public class Mang {</w:t>
      </w:r>
    </w:p>
    <w:p w14:paraId="0B82375F"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public static void main(String[] args) {</w:t>
      </w:r>
    </w:p>
    <w:p w14:paraId="1D92DCFA"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int n;</w:t>
      </w:r>
    </w:p>
    <w:p w14:paraId="263435C5"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 int  A[];</w:t>
      </w:r>
    </w:p>
    <w:p w14:paraId="3BFF7CF7"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Scanner scanner = new Scanner(System.in);</w:t>
      </w:r>
    </w:p>
    <w:p w14:paraId="5369E4A0"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do {</w:t>
      </w:r>
    </w:p>
    <w:p w14:paraId="2074A040"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System.out.println("Nhập vào số phần tử của mảng: ");</w:t>
      </w:r>
    </w:p>
    <w:p w14:paraId="35346DB9"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n = scanner.nextInt();</w:t>
      </w:r>
    </w:p>
    <w:p w14:paraId="37622E12"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 while (n &lt; 0);</w:t>
      </w:r>
    </w:p>
    <w:p w14:paraId="4C8E368A"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int A[] = new int[n];</w:t>
      </w:r>
    </w:p>
    <w:p w14:paraId="06CF2959"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System.out.println("Nhập các phần tử cho mảng: ");</w:t>
      </w:r>
    </w:p>
    <w:p w14:paraId="5471ED4F"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for (int i = 0; i &lt; n; i++) {</w:t>
      </w:r>
    </w:p>
    <w:p w14:paraId="31A9CF75"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System.out.print("Nhập phần tử thứ " + i + ": ");</w:t>
      </w:r>
    </w:p>
    <w:p w14:paraId="5A889A96"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A[i] = scanner.nextInt();</w:t>
      </w:r>
    </w:p>
    <w:p w14:paraId="459F5996"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w:t>
      </w:r>
    </w:p>
    <w:p w14:paraId="0D3CBB51"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//khởi tạo mảng</w:t>
      </w:r>
      <w:r w:rsidR="003F655C" w:rsidRPr="00FC2B38">
        <w:rPr>
          <w:i/>
          <w:sz w:val="26"/>
          <w:szCs w:val="26"/>
        </w:rPr>
        <w:t xml:space="preserve"> nếu không dùng nhập từ bàn phím ở đoạn trên</w:t>
      </w:r>
    </w:p>
    <w:p w14:paraId="6DEAD483"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lastRenderedPageBreak/>
        <w:t xml:space="preserve">        int A[] = {11, 2, 12, 9, 6, 7, 11};</w:t>
      </w:r>
    </w:p>
    <w:p w14:paraId="64E7875F"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 Xuất giá trị các phần tử của mảng</w:t>
      </w:r>
    </w:p>
    <w:p w14:paraId="21412300"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System.out.println("\nMảng ban đầu: ");</w:t>
      </w:r>
    </w:p>
    <w:p w14:paraId="5AE88885"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for (int i = 0; i &lt; A.length; i++) {</w:t>
      </w:r>
    </w:p>
    <w:p w14:paraId="25CA4822"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System.out.print(A[i] + "\t");</w:t>
      </w:r>
    </w:p>
    <w:p w14:paraId="5C3E16D1"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w:t>
      </w:r>
    </w:p>
    <w:p w14:paraId="54FE414B"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 Tìm phần tử có giá trị lớn nhất, nhỏ nhất</w:t>
      </w:r>
    </w:p>
    <w:p w14:paraId="391BAD44"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int max = A[0]; // khởi tạo phần tử lớn nhất là phần tử đầu tiên</w:t>
      </w:r>
    </w:p>
    <w:p w14:paraId="75D2ED6E"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int min = A[0]; // khởi tạo phần tử bé nhất là phần tử đầu tiên</w:t>
      </w:r>
    </w:p>
    <w:p w14:paraId="37EB8C19"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for (int i = 0; i &lt; A.length; i++) {</w:t>
      </w:r>
    </w:p>
    <w:p w14:paraId="626A6DBA"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if (A[i] &lt; min) {</w:t>
      </w:r>
    </w:p>
    <w:p w14:paraId="28005FD3"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min = A[i];</w:t>
      </w:r>
    </w:p>
    <w:p w14:paraId="3168E0AB"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w:t>
      </w:r>
    </w:p>
    <w:p w14:paraId="1F7FD0BF"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if (A[i] &gt; max) {</w:t>
      </w:r>
    </w:p>
    <w:p w14:paraId="0577F3F3"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max = A[i];</w:t>
      </w:r>
    </w:p>
    <w:p w14:paraId="65D66C78"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w:t>
      </w:r>
    </w:p>
    <w:p w14:paraId="6E0C2476"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w:t>
      </w:r>
    </w:p>
    <w:p w14:paraId="62DFC025"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System.out.print("\nPhần tử lớn nhất trong mảng là " + max);</w:t>
      </w:r>
    </w:p>
    <w:p w14:paraId="3CDB4041"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System.out.print("\nPhần tử nhỏ nhất trong mảng là " + min);</w:t>
      </w:r>
    </w:p>
    <w:p w14:paraId="423CDE45"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 Đếm số phần tử là số chẵn</w:t>
      </w:r>
    </w:p>
    <w:p w14:paraId="3427E30B"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int soPhanTuChan = 0;</w:t>
      </w:r>
    </w:p>
    <w:p w14:paraId="793DFF00"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for (int i = 0; i &lt; A.length; i++) {</w:t>
      </w:r>
    </w:p>
    <w:p w14:paraId="5A6C9351"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if (A[i] % 2 == 0) {</w:t>
      </w:r>
    </w:p>
    <w:p w14:paraId="125C6F0F"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soPhanTuChan++;</w:t>
      </w:r>
    </w:p>
    <w:p w14:paraId="7F1D43C0"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w:t>
      </w:r>
    </w:p>
    <w:p w14:paraId="20BD0A86"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w:t>
      </w:r>
    </w:p>
    <w:p w14:paraId="0F496E34"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System.out.println("\nSố phần tử chẵn có trong mảng = " + soPhanTuChan);</w:t>
      </w:r>
    </w:p>
    <w:p w14:paraId="0F158B39"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 Sắp xếp măng tăng dần</w:t>
      </w:r>
    </w:p>
    <w:p w14:paraId="488AC460"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 Java cung cấp cho chúng ta một thư viện có sẵn</w:t>
      </w:r>
    </w:p>
    <w:p w14:paraId="0E9C7956"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 để sắp xếp mảng, đó là thư viện sort của lớp Arrays</w:t>
      </w:r>
    </w:p>
    <w:p w14:paraId="23E77F48"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lastRenderedPageBreak/>
        <w:t xml:space="preserve">        // mặc định thư viện này sẽ sắp xếp mảng tăng dần</w:t>
      </w:r>
    </w:p>
    <w:p w14:paraId="030AB8FD"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Arrays.sort(A);</w:t>
      </w:r>
    </w:p>
    <w:p w14:paraId="4D676E7E"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System.out.println("\nMảng sau khi sắp xếp: ");</w:t>
      </w:r>
    </w:p>
    <w:p w14:paraId="1406B48A"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for (int i = 0; i &lt; A.length; i++) {</w:t>
      </w:r>
    </w:p>
    <w:p w14:paraId="6048D7AA"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System.out.print(A[i] + "\t");</w:t>
      </w:r>
    </w:p>
    <w:p w14:paraId="6586842D"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w:t>
      </w:r>
    </w:p>
    <w:p w14:paraId="74899001" w14:textId="77777777" w:rsidR="005077F2" w:rsidRPr="00FC2B38" w:rsidRDefault="005077F2" w:rsidP="009B1F9D">
      <w:pPr>
        <w:pStyle w:val="NormalWeb"/>
        <w:shd w:val="clear" w:color="auto" w:fill="FFFFFF"/>
        <w:spacing w:before="0" w:beforeAutospacing="0" w:after="0" w:afterAutospacing="0" w:line="360" w:lineRule="auto"/>
        <w:ind w:left="567"/>
        <w:jc w:val="both"/>
        <w:rPr>
          <w:i/>
          <w:sz w:val="26"/>
          <w:szCs w:val="26"/>
        </w:rPr>
      </w:pPr>
      <w:r w:rsidRPr="00FC2B38">
        <w:rPr>
          <w:i/>
          <w:sz w:val="26"/>
          <w:szCs w:val="26"/>
        </w:rPr>
        <w:t xml:space="preserve">    }</w:t>
      </w:r>
    </w:p>
    <w:p w14:paraId="5C667883" w14:textId="77777777" w:rsidR="0062607E" w:rsidRPr="00FC2B38" w:rsidRDefault="0062607E" w:rsidP="009B1F9D">
      <w:pPr>
        <w:pStyle w:val="NormalWeb"/>
        <w:shd w:val="clear" w:color="auto" w:fill="FFFFFF"/>
        <w:spacing w:before="0" w:beforeAutospacing="0" w:after="0" w:afterAutospacing="0" w:line="360" w:lineRule="auto"/>
        <w:jc w:val="both"/>
        <w:rPr>
          <w:sz w:val="26"/>
          <w:szCs w:val="26"/>
        </w:rPr>
      </w:pPr>
      <w:r w:rsidRPr="00FC2B38">
        <w:rPr>
          <w:sz w:val="26"/>
          <w:szCs w:val="26"/>
        </w:rPr>
        <w:t>Bài 2 : Sửa bài trên theo hướng đối tượng </w:t>
      </w:r>
    </w:p>
    <w:p w14:paraId="622A270F"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lang w:val="fr-FR"/>
        </w:rPr>
      </w:pPr>
      <w:r w:rsidRPr="00FC2B38">
        <w:rPr>
          <w:i/>
          <w:sz w:val="26"/>
          <w:szCs w:val="26"/>
          <w:lang w:val="fr-FR"/>
        </w:rPr>
        <w:t>import java.util.Arrays;</w:t>
      </w:r>
    </w:p>
    <w:p w14:paraId="062952C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lang w:val="fr-FR"/>
        </w:rPr>
      </w:pPr>
      <w:r w:rsidRPr="00FC2B38">
        <w:rPr>
          <w:i/>
          <w:sz w:val="26"/>
          <w:szCs w:val="26"/>
          <w:lang w:val="fr-FR"/>
        </w:rPr>
        <w:t>import java.util.Scanner;</w:t>
      </w:r>
    </w:p>
    <w:p w14:paraId="7A586397"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class MyArray {</w:t>
      </w:r>
    </w:p>
    <w:p w14:paraId="2BF1A1E0"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int n;</w:t>
      </w:r>
    </w:p>
    <w:p w14:paraId="6FDBD854"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int A[];</w:t>
      </w:r>
    </w:p>
    <w:p w14:paraId="6006F31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//Các toán tử tạo lập</w:t>
      </w:r>
    </w:p>
    <w:p w14:paraId="05A7CA64"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MyArray() {</w:t>
      </w:r>
    </w:p>
    <w:p w14:paraId="17057E28" w14:textId="72E1E1C0"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48C58C2A"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MyArray(int n, int[] A) {</w:t>
      </w:r>
    </w:p>
    <w:p w14:paraId="5D9EF39C"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this.n = n;</w:t>
      </w:r>
    </w:p>
    <w:p w14:paraId="35F48509"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this.A = A;</w:t>
      </w:r>
    </w:p>
    <w:p w14:paraId="00A06A30"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25166498"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MyArray(int n) {</w:t>
      </w:r>
    </w:p>
    <w:p w14:paraId="671DD4B0"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this.n = n;</w:t>
      </w:r>
    </w:p>
    <w:p w14:paraId="7E75557D"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765D93FE"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MyArray(int[] A) {</w:t>
      </w:r>
    </w:p>
    <w:p w14:paraId="7F037393"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this.A = A;</w:t>
      </w:r>
    </w:p>
    <w:p w14:paraId="4275DBCB"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n = A.length;</w:t>
      </w:r>
    </w:p>
    <w:p w14:paraId="3E7DCB4B"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7AECE032"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void enterValue() {</w:t>
      </w:r>
    </w:p>
    <w:p w14:paraId="6C61EA34"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Scanner scanner = new Scanner(System.in);</w:t>
      </w:r>
    </w:p>
    <w:p w14:paraId="0362B977"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do {</w:t>
      </w:r>
    </w:p>
    <w:p w14:paraId="7D71C558"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System.out.println("Nhập vào số phần tử của mảng: ");</w:t>
      </w:r>
    </w:p>
    <w:p w14:paraId="10ACCD3D"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lastRenderedPageBreak/>
        <w:t xml:space="preserve">            n = scanner.nextInt();</w:t>
      </w:r>
    </w:p>
    <w:p w14:paraId="504A51D6"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 while (n &lt; 0);</w:t>
      </w:r>
    </w:p>
    <w:p w14:paraId="4E324CD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int A[] = new int[n];</w:t>
      </w:r>
    </w:p>
    <w:p w14:paraId="7AB9D21A"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System.out.println("Nhập các phần tử cho mảng: ");</w:t>
      </w:r>
    </w:p>
    <w:p w14:paraId="45BE2A07"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for (int i = 0; i &lt; n; i++) {</w:t>
      </w:r>
    </w:p>
    <w:p w14:paraId="2B5F2EAD"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System.out.print("Nhập phần tử thứ " + i + ": ");</w:t>
      </w:r>
    </w:p>
    <w:p w14:paraId="7D8E7E68"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A[i] = scanner.nextInt();</w:t>
      </w:r>
    </w:p>
    <w:p w14:paraId="5E945AA2"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6C4D3F92" w14:textId="5E9E89EB"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6A8CADC3"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void showValue() {</w:t>
      </w:r>
    </w:p>
    <w:p w14:paraId="31F2F712"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for (int i = 0; i &lt; A.length; i++) {</w:t>
      </w:r>
    </w:p>
    <w:p w14:paraId="50FD3039"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System.out.print(A[i] + "\t");</w:t>
      </w:r>
    </w:p>
    <w:p w14:paraId="1C2FEDE0"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75C564D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System.out.println();</w:t>
      </w:r>
    </w:p>
    <w:p w14:paraId="30B999D7"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5B4FA6F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int[] findMaxMinValue() {</w:t>
      </w:r>
    </w:p>
    <w:p w14:paraId="19C46397"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int values[] = new int[2];</w:t>
      </w:r>
    </w:p>
    <w:p w14:paraId="1E2D4AE2"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values[0] = A[0]; // khởi tạo phần tử lớn nhất là phần tử đầu tiên</w:t>
      </w:r>
    </w:p>
    <w:p w14:paraId="4A9E8E54"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values[1] = A[0]; // khởi tạo phần tử bé nhất là phần tử đầu tiên</w:t>
      </w:r>
    </w:p>
    <w:p w14:paraId="3FC6F845"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for (int i = 0; i &lt; A.length; i++) {</w:t>
      </w:r>
    </w:p>
    <w:p w14:paraId="4F2F3B0B"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if (A[i] &gt; values[0]) {</w:t>
      </w:r>
    </w:p>
    <w:p w14:paraId="61F8F5E0"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values[0] = A[i];</w:t>
      </w:r>
    </w:p>
    <w:p w14:paraId="26FD8D42"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6820F29E"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if (A[i] &lt; values[1]) {</w:t>
      </w:r>
    </w:p>
    <w:p w14:paraId="530888D7"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values[1] = A[i];</w:t>
      </w:r>
    </w:p>
    <w:p w14:paraId="09767A19"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2136CA54"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4DFCC9AA"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return values;</w:t>
      </w:r>
    </w:p>
    <w:p w14:paraId="75D14DBB"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799FEA0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int countEvennumber() {</w:t>
      </w:r>
    </w:p>
    <w:p w14:paraId="06E117EF"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int count = 0;</w:t>
      </w:r>
    </w:p>
    <w:p w14:paraId="045FF123"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lastRenderedPageBreak/>
        <w:t xml:space="preserve">        for (int i = 0; i &lt; A.length; i++) {</w:t>
      </w:r>
    </w:p>
    <w:p w14:paraId="6FB27FDD"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if (A[i] % 2 == 0) {</w:t>
      </w:r>
    </w:p>
    <w:p w14:paraId="2DE02B4F"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count++;</w:t>
      </w:r>
    </w:p>
    <w:p w14:paraId="0BEA507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371CB14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62C8D8E9"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return count;</w:t>
      </w:r>
    </w:p>
    <w:p w14:paraId="4E365BBA"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1669DCCB"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int countOddnumber() {</w:t>
      </w:r>
    </w:p>
    <w:p w14:paraId="764812A3"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int count = 0;</w:t>
      </w:r>
    </w:p>
    <w:p w14:paraId="45FFEE93"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for (int i = 0; i &lt; A.length; i++) {</w:t>
      </w:r>
    </w:p>
    <w:p w14:paraId="067064E2"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if (A[i] % 2 != 0) {</w:t>
      </w:r>
    </w:p>
    <w:p w14:paraId="20DADFA9"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count++;</w:t>
      </w:r>
    </w:p>
    <w:p w14:paraId="07C31AA8"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62E264B6"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223E9779"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return count;</w:t>
      </w:r>
    </w:p>
    <w:p w14:paraId="5645D260"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4FA48969"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void sortElement() {</w:t>
      </w:r>
    </w:p>
    <w:p w14:paraId="7638677E"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Arrays.sort(A);</w:t>
      </w:r>
    </w:p>
    <w:p w14:paraId="6CE7519E"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01331C8E"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w:t>
      </w:r>
    </w:p>
    <w:p w14:paraId="20DB1455"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Chương trình chứa hàm Main</w:t>
      </w:r>
    </w:p>
    <w:p w14:paraId="0FA7C2D2"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public class MyArray1 {</w:t>
      </w:r>
    </w:p>
    <w:p w14:paraId="31E9AB46"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public static void main(String args[]) {</w:t>
      </w:r>
    </w:p>
    <w:p w14:paraId="6C5C685E"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int A[] = {11, 2, 12, 9, 6, 7, 11};</w:t>
      </w:r>
    </w:p>
    <w:p w14:paraId="301CCEBB"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MyArray M1 = new MyArray(A);</w:t>
      </w:r>
    </w:p>
    <w:p w14:paraId="5C339F7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System.out.println("Cac gia tri cua mang");</w:t>
      </w:r>
    </w:p>
    <w:p w14:paraId="4378A524"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M1.showValue();</w:t>
      </w:r>
    </w:p>
    <w:p w14:paraId="06642FEC" w14:textId="77777777" w:rsidR="0062607E" w:rsidRPr="00FC2B38" w:rsidRDefault="0062607E" w:rsidP="002A1632">
      <w:pPr>
        <w:pStyle w:val="NormalWeb"/>
        <w:shd w:val="clear" w:color="auto" w:fill="FFFFFF"/>
        <w:spacing w:before="0" w:beforeAutospacing="0" w:after="0" w:afterAutospacing="0" w:line="360" w:lineRule="auto"/>
        <w:ind w:left="720"/>
        <w:rPr>
          <w:i/>
          <w:sz w:val="26"/>
          <w:szCs w:val="26"/>
        </w:rPr>
      </w:pPr>
      <w:r w:rsidRPr="00FC2B38">
        <w:rPr>
          <w:i/>
          <w:sz w:val="26"/>
          <w:szCs w:val="26"/>
        </w:rPr>
        <w:t xml:space="preserve">        System.out.println("Gia Tri Max la: " + M1.findMaxMinValue()[0]);</w:t>
      </w:r>
    </w:p>
    <w:p w14:paraId="4C8F1C0B" w14:textId="77777777" w:rsidR="0062607E" w:rsidRPr="00FC2B38" w:rsidRDefault="0062607E" w:rsidP="002A1632">
      <w:pPr>
        <w:pStyle w:val="NormalWeb"/>
        <w:shd w:val="clear" w:color="auto" w:fill="FFFFFF"/>
        <w:spacing w:before="0" w:beforeAutospacing="0" w:after="0" w:afterAutospacing="0" w:line="360" w:lineRule="auto"/>
        <w:ind w:left="720"/>
        <w:rPr>
          <w:i/>
          <w:sz w:val="26"/>
          <w:szCs w:val="26"/>
        </w:rPr>
      </w:pPr>
      <w:r w:rsidRPr="00FC2B38">
        <w:rPr>
          <w:i/>
          <w:sz w:val="26"/>
          <w:szCs w:val="26"/>
        </w:rPr>
        <w:t xml:space="preserve">        System.out.println("Gia Tri Min la: " + M1.findMaxMinValue()[1]);</w:t>
      </w:r>
    </w:p>
    <w:p w14:paraId="2933AB63" w14:textId="77777777" w:rsidR="0062607E" w:rsidRPr="00FC2B38" w:rsidRDefault="0062607E" w:rsidP="002A1632">
      <w:pPr>
        <w:pStyle w:val="NormalWeb"/>
        <w:shd w:val="clear" w:color="auto" w:fill="FFFFFF"/>
        <w:spacing w:before="0" w:beforeAutospacing="0" w:after="0" w:afterAutospacing="0" w:line="360" w:lineRule="auto"/>
        <w:ind w:left="720"/>
        <w:rPr>
          <w:i/>
          <w:sz w:val="26"/>
          <w:szCs w:val="26"/>
        </w:rPr>
      </w:pPr>
      <w:r w:rsidRPr="00FC2B38">
        <w:rPr>
          <w:i/>
          <w:sz w:val="26"/>
          <w:szCs w:val="26"/>
        </w:rPr>
        <w:lastRenderedPageBreak/>
        <w:t xml:space="preserve">        System.out.println("Gia Tri so phan tu chan la: " + M1.countEvennumber());</w:t>
      </w:r>
    </w:p>
    <w:p w14:paraId="3E42C331" w14:textId="77777777" w:rsidR="0062607E" w:rsidRPr="00FC2B38" w:rsidRDefault="0062607E" w:rsidP="002A1632">
      <w:pPr>
        <w:pStyle w:val="NormalWeb"/>
        <w:shd w:val="clear" w:color="auto" w:fill="FFFFFF"/>
        <w:spacing w:before="0" w:beforeAutospacing="0" w:after="0" w:afterAutospacing="0" w:line="360" w:lineRule="auto"/>
        <w:ind w:left="720"/>
        <w:rPr>
          <w:i/>
          <w:sz w:val="26"/>
          <w:szCs w:val="26"/>
        </w:rPr>
      </w:pPr>
      <w:r w:rsidRPr="00FC2B38">
        <w:rPr>
          <w:i/>
          <w:sz w:val="26"/>
          <w:szCs w:val="26"/>
        </w:rPr>
        <w:t xml:space="preserve">        System.out.println("Gia Tri so phan tu lẻ la: " + M1.countOddnumber());</w:t>
      </w:r>
    </w:p>
    <w:p w14:paraId="2246FA8E"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M1.sortElement();</w:t>
      </w:r>
    </w:p>
    <w:p w14:paraId="1806E591"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System.out.println("Các giá trị của mảng sau khi sắp xếp ");</w:t>
      </w:r>
    </w:p>
    <w:p w14:paraId="5BA1A632"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M1.showValue();</w:t>
      </w:r>
    </w:p>
    <w:p w14:paraId="6371A0AE" w14:textId="77777777" w:rsidR="0062607E" w:rsidRPr="00FC2B38" w:rsidRDefault="0062607E" w:rsidP="009B1F9D">
      <w:pPr>
        <w:pStyle w:val="NormalWeb"/>
        <w:shd w:val="clear" w:color="auto" w:fill="FFFFFF"/>
        <w:spacing w:before="0" w:beforeAutospacing="0" w:after="0" w:afterAutospacing="0" w:line="360" w:lineRule="auto"/>
        <w:ind w:left="720"/>
        <w:jc w:val="both"/>
        <w:rPr>
          <w:i/>
          <w:sz w:val="26"/>
          <w:szCs w:val="26"/>
        </w:rPr>
      </w:pPr>
      <w:r w:rsidRPr="00FC2B38">
        <w:rPr>
          <w:i/>
          <w:sz w:val="26"/>
          <w:szCs w:val="26"/>
        </w:rPr>
        <w:t xml:space="preserve">    }</w:t>
      </w:r>
    </w:p>
    <w:p w14:paraId="192E2F38" w14:textId="77777777" w:rsidR="0062607E" w:rsidRPr="00566C2F" w:rsidRDefault="0062607E" w:rsidP="009B1F9D">
      <w:pPr>
        <w:pStyle w:val="NormalWeb"/>
        <w:shd w:val="clear" w:color="auto" w:fill="FFFFFF"/>
        <w:spacing w:before="0" w:beforeAutospacing="0" w:after="0" w:afterAutospacing="0" w:line="360" w:lineRule="auto"/>
        <w:ind w:left="720"/>
        <w:jc w:val="both"/>
        <w:rPr>
          <w:i/>
        </w:rPr>
      </w:pPr>
      <w:r w:rsidRPr="00FC2B38">
        <w:rPr>
          <w:i/>
          <w:sz w:val="26"/>
          <w:szCs w:val="26"/>
        </w:rPr>
        <w:t>}</w:t>
      </w:r>
    </w:p>
    <w:p w14:paraId="1BD6426D" w14:textId="77777777" w:rsidR="001C51D9" w:rsidRPr="00566C2F" w:rsidRDefault="001C51D9"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tập thực hành mức độ cơ bản</w:t>
      </w:r>
    </w:p>
    <w:p w14:paraId="0BEB8152" w14:textId="2E97FA49" w:rsidR="0010600A" w:rsidRPr="00566C2F" w:rsidRDefault="00D1479A" w:rsidP="009B1F9D">
      <w:pPr>
        <w:rPr>
          <w:szCs w:val="26"/>
        </w:rPr>
      </w:pPr>
      <w:r w:rsidRPr="00566C2F">
        <w:t>Bài</w:t>
      </w:r>
      <w:r w:rsidRPr="00566C2F">
        <w:rPr>
          <w:spacing w:val="-2"/>
        </w:rPr>
        <w:t xml:space="preserve"> </w:t>
      </w:r>
      <w:r w:rsidRPr="00566C2F">
        <w:t xml:space="preserve">1 </w:t>
      </w:r>
      <w:r w:rsidR="0010600A" w:rsidRPr="00566C2F">
        <w:rPr>
          <w:szCs w:val="26"/>
        </w:rPr>
        <w:t>Viết chương trình:</w:t>
      </w:r>
    </w:p>
    <w:p w14:paraId="64CCD192" w14:textId="77777777" w:rsidR="0010600A" w:rsidRPr="00566C2F" w:rsidRDefault="0010600A" w:rsidP="00DD1F47">
      <w:pPr>
        <w:pStyle w:val="Normal1"/>
        <w:numPr>
          <w:ilvl w:val="0"/>
          <w:numId w:val="43"/>
        </w:numPr>
        <w:spacing w:after="0" w:line="360" w:lineRule="auto"/>
        <w:ind w:left="1080"/>
        <w:jc w:val="both"/>
        <w:rPr>
          <w:color w:val="auto"/>
          <w:sz w:val="26"/>
          <w:szCs w:val="26"/>
        </w:rPr>
      </w:pPr>
      <w:r w:rsidRPr="00566C2F">
        <w:rPr>
          <w:color w:val="auto"/>
          <w:sz w:val="26"/>
          <w:szCs w:val="26"/>
        </w:rPr>
        <w:t>Xây dựng lớp SinhVien gồm:</w:t>
      </w:r>
    </w:p>
    <w:p w14:paraId="2090C361" w14:textId="77777777" w:rsidR="0010600A" w:rsidRPr="00566C2F" w:rsidRDefault="0010600A" w:rsidP="009B1F9D">
      <w:pPr>
        <w:pStyle w:val="Normal1"/>
        <w:spacing w:after="0" w:line="360" w:lineRule="auto"/>
        <w:ind w:left="720" w:firstLine="0"/>
        <w:jc w:val="both"/>
        <w:rPr>
          <w:color w:val="auto"/>
          <w:sz w:val="26"/>
          <w:szCs w:val="26"/>
        </w:rPr>
      </w:pPr>
      <w:r w:rsidRPr="00566C2F">
        <w:rPr>
          <w:color w:val="auto"/>
          <w:sz w:val="26"/>
          <w:szCs w:val="26"/>
        </w:rPr>
        <w:t>Các thuộc tính riêng (private):</w:t>
      </w:r>
    </w:p>
    <w:p w14:paraId="6CA424F2" w14:textId="77777777"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String    maSV, hoTen, diaChi;</w:t>
      </w:r>
    </w:p>
    <w:p w14:paraId="702A4768" w14:textId="77777777"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double d1, d2, d3;</w:t>
      </w:r>
    </w:p>
    <w:p w14:paraId="2102456A" w14:textId="77777777" w:rsidR="0010600A" w:rsidRPr="00566C2F" w:rsidRDefault="0010600A" w:rsidP="009B1F9D">
      <w:pPr>
        <w:pStyle w:val="Normal1"/>
        <w:spacing w:after="0" w:line="360" w:lineRule="auto"/>
        <w:ind w:left="720" w:firstLine="0"/>
        <w:jc w:val="both"/>
        <w:rPr>
          <w:color w:val="auto"/>
          <w:sz w:val="26"/>
          <w:szCs w:val="26"/>
        </w:rPr>
      </w:pPr>
      <w:r w:rsidRPr="00566C2F">
        <w:rPr>
          <w:color w:val="auto"/>
          <w:sz w:val="26"/>
          <w:szCs w:val="26"/>
        </w:rPr>
        <w:t>Các phương thức:</w:t>
      </w:r>
    </w:p>
    <w:p w14:paraId="6F2DA4E2" w14:textId="77777777"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 xml:space="preserve">public void nhapTTSV(), public void inTTSV(), </w:t>
      </w:r>
    </w:p>
    <w:p w14:paraId="451B66D7" w14:textId="453811B8"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public double tinhDiemTrungBinh</w:t>
      </w:r>
      <w:r w:rsidR="002A1632">
        <w:rPr>
          <w:color w:val="auto"/>
          <w:sz w:val="26"/>
          <w:szCs w:val="26"/>
        </w:rPr>
        <w:t>()</w:t>
      </w:r>
    </w:p>
    <w:p w14:paraId="47451FF2" w14:textId="77777777" w:rsidR="0010600A" w:rsidRPr="00566C2F" w:rsidRDefault="0010600A" w:rsidP="00DD1F47">
      <w:pPr>
        <w:pStyle w:val="Normal1"/>
        <w:numPr>
          <w:ilvl w:val="0"/>
          <w:numId w:val="40"/>
        </w:numPr>
        <w:spacing w:after="0" w:line="360" w:lineRule="auto"/>
        <w:ind w:left="1080"/>
        <w:jc w:val="both"/>
        <w:rPr>
          <w:color w:val="auto"/>
          <w:sz w:val="26"/>
          <w:szCs w:val="26"/>
        </w:rPr>
      </w:pPr>
      <w:r w:rsidRPr="00566C2F">
        <w:rPr>
          <w:color w:val="auto"/>
          <w:sz w:val="26"/>
          <w:szCs w:val="26"/>
        </w:rPr>
        <w:t>Xây dựng lớp DanhSachSinhVien gồm:</w:t>
      </w:r>
    </w:p>
    <w:p w14:paraId="41E75896" w14:textId="77777777" w:rsidR="0010600A" w:rsidRPr="00566C2F" w:rsidRDefault="0010600A" w:rsidP="009B1F9D">
      <w:pPr>
        <w:pStyle w:val="Normal1"/>
        <w:spacing w:after="0" w:line="360" w:lineRule="auto"/>
        <w:ind w:left="720" w:firstLine="0"/>
        <w:jc w:val="both"/>
        <w:rPr>
          <w:color w:val="auto"/>
          <w:sz w:val="26"/>
          <w:szCs w:val="26"/>
        </w:rPr>
      </w:pPr>
      <w:r w:rsidRPr="00566C2F">
        <w:rPr>
          <w:color w:val="auto"/>
          <w:sz w:val="26"/>
          <w:szCs w:val="26"/>
        </w:rPr>
        <w:t>Các thuộc tính riêng:</w:t>
      </w:r>
    </w:p>
    <w:p w14:paraId="633E4BE1" w14:textId="77777777"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int n;// số sinh viên</w:t>
      </w:r>
    </w:p>
    <w:p w14:paraId="67F1EB53" w14:textId="77777777"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SinhVien DSSinhVien[];// lưu trữ thông tin của các sinh viên</w:t>
      </w:r>
    </w:p>
    <w:p w14:paraId="46DDC145" w14:textId="77777777" w:rsidR="0010600A" w:rsidRPr="00566C2F" w:rsidRDefault="0010600A" w:rsidP="009B1F9D">
      <w:pPr>
        <w:pStyle w:val="Normal1"/>
        <w:spacing w:after="0" w:line="360" w:lineRule="auto"/>
        <w:ind w:left="720" w:firstLine="0"/>
        <w:jc w:val="both"/>
        <w:rPr>
          <w:color w:val="auto"/>
          <w:sz w:val="26"/>
          <w:szCs w:val="26"/>
        </w:rPr>
      </w:pPr>
      <w:r w:rsidRPr="00566C2F">
        <w:rPr>
          <w:color w:val="auto"/>
          <w:sz w:val="26"/>
          <w:szCs w:val="26"/>
        </w:rPr>
        <w:t>Các toán tử tạo lập: DanhSachSinhVien(int ssv)</w:t>
      </w:r>
    </w:p>
    <w:p w14:paraId="444C400B" w14:textId="77777777"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DanhSachSinhVien(SinhVien mSinhVien[])</w:t>
      </w:r>
    </w:p>
    <w:p w14:paraId="3C41C6E1" w14:textId="77777777" w:rsidR="0010600A" w:rsidRPr="00566C2F" w:rsidRDefault="0010600A" w:rsidP="009B1F9D">
      <w:pPr>
        <w:pStyle w:val="Normal1"/>
        <w:spacing w:after="0" w:line="360" w:lineRule="auto"/>
        <w:ind w:left="720" w:firstLine="0"/>
        <w:jc w:val="both"/>
        <w:rPr>
          <w:color w:val="auto"/>
          <w:sz w:val="26"/>
          <w:szCs w:val="26"/>
        </w:rPr>
      </w:pPr>
      <w:r w:rsidRPr="00566C2F">
        <w:rPr>
          <w:color w:val="auto"/>
          <w:sz w:val="26"/>
          <w:szCs w:val="26"/>
        </w:rPr>
        <w:t>Các phương thức:</w:t>
      </w:r>
    </w:p>
    <w:p w14:paraId="42777A42" w14:textId="77777777"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public void nhapDanhSachSinhVien();</w:t>
      </w:r>
    </w:p>
    <w:p w14:paraId="7C9A0B9E" w14:textId="77777777"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public void inDanhSachSinhVien();</w:t>
      </w:r>
    </w:p>
    <w:p w14:paraId="3CBC9DD7" w14:textId="77777777" w:rsidR="0010600A" w:rsidRPr="00566C2F" w:rsidRDefault="0010600A" w:rsidP="00DD1F47">
      <w:pPr>
        <w:pStyle w:val="Normal1"/>
        <w:numPr>
          <w:ilvl w:val="1"/>
          <w:numId w:val="46"/>
        </w:numPr>
        <w:spacing w:after="0" w:line="360" w:lineRule="auto"/>
        <w:ind w:left="1800"/>
        <w:jc w:val="both"/>
        <w:rPr>
          <w:color w:val="auto"/>
          <w:sz w:val="26"/>
          <w:szCs w:val="26"/>
        </w:rPr>
      </w:pPr>
      <w:r w:rsidRPr="00566C2F">
        <w:rPr>
          <w:color w:val="auto"/>
          <w:sz w:val="26"/>
          <w:szCs w:val="26"/>
        </w:rPr>
        <w:t>public void inDanhSachSinhVien(String dc)//in danh sách sinh viên có địa chỉ là dc</w:t>
      </w:r>
    </w:p>
    <w:p w14:paraId="3E220712" w14:textId="24B7277E" w:rsidR="004A5156" w:rsidRPr="00566C2F" w:rsidRDefault="00395F0A" w:rsidP="009B1F9D">
      <w:pPr>
        <w:rPr>
          <w:szCs w:val="26"/>
        </w:rPr>
      </w:pPr>
      <w:r w:rsidRPr="00566C2F">
        <w:t>Bài</w:t>
      </w:r>
      <w:r w:rsidRPr="00566C2F">
        <w:rPr>
          <w:spacing w:val="-2"/>
        </w:rPr>
        <w:t xml:space="preserve"> </w:t>
      </w:r>
      <w:r w:rsidRPr="00566C2F">
        <w:t>2</w:t>
      </w:r>
      <w:r w:rsidR="009B1F9D" w:rsidRPr="00566C2F">
        <w:t>:</w:t>
      </w:r>
      <w:r w:rsidRPr="00566C2F">
        <w:t xml:space="preserve"> </w:t>
      </w:r>
      <w:r w:rsidR="0010600A" w:rsidRPr="00566C2F">
        <w:rPr>
          <w:szCs w:val="26"/>
        </w:rPr>
        <w:t>Xây dựng lớp MaTran</w:t>
      </w:r>
      <w:r w:rsidR="004A5156" w:rsidRPr="00566C2F">
        <w:rPr>
          <w:szCs w:val="26"/>
        </w:rPr>
        <w:t xml:space="preserve"> gồm có các thuộc tính riêng:</w:t>
      </w:r>
    </w:p>
    <w:p w14:paraId="3A760672" w14:textId="77777777" w:rsidR="004A5156" w:rsidRPr="00FC2B38" w:rsidRDefault="004A5156" w:rsidP="00FC2B38">
      <w:pPr>
        <w:pStyle w:val="ListParagraph"/>
        <w:numPr>
          <w:ilvl w:val="0"/>
          <w:numId w:val="60"/>
        </w:numPr>
        <w:tabs>
          <w:tab w:val="left" w:pos="990"/>
        </w:tabs>
        <w:jc w:val="both"/>
        <w:rPr>
          <w:szCs w:val="26"/>
        </w:rPr>
      </w:pPr>
      <w:r w:rsidRPr="00FC2B38">
        <w:rPr>
          <w:szCs w:val="26"/>
        </w:rPr>
        <w:t>int n,m; là các thuộc tính số dòng và số cột của ma trận</w:t>
      </w:r>
    </w:p>
    <w:p w14:paraId="5CE21323" w14:textId="77777777" w:rsidR="004A5156" w:rsidRPr="00FC2B38" w:rsidRDefault="004A5156" w:rsidP="00FC2B38">
      <w:pPr>
        <w:pStyle w:val="ListParagraph"/>
        <w:numPr>
          <w:ilvl w:val="0"/>
          <w:numId w:val="60"/>
        </w:numPr>
        <w:tabs>
          <w:tab w:val="left" w:pos="990"/>
        </w:tabs>
        <w:jc w:val="both"/>
        <w:rPr>
          <w:szCs w:val="26"/>
        </w:rPr>
      </w:pPr>
      <w:r w:rsidRPr="00FC2B38">
        <w:rPr>
          <w:szCs w:val="26"/>
        </w:rPr>
        <w:lastRenderedPageBreak/>
        <w:t>int A[][]; lưu trữ giá trị các phần tử của ma trận</w:t>
      </w:r>
    </w:p>
    <w:p w14:paraId="680509BE" w14:textId="77777777" w:rsidR="0010600A" w:rsidRPr="00566C2F" w:rsidRDefault="004A5156" w:rsidP="009B1F9D">
      <w:pPr>
        <w:ind w:left="360"/>
        <w:jc w:val="both"/>
        <w:rPr>
          <w:szCs w:val="26"/>
        </w:rPr>
      </w:pPr>
      <w:r w:rsidRPr="00566C2F">
        <w:rPr>
          <w:szCs w:val="26"/>
        </w:rPr>
        <w:t>Và các phương thức sau:</w:t>
      </w:r>
    </w:p>
    <w:p w14:paraId="2453AAAC" w14:textId="77777777" w:rsidR="004A5156" w:rsidRPr="00FC2B38" w:rsidRDefault="004A5156" w:rsidP="00FC2B38">
      <w:pPr>
        <w:pStyle w:val="ListParagraph"/>
        <w:numPr>
          <w:ilvl w:val="0"/>
          <w:numId w:val="60"/>
        </w:numPr>
        <w:tabs>
          <w:tab w:val="left" w:pos="990"/>
        </w:tabs>
        <w:jc w:val="both"/>
        <w:rPr>
          <w:szCs w:val="26"/>
        </w:rPr>
      </w:pPr>
      <w:r w:rsidRPr="00FC2B38">
        <w:rPr>
          <w:szCs w:val="26"/>
        </w:rPr>
        <w:t>Các toán tử tạo lập(constructor)</w:t>
      </w:r>
    </w:p>
    <w:p w14:paraId="38C74A7F" w14:textId="77777777" w:rsidR="0010600A" w:rsidRPr="00FC2B38" w:rsidRDefault="0010600A" w:rsidP="00FC2B38">
      <w:pPr>
        <w:pStyle w:val="ListParagraph"/>
        <w:numPr>
          <w:ilvl w:val="0"/>
          <w:numId w:val="60"/>
        </w:numPr>
        <w:tabs>
          <w:tab w:val="left" w:pos="990"/>
        </w:tabs>
        <w:jc w:val="both"/>
        <w:rPr>
          <w:szCs w:val="26"/>
        </w:rPr>
      </w:pPr>
      <w:r w:rsidRPr="00FC2B38">
        <w:rPr>
          <w:szCs w:val="26"/>
        </w:rPr>
        <w:t>Nhập ma trận.</w:t>
      </w:r>
    </w:p>
    <w:p w14:paraId="5081C4F3" w14:textId="77777777" w:rsidR="0010600A" w:rsidRPr="00FC2B38" w:rsidRDefault="0010600A" w:rsidP="00FC2B38">
      <w:pPr>
        <w:pStyle w:val="ListParagraph"/>
        <w:numPr>
          <w:ilvl w:val="0"/>
          <w:numId w:val="60"/>
        </w:numPr>
        <w:tabs>
          <w:tab w:val="left" w:pos="990"/>
        </w:tabs>
        <w:jc w:val="both"/>
        <w:rPr>
          <w:szCs w:val="26"/>
        </w:rPr>
      </w:pPr>
      <w:r w:rsidRPr="00FC2B38">
        <w:rPr>
          <w:szCs w:val="26"/>
        </w:rPr>
        <w:t>Hiển thị ma trận.</w:t>
      </w:r>
    </w:p>
    <w:p w14:paraId="1D6D7DD0" w14:textId="77777777" w:rsidR="0010600A" w:rsidRPr="00FC2B38" w:rsidRDefault="0010600A" w:rsidP="00FC2B38">
      <w:pPr>
        <w:pStyle w:val="ListParagraph"/>
        <w:numPr>
          <w:ilvl w:val="0"/>
          <w:numId w:val="60"/>
        </w:numPr>
        <w:tabs>
          <w:tab w:val="left" w:pos="990"/>
        </w:tabs>
        <w:jc w:val="both"/>
        <w:rPr>
          <w:szCs w:val="26"/>
        </w:rPr>
      </w:pPr>
      <w:r w:rsidRPr="00FC2B38">
        <w:rPr>
          <w:szCs w:val="26"/>
        </w:rPr>
        <w:t>Tìm hàng, cột hoặc đường chéo có tổng các phần tử lớn nhất.</w:t>
      </w:r>
    </w:p>
    <w:p w14:paraId="0C805EBF" w14:textId="77777777" w:rsidR="0010600A" w:rsidRPr="00E15F97" w:rsidRDefault="0010600A" w:rsidP="00FC2B38">
      <w:pPr>
        <w:pStyle w:val="ListParagraph"/>
        <w:numPr>
          <w:ilvl w:val="0"/>
          <w:numId w:val="60"/>
        </w:numPr>
        <w:tabs>
          <w:tab w:val="left" w:pos="990"/>
        </w:tabs>
        <w:jc w:val="both"/>
        <w:rPr>
          <w:szCs w:val="26"/>
          <w:lang w:val="fr-FR"/>
        </w:rPr>
      </w:pPr>
      <w:r w:rsidRPr="00E15F97">
        <w:rPr>
          <w:szCs w:val="26"/>
          <w:lang w:val="fr-FR"/>
        </w:rPr>
        <w:t>Tìm ma trận chuyển vị của A</w:t>
      </w:r>
    </w:p>
    <w:p w14:paraId="33BF721F" w14:textId="77777777" w:rsidR="0010600A" w:rsidRPr="00FC2B38" w:rsidRDefault="0010600A" w:rsidP="00FC2B38">
      <w:pPr>
        <w:pStyle w:val="ListParagraph"/>
        <w:numPr>
          <w:ilvl w:val="0"/>
          <w:numId w:val="60"/>
        </w:numPr>
        <w:tabs>
          <w:tab w:val="left" w:pos="990"/>
        </w:tabs>
        <w:jc w:val="both"/>
        <w:rPr>
          <w:szCs w:val="26"/>
        </w:rPr>
      </w:pPr>
      <w:r w:rsidRPr="00FC2B38">
        <w:rPr>
          <w:szCs w:val="26"/>
        </w:rPr>
        <w:t>Tìm định thức của A</w:t>
      </w:r>
    </w:p>
    <w:p w14:paraId="5289D398" w14:textId="77777777" w:rsidR="0010600A" w:rsidRPr="00FC2B38" w:rsidRDefault="0010600A" w:rsidP="00FC2B38">
      <w:pPr>
        <w:pStyle w:val="ListParagraph"/>
        <w:numPr>
          <w:ilvl w:val="0"/>
          <w:numId w:val="60"/>
        </w:numPr>
        <w:tabs>
          <w:tab w:val="left" w:pos="990"/>
        </w:tabs>
        <w:jc w:val="both"/>
        <w:rPr>
          <w:szCs w:val="26"/>
        </w:rPr>
      </w:pPr>
      <w:r w:rsidRPr="00FC2B38">
        <w:rPr>
          <w:szCs w:val="26"/>
        </w:rPr>
        <w:t>Tìm ma trận nghịch đảo của A</w:t>
      </w:r>
    </w:p>
    <w:p w14:paraId="0C87613D" w14:textId="3E77B4AE" w:rsidR="0010600A" w:rsidRPr="00566C2F" w:rsidRDefault="0010600A" w:rsidP="009B1F9D">
      <w:pPr>
        <w:ind w:left="360"/>
        <w:jc w:val="both"/>
        <w:rPr>
          <w:szCs w:val="26"/>
        </w:rPr>
      </w:pPr>
      <w:r w:rsidRPr="00566C2F">
        <w:rPr>
          <w:szCs w:val="26"/>
        </w:rPr>
        <w:t>Xây dựng</w:t>
      </w:r>
      <w:r w:rsidR="002A1632">
        <w:rPr>
          <w:szCs w:val="26"/>
        </w:rPr>
        <w:t xml:space="preserve"> lớp Main có chứa </w:t>
      </w:r>
      <w:r w:rsidRPr="00566C2F">
        <w:rPr>
          <w:szCs w:val="26"/>
        </w:rPr>
        <w:t xml:space="preserve"> phương thức main() sử dụng các phương </w:t>
      </w:r>
      <w:r w:rsidR="004A5156" w:rsidRPr="00566C2F">
        <w:rPr>
          <w:szCs w:val="26"/>
        </w:rPr>
        <w:t>thức</w:t>
      </w:r>
      <w:r w:rsidRPr="00566C2F">
        <w:rPr>
          <w:szCs w:val="26"/>
        </w:rPr>
        <w:t xml:space="preserve"> trên.</w:t>
      </w:r>
    </w:p>
    <w:p w14:paraId="40AA0DAB" w14:textId="77777777" w:rsidR="001C51D9" w:rsidRPr="00566C2F" w:rsidRDefault="001C51D9"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thực hành mức độ nâng cao.</w:t>
      </w:r>
    </w:p>
    <w:p w14:paraId="56DB2EEA" w14:textId="40770980" w:rsidR="000C2F9F" w:rsidRPr="00566C2F" w:rsidRDefault="00A972D1" w:rsidP="009B1F9D">
      <w:pPr>
        <w:pStyle w:val="NormalWeb"/>
        <w:shd w:val="clear" w:color="auto" w:fill="FFFFFF"/>
        <w:spacing w:before="0" w:beforeAutospacing="0" w:after="0" w:afterAutospacing="0" w:line="360" w:lineRule="auto"/>
        <w:jc w:val="both"/>
        <w:rPr>
          <w:sz w:val="26"/>
          <w:szCs w:val="26"/>
        </w:rPr>
      </w:pPr>
      <w:r w:rsidRPr="00566C2F">
        <w:rPr>
          <w:sz w:val="26"/>
          <w:szCs w:val="26"/>
        </w:rPr>
        <w:t>Xây dựng lớp DATHUC</w:t>
      </w:r>
      <w:r w:rsidR="004A5156" w:rsidRPr="00566C2F">
        <w:rPr>
          <w:sz w:val="26"/>
          <w:szCs w:val="26"/>
        </w:rPr>
        <w:t xml:space="preserve"> để biểu diễn cho 1 đa thức toán học</w:t>
      </w:r>
      <w:r w:rsidRPr="00566C2F">
        <w:rPr>
          <w:sz w:val="26"/>
          <w:szCs w:val="26"/>
        </w:rPr>
        <w:t xml:space="preserve"> gồm có các thuộc tính riêng</w:t>
      </w:r>
      <w:r w:rsidR="002B58B7">
        <w:rPr>
          <w:sz w:val="26"/>
          <w:szCs w:val="26"/>
        </w:rPr>
        <w:t xml:space="preserve"> </w:t>
      </w:r>
      <w:r w:rsidRPr="00566C2F">
        <w:rPr>
          <w:sz w:val="26"/>
          <w:szCs w:val="26"/>
        </w:rPr>
        <w:t>(private) :</w:t>
      </w:r>
    </w:p>
    <w:p w14:paraId="31A3A006" w14:textId="77777777" w:rsidR="00A972D1" w:rsidRPr="00566C2F" w:rsidRDefault="00A972D1"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-int n ; bậc của đa thực</w:t>
      </w:r>
    </w:p>
    <w:p w14:paraId="6D3ED7ED" w14:textId="77777777" w:rsidR="00A972D1" w:rsidRPr="00566C2F" w:rsidRDefault="00A972D1"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-int[] heso</w:t>
      </w:r>
    </w:p>
    <w:p w14:paraId="1EEE7F75" w14:textId="77777777" w:rsidR="00A972D1" w:rsidRPr="00566C2F" w:rsidRDefault="00A972D1" w:rsidP="009B1F9D">
      <w:pPr>
        <w:pStyle w:val="NormalWeb"/>
        <w:shd w:val="clear" w:color="auto" w:fill="FFFFFF"/>
        <w:spacing w:before="0" w:beforeAutospacing="0" w:after="0" w:afterAutospacing="0" w:line="360" w:lineRule="auto"/>
        <w:jc w:val="both"/>
        <w:rPr>
          <w:sz w:val="26"/>
          <w:szCs w:val="26"/>
        </w:rPr>
      </w:pPr>
      <w:r w:rsidRPr="00566C2F">
        <w:rPr>
          <w:sz w:val="26"/>
          <w:szCs w:val="26"/>
        </w:rPr>
        <w:t>và các phương thức :</w:t>
      </w:r>
    </w:p>
    <w:p w14:paraId="3E9C75C2" w14:textId="77777777" w:rsidR="00A972D1" w:rsidRPr="00566C2F" w:rsidRDefault="00A972D1"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-Các toán tử tạo lập (constructor)</w:t>
      </w:r>
    </w:p>
    <w:p w14:paraId="135E6D8B" w14:textId="77777777" w:rsidR="00774760" w:rsidRPr="00566C2F" w:rsidRDefault="00774760"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-Phương thức nhập đa thức</w:t>
      </w:r>
    </w:p>
    <w:p w14:paraId="289D2DB6" w14:textId="77777777" w:rsidR="00774760" w:rsidRPr="00566C2F" w:rsidRDefault="00774760"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-Phương thức in đa thức</w:t>
      </w:r>
    </w:p>
    <w:p w14:paraId="30EF6C25" w14:textId="77777777" w:rsidR="00774760" w:rsidRPr="00566C2F" w:rsidRDefault="00A972D1"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-Phương thức cộng đa thức</w:t>
      </w:r>
    </w:p>
    <w:p w14:paraId="6C1496CA" w14:textId="77777777" w:rsidR="00A972D1" w:rsidRPr="00566C2F" w:rsidRDefault="00A972D1"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 xml:space="preserve"> public DaThuc congDaThuc(DaThuc DaThucDoiSo)</w:t>
      </w:r>
    </w:p>
    <w:p w14:paraId="6CE9AAEE" w14:textId="77777777" w:rsidR="00774760" w:rsidRPr="00566C2F" w:rsidRDefault="00A972D1"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 xml:space="preserve">-Phương thức nhân đa thức </w:t>
      </w:r>
    </w:p>
    <w:p w14:paraId="5B4F6DDC" w14:textId="77777777" w:rsidR="00A972D1" w:rsidRPr="00566C2F" w:rsidRDefault="00A972D1" w:rsidP="009B1F9D">
      <w:pPr>
        <w:pStyle w:val="NormalWeb"/>
        <w:shd w:val="clear" w:color="auto" w:fill="FFFFFF"/>
        <w:spacing w:before="0" w:beforeAutospacing="0" w:after="0" w:afterAutospacing="0" w:line="360" w:lineRule="auto"/>
        <w:ind w:left="720"/>
        <w:jc w:val="both"/>
        <w:rPr>
          <w:sz w:val="26"/>
          <w:szCs w:val="26"/>
        </w:rPr>
      </w:pPr>
      <w:r w:rsidRPr="00566C2F">
        <w:rPr>
          <w:sz w:val="26"/>
          <w:szCs w:val="26"/>
        </w:rPr>
        <w:t>public DaThuc nhanDaThuc(DaThuc DaThucDoiSo)</w:t>
      </w:r>
    </w:p>
    <w:p w14:paraId="11368570" w14:textId="14C5D637" w:rsidR="00FD3047" w:rsidRPr="00566C2F" w:rsidRDefault="00FD3047" w:rsidP="009B1F9D">
      <w:pPr>
        <w:pStyle w:val="NormalWeb"/>
        <w:shd w:val="clear" w:color="auto" w:fill="FFFFFF"/>
        <w:spacing w:before="0" w:beforeAutospacing="0" w:after="0" w:afterAutospacing="0" w:line="360" w:lineRule="auto"/>
        <w:jc w:val="both"/>
        <w:rPr>
          <w:sz w:val="26"/>
          <w:szCs w:val="26"/>
        </w:rPr>
      </w:pPr>
      <w:r w:rsidRPr="00566C2F">
        <w:rPr>
          <w:sz w:val="26"/>
          <w:szCs w:val="26"/>
        </w:rPr>
        <w:t>Xây dựng</w:t>
      </w:r>
      <w:r w:rsidR="00256E9D">
        <w:rPr>
          <w:sz w:val="26"/>
          <w:szCs w:val="26"/>
        </w:rPr>
        <w:t xml:space="preserve"> lớp Main chứa</w:t>
      </w:r>
      <w:r w:rsidRPr="00566C2F">
        <w:rPr>
          <w:sz w:val="26"/>
          <w:szCs w:val="26"/>
        </w:rPr>
        <w:t xml:space="preserve"> hàm main và thử nghiệm kết quả cài đặt</w:t>
      </w:r>
    </w:p>
    <w:p w14:paraId="20CC2569" w14:textId="77777777" w:rsidR="009B1F9D" w:rsidRPr="00566C2F" w:rsidRDefault="009B1F9D" w:rsidP="009B1F9D">
      <w:pPr>
        <w:rPr>
          <w:rFonts w:eastAsiaTheme="majorEastAsia" w:cstheme="majorBidi"/>
          <w:b/>
          <w:szCs w:val="26"/>
        </w:rPr>
      </w:pPr>
      <w:r w:rsidRPr="00566C2F">
        <w:br w:type="page"/>
      </w:r>
    </w:p>
    <w:p w14:paraId="73A9DE78" w14:textId="3A586874" w:rsidR="004A5156" w:rsidRPr="00566C2F" w:rsidRDefault="004A5156" w:rsidP="009B1F9D">
      <w:pPr>
        <w:pStyle w:val="Heading2"/>
        <w:spacing w:before="0"/>
        <w:rPr>
          <w:color w:val="auto"/>
        </w:rPr>
      </w:pPr>
      <w:bookmarkStart w:id="149" w:name="_Toc111104062"/>
      <w:r w:rsidRPr="00566C2F">
        <w:rPr>
          <w:color w:val="auto"/>
        </w:rPr>
        <w:lastRenderedPageBreak/>
        <w:t xml:space="preserve">Bài thực hành số 8 (số </w:t>
      </w:r>
      <w:r w:rsidR="002023C2">
        <w:rPr>
          <w:color w:val="auto"/>
        </w:rPr>
        <w:t>tiết: 03 tiết</w:t>
      </w:r>
      <w:r w:rsidRPr="00566C2F">
        <w:rPr>
          <w:color w:val="auto"/>
        </w:rPr>
        <w:t>)</w:t>
      </w:r>
      <w:bookmarkEnd w:id="149"/>
    </w:p>
    <w:p w14:paraId="56C8980E" w14:textId="77777777" w:rsidR="004A5156" w:rsidRPr="00566C2F" w:rsidRDefault="004A5156"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Mục đích của bài thực hành</w:t>
      </w:r>
    </w:p>
    <w:p w14:paraId="687E31AB" w14:textId="31B454E9" w:rsidR="004A5156" w:rsidRPr="00566C2F" w:rsidRDefault="002B58B7" w:rsidP="002B58B7">
      <w:pPr>
        <w:pStyle w:val="NormalWeb"/>
        <w:shd w:val="clear" w:color="auto" w:fill="FFFFFF"/>
        <w:spacing w:before="0" w:beforeAutospacing="0" w:after="0" w:afterAutospacing="0" w:line="360" w:lineRule="auto"/>
        <w:jc w:val="both"/>
        <w:rPr>
          <w:sz w:val="26"/>
          <w:szCs w:val="26"/>
        </w:rPr>
      </w:pPr>
      <w:r>
        <w:rPr>
          <w:sz w:val="26"/>
          <w:szCs w:val="26"/>
        </w:rPr>
        <w:t>-</w:t>
      </w:r>
      <w:r w:rsidR="004A5156" w:rsidRPr="00566C2F">
        <w:rPr>
          <w:sz w:val="26"/>
          <w:szCs w:val="26"/>
        </w:rPr>
        <w:t xml:space="preserve">Hiểu và áp dụng thành thạo cấu trúc dữ liệu xâu(String) và các phép toán trên kiểu dữ </w:t>
      </w:r>
      <w:r w:rsidR="00921351">
        <w:rPr>
          <w:sz w:val="26"/>
          <w:szCs w:val="26"/>
        </w:rPr>
        <w:t xml:space="preserve">liệu xâu, lớp Object, lớp Match. </w:t>
      </w:r>
      <w:r w:rsidR="00921351" w:rsidRPr="00617401">
        <w:rPr>
          <w:sz w:val="26"/>
          <w:szCs w:val="26"/>
        </w:rPr>
        <w:t>Thiết kế yêu cầu bài toán theo hướng đối tượng</w:t>
      </w:r>
      <w:r w:rsidR="004A5156" w:rsidRPr="00566C2F">
        <w:rPr>
          <w:sz w:val="26"/>
          <w:szCs w:val="26"/>
        </w:rPr>
        <w:t xml:space="preserve"> </w:t>
      </w:r>
    </w:p>
    <w:p w14:paraId="4C444C21" w14:textId="77777777" w:rsidR="004A5156" w:rsidRPr="00566C2F" w:rsidRDefault="004A5156" w:rsidP="009B1F9D">
      <w:pPr>
        <w:pStyle w:val="NormalWeb"/>
        <w:shd w:val="clear" w:color="auto" w:fill="FFFFFF"/>
        <w:spacing w:before="0" w:beforeAutospacing="0" w:after="0" w:afterAutospacing="0" w:line="360" w:lineRule="auto"/>
        <w:ind w:firstLine="567"/>
        <w:jc w:val="both"/>
      </w:pPr>
      <w:r w:rsidRPr="00566C2F">
        <w:rPr>
          <w:sz w:val="26"/>
          <w:szCs w:val="26"/>
        </w:rPr>
        <w:t>+ Yêu cầu cần đạt được của bài thực hành</w:t>
      </w:r>
    </w:p>
    <w:p w14:paraId="7329741D" w14:textId="77777777" w:rsidR="004A5156" w:rsidRPr="00566C2F" w:rsidRDefault="004A5156"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Bài giải mẫu (có hướng dẫn cách giải)</w:t>
      </w:r>
    </w:p>
    <w:p w14:paraId="18586C7B" w14:textId="77777777" w:rsidR="006C6434" w:rsidRPr="00566C2F" w:rsidRDefault="006C6434"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Bài 1: Khởi tạo một chuỗi trong java</w:t>
      </w:r>
    </w:p>
    <w:p w14:paraId="13466C8C"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public class StringInitialization {</w:t>
      </w:r>
    </w:p>
    <w:p w14:paraId="0FBF03BD"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public static void main(String a[]){</w:t>
      </w:r>
    </w:p>
    <w:p w14:paraId="2DFF2B13"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objStr_01 = "This is a string object";        </w:t>
      </w:r>
    </w:p>
    <w:p w14:paraId="31244155"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objStr_02 = new String("This is also string object");        </w:t>
      </w:r>
    </w:p>
    <w:p w14:paraId="56EB3404"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char[] arrChar = {'V','N','L','I','V','E','S'};</w:t>
      </w:r>
    </w:p>
    <w:p w14:paraId="18376B00"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objStr_03 = new String(arrChar);        </w:t>
      </w:r>
    </w:p>
    <w:p w14:paraId="2110A7E8"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objStr_04 = objStr_03 + " This is another String object";        </w:t>
      </w:r>
    </w:p>
    <w:p w14:paraId="17063F02"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System.out.println("objStr_01: " + objStr_01);</w:t>
      </w:r>
    </w:p>
    <w:p w14:paraId="65ABED64"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System.out.println("objStr_02: " + objStr_02);</w:t>
      </w:r>
    </w:p>
    <w:p w14:paraId="0FBF01FA"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System.out.println("objStr_03: " + objStr_03);</w:t>
      </w:r>
    </w:p>
    <w:p w14:paraId="2DBB95D5"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System.out.println("objStr_04: " + objStr_04);</w:t>
      </w:r>
    </w:p>
    <w:p w14:paraId="106FE732"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w:t>
      </w:r>
    </w:p>
    <w:p w14:paraId="30052256"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w:t>
      </w:r>
    </w:p>
    <w:p w14:paraId="5003076C" w14:textId="77777777" w:rsidR="006C6434" w:rsidRPr="00F25BF1" w:rsidRDefault="006C6434" w:rsidP="009B1F9D">
      <w:pPr>
        <w:pStyle w:val="NormalWeb"/>
        <w:shd w:val="clear" w:color="auto" w:fill="FFFFFF"/>
        <w:spacing w:before="0" w:beforeAutospacing="0" w:after="0" w:afterAutospacing="0" w:line="360" w:lineRule="auto"/>
        <w:ind w:firstLine="567"/>
        <w:jc w:val="both"/>
        <w:rPr>
          <w:sz w:val="26"/>
          <w:szCs w:val="26"/>
        </w:rPr>
      </w:pPr>
      <w:r w:rsidRPr="00F25BF1">
        <w:rPr>
          <w:sz w:val="26"/>
          <w:szCs w:val="26"/>
        </w:rPr>
        <w:t>Bài 2: So sánh chuỗi trong java</w:t>
      </w:r>
    </w:p>
    <w:p w14:paraId="1F408D55"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lang w:val="fr-FR"/>
        </w:rPr>
      </w:pPr>
      <w:r w:rsidRPr="00F25BF1">
        <w:rPr>
          <w:i/>
          <w:sz w:val="26"/>
          <w:szCs w:val="26"/>
          <w:lang w:val="fr-FR"/>
        </w:rPr>
        <w:t>package javaandroidvn;</w:t>
      </w:r>
    </w:p>
    <w:p w14:paraId="0A7ABA38"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lang w:val="fr-FR"/>
        </w:rPr>
      </w:pPr>
      <w:r w:rsidRPr="00F25BF1">
        <w:rPr>
          <w:i/>
          <w:sz w:val="26"/>
          <w:szCs w:val="26"/>
          <w:lang w:val="fr-FR"/>
        </w:rPr>
        <w:t>public class JavaAndroidVn {</w:t>
      </w:r>
    </w:p>
    <w:p w14:paraId="21469CA2"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lang w:val="fr-FR"/>
        </w:rPr>
        <w:t xml:space="preserve">    </w:t>
      </w:r>
      <w:r w:rsidRPr="00F25BF1">
        <w:rPr>
          <w:i/>
          <w:sz w:val="26"/>
          <w:szCs w:val="26"/>
        </w:rPr>
        <w:t>public static void main(String[] args) {</w:t>
      </w:r>
    </w:p>
    <w:p w14:paraId="2CF3C5B9"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lang w:val="fr-FR"/>
        </w:rPr>
      </w:pPr>
      <w:r w:rsidRPr="00F25BF1">
        <w:rPr>
          <w:i/>
          <w:sz w:val="26"/>
          <w:szCs w:val="26"/>
        </w:rPr>
        <w:t xml:space="preserve">        </w:t>
      </w:r>
      <w:r w:rsidRPr="00F25BF1">
        <w:rPr>
          <w:i/>
          <w:sz w:val="26"/>
          <w:szCs w:val="26"/>
          <w:lang w:val="fr-FR"/>
        </w:rPr>
        <w:t>String str1 = "Android.Vn Android.Vn";</w:t>
      </w:r>
    </w:p>
    <w:p w14:paraId="1EF52001"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lang w:val="fr-FR"/>
        </w:rPr>
      </w:pPr>
      <w:r w:rsidRPr="00F25BF1">
        <w:rPr>
          <w:i/>
          <w:sz w:val="26"/>
          <w:szCs w:val="26"/>
          <w:lang w:val="fr-FR"/>
        </w:rPr>
        <w:t xml:space="preserve">        String str2 = "android.vn android.vn";</w:t>
      </w:r>
    </w:p>
    <w:p w14:paraId="3CD97904"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lang w:val="fr-FR"/>
        </w:rPr>
        <w:t xml:space="preserve">        </w:t>
      </w:r>
      <w:r w:rsidRPr="00F25BF1">
        <w:rPr>
          <w:i/>
          <w:sz w:val="26"/>
          <w:szCs w:val="26"/>
        </w:rPr>
        <w:t>System.out.println("So sánh phân biệt chữ hoa chữ thường: "+str1.equals(str2));</w:t>
      </w:r>
    </w:p>
    <w:p w14:paraId="7E046032"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System.out.println("So sánh không phân biệt hoa thường: "+str1.equalsIgnoreCase(str2));</w:t>
      </w:r>
    </w:p>
    <w:p w14:paraId="08EB64E4"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lastRenderedPageBreak/>
        <w:t xml:space="preserve">        // So sánh thứ tự a, b, c ....</w:t>
      </w:r>
    </w:p>
    <w:p w14:paraId="498A22B8"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str3 = "abc";</w:t>
      </w:r>
    </w:p>
    <w:p w14:paraId="5362C6E8"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str4 = "bcde";</w:t>
      </w:r>
    </w:p>
    <w:p w14:paraId="0F7598DD"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System.out.println("So sánh 2 chuỗi thường!");</w:t>
      </w:r>
    </w:p>
    <w:p w14:paraId="2D75FCF3" w14:textId="77777777" w:rsidR="006C6434" w:rsidRPr="00F25BF1" w:rsidRDefault="006C6434" w:rsidP="002B461A">
      <w:pPr>
        <w:pStyle w:val="NormalWeb"/>
        <w:shd w:val="clear" w:color="auto" w:fill="FFFFFF"/>
        <w:spacing w:before="0" w:beforeAutospacing="0" w:after="0" w:afterAutospacing="0" w:line="360" w:lineRule="auto"/>
        <w:ind w:firstLine="450"/>
        <w:jc w:val="both"/>
        <w:rPr>
          <w:i/>
          <w:sz w:val="26"/>
          <w:szCs w:val="26"/>
        </w:rPr>
      </w:pPr>
      <w:r w:rsidRPr="00F25BF1">
        <w:rPr>
          <w:i/>
          <w:sz w:val="26"/>
          <w:szCs w:val="26"/>
        </w:rPr>
        <w:t xml:space="preserve">        System.out.println(""+str3.compareTo(str4));  //str3 &lt; str4 , so sánh trả về -1</w:t>
      </w:r>
    </w:p>
    <w:p w14:paraId="2275C5A1" w14:textId="77777777" w:rsidR="006C6434" w:rsidRPr="00F25BF1" w:rsidRDefault="006C6434" w:rsidP="002B461A">
      <w:pPr>
        <w:pStyle w:val="NormalWeb"/>
        <w:shd w:val="clear" w:color="auto" w:fill="FFFFFF"/>
        <w:spacing w:before="0" w:beforeAutospacing="0" w:after="0" w:afterAutospacing="0" w:line="360" w:lineRule="auto"/>
        <w:ind w:firstLine="450"/>
        <w:jc w:val="both"/>
        <w:rPr>
          <w:i/>
          <w:sz w:val="26"/>
          <w:szCs w:val="26"/>
        </w:rPr>
      </w:pPr>
      <w:r w:rsidRPr="00F25BF1">
        <w:rPr>
          <w:i/>
          <w:sz w:val="26"/>
          <w:szCs w:val="26"/>
        </w:rPr>
        <w:t xml:space="preserve">        System.out.println(""+str4.compareTo(str3)); // str4 &gt; str3, so sánh trả về 1</w:t>
      </w:r>
    </w:p>
    <w:p w14:paraId="1B2B72AE" w14:textId="77777777" w:rsidR="006C6434" w:rsidRPr="00F25BF1" w:rsidRDefault="006C6434" w:rsidP="002B461A">
      <w:pPr>
        <w:pStyle w:val="NormalWeb"/>
        <w:shd w:val="clear" w:color="auto" w:fill="FFFFFF"/>
        <w:spacing w:before="0" w:beforeAutospacing="0" w:after="0" w:afterAutospacing="0" w:line="360" w:lineRule="auto"/>
        <w:ind w:firstLine="450"/>
        <w:jc w:val="both"/>
        <w:rPr>
          <w:i/>
          <w:sz w:val="26"/>
          <w:szCs w:val="26"/>
        </w:rPr>
      </w:pPr>
      <w:r w:rsidRPr="00F25BF1">
        <w:rPr>
          <w:i/>
          <w:sz w:val="26"/>
          <w:szCs w:val="26"/>
        </w:rPr>
        <w:t xml:space="preserve">        System.out.println(""+str3.compareTo(str3)); // str3 = str3, so sánh trả về 0</w:t>
      </w:r>
    </w:p>
    <w:p w14:paraId="6CDB31BC"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System.out.println("So sánh 2 chuỗi hoa và thường");</w:t>
      </w:r>
    </w:p>
    <w:p w14:paraId="300FDFCD"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str5 = "ANDroid.Vn";</w:t>
      </w:r>
    </w:p>
    <w:p w14:paraId="6C098187"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str6 = "android.vn";</w:t>
      </w:r>
    </w:p>
    <w:p w14:paraId="43BB11E0" w14:textId="0212ED53"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System.out.println(""+str5.compareToIgnoreCase(str6)); //K</w:t>
      </w:r>
      <w:r w:rsidR="007246F3">
        <w:rPr>
          <w:i/>
          <w:sz w:val="26"/>
          <w:szCs w:val="26"/>
        </w:rPr>
        <w:t>h</w:t>
      </w:r>
      <w:r w:rsidRPr="00F25BF1">
        <w:rPr>
          <w:i/>
          <w:sz w:val="26"/>
          <w:szCs w:val="26"/>
        </w:rPr>
        <w:t>ông phân biệt hoa và thường</w:t>
      </w:r>
    </w:p>
    <w:p w14:paraId="7AA9A5B3"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System.out.println(""+str5.compareTo(str6)); // Phân biệt chữ hoa và chữ thường!</w:t>
      </w:r>
    </w:p>
    <w:p w14:paraId="5946B05F"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System.out.println("Chuỗi này có là tập con của chuỗi kia không?");</w:t>
      </w:r>
    </w:p>
    <w:p w14:paraId="07E91F88"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str7 = "android.vn";</w:t>
      </w:r>
    </w:p>
    <w:p w14:paraId="156B50EB"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str8 = "vn";</w:t>
      </w:r>
    </w:p>
    <w:p w14:paraId="510BF6CD"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//Quá trình so sánh có phân biệt chữ hoa và chữ thường!</w:t>
      </w:r>
    </w:p>
    <w:p w14:paraId="5307EF7D"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System.out.println("Chuỗi vn nằm ở vị trí thứ "+str7.indexOf(str8)+" của chuỗi android.vn");</w:t>
      </w:r>
    </w:p>
    <w:p w14:paraId="727B6027"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//Khi so sánh không tìm thấy thì sẽ trả về -1</w:t>
      </w:r>
    </w:p>
    <w:p w14:paraId="0224BEE5"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str8 = "TN";</w:t>
      </w:r>
    </w:p>
    <w:p w14:paraId="56BBFB15"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System.out.println("Chuỗi TN nằm ở vị trí thứ "+str7.indexOf(str8)+" của chuỗi android.vn");</w:t>
      </w:r>
    </w:p>
    <w:p w14:paraId="049C2EB3"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System.out.println("Chuỗi này có bắt đầu hay kết thúc bằng chuỗi kia không?");</w:t>
      </w:r>
    </w:p>
    <w:p w14:paraId="76B839E1"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str7 = "android.vn";</w:t>
      </w:r>
    </w:p>
    <w:p w14:paraId="14915711"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str9 = "and";</w:t>
      </w:r>
    </w:p>
    <w:p w14:paraId="26C5D110"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String str10 = "roid.vn";</w:t>
      </w:r>
    </w:p>
    <w:p w14:paraId="0DF21AE6"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System.out.println("str7.startsWith(str9) = "+str7.startsWith(str9));</w:t>
      </w:r>
    </w:p>
    <w:p w14:paraId="1BFE92FE"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 xml:space="preserve">        System.out.println("str7.endsWith(str10) = "+str7.endsWith(str10));</w:t>
      </w:r>
    </w:p>
    <w:p w14:paraId="1059DEE9" w14:textId="77777777" w:rsidR="006C6434"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lastRenderedPageBreak/>
        <w:t xml:space="preserve">    }</w:t>
      </w:r>
    </w:p>
    <w:p w14:paraId="62C952CE" w14:textId="77777777" w:rsidR="004A5156" w:rsidRPr="00F25BF1" w:rsidRDefault="006C6434" w:rsidP="009B1F9D">
      <w:pPr>
        <w:pStyle w:val="NormalWeb"/>
        <w:shd w:val="clear" w:color="auto" w:fill="FFFFFF"/>
        <w:spacing w:before="0" w:beforeAutospacing="0" w:after="0" w:afterAutospacing="0" w:line="360" w:lineRule="auto"/>
        <w:jc w:val="both"/>
        <w:rPr>
          <w:i/>
          <w:sz w:val="26"/>
          <w:szCs w:val="26"/>
        </w:rPr>
      </w:pPr>
      <w:r w:rsidRPr="00F25BF1">
        <w:rPr>
          <w:i/>
          <w:sz w:val="26"/>
          <w:szCs w:val="26"/>
        </w:rPr>
        <w:t>}</w:t>
      </w:r>
    </w:p>
    <w:p w14:paraId="607A9196" w14:textId="77777777" w:rsidR="00ED38D6" w:rsidRPr="00566C2F" w:rsidRDefault="00ED38D6"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tập thực hành mức độ cơ bản</w:t>
      </w:r>
    </w:p>
    <w:p w14:paraId="214E2FF3" w14:textId="1BB9E430" w:rsidR="00890DDC" w:rsidRPr="00566C2F" w:rsidRDefault="00890DDC" w:rsidP="009B1F9D">
      <w:pPr>
        <w:rPr>
          <w:rFonts w:eastAsia="Times New Roman"/>
          <w:szCs w:val="26"/>
        </w:rPr>
      </w:pPr>
      <w:r w:rsidRPr="00566C2F">
        <w:t>Bài</w:t>
      </w:r>
      <w:r w:rsidRPr="00566C2F">
        <w:rPr>
          <w:spacing w:val="-2"/>
        </w:rPr>
        <w:t xml:space="preserve"> </w:t>
      </w:r>
      <w:r w:rsidRPr="00566C2F">
        <w:t>1</w:t>
      </w:r>
      <w:r w:rsidR="009B1F9D" w:rsidRPr="00566C2F">
        <w:t xml:space="preserve">: </w:t>
      </w:r>
      <w:r w:rsidRPr="00566C2F">
        <w:rPr>
          <w:rFonts w:eastAsia="Times New Roman"/>
          <w:szCs w:val="26"/>
        </w:rPr>
        <w:t>Để xử lý các văn bản, người ta xây dựng lớp VanBan có thuộc tính riêng là một xâu ký tự. Hãy:</w:t>
      </w:r>
    </w:p>
    <w:p w14:paraId="4F924954" w14:textId="77777777" w:rsidR="00890DDC" w:rsidRPr="00566C2F" w:rsidRDefault="00890DDC" w:rsidP="009B1F9D">
      <w:pPr>
        <w:jc w:val="both"/>
        <w:rPr>
          <w:rFonts w:eastAsia="Times New Roman"/>
          <w:szCs w:val="26"/>
        </w:rPr>
      </w:pPr>
      <w:r w:rsidRPr="00566C2F">
        <w:rPr>
          <w:rFonts w:eastAsia="Times New Roman"/>
          <w:szCs w:val="26"/>
        </w:rPr>
        <w:t>1. Xây dựng lớp VanBan có:</w:t>
      </w:r>
    </w:p>
    <w:p w14:paraId="3A14035E" w14:textId="18BE5BA7" w:rsidR="00890DDC" w:rsidRPr="00566C2F" w:rsidRDefault="00890DDC" w:rsidP="009B1F9D">
      <w:pPr>
        <w:ind w:left="360"/>
        <w:jc w:val="both"/>
        <w:rPr>
          <w:rFonts w:eastAsia="Times New Roman"/>
          <w:szCs w:val="26"/>
        </w:rPr>
      </w:pPr>
      <w:r w:rsidRPr="00566C2F">
        <w:rPr>
          <w:rFonts w:eastAsia="Times New Roman"/>
          <w:szCs w:val="26"/>
        </w:rPr>
        <w:t>+Các toán tử tạo lập : VanBan(), VanBan(String st).</w:t>
      </w:r>
    </w:p>
    <w:p w14:paraId="2CD1FD8C" w14:textId="59CECC37" w:rsidR="00890DDC" w:rsidRPr="00566C2F" w:rsidRDefault="00890DDC" w:rsidP="009B1F9D">
      <w:pPr>
        <w:ind w:left="360"/>
        <w:jc w:val="both"/>
        <w:rPr>
          <w:rFonts w:eastAsia="Times New Roman"/>
          <w:szCs w:val="26"/>
        </w:rPr>
      </w:pPr>
      <w:r w:rsidRPr="00566C2F">
        <w:rPr>
          <w:rFonts w:eastAsia="Times New Roman"/>
          <w:szCs w:val="26"/>
        </w:rPr>
        <w:t>+Phương thức đếm số từ của xâu thuộc tính trong lớp hiện tại.</w:t>
      </w:r>
    </w:p>
    <w:p w14:paraId="0EF8B9E1" w14:textId="2B272B8C" w:rsidR="00890DDC" w:rsidRPr="00566C2F" w:rsidRDefault="00890DDC" w:rsidP="009B1F9D">
      <w:pPr>
        <w:ind w:left="360"/>
        <w:jc w:val="both"/>
        <w:rPr>
          <w:rFonts w:eastAsia="Times New Roman"/>
          <w:szCs w:val="26"/>
        </w:rPr>
      </w:pPr>
      <w:r w:rsidRPr="00566C2F">
        <w:rPr>
          <w:rFonts w:eastAsia="Times New Roman"/>
          <w:szCs w:val="26"/>
        </w:rPr>
        <w:t>+Phương thức đếm số từ kết thúc bởi ký tự ‘G’ (không phân biệt chữ hoa/thường).</w:t>
      </w:r>
    </w:p>
    <w:p w14:paraId="76FFB44B" w14:textId="50551628" w:rsidR="00890DDC" w:rsidRPr="00566C2F" w:rsidRDefault="00890DDC" w:rsidP="009B1F9D">
      <w:pPr>
        <w:jc w:val="both"/>
        <w:rPr>
          <w:rFonts w:eastAsia="Times New Roman"/>
          <w:szCs w:val="26"/>
        </w:rPr>
      </w:pPr>
      <w:r w:rsidRPr="00566C2F">
        <w:rPr>
          <w:rFonts w:eastAsia="Times New Roman"/>
          <w:szCs w:val="26"/>
        </w:rPr>
        <w:t xml:space="preserve">2. </w:t>
      </w:r>
      <w:r w:rsidR="007246F3">
        <w:rPr>
          <w:rFonts w:eastAsia="Times New Roman"/>
          <w:szCs w:val="26"/>
        </w:rPr>
        <w:t>Xây dựng các phương thức của lớp VanBan để c</w:t>
      </w:r>
      <w:r w:rsidRPr="00566C2F">
        <w:rPr>
          <w:rFonts w:eastAsia="Times New Roman"/>
          <w:szCs w:val="26"/>
        </w:rPr>
        <w:t xml:space="preserve">huẩn hoá xâu thuộc tính trong lớp hiện tại theo các tiêu chí sau: </w:t>
      </w:r>
    </w:p>
    <w:p w14:paraId="4AB48CFE" w14:textId="77777777" w:rsidR="00890DDC" w:rsidRPr="00566C2F" w:rsidRDefault="00890DDC" w:rsidP="009B1F9D">
      <w:pPr>
        <w:ind w:left="360"/>
        <w:jc w:val="both"/>
        <w:rPr>
          <w:rFonts w:eastAsia="Times New Roman"/>
          <w:szCs w:val="26"/>
        </w:rPr>
      </w:pPr>
      <w:r w:rsidRPr="00566C2F">
        <w:rPr>
          <w:rFonts w:eastAsia="Times New Roman"/>
          <w:szCs w:val="26"/>
        </w:rPr>
        <w:t>+ Ở đầu và cuối của xâu không có ký tự trống</w:t>
      </w:r>
    </w:p>
    <w:p w14:paraId="0B91CDE9" w14:textId="77777777" w:rsidR="00890DDC" w:rsidRPr="00566C2F" w:rsidRDefault="00890DDC" w:rsidP="009B1F9D">
      <w:pPr>
        <w:ind w:left="360"/>
        <w:jc w:val="both"/>
        <w:rPr>
          <w:rFonts w:eastAsia="Times New Roman"/>
          <w:szCs w:val="26"/>
        </w:rPr>
      </w:pPr>
      <w:r w:rsidRPr="00566C2F">
        <w:rPr>
          <w:rFonts w:eastAsia="Times New Roman"/>
          <w:szCs w:val="26"/>
        </w:rPr>
        <w:t>+ Ở giữa xâu, tại vị trí bất kỳ không tồn tại hai ký tự trống đứng liền nhau.</w:t>
      </w:r>
    </w:p>
    <w:p w14:paraId="11386B1F" w14:textId="1DF050FD" w:rsidR="009B1F9D" w:rsidRPr="00566C2F" w:rsidRDefault="009535B2" w:rsidP="009B1F9D">
      <w:pPr>
        <w:rPr>
          <w:szCs w:val="26"/>
        </w:rPr>
      </w:pPr>
      <w:r w:rsidRPr="00566C2F">
        <w:t>Bài</w:t>
      </w:r>
      <w:r w:rsidRPr="00566C2F">
        <w:rPr>
          <w:spacing w:val="-2"/>
        </w:rPr>
        <w:t xml:space="preserve"> </w:t>
      </w:r>
      <w:r w:rsidRPr="00566C2F">
        <w:t>2</w:t>
      </w:r>
      <w:r w:rsidR="009B1F9D" w:rsidRPr="00566C2F">
        <w:t xml:space="preserve">: </w:t>
      </w:r>
      <w:r w:rsidRPr="00566C2F">
        <w:rPr>
          <w:szCs w:val="26"/>
        </w:rPr>
        <w:t xml:space="preserve">Xây dựng lớp </w:t>
      </w:r>
      <w:r w:rsidR="00A922A1">
        <w:rPr>
          <w:szCs w:val="26"/>
        </w:rPr>
        <w:t>Xau</w:t>
      </w:r>
      <w:r w:rsidRPr="00566C2F">
        <w:rPr>
          <w:szCs w:val="26"/>
        </w:rPr>
        <w:t xml:space="preserve"> có thuộc tính riêng là : String st và các phương thức sau :</w:t>
      </w:r>
    </w:p>
    <w:p w14:paraId="0E32AED0" w14:textId="6E6A08FA" w:rsidR="009B1F9D" w:rsidRPr="00A922A1" w:rsidRDefault="009535B2" w:rsidP="00A922A1">
      <w:pPr>
        <w:pStyle w:val="ListParagraph"/>
        <w:numPr>
          <w:ilvl w:val="0"/>
          <w:numId w:val="62"/>
        </w:numPr>
        <w:ind w:left="0" w:firstLine="1080"/>
        <w:rPr>
          <w:szCs w:val="26"/>
        </w:rPr>
      </w:pPr>
      <w:r w:rsidRPr="00A922A1">
        <w:rPr>
          <w:szCs w:val="26"/>
        </w:rPr>
        <w:t>public void CharacterD</w:t>
      </w:r>
      <w:r w:rsidR="00890DDC" w:rsidRPr="00A922A1">
        <w:rPr>
          <w:szCs w:val="26"/>
        </w:rPr>
        <w:t>uplicate</w:t>
      </w:r>
      <w:r w:rsidRPr="00A922A1">
        <w:rPr>
          <w:szCs w:val="26"/>
        </w:rPr>
        <w:t>()</w:t>
      </w:r>
      <w:r w:rsidR="00A922A1">
        <w:rPr>
          <w:szCs w:val="26"/>
        </w:rPr>
        <w:t>:</w:t>
      </w:r>
      <w:r w:rsidR="00890DDC" w:rsidRPr="00A922A1">
        <w:rPr>
          <w:szCs w:val="26"/>
        </w:rPr>
        <w:t xml:space="preserve">Tìm và in ra các ký tự xuất hiện nhiều hơn một lần trong String cho trước không phân biệt chữ hoa hay chữ thường. Nếu các ký tự trong </w:t>
      </w:r>
      <w:r w:rsidRPr="00A922A1">
        <w:rPr>
          <w:szCs w:val="26"/>
        </w:rPr>
        <w:t>xâu</w:t>
      </w:r>
      <w:r w:rsidR="00890DDC" w:rsidRPr="00A922A1">
        <w:rPr>
          <w:szCs w:val="26"/>
        </w:rPr>
        <w:t xml:space="preserve"> đều là duy nhất thì xuất ra “NO”. Ví dụ chuỗi “Java” thì có ký tự ‘a’ hoặc String “JaVA” cũng có kết quả tương tự.</w:t>
      </w:r>
    </w:p>
    <w:p w14:paraId="3CEB7EAD" w14:textId="051EC22D" w:rsidR="009B1F9D" w:rsidRPr="00566C2F" w:rsidRDefault="00890DDC" w:rsidP="009B1F9D">
      <w:pPr>
        <w:rPr>
          <w:szCs w:val="26"/>
        </w:rPr>
      </w:pPr>
      <w:r w:rsidRPr="00566C2F">
        <w:rPr>
          <w:szCs w:val="26"/>
        </w:rPr>
        <w:t>Gợi ý: Sử dụ</w:t>
      </w:r>
      <w:r w:rsidR="00A922A1">
        <w:rPr>
          <w:szCs w:val="26"/>
        </w:rPr>
        <w:t>ng HashMap</w:t>
      </w:r>
    </w:p>
    <w:p w14:paraId="018A581B" w14:textId="696F0F5C" w:rsidR="00890DDC" w:rsidRPr="00A922A1" w:rsidRDefault="009535B2" w:rsidP="00A922A1">
      <w:pPr>
        <w:pStyle w:val="ListParagraph"/>
        <w:numPr>
          <w:ilvl w:val="0"/>
          <w:numId w:val="62"/>
        </w:numPr>
        <w:ind w:left="0" w:firstLine="1080"/>
        <w:rPr>
          <w:szCs w:val="26"/>
        </w:rPr>
      </w:pPr>
      <w:r w:rsidRPr="00A922A1">
        <w:rPr>
          <w:szCs w:val="26"/>
        </w:rPr>
        <w:t xml:space="preserve">boolean </w:t>
      </w:r>
      <w:r w:rsidR="00890DDC" w:rsidRPr="00A922A1">
        <w:rPr>
          <w:szCs w:val="26"/>
        </w:rPr>
        <w:t>StringAnagram</w:t>
      </w:r>
      <w:r w:rsidRPr="00A922A1">
        <w:rPr>
          <w:szCs w:val="26"/>
        </w:rPr>
        <w:t>(String st1) (st1 là xâu đối số)</w:t>
      </w:r>
      <w:r w:rsidR="00A922A1">
        <w:rPr>
          <w:szCs w:val="26"/>
        </w:rPr>
        <w:t>:</w:t>
      </w:r>
      <w:r w:rsidR="00A922A1" w:rsidRPr="00A922A1">
        <w:rPr>
          <w:szCs w:val="26"/>
        </w:rPr>
        <w:t xml:space="preserve"> </w:t>
      </w:r>
      <w:r w:rsidR="00890DDC" w:rsidRPr="00A922A1">
        <w:rPr>
          <w:szCs w:val="26"/>
        </w:rPr>
        <w:t xml:space="preserve">Kiểm tra 2 </w:t>
      </w:r>
      <w:r w:rsidRPr="00A922A1">
        <w:rPr>
          <w:szCs w:val="26"/>
        </w:rPr>
        <w:t>xâu hiện thời st và xâu st1</w:t>
      </w:r>
      <w:r w:rsidR="00890DDC" w:rsidRPr="00A922A1">
        <w:rPr>
          <w:szCs w:val="26"/>
        </w:rPr>
        <w:t xml:space="preserve"> có là đảo ngược của nhau hay không. Nếu có </w:t>
      </w:r>
      <w:r w:rsidRPr="00A922A1">
        <w:rPr>
          <w:szCs w:val="26"/>
        </w:rPr>
        <w:t>trả về giá trị là true</w:t>
      </w:r>
      <w:r w:rsidR="00890DDC" w:rsidRPr="00A922A1">
        <w:rPr>
          <w:szCs w:val="26"/>
        </w:rPr>
        <w:t xml:space="preserve"> ngược lại </w:t>
      </w:r>
      <w:r w:rsidRPr="00A922A1">
        <w:rPr>
          <w:szCs w:val="26"/>
        </w:rPr>
        <w:t>trả về giá trị là false</w:t>
      </w:r>
      <w:r w:rsidR="00890DDC" w:rsidRPr="00A922A1">
        <w:rPr>
          <w:szCs w:val="26"/>
        </w:rPr>
        <w:t>. Ví dụ “word” và “drow” là 2 chuỗi đảo ngược nhau.</w:t>
      </w:r>
    </w:p>
    <w:p w14:paraId="6DDED486" w14:textId="06359E06" w:rsidR="00890DDC" w:rsidRPr="00A922A1" w:rsidRDefault="009535B2" w:rsidP="00A922A1">
      <w:pPr>
        <w:pStyle w:val="ListParagraph"/>
        <w:numPr>
          <w:ilvl w:val="0"/>
          <w:numId w:val="62"/>
        </w:numPr>
        <w:ind w:left="0" w:firstLine="1080"/>
        <w:rPr>
          <w:szCs w:val="26"/>
        </w:rPr>
      </w:pPr>
      <w:r w:rsidRPr="00566C2F">
        <w:rPr>
          <w:szCs w:val="26"/>
        </w:rPr>
        <w:t>boolean</w:t>
      </w:r>
      <w:r w:rsidR="00890DDC" w:rsidRPr="00566C2F">
        <w:rPr>
          <w:szCs w:val="26"/>
        </w:rPr>
        <w:t xml:space="preserve"> Character</w:t>
      </w:r>
      <w:r w:rsidRPr="00566C2F">
        <w:rPr>
          <w:szCs w:val="26"/>
        </w:rPr>
        <w:t>U</w:t>
      </w:r>
      <w:r w:rsidR="00890DDC" w:rsidRPr="00566C2F">
        <w:rPr>
          <w:szCs w:val="26"/>
        </w:rPr>
        <w:t>nique</w:t>
      </w:r>
      <w:r w:rsidRPr="00566C2F">
        <w:rPr>
          <w:szCs w:val="26"/>
        </w:rPr>
        <w:t>(char ch)</w:t>
      </w:r>
      <w:r w:rsidR="009B1F9D" w:rsidRPr="00566C2F">
        <w:rPr>
          <w:szCs w:val="26"/>
        </w:rPr>
        <w:t xml:space="preserve">: </w:t>
      </w:r>
      <w:r w:rsidR="00890DDC" w:rsidRPr="00A922A1">
        <w:rPr>
          <w:szCs w:val="26"/>
        </w:rPr>
        <w:t xml:space="preserve">Tìm ký tự chỉ xuất hiện một lần trong chuỗi, nếu </w:t>
      </w:r>
      <w:r w:rsidRPr="00A922A1">
        <w:rPr>
          <w:szCs w:val="26"/>
        </w:rPr>
        <w:t>ký tự ch chỉ xuất hiện một lần duy nhất trong xâu st thì trả về true, trong các trường hợp còn lại trả về false</w:t>
      </w:r>
    </w:p>
    <w:p w14:paraId="532F80EE" w14:textId="77777777" w:rsidR="009B1F9D" w:rsidRPr="00566C2F" w:rsidRDefault="009535B2" w:rsidP="00A922A1">
      <w:pPr>
        <w:pStyle w:val="ListParagraph"/>
        <w:numPr>
          <w:ilvl w:val="0"/>
          <w:numId w:val="62"/>
        </w:numPr>
        <w:ind w:left="0" w:firstLine="1080"/>
        <w:rPr>
          <w:szCs w:val="26"/>
        </w:rPr>
      </w:pPr>
      <w:r w:rsidRPr="00566C2F">
        <w:rPr>
          <w:szCs w:val="26"/>
        </w:rPr>
        <w:t>String</w:t>
      </w:r>
      <w:r w:rsidR="00890DDC" w:rsidRPr="00566C2F">
        <w:rPr>
          <w:szCs w:val="26"/>
        </w:rPr>
        <w:t xml:space="preserve"> ReverseString</w:t>
      </w:r>
      <w:r w:rsidRPr="00566C2F">
        <w:rPr>
          <w:szCs w:val="26"/>
        </w:rPr>
        <w:t>()</w:t>
      </w:r>
      <w:r w:rsidR="009B1F9D" w:rsidRPr="00566C2F">
        <w:rPr>
          <w:szCs w:val="26"/>
        </w:rPr>
        <w:t xml:space="preserve">: </w:t>
      </w:r>
      <w:r w:rsidRPr="00566C2F">
        <w:rPr>
          <w:szCs w:val="26"/>
        </w:rPr>
        <w:t>Trả về một xâu đảo ngược của xâu hiện thời (st)</w:t>
      </w:r>
      <w:r w:rsidR="009B1F9D" w:rsidRPr="00566C2F">
        <w:rPr>
          <w:szCs w:val="26"/>
        </w:rPr>
        <w:t xml:space="preserve"> </w:t>
      </w:r>
      <w:r w:rsidRPr="00566C2F">
        <w:rPr>
          <w:szCs w:val="26"/>
        </w:rPr>
        <w:t xml:space="preserve">boolean </w:t>
      </w:r>
      <w:r w:rsidR="00890DDC" w:rsidRPr="00566C2F">
        <w:rPr>
          <w:szCs w:val="26"/>
        </w:rPr>
        <w:t>Stringnotcontainsdigit</w:t>
      </w:r>
      <w:r w:rsidRPr="00566C2F">
        <w:rPr>
          <w:szCs w:val="26"/>
        </w:rPr>
        <w:t>()</w:t>
      </w:r>
      <w:r w:rsidR="009B1F9D" w:rsidRPr="00566C2F">
        <w:rPr>
          <w:szCs w:val="26"/>
        </w:rPr>
        <w:t xml:space="preserve"> </w:t>
      </w:r>
      <w:r w:rsidR="00890DDC" w:rsidRPr="00566C2F">
        <w:rPr>
          <w:szCs w:val="26"/>
        </w:rPr>
        <w:t>Kiểm tra một chuỗi có chứa chữ số hay không, nếu có in ra false ngược lại true.</w:t>
      </w:r>
    </w:p>
    <w:p w14:paraId="452A5A0B" w14:textId="77777777" w:rsidR="009B1F9D" w:rsidRPr="00566C2F" w:rsidRDefault="00890DDC" w:rsidP="009B1F9D">
      <w:pPr>
        <w:pStyle w:val="NormalWeb"/>
        <w:shd w:val="clear" w:color="auto" w:fill="FFFFFF"/>
        <w:spacing w:before="0" w:beforeAutospacing="0" w:after="0" w:afterAutospacing="0" w:line="360" w:lineRule="auto"/>
        <w:ind w:left="1080" w:firstLine="0"/>
        <w:jc w:val="both"/>
        <w:rPr>
          <w:sz w:val="26"/>
          <w:szCs w:val="26"/>
        </w:rPr>
      </w:pPr>
      <w:r w:rsidRPr="00566C2F">
        <w:rPr>
          <w:sz w:val="26"/>
          <w:szCs w:val="26"/>
        </w:rPr>
        <w:lastRenderedPageBreak/>
        <w:t>Ví dụ</w:t>
      </w:r>
    </w:p>
    <w:p w14:paraId="7FE8EE8C" w14:textId="77777777" w:rsidR="009B1F9D" w:rsidRPr="00566C2F" w:rsidRDefault="00890DDC" w:rsidP="009B1F9D">
      <w:pPr>
        <w:pStyle w:val="NormalWeb"/>
        <w:shd w:val="clear" w:color="auto" w:fill="FFFFFF"/>
        <w:spacing w:before="0" w:beforeAutospacing="0" w:after="0" w:afterAutospacing="0" w:line="360" w:lineRule="auto"/>
        <w:ind w:left="1080" w:firstLine="0"/>
        <w:jc w:val="both"/>
        <w:rPr>
          <w:sz w:val="26"/>
          <w:szCs w:val="26"/>
        </w:rPr>
      </w:pPr>
      <w:r w:rsidRPr="00566C2F">
        <w:rPr>
          <w:sz w:val="26"/>
          <w:szCs w:val="26"/>
        </w:rPr>
        <w:t>“abc”, “” =&gt; true</w:t>
      </w:r>
      <w:r w:rsidR="009B1F9D" w:rsidRPr="00566C2F">
        <w:rPr>
          <w:sz w:val="26"/>
          <w:szCs w:val="26"/>
        </w:rPr>
        <w:t xml:space="preserve"> </w:t>
      </w:r>
    </w:p>
    <w:p w14:paraId="533E45D5" w14:textId="77777777" w:rsidR="009B1F9D" w:rsidRPr="00566C2F" w:rsidRDefault="00890DDC" w:rsidP="009B1F9D">
      <w:pPr>
        <w:pStyle w:val="NormalWeb"/>
        <w:shd w:val="clear" w:color="auto" w:fill="FFFFFF"/>
        <w:spacing w:before="0" w:beforeAutospacing="0" w:after="0" w:afterAutospacing="0" w:line="360" w:lineRule="auto"/>
        <w:ind w:left="1080" w:firstLine="0"/>
        <w:jc w:val="both"/>
        <w:rPr>
          <w:sz w:val="26"/>
          <w:szCs w:val="26"/>
        </w:rPr>
      </w:pPr>
      <w:r w:rsidRPr="00566C2F">
        <w:rPr>
          <w:sz w:val="26"/>
          <w:szCs w:val="26"/>
        </w:rPr>
        <w:t>“1abc”, “abc1”, “123”, “a1bc”, null =&gt; false</w:t>
      </w:r>
    </w:p>
    <w:p w14:paraId="6A246E5B" w14:textId="40BD0D70" w:rsidR="00890DDC" w:rsidRPr="00566C2F" w:rsidRDefault="00890DDC" w:rsidP="00A922A1">
      <w:pPr>
        <w:pStyle w:val="ListParagraph"/>
        <w:numPr>
          <w:ilvl w:val="0"/>
          <w:numId w:val="62"/>
        </w:numPr>
        <w:ind w:left="0" w:firstLine="1080"/>
        <w:rPr>
          <w:szCs w:val="26"/>
        </w:rPr>
      </w:pPr>
      <w:r w:rsidRPr="00566C2F">
        <w:rPr>
          <w:szCs w:val="26"/>
        </w:rPr>
        <w:t>Gợi ý: Sử dụng java regex</w:t>
      </w:r>
      <w:r w:rsidR="00AD3079">
        <w:rPr>
          <w:szCs w:val="26"/>
        </w:rPr>
        <w:t>,</w:t>
      </w:r>
      <w:r w:rsidRPr="00566C2F">
        <w:rPr>
          <w:szCs w:val="26"/>
        </w:rPr>
        <w:t xml:space="preserve"> </w:t>
      </w:r>
      <w:r w:rsidR="00AD3079">
        <w:rPr>
          <w:szCs w:val="26"/>
        </w:rPr>
        <w:t>đ</w:t>
      </w:r>
      <w:r w:rsidRPr="00566C2F">
        <w:rPr>
          <w:szCs w:val="26"/>
        </w:rPr>
        <w:t xml:space="preserve">ây cũng là cách ngắn gọn nhất. Hoặc có thể </w:t>
      </w:r>
      <w:r w:rsidR="00AD3079">
        <w:rPr>
          <w:szCs w:val="26"/>
        </w:rPr>
        <w:t>dùng vòng lặp</w:t>
      </w:r>
      <w:r w:rsidRPr="00566C2F">
        <w:rPr>
          <w:szCs w:val="26"/>
        </w:rPr>
        <w:t xml:space="preserve"> và kiểm tra từng ký tự trong </w:t>
      </w:r>
      <w:r w:rsidR="009535B2" w:rsidRPr="00566C2F">
        <w:rPr>
          <w:szCs w:val="26"/>
        </w:rPr>
        <w:t>xâu</w:t>
      </w:r>
      <w:r w:rsidRPr="00566C2F">
        <w:rPr>
          <w:szCs w:val="26"/>
        </w:rPr>
        <w:t>.</w:t>
      </w:r>
    </w:p>
    <w:p w14:paraId="68181B78" w14:textId="7E881C20" w:rsidR="009B1F9D" w:rsidRPr="00A922A1" w:rsidRDefault="00AD3079" w:rsidP="00A922A1">
      <w:pPr>
        <w:pStyle w:val="ListParagraph"/>
        <w:numPr>
          <w:ilvl w:val="0"/>
          <w:numId w:val="62"/>
        </w:numPr>
        <w:ind w:left="0" w:firstLine="1080"/>
        <w:rPr>
          <w:szCs w:val="26"/>
        </w:rPr>
      </w:pPr>
      <w:r w:rsidRPr="00AD3079">
        <w:rPr>
          <w:i/>
          <w:szCs w:val="26"/>
        </w:rPr>
        <w:t>i</w:t>
      </w:r>
      <w:r w:rsidR="009535B2" w:rsidRPr="00AD3079">
        <w:rPr>
          <w:i/>
          <w:szCs w:val="26"/>
        </w:rPr>
        <w:t xml:space="preserve">nt </w:t>
      </w:r>
      <w:r w:rsidR="00890DDC" w:rsidRPr="00AD3079">
        <w:rPr>
          <w:i/>
          <w:szCs w:val="26"/>
        </w:rPr>
        <w:t xml:space="preserve"> Count</w:t>
      </w:r>
      <w:r w:rsidR="009535B2" w:rsidRPr="00AD3079">
        <w:rPr>
          <w:i/>
          <w:szCs w:val="26"/>
        </w:rPr>
        <w:t>N</w:t>
      </w:r>
      <w:r w:rsidR="00890DDC" w:rsidRPr="00AD3079">
        <w:rPr>
          <w:i/>
          <w:szCs w:val="26"/>
        </w:rPr>
        <w:t>umbeof</w:t>
      </w:r>
      <w:r w:rsidR="009535B2" w:rsidRPr="00AD3079">
        <w:rPr>
          <w:i/>
          <w:szCs w:val="26"/>
        </w:rPr>
        <w:t>V</w:t>
      </w:r>
      <w:r w:rsidR="00890DDC" w:rsidRPr="00AD3079">
        <w:rPr>
          <w:i/>
          <w:szCs w:val="26"/>
        </w:rPr>
        <w:t>owelsand</w:t>
      </w:r>
      <w:r w:rsidR="009535B2" w:rsidRPr="00AD3079">
        <w:rPr>
          <w:i/>
          <w:szCs w:val="26"/>
        </w:rPr>
        <w:t>C</w:t>
      </w:r>
      <w:r w:rsidR="00890DDC" w:rsidRPr="00AD3079">
        <w:rPr>
          <w:i/>
          <w:szCs w:val="26"/>
        </w:rPr>
        <w:t>onsonants</w:t>
      </w:r>
      <w:r w:rsidR="009535B2" w:rsidRPr="00AD3079">
        <w:rPr>
          <w:i/>
          <w:szCs w:val="26"/>
        </w:rPr>
        <w:t>()</w:t>
      </w:r>
      <w:r w:rsidR="00A922A1" w:rsidRPr="00A922A1">
        <w:rPr>
          <w:szCs w:val="26"/>
        </w:rPr>
        <w:t xml:space="preserve">: </w:t>
      </w:r>
      <w:r w:rsidR="00890DDC" w:rsidRPr="00A922A1">
        <w:rPr>
          <w:szCs w:val="26"/>
        </w:rPr>
        <w:t xml:space="preserve">Đếm số lượng ký tự nguyên âm và phụ âm xuất hiện trong </w:t>
      </w:r>
      <w:r w:rsidR="009535B2" w:rsidRPr="00A922A1">
        <w:rPr>
          <w:szCs w:val="26"/>
        </w:rPr>
        <w:t>xâu hiện thời(st)</w:t>
      </w:r>
      <w:r w:rsidR="00890DDC" w:rsidRPr="00A922A1">
        <w:rPr>
          <w:szCs w:val="26"/>
        </w:rPr>
        <w:t>. Ví dụ chuỗi “java” có 2 nguyên âm “a” và 2 phụ âm “j” và “v”.</w:t>
      </w:r>
    </w:p>
    <w:p w14:paraId="48435282" w14:textId="7096E690" w:rsidR="00890DDC" w:rsidRPr="00566C2F" w:rsidRDefault="00890DDC" w:rsidP="009B1F9D">
      <w:pPr>
        <w:pStyle w:val="NormalWeb"/>
        <w:shd w:val="clear" w:color="auto" w:fill="FFFFFF"/>
        <w:spacing w:before="0" w:beforeAutospacing="0" w:after="0" w:afterAutospacing="0" w:line="360" w:lineRule="auto"/>
        <w:ind w:left="1080" w:firstLine="0"/>
        <w:jc w:val="both"/>
        <w:rPr>
          <w:sz w:val="26"/>
          <w:szCs w:val="26"/>
        </w:rPr>
      </w:pPr>
      <w:r w:rsidRPr="00566C2F">
        <w:rPr>
          <w:sz w:val="26"/>
          <w:szCs w:val="26"/>
        </w:rPr>
        <w:t>Gợi ý: Dùng switch case để đếm số lượng ký tự nguyên âm. Số phụ âm sẽ là độ dài của chuỗi trừ cho số lượng phụ âm.</w:t>
      </w:r>
    </w:p>
    <w:p w14:paraId="59C12895" w14:textId="77777777" w:rsidR="00DC2EA1" w:rsidRPr="00566C2F" w:rsidRDefault="00DC2EA1"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thực hành mức độ nâng cao.</w:t>
      </w:r>
    </w:p>
    <w:p w14:paraId="78FF599C" w14:textId="7D43F8B0" w:rsidR="009B1F9D" w:rsidRPr="00566C2F" w:rsidRDefault="00DC2EA1" w:rsidP="009B1F9D">
      <w:pPr>
        <w:rPr>
          <w:szCs w:val="26"/>
        </w:rPr>
      </w:pPr>
      <w:r w:rsidRPr="00566C2F">
        <w:t>Bài</w:t>
      </w:r>
      <w:r w:rsidRPr="00566C2F">
        <w:rPr>
          <w:spacing w:val="-2"/>
        </w:rPr>
        <w:t xml:space="preserve"> </w:t>
      </w:r>
      <w:r w:rsidRPr="00566C2F">
        <w:t>1</w:t>
      </w:r>
      <w:r w:rsidR="009B1F9D" w:rsidRPr="00566C2F">
        <w:t xml:space="preserve">: </w:t>
      </w:r>
      <w:r w:rsidRPr="00566C2F">
        <w:rPr>
          <w:szCs w:val="26"/>
        </w:rPr>
        <w:t>Xây dựng lớp Xâu có thuộc tính riêng là : String st và các phương thức sau :</w:t>
      </w:r>
      <w:r w:rsidR="009B1F9D" w:rsidRPr="00566C2F">
        <w:rPr>
          <w:szCs w:val="26"/>
        </w:rPr>
        <w:t xml:space="preserve"> </w:t>
      </w:r>
    </w:p>
    <w:p w14:paraId="66E95A70" w14:textId="7D315FEE" w:rsidR="00890DDC" w:rsidRPr="00566C2F" w:rsidRDefault="009B1F9D" w:rsidP="00A922A1">
      <w:pPr>
        <w:rPr>
          <w:szCs w:val="26"/>
        </w:rPr>
      </w:pPr>
      <w:r w:rsidRPr="00566C2F">
        <w:rPr>
          <w:szCs w:val="26"/>
        </w:rPr>
        <w:t xml:space="preserve"> </w:t>
      </w:r>
      <w:r w:rsidR="00DC2EA1" w:rsidRPr="00566C2F">
        <w:rPr>
          <w:szCs w:val="26"/>
        </w:rPr>
        <w:t xml:space="preserve">-int </w:t>
      </w:r>
      <w:r w:rsidR="00890DDC" w:rsidRPr="00566C2F">
        <w:rPr>
          <w:szCs w:val="26"/>
        </w:rPr>
        <w:t>Convert</w:t>
      </w:r>
      <w:r w:rsidR="00DC2EA1" w:rsidRPr="00566C2F">
        <w:rPr>
          <w:szCs w:val="26"/>
        </w:rPr>
        <w:t>S</w:t>
      </w:r>
      <w:r w:rsidR="00890DDC" w:rsidRPr="00566C2F">
        <w:rPr>
          <w:szCs w:val="26"/>
        </w:rPr>
        <w:t>tring</w:t>
      </w:r>
      <w:r w:rsidR="00DC2EA1" w:rsidRPr="00566C2F">
        <w:rPr>
          <w:szCs w:val="26"/>
        </w:rPr>
        <w:t>N</w:t>
      </w:r>
      <w:r w:rsidR="00890DDC" w:rsidRPr="00566C2F">
        <w:rPr>
          <w:szCs w:val="26"/>
        </w:rPr>
        <w:t>umberto</w:t>
      </w:r>
      <w:r w:rsidR="00DC2EA1" w:rsidRPr="00566C2F">
        <w:rPr>
          <w:szCs w:val="26"/>
        </w:rPr>
        <w:t>I</w:t>
      </w:r>
      <w:r w:rsidR="00890DDC" w:rsidRPr="00566C2F">
        <w:rPr>
          <w:szCs w:val="26"/>
        </w:rPr>
        <w:t>nt</w:t>
      </w:r>
      <w:r w:rsidR="00DC2EA1" w:rsidRPr="00566C2F">
        <w:rPr>
          <w:szCs w:val="26"/>
        </w:rPr>
        <w:t>V</w:t>
      </w:r>
      <w:r w:rsidR="00890DDC" w:rsidRPr="00566C2F">
        <w:rPr>
          <w:szCs w:val="26"/>
        </w:rPr>
        <w:t>alue</w:t>
      </w:r>
      <w:r w:rsidR="00DC2EA1" w:rsidRPr="00566C2F">
        <w:rPr>
          <w:szCs w:val="26"/>
        </w:rPr>
        <w:t>()</w:t>
      </w:r>
      <w:r w:rsidR="00A922A1">
        <w:rPr>
          <w:szCs w:val="26"/>
        </w:rPr>
        <w:t>:</w:t>
      </w:r>
      <w:r w:rsidR="00890DDC" w:rsidRPr="00566C2F">
        <w:rPr>
          <w:szCs w:val="26"/>
        </w:rPr>
        <w:t xml:space="preserve">Chuyển chuỗi số nguyên sang int value. Ví dụ “5646” thành int = 5646.  </w:t>
      </w:r>
    </w:p>
    <w:p w14:paraId="213F64DD" w14:textId="67FA8663" w:rsidR="00890DDC" w:rsidRPr="00566C2F" w:rsidRDefault="00890DDC" w:rsidP="009B1F9D">
      <w:pPr>
        <w:pStyle w:val="NormalWeb"/>
        <w:shd w:val="clear" w:color="auto" w:fill="FFFFFF"/>
        <w:spacing w:before="0" w:beforeAutospacing="0" w:after="0" w:afterAutospacing="0" w:line="360" w:lineRule="auto"/>
        <w:jc w:val="both"/>
        <w:rPr>
          <w:sz w:val="26"/>
          <w:szCs w:val="26"/>
        </w:rPr>
      </w:pPr>
      <w:r w:rsidRPr="00566C2F">
        <w:rPr>
          <w:sz w:val="26"/>
          <w:szCs w:val="26"/>
        </w:rPr>
        <w:t xml:space="preserve">Gợi ý: Dùng Integer wrapper class để </w:t>
      </w:r>
      <w:r w:rsidR="00CE5E27">
        <w:rPr>
          <w:sz w:val="26"/>
          <w:szCs w:val="26"/>
        </w:rPr>
        <w:t>chuyển đổi kiểu</w:t>
      </w:r>
      <w:r w:rsidRPr="00566C2F">
        <w:rPr>
          <w:sz w:val="26"/>
          <w:szCs w:val="26"/>
        </w:rPr>
        <w:t xml:space="preserve"> string sang</w:t>
      </w:r>
      <w:r w:rsidR="00CE5E27">
        <w:rPr>
          <w:sz w:val="26"/>
          <w:szCs w:val="26"/>
        </w:rPr>
        <w:t xml:space="preserve"> kiểu</w:t>
      </w:r>
      <w:r w:rsidRPr="00566C2F">
        <w:rPr>
          <w:sz w:val="26"/>
          <w:szCs w:val="26"/>
        </w:rPr>
        <w:t xml:space="preserve"> int.</w:t>
      </w:r>
    </w:p>
    <w:p w14:paraId="4F5C8E3F" w14:textId="51928B8F" w:rsidR="00890DDC" w:rsidRPr="00566C2F" w:rsidRDefault="00546A9D" w:rsidP="009B1F9D">
      <w:pPr>
        <w:pStyle w:val="NormalWeb"/>
        <w:shd w:val="clear" w:color="auto" w:fill="FFFFFF"/>
        <w:spacing w:before="0" w:beforeAutospacing="0" w:after="0" w:afterAutospacing="0" w:line="360" w:lineRule="auto"/>
        <w:jc w:val="both"/>
        <w:rPr>
          <w:sz w:val="26"/>
          <w:szCs w:val="26"/>
        </w:rPr>
      </w:pPr>
      <w:r w:rsidRPr="00566C2F">
        <w:rPr>
          <w:sz w:val="26"/>
          <w:szCs w:val="26"/>
        </w:rPr>
        <w:t xml:space="preserve">public void </w:t>
      </w:r>
      <w:r w:rsidR="00890DDC" w:rsidRPr="00566C2F">
        <w:rPr>
          <w:sz w:val="26"/>
          <w:szCs w:val="26"/>
        </w:rPr>
        <w:t xml:space="preserve"> Replace</w:t>
      </w:r>
      <w:r w:rsidRPr="00566C2F">
        <w:rPr>
          <w:sz w:val="26"/>
          <w:szCs w:val="26"/>
        </w:rPr>
        <w:t>C</w:t>
      </w:r>
      <w:r w:rsidR="00890DDC" w:rsidRPr="00566C2F">
        <w:rPr>
          <w:sz w:val="26"/>
          <w:szCs w:val="26"/>
        </w:rPr>
        <w:t>haracter</w:t>
      </w:r>
      <w:r w:rsidRPr="00566C2F">
        <w:rPr>
          <w:sz w:val="26"/>
          <w:szCs w:val="26"/>
        </w:rPr>
        <w:t>(char ch1, char ch2)</w:t>
      </w:r>
      <w:r w:rsidR="00A922A1">
        <w:rPr>
          <w:sz w:val="26"/>
          <w:szCs w:val="26"/>
        </w:rPr>
        <w:t>:</w:t>
      </w:r>
      <w:r w:rsidRPr="00566C2F">
        <w:rPr>
          <w:sz w:val="26"/>
          <w:szCs w:val="26"/>
        </w:rPr>
        <w:t>thay thế các ký tự ch1 bằng ch2</w:t>
      </w:r>
      <w:r w:rsidR="00890DDC" w:rsidRPr="00566C2F">
        <w:rPr>
          <w:sz w:val="26"/>
          <w:szCs w:val="26"/>
        </w:rPr>
        <w:t>. Ví dụ “shareprogramming.net” chuyển ‘e’ sang ‘*’ kết qủa “shar*programming.n*t”.</w:t>
      </w:r>
    </w:p>
    <w:p w14:paraId="2CC9EFB7" w14:textId="67DA8A8F" w:rsidR="00890DDC" w:rsidRPr="00566C2F" w:rsidRDefault="00890DDC" w:rsidP="009B1F9D">
      <w:pPr>
        <w:pStyle w:val="NormalWeb"/>
        <w:shd w:val="clear" w:color="auto" w:fill="FFFFFF"/>
        <w:spacing w:before="0" w:beforeAutospacing="0" w:after="0" w:afterAutospacing="0" w:line="360" w:lineRule="auto"/>
        <w:jc w:val="both"/>
        <w:rPr>
          <w:sz w:val="26"/>
          <w:szCs w:val="26"/>
        </w:rPr>
      </w:pPr>
      <w:r w:rsidRPr="00566C2F">
        <w:rPr>
          <w:sz w:val="26"/>
          <w:szCs w:val="26"/>
        </w:rPr>
        <w:t xml:space="preserve">Gợi ý: </w:t>
      </w:r>
      <w:r w:rsidR="00546A9D" w:rsidRPr="00566C2F">
        <w:rPr>
          <w:sz w:val="26"/>
          <w:szCs w:val="26"/>
        </w:rPr>
        <w:t>C</w:t>
      </w:r>
      <w:r w:rsidRPr="00566C2F">
        <w:rPr>
          <w:sz w:val="26"/>
          <w:szCs w:val="26"/>
        </w:rPr>
        <w:t xml:space="preserve">ó thể dùng String#replace() hoặc StringBuilder để </w:t>
      </w:r>
      <w:r w:rsidR="00CE5E27">
        <w:rPr>
          <w:sz w:val="26"/>
          <w:szCs w:val="26"/>
        </w:rPr>
        <w:t>lặp</w:t>
      </w:r>
      <w:r w:rsidRPr="00566C2F">
        <w:rPr>
          <w:sz w:val="26"/>
          <w:szCs w:val="26"/>
        </w:rPr>
        <w:t xml:space="preserve"> và thao tác.</w:t>
      </w:r>
    </w:p>
    <w:p w14:paraId="7F080B0B" w14:textId="6E013B53" w:rsidR="00890DDC" w:rsidRPr="00566C2F" w:rsidRDefault="00546A9D" w:rsidP="009B1F9D">
      <w:pPr>
        <w:pStyle w:val="NormalWeb"/>
        <w:shd w:val="clear" w:color="auto" w:fill="FFFFFF"/>
        <w:spacing w:before="0" w:beforeAutospacing="0" w:after="0" w:afterAutospacing="0" w:line="360" w:lineRule="auto"/>
        <w:jc w:val="both"/>
        <w:rPr>
          <w:sz w:val="26"/>
          <w:szCs w:val="26"/>
        </w:rPr>
      </w:pPr>
      <w:r w:rsidRPr="00566C2F">
        <w:rPr>
          <w:sz w:val="26"/>
          <w:szCs w:val="26"/>
        </w:rPr>
        <w:t xml:space="preserve">-String </w:t>
      </w:r>
      <w:r w:rsidR="00890DDC" w:rsidRPr="00566C2F">
        <w:rPr>
          <w:sz w:val="26"/>
          <w:szCs w:val="26"/>
        </w:rPr>
        <w:t>Rever</w:t>
      </w:r>
      <w:r w:rsidRPr="00566C2F">
        <w:rPr>
          <w:sz w:val="26"/>
          <w:szCs w:val="26"/>
        </w:rPr>
        <w:t>S</w:t>
      </w:r>
      <w:r w:rsidR="00890DDC" w:rsidRPr="00566C2F">
        <w:rPr>
          <w:sz w:val="26"/>
          <w:szCs w:val="26"/>
        </w:rPr>
        <w:t>tring</w:t>
      </w:r>
      <w:r w:rsidRPr="00566C2F">
        <w:rPr>
          <w:sz w:val="26"/>
          <w:szCs w:val="26"/>
        </w:rPr>
        <w:t>B</w:t>
      </w:r>
      <w:r w:rsidR="00890DDC" w:rsidRPr="00566C2F">
        <w:rPr>
          <w:sz w:val="26"/>
          <w:szCs w:val="26"/>
        </w:rPr>
        <w:t>y</w:t>
      </w:r>
      <w:r w:rsidRPr="00566C2F">
        <w:rPr>
          <w:sz w:val="26"/>
          <w:szCs w:val="26"/>
        </w:rPr>
        <w:t>W</w:t>
      </w:r>
      <w:r w:rsidR="00890DDC" w:rsidRPr="00566C2F">
        <w:rPr>
          <w:sz w:val="26"/>
          <w:szCs w:val="26"/>
        </w:rPr>
        <w:t>ord</w:t>
      </w:r>
      <w:r w:rsidRPr="00566C2F">
        <w:rPr>
          <w:sz w:val="26"/>
          <w:szCs w:val="26"/>
        </w:rPr>
        <w:t>()</w:t>
      </w:r>
      <w:r w:rsidR="00A922A1">
        <w:rPr>
          <w:sz w:val="26"/>
          <w:szCs w:val="26"/>
        </w:rPr>
        <w:t xml:space="preserve">: </w:t>
      </w:r>
      <w:r w:rsidR="00890DDC" w:rsidRPr="00566C2F">
        <w:rPr>
          <w:sz w:val="26"/>
          <w:szCs w:val="26"/>
        </w:rPr>
        <w:t>Đảo ngược các ký tự của chuỗi cách nhau bởi dấu cách mà không dùng thư viện. Ví dụ “I am developer ” =&gt; “developer am I”. Các ký tự bên trong chỉ cách nhau đúng một dấu khoảng cách.</w:t>
      </w:r>
    </w:p>
    <w:p w14:paraId="729C97C9" w14:textId="77777777" w:rsidR="00890DDC" w:rsidRPr="00566C2F" w:rsidRDefault="00890DDC" w:rsidP="009B1F9D">
      <w:pPr>
        <w:pStyle w:val="NormalWeb"/>
        <w:shd w:val="clear" w:color="auto" w:fill="FFFFFF"/>
        <w:spacing w:before="0" w:beforeAutospacing="0" w:after="0" w:afterAutospacing="0" w:line="360" w:lineRule="auto"/>
        <w:jc w:val="both"/>
        <w:rPr>
          <w:sz w:val="26"/>
          <w:szCs w:val="26"/>
        </w:rPr>
      </w:pPr>
      <w:r w:rsidRPr="00566C2F">
        <w:rPr>
          <w:sz w:val="26"/>
          <w:szCs w:val="26"/>
        </w:rPr>
        <w:t xml:space="preserve">Gợi ý: </w:t>
      </w:r>
      <w:r w:rsidR="00546A9D" w:rsidRPr="00566C2F">
        <w:rPr>
          <w:sz w:val="26"/>
          <w:szCs w:val="26"/>
        </w:rPr>
        <w:t>C</w:t>
      </w:r>
      <w:r w:rsidRPr="00566C2F">
        <w:rPr>
          <w:sz w:val="26"/>
          <w:szCs w:val="26"/>
        </w:rPr>
        <w:t>ần loại bỏ dấu cách ở đầu và cuối câu, thao tác cắt chuỗi theo dấu cách và dùng StringBuilder hoặc StringBuffer để nối chuỗi.</w:t>
      </w:r>
    </w:p>
    <w:p w14:paraId="7E10DF10" w14:textId="32BA0044" w:rsidR="009B1F9D" w:rsidRPr="00566C2F" w:rsidRDefault="00546A9D" w:rsidP="009B1F9D">
      <w:pPr>
        <w:pStyle w:val="NormalWeb"/>
        <w:shd w:val="clear" w:color="auto" w:fill="FFFFFF"/>
        <w:spacing w:before="0" w:beforeAutospacing="0" w:after="0" w:afterAutospacing="0" w:line="360" w:lineRule="auto"/>
        <w:jc w:val="both"/>
        <w:rPr>
          <w:sz w:val="26"/>
          <w:szCs w:val="26"/>
        </w:rPr>
      </w:pPr>
      <w:r w:rsidRPr="00566C2F">
        <w:rPr>
          <w:sz w:val="26"/>
          <w:szCs w:val="26"/>
        </w:rPr>
        <w:t>boolean</w:t>
      </w:r>
      <w:r w:rsidR="00890DDC" w:rsidRPr="00566C2F">
        <w:rPr>
          <w:sz w:val="26"/>
          <w:szCs w:val="26"/>
        </w:rPr>
        <w:t xml:space="preserve"> Check</w:t>
      </w:r>
      <w:r w:rsidRPr="00566C2F">
        <w:rPr>
          <w:sz w:val="26"/>
          <w:szCs w:val="26"/>
        </w:rPr>
        <w:t>S</w:t>
      </w:r>
      <w:r w:rsidR="00890DDC" w:rsidRPr="00566C2F">
        <w:rPr>
          <w:sz w:val="26"/>
          <w:szCs w:val="26"/>
        </w:rPr>
        <w:t>tring</w:t>
      </w:r>
      <w:r w:rsidRPr="00566C2F">
        <w:rPr>
          <w:sz w:val="26"/>
          <w:szCs w:val="26"/>
        </w:rPr>
        <w:t>P</w:t>
      </w:r>
      <w:r w:rsidR="00890DDC" w:rsidRPr="00566C2F">
        <w:rPr>
          <w:sz w:val="26"/>
          <w:szCs w:val="26"/>
        </w:rPr>
        <w:t>alindrome</w:t>
      </w:r>
      <w:r w:rsidR="00A922A1">
        <w:rPr>
          <w:sz w:val="26"/>
          <w:szCs w:val="26"/>
        </w:rPr>
        <w:t xml:space="preserve">(): </w:t>
      </w:r>
      <w:r w:rsidR="00890DDC" w:rsidRPr="00566C2F">
        <w:rPr>
          <w:sz w:val="26"/>
          <w:szCs w:val="26"/>
        </w:rPr>
        <w:t>Chuỗi palindrome là chuỗi sau khi đảo ngược và chuỗi ban đầu hoàn toàn giống nhau, ví dụ “aba” là một chuỗi “aba”</w:t>
      </w:r>
      <w:r w:rsidR="009B1F9D" w:rsidRPr="00566C2F">
        <w:rPr>
          <w:sz w:val="26"/>
          <w:szCs w:val="26"/>
        </w:rPr>
        <w:t xml:space="preserve"> </w:t>
      </w:r>
    </w:p>
    <w:p w14:paraId="0C61650D" w14:textId="11A8BC52" w:rsidR="00890DDC" w:rsidRPr="00566C2F" w:rsidRDefault="00890DDC" w:rsidP="009B1F9D">
      <w:pPr>
        <w:pStyle w:val="NormalWeb"/>
        <w:shd w:val="clear" w:color="auto" w:fill="FFFFFF"/>
        <w:spacing w:before="0" w:beforeAutospacing="0" w:after="0" w:afterAutospacing="0" w:line="360" w:lineRule="auto"/>
        <w:jc w:val="both"/>
        <w:rPr>
          <w:sz w:val="26"/>
          <w:szCs w:val="26"/>
        </w:rPr>
      </w:pPr>
      <w:r w:rsidRPr="00566C2F">
        <w:rPr>
          <w:sz w:val="26"/>
          <w:szCs w:val="26"/>
        </w:rPr>
        <w:t xml:space="preserve">Gợi ý: Đảo ngược chuỗi và so sánh với chuỗi ban đầu hoặc </w:t>
      </w:r>
      <w:r w:rsidR="00CE5E27">
        <w:rPr>
          <w:sz w:val="26"/>
          <w:szCs w:val="26"/>
        </w:rPr>
        <w:t>lặp</w:t>
      </w:r>
      <w:r w:rsidRPr="00566C2F">
        <w:rPr>
          <w:sz w:val="26"/>
          <w:szCs w:val="26"/>
        </w:rPr>
        <w:t xml:space="preserve"> và so sánh từng cặp chữ một.</w:t>
      </w:r>
    </w:p>
    <w:p w14:paraId="15426627" w14:textId="615A8A26" w:rsidR="00890DDC" w:rsidRPr="00566C2F" w:rsidRDefault="009717C3" w:rsidP="009B1F9D">
      <w:pPr>
        <w:pStyle w:val="NormalWeb"/>
        <w:shd w:val="clear" w:color="auto" w:fill="FFFFFF"/>
        <w:spacing w:before="0" w:beforeAutospacing="0" w:after="0" w:afterAutospacing="0" w:line="360" w:lineRule="auto"/>
        <w:jc w:val="both"/>
        <w:rPr>
          <w:sz w:val="26"/>
          <w:szCs w:val="26"/>
        </w:rPr>
      </w:pPr>
      <w:r w:rsidRPr="00566C2F">
        <w:rPr>
          <w:sz w:val="26"/>
          <w:szCs w:val="26"/>
        </w:rPr>
        <w:t>-</w:t>
      </w:r>
      <w:r w:rsidR="00546A9D" w:rsidRPr="00566C2F">
        <w:rPr>
          <w:sz w:val="26"/>
          <w:szCs w:val="26"/>
        </w:rPr>
        <w:t xml:space="preserve">String </w:t>
      </w:r>
      <w:r w:rsidR="00890DDC" w:rsidRPr="00566C2F">
        <w:rPr>
          <w:sz w:val="26"/>
          <w:szCs w:val="26"/>
        </w:rPr>
        <w:t xml:space="preserve"> </w:t>
      </w:r>
      <w:r w:rsidRPr="00566C2F">
        <w:rPr>
          <w:sz w:val="26"/>
          <w:szCs w:val="26"/>
        </w:rPr>
        <w:t>r</w:t>
      </w:r>
      <w:r w:rsidR="00890DDC" w:rsidRPr="00566C2F">
        <w:rPr>
          <w:sz w:val="26"/>
          <w:szCs w:val="26"/>
        </w:rPr>
        <w:t>emove</w:t>
      </w:r>
      <w:r w:rsidR="00546A9D" w:rsidRPr="00566C2F">
        <w:rPr>
          <w:sz w:val="26"/>
          <w:szCs w:val="26"/>
        </w:rPr>
        <w:t>C</w:t>
      </w:r>
      <w:r w:rsidR="00890DDC" w:rsidRPr="00566C2F">
        <w:rPr>
          <w:sz w:val="26"/>
          <w:szCs w:val="26"/>
        </w:rPr>
        <w:t>haracter</w:t>
      </w:r>
      <w:r w:rsidR="00546A9D" w:rsidRPr="00566C2F">
        <w:rPr>
          <w:sz w:val="26"/>
          <w:szCs w:val="26"/>
        </w:rPr>
        <w:t>D</w:t>
      </w:r>
      <w:r w:rsidR="00890DDC" w:rsidRPr="00566C2F">
        <w:rPr>
          <w:sz w:val="26"/>
          <w:szCs w:val="26"/>
        </w:rPr>
        <w:t>uplicate</w:t>
      </w:r>
      <w:r w:rsidR="00A922A1">
        <w:rPr>
          <w:sz w:val="26"/>
          <w:szCs w:val="26"/>
        </w:rPr>
        <w:t xml:space="preserve">(): </w:t>
      </w:r>
      <w:r w:rsidR="00546A9D" w:rsidRPr="00566C2F">
        <w:rPr>
          <w:sz w:val="26"/>
          <w:szCs w:val="26"/>
        </w:rPr>
        <w:t>X</w:t>
      </w:r>
      <w:r w:rsidR="00890DDC" w:rsidRPr="00566C2F">
        <w:rPr>
          <w:sz w:val="26"/>
          <w:szCs w:val="26"/>
        </w:rPr>
        <w:t xml:space="preserve">oá các ký tự xuất hiện nhiều hơn một lần trong </w:t>
      </w:r>
      <w:r w:rsidR="00546A9D" w:rsidRPr="00566C2F">
        <w:rPr>
          <w:sz w:val="26"/>
          <w:szCs w:val="26"/>
        </w:rPr>
        <w:t>xâu</w:t>
      </w:r>
      <w:r w:rsidR="00890DDC" w:rsidRPr="00566C2F">
        <w:rPr>
          <w:sz w:val="26"/>
          <w:szCs w:val="26"/>
        </w:rPr>
        <w:t xml:space="preserve"> và chỉ giữ lại ký tự đầu tiên, vi dụ bananas =&gt; bans</w:t>
      </w:r>
    </w:p>
    <w:p w14:paraId="2F55A8A1" w14:textId="77777777" w:rsidR="00890DDC" w:rsidRPr="00566C2F" w:rsidRDefault="00890DDC" w:rsidP="009B1F9D">
      <w:pPr>
        <w:pStyle w:val="NormalWeb"/>
        <w:shd w:val="clear" w:color="auto" w:fill="FFFFFF"/>
        <w:spacing w:before="0" w:beforeAutospacing="0" w:after="0" w:afterAutospacing="0" w:line="360" w:lineRule="auto"/>
        <w:jc w:val="both"/>
        <w:rPr>
          <w:sz w:val="26"/>
          <w:szCs w:val="26"/>
        </w:rPr>
      </w:pPr>
      <w:r w:rsidRPr="00566C2F">
        <w:rPr>
          <w:sz w:val="26"/>
          <w:szCs w:val="26"/>
        </w:rPr>
        <w:lastRenderedPageBreak/>
        <w:t>Gợi ý: Sử dụng HashSet hoặc ArrayList lưu các ký tự đã xuất hiện trong lúc duyệt. Nếu ký tự được duyệt chưa có tỏng HashSet hoặc ArrayList thì cộng ký tự đó vào chuỗi kết quả và thêm ký tự đó vào HashSet hoặc ArrayList. Lưu ý sử dụng StringBuilder hoặc StringBuffer để thao tác cộng chuỗi.</w:t>
      </w:r>
    </w:p>
    <w:p w14:paraId="3496BA8F" w14:textId="0B600246" w:rsidR="00233E06" w:rsidRDefault="009717C3" w:rsidP="009B1F9D">
      <w:pPr>
        <w:pStyle w:val="NormalWeb"/>
        <w:shd w:val="clear" w:color="auto" w:fill="FFFFFF"/>
        <w:spacing w:before="0" w:beforeAutospacing="0" w:after="0" w:afterAutospacing="0" w:line="360" w:lineRule="auto"/>
        <w:jc w:val="both"/>
        <w:rPr>
          <w:sz w:val="26"/>
          <w:szCs w:val="26"/>
        </w:rPr>
      </w:pPr>
      <w:r w:rsidRPr="00566C2F">
        <w:rPr>
          <w:sz w:val="26"/>
          <w:szCs w:val="26"/>
        </w:rPr>
        <w:t>-String f</w:t>
      </w:r>
      <w:r w:rsidR="00890DDC" w:rsidRPr="00566C2F">
        <w:rPr>
          <w:sz w:val="26"/>
          <w:szCs w:val="26"/>
        </w:rPr>
        <w:t>ind</w:t>
      </w:r>
      <w:r w:rsidRPr="00566C2F">
        <w:rPr>
          <w:sz w:val="26"/>
          <w:szCs w:val="26"/>
        </w:rPr>
        <w:t>L</w:t>
      </w:r>
      <w:r w:rsidR="00890DDC" w:rsidRPr="00566C2F">
        <w:rPr>
          <w:sz w:val="26"/>
          <w:szCs w:val="26"/>
        </w:rPr>
        <w:t>ongest</w:t>
      </w:r>
      <w:r w:rsidRPr="00566C2F">
        <w:rPr>
          <w:sz w:val="26"/>
          <w:szCs w:val="26"/>
        </w:rPr>
        <w:t>P</w:t>
      </w:r>
      <w:r w:rsidR="00890DDC" w:rsidRPr="00566C2F">
        <w:rPr>
          <w:sz w:val="26"/>
          <w:szCs w:val="26"/>
        </w:rPr>
        <w:t>alindrome</w:t>
      </w:r>
      <w:r w:rsidRPr="00566C2F">
        <w:rPr>
          <w:sz w:val="26"/>
          <w:szCs w:val="26"/>
        </w:rPr>
        <w:t>S</w:t>
      </w:r>
      <w:r w:rsidR="00890DDC" w:rsidRPr="00566C2F">
        <w:rPr>
          <w:sz w:val="26"/>
          <w:szCs w:val="26"/>
        </w:rPr>
        <w:t>ubstring</w:t>
      </w:r>
      <w:r w:rsidRPr="00566C2F">
        <w:rPr>
          <w:sz w:val="26"/>
          <w:szCs w:val="26"/>
        </w:rPr>
        <w:t>()</w:t>
      </w:r>
      <w:r w:rsidR="00A922A1">
        <w:rPr>
          <w:sz w:val="26"/>
          <w:szCs w:val="26"/>
        </w:rPr>
        <w:t xml:space="preserve">: </w:t>
      </w:r>
      <w:r w:rsidR="00890DDC" w:rsidRPr="00566C2F">
        <w:rPr>
          <w:sz w:val="26"/>
          <w:szCs w:val="26"/>
        </w:rPr>
        <w:t>Tìm substring palindrome dài nhất trong một chuỗi cho trước. Biết rằng chuỗi palindrome là chuỗi sau khi đảo ngược và chuỗi ban đầu giống nhau.</w:t>
      </w:r>
    </w:p>
    <w:p w14:paraId="038FA6F7" w14:textId="77777777" w:rsidR="00233E06" w:rsidRDefault="00233E06">
      <w:pPr>
        <w:rPr>
          <w:rFonts w:eastAsia="Times New Roman" w:cs="Times New Roman"/>
          <w:szCs w:val="26"/>
        </w:rPr>
      </w:pPr>
      <w:r>
        <w:rPr>
          <w:szCs w:val="26"/>
        </w:rPr>
        <w:br w:type="page"/>
      </w:r>
    </w:p>
    <w:p w14:paraId="157FCC61" w14:textId="7D2816C2" w:rsidR="009717C3" w:rsidRPr="00566C2F" w:rsidRDefault="009717C3" w:rsidP="009B1F9D">
      <w:pPr>
        <w:pStyle w:val="Heading2"/>
        <w:spacing w:before="0"/>
        <w:rPr>
          <w:color w:val="auto"/>
        </w:rPr>
      </w:pPr>
      <w:bookmarkStart w:id="150" w:name="_Toc111104063"/>
      <w:r w:rsidRPr="00566C2F">
        <w:rPr>
          <w:color w:val="auto"/>
        </w:rPr>
        <w:lastRenderedPageBreak/>
        <w:t xml:space="preserve">Bài thực hành số 9 (số </w:t>
      </w:r>
      <w:r w:rsidR="002023C2">
        <w:rPr>
          <w:color w:val="auto"/>
        </w:rPr>
        <w:t>tiết: 03 tiết</w:t>
      </w:r>
      <w:r w:rsidRPr="00566C2F">
        <w:rPr>
          <w:color w:val="auto"/>
        </w:rPr>
        <w:t>)</w:t>
      </w:r>
      <w:bookmarkEnd w:id="150"/>
    </w:p>
    <w:p w14:paraId="62D06334" w14:textId="77777777" w:rsidR="009717C3" w:rsidRPr="00566C2F" w:rsidRDefault="009717C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Mục đích của bài thực hành</w:t>
      </w:r>
    </w:p>
    <w:p w14:paraId="6F7AA40B" w14:textId="195731ED" w:rsidR="009717C3" w:rsidRPr="00566C2F" w:rsidRDefault="009717C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xml:space="preserve">-Sinh viên </w:t>
      </w:r>
      <w:r w:rsidR="005F5685" w:rsidRPr="00566C2F">
        <w:rPr>
          <w:sz w:val="26"/>
          <w:szCs w:val="26"/>
        </w:rPr>
        <w:t>hiểu và vận dụng thành thạo các khái niệm và các lớp đối tượng liên quan đến các luồng vào ra, lớp File, các phương thức truy cập file tuần tự và file ngẫu nhiên</w:t>
      </w:r>
      <w:r w:rsidR="00E34618">
        <w:rPr>
          <w:sz w:val="26"/>
          <w:szCs w:val="26"/>
        </w:rPr>
        <w:t xml:space="preserve">. </w:t>
      </w:r>
      <w:r w:rsidR="00E34618" w:rsidRPr="00617401">
        <w:rPr>
          <w:sz w:val="26"/>
          <w:szCs w:val="26"/>
        </w:rPr>
        <w:t>Thiết kế yêu cầu bài toán theo hướng đối tượng</w:t>
      </w:r>
    </w:p>
    <w:p w14:paraId="4EF43840" w14:textId="77777777" w:rsidR="009717C3" w:rsidRPr="00566C2F" w:rsidRDefault="009717C3" w:rsidP="009B1F9D">
      <w:pPr>
        <w:pStyle w:val="NormalWeb"/>
        <w:shd w:val="clear" w:color="auto" w:fill="FFFFFF"/>
        <w:spacing w:before="0" w:beforeAutospacing="0" w:after="0" w:afterAutospacing="0" w:line="360" w:lineRule="auto"/>
        <w:ind w:firstLine="567"/>
        <w:jc w:val="both"/>
      </w:pPr>
      <w:r w:rsidRPr="00566C2F">
        <w:rPr>
          <w:sz w:val="26"/>
          <w:szCs w:val="26"/>
        </w:rPr>
        <w:t>+ Yêu cầu cần đạt được của bài thực hành</w:t>
      </w:r>
    </w:p>
    <w:p w14:paraId="0A1ECBA4" w14:textId="77777777" w:rsidR="009717C3" w:rsidRPr="00566C2F" w:rsidRDefault="009717C3"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Bài giải mẫu (có hướng dẫn cách giải)</w:t>
      </w:r>
      <w:r w:rsidR="00ED2F73" w:rsidRPr="00566C2F">
        <w:rPr>
          <w:b/>
          <w:sz w:val="26"/>
          <w:szCs w:val="26"/>
        </w:rPr>
        <w:t>.</w:t>
      </w:r>
    </w:p>
    <w:p w14:paraId="5A7704A1" w14:textId="77777777" w:rsidR="00ED2F73"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xml:space="preserve">Demo các </w:t>
      </w:r>
      <w:r w:rsidR="00537CF0" w:rsidRPr="00566C2F">
        <w:rPr>
          <w:sz w:val="26"/>
          <w:szCs w:val="26"/>
        </w:rPr>
        <w:t xml:space="preserve">phương thức </w:t>
      </w:r>
      <w:r w:rsidRPr="00566C2F">
        <w:rPr>
          <w:sz w:val="26"/>
          <w:szCs w:val="26"/>
        </w:rPr>
        <w:t xml:space="preserve"> cơ bản trên</w:t>
      </w:r>
      <w:r w:rsidR="00537CF0" w:rsidRPr="00566C2F">
        <w:rPr>
          <w:sz w:val="26"/>
          <w:szCs w:val="26"/>
        </w:rPr>
        <w:t xml:space="preserve"> lớp </w:t>
      </w:r>
      <w:r w:rsidRPr="00566C2F">
        <w:rPr>
          <w:sz w:val="26"/>
          <w:szCs w:val="26"/>
        </w:rPr>
        <w:t xml:space="preserve"> </w:t>
      </w:r>
      <w:r w:rsidR="00537CF0" w:rsidRPr="00566C2F">
        <w:rPr>
          <w:sz w:val="26"/>
          <w:szCs w:val="26"/>
        </w:rPr>
        <w:t>F</w:t>
      </w:r>
      <w:r w:rsidRPr="00566C2F">
        <w:rPr>
          <w:sz w:val="26"/>
          <w:szCs w:val="26"/>
        </w:rPr>
        <w:t>ile</w:t>
      </w:r>
    </w:p>
    <w:p w14:paraId="22F97B38" w14:textId="77777777" w:rsidR="00537CF0" w:rsidRPr="00566C2F" w:rsidRDefault="00537CF0"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-Tạo File</w:t>
      </w:r>
    </w:p>
    <w:p w14:paraId="57F8C7F1"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import java.io.File;  // Import the File class</w:t>
      </w:r>
    </w:p>
    <w:p w14:paraId="7E1B5604"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import java.io.IOException;  // Import the IOException class to handle errors</w:t>
      </w:r>
    </w:p>
    <w:p w14:paraId="79BFE61D"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public class CreateFile {</w:t>
      </w:r>
    </w:p>
    <w:p w14:paraId="51EBE0BE"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public static void main(String[] args) {</w:t>
      </w:r>
    </w:p>
    <w:p w14:paraId="6119BCC0"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try {</w:t>
      </w:r>
    </w:p>
    <w:p w14:paraId="336B08E3"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File myObj = new File("filename.txt");</w:t>
      </w:r>
    </w:p>
    <w:p w14:paraId="2C40BEF6"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if (myObj.createNewFile()) {</w:t>
      </w:r>
    </w:p>
    <w:p w14:paraId="4AEABCAE"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System.out.println("File created: " + myObj.getName());</w:t>
      </w:r>
    </w:p>
    <w:p w14:paraId="2A554CD5"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 else {</w:t>
      </w:r>
    </w:p>
    <w:p w14:paraId="25715741"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System.out.println("File already exists.");</w:t>
      </w:r>
    </w:p>
    <w:p w14:paraId="082D2438"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w:t>
      </w:r>
    </w:p>
    <w:p w14:paraId="46D33662"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 catch (IOException e) {</w:t>
      </w:r>
    </w:p>
    <w:p w14:paraId="2FDA36BA"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System.out.println("An error occurred.");</w:t>
      </w:r>
    </w:p>
    <w:p w14:paraId="61725157"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e.printStackTrace();</w:t>
      </w:r>
    </w:p>
    <w:p w14:paraId="79A7534A" w14:textId="77777777" w:rsidR="00537CF0" w:rsidRPr="00D76528" w:rsidRDefault="00537CF0" w:rsidP="009B1F9D">
      <w:pPr>
        <w:pStyle w:val="NormalWeb"/>
        <w:shd w:val="clear" w:color="auto" w:fill="FFFFFF"/>
        <w:spacing w:before="0" w:beforeAutospacing="0" w:after="0" w:afterAutospacing="0" w:line="360" w:lineRule="auto"/>
        <w:ind w:firstLine="567"/>
        <w:jc w:val="both"/>
        <w:rPr>
          <w:sz w:val="26"/>
          <w:szCs w:val="26"/>
        </w:rPr>
      </w:pPr>
      <w:r w:rsidRPr="00D76528">
        <w:rPr>
          <w:i/>
          <w:sz w:val="26"/>
          <w:szCs w:val="26"/>
        </w:rPr>
        <w:t xml:space="preserve">    }  }}</w:t>
      </w:r>
    </w:p>
    <w:p w14:paraId="2333322C" w14:textId="77777777" w:rsidR="00537CF0" w:rsidRPr="00D76528" w:rsidRDefault="00537CF0" w:rsidP="009B1F9D">
      <w:pPr>
        <w:pStyle w:val="NormalWeb"/>
        <w:shd w:val="clear" w:color="auto" w:fill="FFFFFF"/>
        <w:spacing w:before="0" w:beforeAutospacing="0" w:after="0" w:afterAutospacing="0" w:line="360" w:lineRule="auto"/>
        <w:ind w:firstLine="567"/>
        <w:jc w:val="both"/>
        <w:rPr>
          <w:b/>
          <w:sz w:val="26"/>
          <w:szCs w:val="26"/>
        </w:rPr>
      </w:pPr>
      <w:r w:rsidRPr="00D76528">
        <w:rPr>
          <w:b/>
          <w:sz w:val="26"/>
          <w:szCs w:val="26"/>
        </w:rPr>
        <w:t>-Ghi các giá trị vào file</w:t>
      </w:r>
    </w:p>
    <w:p w14:paraId="7E189839"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import java.io.FileWriter;   // Import the FileWriter class</w:t>
      </w:r>
    </w:p>
    <w:p w14:paraId="1094C589"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import java.io.IOException;  // Import the IOException class to handle errors</w:t>
      </w:r>
    </w:p>
    <w:p w14:paraId="366AD1F1"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public class WriteToFile {</w:t>
      </w:r>
    </w:p>
    <w:p w14:paraId="3B04D4BB"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public static void main(String[] args) {</w:t>
      </w:r>
    </w:p>
    <w:p w14:paraId="4361DD07"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try {</w:t>
      </w:r>
    </w:p>
    <w:p w14:paraId="1C69403E"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FileWriter myWriter = new FileWriter("filename.txt");</w:t>
      </w:r>
    </w:p>
    <w:p w14:paraId="0CD2572E"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lastRenderedPageBreak/>
        <w:t xml:space="preserve">      myWriter.write("Files in Java might be tricky, but it is fun enough!");</w:t>
      </w:r>
    </w:p>
    <w:p w14:paraId="7C672C37"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myWriter.close();</w:t>
      </w:r>
    </w:p>
    <w:p w14:paraId="1D183624"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System.out.println("Successfully wrote to the file.");</w:t>
      </w:r>
    </w:p>
    <w:p w14:paraId="44E1B5CE"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 catch (IOException e) {</w:t>
      </w:r>
    </w:p>
    <w:p w14:paraId="2208788E"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System.out.println("An error occurred.");</w:t>
      </w:r>
    </w:p>
    <w:p w14:paraId="3A059576"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e.printStackTrace();</w:t>
      </w:r>
    </w:p>
    <w:p w14:paraId="03439A5A"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  }}</w:t>
      </w:r>
    </w:p>
    <w:p w14:paraId="538510F0" w14:textId="77777777" w:rsidR="00537CF0" w:rsidRPr="00D76528" w:rsidRDefault="00537CF0" w:rsidP="009B1F9D">
      <w:pPr>
        <w:pStyle w:val="NormalWeb"/>
        <w:shd w:val="clear" w:color="auto" w:fill="FFFFFF"/>
        <w:spacing w:before="0" w:beforeAutospacing="0" w:after="0" w:afterAutospacing="0" w:line="360" w:lineRule="auto"/>
        <w:ind w:firstLine="567"/>
        <w:jc w:val="both"/>
        <w:rPr>
          <w:b/>
          <w:sz w:val="26"/>
          <w:szCs w:val="26"/>
        </w:rPr>
      </w:pPr>
      <w:r w:rsidRPr="00D76528">
        <w:rPr>
          <w:b/>
          <w:sz w:val="26"/>
          <w:szCs w:val="26"/>
        </w:rPr>
        <w:t>-Đọc các giá trị từ file</w:t>
      </w:r>
    </w:p>
    <w:p w14:paraId="32E7A168"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import java.io.File;  // Import the File class</w:t>
      </w:r>
    </w:p>
    <w:p w14:paraId="7B27D191"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import java.io.FileNotFoundException;  // Import this class to handle errors</w:t>
      </w:r>
    </w:p>
    <w:p w14:paraId="419FB01F"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import java.util.Scanner; // Import the Scanner class to read text files</w:t>
      </w:r>
    </w:p>
    <w:p w14:paraId="26346643"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public class ReadFile {</w:t>
      </w:r>
    </w:p>
    <w:p w14:paraId="4343D961"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public static void main(String[] args) {</w:t>
      </w:r>
    </w:p>
    <w:p w14:paraId="1CF72B31"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try {</w:t>
      </w:r>
    </w:p>
    <w:p w14:paraId="5140BF2E"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File myObj = new File("filename.txt");</w:t>
      </w:r>
    </w:p>
    <w:p w14:paraId="3BF33362"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Scanner myReader = new Scanner(myObj);</w:t>
      </w:r>
    </w:p>
    <w:p w14:paraId="7C07111D"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while (myReader.hasNextLine()) {</w:t>
      </w:r>
    </w:p>
    <w:p w14:paraId="36286F8F"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String data = myReader.nextLine();</w:t>
      </w:r>
    </w:p>
    <w:p w14:paraId="484C9BB0"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System.out.println(data);</w:t>
      </w:r>
    </w:p>
    <w:p w14:paraId="3DFD8781"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w:t>
      </w:r>
    </w:p>
    <w:p w14:paraId="42442E2A"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myReader.close();</w:t>
      </w:r>
    </w:p>
    <w:p w14:paraId="4CABD3FA"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 catch (FileNotFoundException e) {</w:t>
      </w:r>
    </w:p>
    <w:p w14:paraId="76F00C09"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System.out.println("An error occurred.");</w:t>
      </w:r>
    </w:p>
    <w:p w14:paraId="720ABCE3"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e.printStackTrace();</w:t>
      </w:r>
    </w:p>
    <w:p w14:paraId="20FD47FA" w14:textId="77777777" w:rsidR="00537CF0" w:rsidRPr="00D76528" w:rsidRDefault="00537CF0" w:rsidP="009B1F9D">
      <w:pPr>
        <w:pStyle w:val="NormalWeb"/>
        <w:shd w:val="clear" w:color="auto" w:fill="FFFFFF"/>
        <w:spacing w:before="0" w:beforeAutospacing="0" w:after="0" w:afterAutospacing="0" w:line="360" w:lineRule="auto"/>
        <w:ind w:firstLine="567"/>
        <w:jc w:val="both"/>
        <w:rPr>
          <w:sz w:val="26"/>
          <w:szCs w:val="26"/>
        </w:rPr>
      </w:pPr>
      <w:r w:rsidRPr="00D76528">
        <w:rPr>
          <w:i/>
          <w:sz w:val="26"/>
          <w:szCs w:val="26"/>
        </w:rPr>
        <w:t xml:space="preserve">    }  }}</w:t>
      </w:r>
    </w:p>
    <w:p w14:paraId="2FBF10DF" w14:textId="77777777" w:rsidR="00537CF0" w:rsidRPr="00D76528" w:rsidRDefault="00537CF0" w:rsidP="009B1F9D">
      <w:pPr>
        <w:pStyle w:val="NormalWeb"/>
        <w:shd w:val="clear" w:color="auto" w:fill="FFFFFF"/>
        <w:spacing w:before="0" w:beforeAutospacing="0" w:after="0" w:afterAutospacing="0" w:line="360" w:lineRule="auto"/>
        <w:ind w:firstLine="567"/>
        <w:jc w:val="both"/>
        <w:rPr>
          <w:b/>
          <w:sz w:val="26"/>
          <w:szCs w:val="26"/>
        </w:rPr>
      </w:pPr>
      <w:r w:rsidRPr="00D76528">
        <w:rPr>
          <w:b/>
          <w:sz w:val="26"/>
          <w:szCs w:val="26"/>
        </w:rPr>
        <w:t>-Lấy thông tin của file</w:t>
      </w:r>
    </w:p>
    <w:p w14:paraId="4FF706B0"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import java.io.File;  // Import the File class </w:t>
      </w:r>
    </w:p>
    <w:p w14:paraId="52C8794F"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public class GetFileInfo { </w:t>
      </w:r>
    </w:p>
    <w:p w14:paraId="6FE2B0B3"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public static void main(String[] args) {</w:t>
      </w:r>
    </w:p>
    <w:p w14:paraId="66A1BD88"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File myObj = new File("filename.txt");</w:t>
      </w:r>
    </w:p>
    <w:p w14:paraId="65F10A02"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if (myObj.exists()) {</w:t>
      </w:r>
    </w:p>
    <w:p w14:paraId="6B19D560"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lastRenderedPageBreak/>
        <w:t xml:space="preserve">      System.out.println("File name: " + myObj.getName());</w:t>
      </w:r>
    </w:p>
    <w:p w14:paraId="591BBE3B"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System.out.println("Absolute path: " + myObj.getAbsolutePath());</w:t>
      </w:r>
    </w:p>
    <w:p w14:paraId="185DCF1A"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System.out.println("Writeable: " + myObj.canWrite());</w:t>
      </w:r>
    </w:p>
    <w:p w14:paraId="61DEE0F9"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System.out.println("Readable " + myObj.canRead());</w:t>
      </w:r>
    </w:p>
    <w:p w14:paraId="3E69AA11"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System.out.println("File size in bytes " + myObj.length());</w:t>
      </w:r>
    </w:p>
    <w:p w14:paraId="76AE2072"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 else {</w:t>
      </w:r>
    </w:p>
    <w:p w14:paraId="111FA031"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System.out.println("The file does not exist.");</w:t>
      </w:r>
    </w:p>
    <w:p w14:paraId="05512523"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   } }</w:t>
      </w:r>
    </w:p>
    <w:p w14:paraId="150A5F13" w14:textId="77777777" w:rsidR="00537CF0" w:rsidRPr="00D76528" w:rsidRDefault="00537CF0" w:rsidP="009B1F9D">
      <w:pPr>
        <w:pStyle w:val="NormalWeb"/>
        <w:shd w:val="clear" w:color="auto" w:fill="FFFFFF"/>
        <w:spacing w:before="0" w:beforeAutospacing="0" w:after="0" w:afterAutospacing="0" w:line="360" w:lineRule="auto"/>
        <w:ind w:firstLine="567"/>
        <w:jc w:val="both"/>
        <w:rPr>
          <w:b/>
          <w:sz w:val="26"/>
          <w:szCs w:val="26"/>
        </w:rPr>
      </w:pPr>
      <w:r w:rsidRPr="00D76528">
        <w:rPr>
          <w:b/>
          <w:sz w:val="26"/>
          <w:szCs w:val="26"/>
        </w:rPr>
        <w:t>-Xoá một file</w:t>
      </w:r>
    </w:p>
    <w:p w14:paraId="49EE0796"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import java.io.File;  // Import the File class</w:t>
      </w:r>
    </w:p>
    <w:p w14:paraId="4BA5DB5C"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public class DeleteFile {</w:t>
      </w:r>
    </w:p>
    <w:p w14:paraId="34DD3868"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public static void main(String[] args) { </w:t>
      </w:r>
    </w:p>
    <w:p w14:paraId="25C9BB69"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File myObj = new File("filename.txt"); </w:t>
      </w:r>
    </w:p>
    <w:p w14:paraId="47276583"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if (myObj.delete()) { </w:t>
      </w:r>
    </w:p>
    <w:p w14:paraId="4D6E3F89"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System.out.println("Deleted the file: " + myObj.getName());</w:t>
      </w:r>
    </w:p>
    <w:p w14:paraId="198848A8"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 else {</w:t>
      </w:r>
    </w:p>
    <w:p w14:paraId="1C581F5D" w14:textId="77777777" w:rsidR="00537CF0"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System.out.println("Failed to delete the file.");</w:t>
      </w:r>
    </w:p>
    <w:p w14:paraId="7BB7ED73" w14:textId="77777777" w:rsidR="00ED2F73" w:rsidRPr="00D76528" w:rsidRDefault="00537CF0" w:rsidP="009B1F9D">
      <w:pPr>
        <w:pStyle w:val="NormalWeb"/>
        <w:shd w:val="clear" w:color="auto" w:fill="FFFFFF"/>
        <w:spacing w:before="0" w:beforeAutospacing="0" w:after="0" w:afterAutospacing="0" w:line="360" w:lineRule="auto"/>
        <w:ind w:firstLine="567"/>
        <w:jc w:val="both"/>
        <w:rPr>
          <w:i/>
          <w:sz w:val="26"/>
          <w:szCs w:val="26"/>
        </w:rPr>
      </w:pPr>
      <w:r w:rsidRPr="00D76528">
        <w:rPr>
          <w:i/>
          <w:sz w:val="26"/>
          <w:szCs w:val="26"/>
        </w:rPr>
        <w:t xml:space="preserve">    }   } }</w:t>
      </w:r>
    </w:p>
    <w:p w14:paraId="5A1D5D98" w14:textId="77777777" w:rsidR="009717C3" w:rsidRPr="00566C2F" w:rsidRDefault="009717C3" w:rsidP="009B1F9D">
      <w:pPr>
        <w:pStyle w:val="NormalWeb"/>
        <w:shd w:val="clear" w:color="auto" w:fill="FFFFFF"/>
        <w:spacing w:before="0" w:beforeAutospacing="0" w:after="0" w:afterAutospacing="0" w:line="360" w:lineRule="auto"/>
        <w:ind w:firstLine="567"/>
        <w:jc w:val="both"/>
        <w:rPr>
          <w:b/>
        </w:rPr>
      </w:pPr>
      <w:r w:rsidRPr="00566C2F">
        <w:rPr>
          <w:b/>
          <w:sz w:val="26"/>
          <w:szCs w:val="26"/>
        </w:rPr>
        <w:t>+ Các bài tập thực hành mức độ cơ bản</w:t>
      </w:r>
    </w:p>
    <w:p w14:paraId="1685E61E" w14:textId="56EC7B5E" w:rsidR="009717C3" w:rsidRPr="00566C2F" w:rsidRDefault="005F5685" w:rsidP="00D76528">
      <w:pPr>
        <w:rPr>
          <w:szCs w:val="26"/>
        </w:rPr>
      </w:pPr>
      <w:r w:rsidRPr="00566C2F">
        <w:t>Bài</w:t>
      </w:r>
      <w:r w:rsidRPr="00566C2F">
        <w:rPr>
          <w:spacing w:val="-2"/>
        </w:rPr>
        <w:t xml:space="preserve"> </w:t>
      </w:r>
      <w:r w:rsidRPr="00566C2F">
        <w:t>1</w:t>
      </w:r>
      <w:r w:rsidR="00D76528">
        <w:t xml:space="preserve">: </w:t>
      </w:r>
      <w:r w:rsidR="009717C3" w:rsidRPr="00566C2F">
        <w:rPr>
          <w:szCs w:val="26"/>
        </w:rPr>
        <w:t>Viết một ứng dụng theo các mô tả như sau:</w:t>
      </w:r>
    </w:p>
    <w:p w14:paraId="29D9D79B" w14:textId="77777777" w:rsidR="009717C3" w:rsidRPr="00566C2F" w:rsidRDefault="009717C3" w:rsidP="00D76528">
      <w:pPr>
        <w:pStyle w:val="NormalWeb"/>
        <w:shd w:val="clear" w:color="auto" w:fill="FFFFFF"/>
        <w:spacing w:before="0" w:beforeAutospacing="0" w:after="0" w:afterAutospacing="0" w:line="360" w:lineRule="auto"/>
        <w:jc w:val="both"/>
        <w:rPr>
          <w:sz w:val="26"/>
          <w:szCs w:val="26"/>
        </w:rPr>
      </w:pPr>
      <w:r w:rsidRPr="00566C2F">
        <w:rPr>
          <w:sz w:val="26"/>
          <w:szCs w:val="26"/>
        </w:rPr>
        <w:t>a. Tạo file nhanvien.java và thực hiện các công việc:</w:t>
      </w:r>
    </w:p>
    <w:p w14:paraId="25310C75" w14:textId="77777777" w:rsidR="005F5685" w:rsidRPr="00566C2F" w:rsidRDefault="009717C3" w:rsidP="00D76528">
      <w:pPr>
        <w:pStyle w:val="NormalWeb"/>
        <w:shd w:val="clear" w:color="auto" w:fill="FFFFFF"/>
        <w:spacing w:before="0" w:beforeAutospacing="0" w:after="0" w:afterAutospacing="0" w:line="360" w:lineRule="auto"/>
        <w:ind w:left="1440" w:firstLine="0"/>
        <w:jc w:val="both"/>
        <w:rPr>
          <w:sz w:val="26"/>
          <w:szCs w:val="26"/>
        </w:rPr>
      </w:pPr>
      <w:r w:rsidRPr="00566C2F">
        <w:rPr>
          <w:sz w:val="26"/>
          <w:szCs w:val="26"/>
        </w:rPr>
        <w:t>- Tạo một lớp có tên NhanVien bao gồm các thuộc tính: manv kiểu String, hoten kiểu String, tuoi kiểu int, luong kiểu float.</w:t>
      </w:r>
      <w:r w:rsidRPr="00566C2F">
        <w:rPr>
          <w:sz w:val="26"/>
          <w:szCs w:val="26"/>
        </w:rPr>
        <w:cr/>
      </w:r>
      <w:r w:rsidR="005F5685" w:rsidRPr="00566C2F">
        <w:rPr>
          <w:sz w:val="26"/>
          <w:szCs w:val="26"/>
        </w:rPr>
        <w:t>- Viết các setter, getter, constructor, và toString.</w:t>
      </w:r>
    </w:p>
    <w:p w14:paraId="65B7B25A" w14:textId="77777777" w:rsidR="005F5685" w:rsidRPr="00566C2F" w:rsidRDefault="005F5685" w:rsidP="00D76528">
      <w:pPr>
        <w:pStyle w:val="NormalWeb"/>
        <w:shd w:val="clear" w:color="auto" w:fill="FFFFFF"/>
        <w:spacing w:before="0" w:beforeAutospacing="0" w:after="0" w:afterAutospacing="0" w:line="360" w:lineRule="auto"/>
        <w:ind w:left="873" w:firstLine="567"/>
        <w:jc w:val="both"/>
        <w:rPr>
          <w:sz w:val="26"/>
          <w:szCs w:val="26"/>
        </w:rPr>
      </w:pPr>
      <w:r w:rsidRPr="00566C2F">
        <w:rPr>
          <w:sz w:val="26"/>
          <w:szCs w:val="26"/>
        </w:rPr>
        <w:t>- Viết phương thức main để nhập vào các thông tin cho 1 nhân viên từ bàn phím và in các thông tin của nhân viên này ra màn hình.</w:t>
      </w:r>
    </w:p>
    <w:p w14:paraId="53421C55" w14:textId="77777777" w:rsidR="005F5685" w:rsidRPr="00566C2F" w:rsidRDefault="005F5685" w:rsidP="00D76528">
      <w:pPr>
        <w:pStyle w:val="NormalWeb"/>
        <w:shd w:val="clear" w:color="auto" w:fill="FFFFFF"/>
        <w:spacing w:before="0" w:beforeAutospacing="0" w:after="0" w:afterAutospacing="0" w:line="360" w:lineRule="auto"/>
        <w:ind w:left="153"/>
        <w:jc w:val="both"/>
        <w:rPr>
          <w:sz w:val="26"/>
          <w:szCs w:val="26"/>
        </w:rPr>
      </w:pPr>
      <w:r w:rsidRPr="00566C2F">
        <w:rPr>
          <w:sz w:val="26"/>
          <w:szCs w:val="26"/>
        </w:rPr>
        <w:t xml:space="preserve"> Lưu ý không sử dụng Scanner để nhập liệu.</w:t>
      </w:r>
    </w:p>
    <w:p w14:paraId="2A45C977" w14:textId="77777777" w:rsidR="005F5685" w:rsidRPr="00566C2F" w:rsidRDefault="005F5685" w:rsidP="00D76528">
      <w:pPr>
        <w:pStyle w:val="NormalWeb"/>
        <w:shd w:val="clear" w:color="auto" w:fill="FFFFFF"/>
        <w:spacing w:before="0" w:beforeAutospacing="0" w:after="0" w:afterAutospacing="0" w:line="360" w:lineRule="auto"/>
        <w:jc w:val="both"/>
        <w:rPr>
          <w:sz w:val="26"/>
          <w:szCs w:val="26"/>
        </w:rPr>
      </w:pPr>
      <w:r w:rsidRPr="00566C2F">
        <w:rPr>
          <w:sz w:val="26"/>
          <w:szCs w:val="26"/>
        </w:rPr>
        <w:t>b. Tạo file write_to_file.java, viết phương thức main cho phép nhập các thông tin cho 3 nhân viên từ bàn phím, sử dụng FileWriter để ghi các thông tin vừa nhập vào file text ‘nhanvien.txt’. Mở file ‘nhanvien.txt’ để xem đã ghi được thông tin vào file hay chưa.</w:t>
      </w:r>
    </w:p>
    <w:p w14:paraId="524E92E0" w14:textId="77777777" w:rsidR="005F5685" w:rsidRPr="00566C2F" w:rsidRDefault="005F5685" w:rsidP="00D76528">
      <w:pPr>
        <w:pStyle w:val="NormalWeb"/>
        <w:shd w:val="clear" w:color="auto" w:fill="FFFFFF"/>
        <w:spacing w:before="0" w:beforeAutospacing="0" w:after="0" w:afterAutospacing="0" w:line="360" w:lineRule="auto"/>
        <w:jc w:val="both"/>
        <w:rPr>
          <w:sz w:val="26"/>
          <w:szCs w:val="26"/>
        </w:rPr>
      </w:pPr>
      <w:r w:rsidRPr="00566C2F">
        <w:rPr>
          <w:sz w:val="26"/>
          <w:szCs w:val="26"/>
        </w:rPr>
        <w:lastRenderedPageBreak/>
        <w:t>c. Tạo file read_from_file.java, viết phương thức main, sử dụng FileReader để đọc nội dung file ‘nhanvien.txt’ và in những gì đã đọc được từ file ra màn hình.</w:t>
      </w:r>
    </w:p>
    <w:p w14:paraId="2B658181" w14:textId="77777777" w:rsidR="005F5685" w:rsidRPr="00566C2F" w:rsidRDefault="005F5685" w:rsidP="00D76528">
      <w:pPr>
        <w:pStyle w:val="NormalWeb"/>
        <w:shd w:val="clear" w:color="auto" w:fill="FFFFFF"/>
        <w:spacing w:before="0" w:beforeAutospacing="0" w:after="0" w:afterAutospacing="0" w:line="360" w:lineRule="auto"/>
        <w:jc w:val="both"/>
        <w:rPr>
          <w:sz w:val="26"/>
          <w:szCs w:val="26"/>
        </w:rPr>
      </w:pPr>
      <w:r w:rsidRPr="00566C2F">
        <w:rPr>
          <w:sz w:val="26"/>
          <w:szCs w:val="26"/>
        </w:rPr>
        <w:t>d. Tạo file write_object.java, tạo mảng 3 nhanvien, nhập thông tin các nhân viên, sử dụng ObjectOutputStream để ghi mảng nhân viên này vào file ‘nhanvien.bin’.</w:t>
      </w:r>
    </w:p>
    <w:p w14:paraId="7025FB71" w14:textId="77777777" w:rsidR="00ED2F73" w:rsidRPr="00566C2F" w:rsidRDefault="005F5685" w:rsidP="00D76528">
      <w:pPr>
        <w:pStyle w:val="NormalWeb"/>
        <w:shd w:val="clear" w:color="auto" w:fill="FFFFFF"/>
        <w:spacing w:before="0" w:beforeAutospacing="0" w:after="0" w:afterAutospacing="0" w:line="360" w:lineRule="auto"/>
        <w:jc w:val="both"/>
        <w:rPr>
          <w:sz w:val="26"/>
          <w:szCs w:val="26"/>
        </w:rPr>
      </w:pPr>
      <w:r w:rsidRPr="00566C2F">
        <w:rPr>
          <w:sz w:val="26"/>
          <w:szCs w:val="26"/>
        </w:rPr>
        <w:t>e. Tạo file read_object.java, tạo mảng 3 nhanvien, sử dụng ObjectInputStream để đọc dữ liệu từ file ‘nhanvien.bin’ và in mảng nhân viên ra màn hình.</w:t>
      </w:r>
    </w:p>
    <w:p w14:paraId="7C2C061F" w14:textId="77777777" w:rsidR="005F5685" w:rsidRPr="00D76528" w:rsidRDefault="005F5685" w:rsidP="009B1F9D">
      <w:pPr>
        <w:pStyle w:val="NormalWeb"/>
        <w:shd w:val="clear" w:color="auto" w:fill="FFFFFF"/>
        <w:spacing w:before="0" w:beforeAutospacing="0" w:after="0" w:afterAutospacing="0" w:line="360" w:lineRule="auto"/>
        <w:ind w:firstLine="567"/>
        <w:jc w:val="both"/>
        <w:rPr>
          <w:b/>
          <w:sz w:val="26"/>
          <w:szCs w:val="26"/>
        </w:rPr>
      </w:pPr>
      <w:r w:rsidRPr="00566C2F">
        <w:rPr>
          <w:sz w:val="26"/>
          <w:szCs w:val="26"/>
        </w:rPr>
        <w:cr/>
      </w:r>
      <w:r w:rsidRPr="00D76528">
        <w:rPr>
          <w:b/>
          <w:sz w:val="26"/>
          <w:szCs w:val="26"/>
        </w:rPr>
        <w:t>+ Các bài thực hành mức độ nâng cao.</w:t>
      </w:r>
    </w:p>
    <w:p w14:paraId="09BEFA11" w14:textId="3993366A" w:rsidR="005F5685" w:rsidRPr="00566C2F" w:rsidRDefault="005F5685" w:rsidP="00C94D4A">
      <w:pPr>
        <w:rPr>
          <w:szCs w:val="26"/>
        </w:rPr>
      </w:pPr>
      <w:r w:rsidRPr="00566C2F">
        <w:t>Bài</w:t>
      </w:r>
      <w:r w:rsidRPr="00566C2F">
        <w:rPr>
          <w:spacing w:val="-2"/>
        </w:rPr>
        <w:t xml:space="preserve"> </w:t>
      </w:r>
      <w:r w:rsidRPr="00566C2F">
        <w:t>1</w:t>
      </w:r>
      <w:r w:rsidR="00C94D4A" w:rsidRPr="00566C2F">
        <w:t xml:space="preserve">: </w:t>
      </w:r>
      <w:r w:rsidRPr="00566C2F">
        <w:rPr>
          <w:szCs w:val="26"/>
        </w:rPr>
        <w:t>Bạn hãy viết một ứng dụng Java để tìm tổng số từ (word) ở trong một tập tin. Tập tin có thể có nhiều dòng, mỗi dòng có một số</w:t>
      </w:r>
    </w:p>
    <w:p w14:paraId="7E8C0356" w14:textId="77777777" w:rsidR="005F5685" w:rsidRPr="00566C2F" w:rsidRDefault="005F5685" w:rsidP="009B1F9D">
      <w:pPr>
        <w:pStyle w:val="NormalWeb"/>
        <w:shd w:val="clear" w:color="auto" w:fill="FFFFFF"/>
        <w:spacing w:before="0" w:beforeAutospacing="0" w:after="0" w:afterAutospacing="0" w:line="360" w:lineRule="auto"/>
        <w:jc w:val="both"/>
        <w:rPr>
          <w:sz w:val="26"/>
          <w:szCs w:val="26"/>
        </w:rPr>
      </w:pPr>
      <w:r w:rsidRPr="00566C2F">
        <w:rPr>
          <w:sz w:val="26"/>
          <w:szCs w:val="26"/>
        </w:rPr>
        <w:t>lượng từ nào đó. Dưới đây là các ví dụ về tập tin và kết quả của việc thực thi ứng dụng:</w:t>
      </w:r>
    </w:p>
    <w:p w14:paraId="5C68FE0A" w14:textId="77777777" w:rsidR="005F5685" w:rsidRPr="00566C2F" w:rsidRDefault="005F5685" w:rsidP="009B1F9D">
      <w:pPr>
        <w:pStyle w:val="NormalWeb"/>
        <w:shd w:val="clear" w:color="auto" w:fill="FFFFFF"/>
        <w:spacing w:before="0" w:beforeAutospacing="0" w:after="0" w:afterAutospacing="0" w:line="360" w:lineRule="auto"/>
        <w:jc w:val="both"/>
        <w:rPr>
          <w:sz w:val="26"/>
          <w:szCs w:val="26"/>
        </w:rPr>
      </w:pPr>
      <w:r w:rsidRPr="00566C2F">
        <w:rPr>
          <w:sz w:val="26"/>
          <w:szCs w:val="26"/>
        </w:rPr>
        <w:t>a. Ví dụ về tập tin:</w:t>
      </w:r>
    </w:p>
    <w:p w14:paraId="42E6B2F4" w14:textId="77777777" w:rsidR="005F5685" w:rsidRPr="00566C2F" w:rsidRDefault="005F5685" w:rsidP="009B1F9D">
      <w:pPr>
        <w:pStyle w:val="NormalWeb"/>
        <w:shd w:val="clear" w:color="auto" w:fill="FFFFFF"/>
        <w:spacing w:before="0" w:beforeAutospacing="0" w:after="0" w:afterAutospacing="0" w:line="360" w:lineRule="auto"/>
        <w:jc w:val="both"/>
        <w:rPr>
          <w:sz w:val="26"/>
          <w:szCs w:val="26"/>
        </w:rPr>
      </w:pPr>
      <w:r w:rsidRPr="00566C2F">
        <w:rPr>
          <w:sz w:val="26"/>
          <w:szCs w:val="26"/>
        </w:rPr>
        <w:t>Tập tin C:\Java\file1.txt chứa nội dung:</w:t>
      </w:r>
    </w:p>
    <w:p w14:paraId="276C1502" w14:textId="77777777" w:rsidR="005F5685" w:rsidRPr="00566C2F" w:rsidRDefault="005F5685" w:rsidP="009B1F9D">
      <w:pPr>
        <w:pStyle w:val="NormalWeb"/>
        <w:shd w:val="clear" w:color="auto" w:fill="FFFFFF"/>
        <w:spacing w:before="0" w:beforeAutospacing="0" w:after="0" w:afterAutospacing="0" w:line="360" w:lineRule="auto"/>
        <w:jc w:val="both"/>
        <w:rPr>
          <w:i/>
          <w:sz w:val="26"/>
          <w:szCs w:val="26"/>
        </w:rPr>
      </w:pPr>
      <w:r w:rsidRPr="00566C2F">
        <w:rPr>
          <w:i/>
          <w:sz w:val="26"/>
          <w:szCs w:val="26"/>
        </w:rPr>
        <w:t>Website chuyen ve lap trinh va dao tao ICTU</w:t>
      </w:r>
    </w:p>
    <w:p w14:paraId="786EA372" w14:textId="77777777" w:rsidR="005F5685" w:rsidRPr="00566C2F" w:rsidRDefault="005F5685" w:rsidP="009B1F9D">
      <w:pPr>
        <w:pStyle w:val="NormalWeb"/>
        <w:shd w:val="clear" w:color="auto" w:fill="FFFFFF"/>
        <w:spacing w:before="0" w:beforeAutospacing="0" w:after="0" w:afterAutospacing="0" w:line="360" w:lineRule="auto"/>
        <w:jc w:val="both"/>
        <w:rPr>
          <w:i/>
          <w:sz w:val="26"/>
          <w:szCs w:val="26"/>
          <w:lang w:val="fr-FR"/>
        </w:rPr>
      </w:pPr>
      <w:r w:rsidRPr="00566C2F">
        <w:rPr>
          <w:i/>
          <w:sz w:val="26"/>
          <w:szCs w:val="26"/>
          <w:lang w:val="fr-FR"/>
        </w:rPr>
        <w:t>ICTU mang lai cho moi nguoi nhung bai hoc bo ich</w:t>
      </w:r>
    </w:p>
    <w:p w14:paraId="478155AF" w14:textId="77777777" w:rsidR="005F5685" w:rsidRPr="00566C2F" w:rsidRDefault="005F5685" w:rsidP="009B1F9D">
      <w:pPr>
        <w:pStyle w:val="NormalWeb"/>
        <w:shd w:val="clear" w:color="auto" w:fill="FFFFFF"/>
        <w:spacing w:before="0" w:beforeAutospacing="0" w:after="0" w:afterAutospacing="0" w:line="360" w:lineRule="auto"/>
        <w:jc w:val="both"/>
        <w:rPr>
          <w:sz w:val="26"/>
          <w:szCs w:val="26"/>
          <w:lang w:val="fr-FR"/>
        </w:rPr>
      </w:pPr>
      <w:r w:rsidRPr="00566C2F">
        <w:rPr>
          <w:sz w:val="26"/>
          <w:szCs w:val="26"/>
          <w:lang w:val="fr-FR"/>
        </w:rPr>
        <w:t>b. Ví dụ về việc chạy ứng dụng:</w:t>
      </w:r>
    </w:p>
    <w:p w14:paraId="47C0EB6C" w14:textId="77777777" w:rsidR="005F5685" w:rsidRPr="00566C2F" w:rsidRDefault="005F5685" w:rsidP="009B1F9D">
      <w:pPr>
        <w:pStyle w:val="NormalWeb"/>
        <w:shd w:val="clear" w:color="auto" w:fill="FFFFFF"/>
        <w:spacing w:before="0" w:beforeAutospacing="0" w:after="0" w:afterAutospacing="0" w:line="360" w:lineRule="auto"/>
        <w:jc w:val="both"/>
        <w:rPr>
          <w:sz w:val="26"/>
          <w:szCs w:val="26"/>
          <w:lang w:val="fr-FR"/>
        </w:rPr>
      </w:pPr>
      <w:r w:rsidRPr="00566C2F">
        <w:rPr>
          <w:sz w:val="26"/>
          <w:szCs w:val="26"/>
          <w:lang w:val="fr-FR"/>
        </w:rPr>
        <w:t>Xin moi nhap vao ten cua tap tin: C:\Java\file1.txt</w:t>
      </w:r>
    </w:p>
    <w:p w14:paraId="5B7D3956" w14:textId="4AC970E2" w:rsidR="00ED2F73" w:rsidRPr="00566C2F" w:rsidRDefault="005F5685" w:rsidP="00C94D4A">
      <w:pPr>
        <w:pStyle w:val="NormalWeb"/>
        <w:shd w:val="clear" w:color="auto" w:fill="FFFFFF"/>
        <w:spacing w:before="0" w:beforeAutospacing="0" w:after="0" w:afterAutospacing="0" w:line="360" w:lineRule="auto"/>
        <w:ind w:left="567" w:firstLine="153"/>
        <w:jc w:val="both"/>
        <w:rPr>
          <w:sz w:val="26"/>
          <w:szCs w:val="26"/>
        </w:rPr>
      </w:pPr>
      <w:r w:rsidRPr="00566C2F">
        <w:rPr>
          <w:i/>
          <w:sz w:val="26"/>
          <w:szCs w:val="26"/>
        </w:rPr>
        <w:t>Tap tin cua ban co: 20 tu (words).</w:t>
      </w:r>
      <w:r w:rsidRPr="00566C2F">
        <w:rPr>
          <w:i/>
          <w:sz w:val="26"/>
          <w:szCs w:val="26"/>
        </w:rPr>
        <w:cr/>
      </w:r>
      <w:r w:rsidR="00ED2F73" w:rsidRPr="00566C2F">
        <w:t>Bài</w:t>
      </w:r>
      <w:r w:rsidR="00ED2F73" w:rsidRPr="00566C2F">
        <w:rPr>
          <w:spacing w:val="-2"/>
        </w:rPr>
        <w:t xml:space="preserve"> </w:t>
      </w:r>
      <w:r w:rsidR="00ED2F73" w:rsidRPr="00566C2F">
        <w:t>2</w:t>
      </w:r>
      <w:r w:rsidR="00C94D4A" w:rsidRPr="00566C2F">
        <w:t>:</w:t>
      </w:r>
      <w:r w:rsidR="00ED2F73" w:rsidRPr="00566C2F">
        <w:t xml:space="preserve"> </w:t>
      </w:r>
      <w:r w:rsidR="00ED2F73" w:rsidRPr="00566C2F">
        <w:rPr>
          <w:sz w:val="26"/>
          <w:szCs w:val="26"/>
        </w:rPr>
        <w:t xml:space="preserve">Tạo 1 ứng dụng bằng Java dùng để chuyển đổi các loại tiền tệ khác nhau. Ứng dụng gồm 2 lớp: </w:t>
      </w:r>
    </w:p>
    <w:p w14:paraId="6E0D8AF4" w14:textId="77777777" w:rsidR="00ED2F73"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Lớp ExchangeRate lưu tất cả các thông tin về tỷ giá, thông tin tỷ giá có thể được đọc từ file text, dữ liệu của file text được người dùng nhập vào. Lớp ExchangeRate có phương thức readInfo() dùng để đọc thông tin từ file text này. File text có chứa nhiều dòng, mỗi dòng gồm 3 mẫu dữ liệu phân tách nhau bằng dấu chấm phẩy (;): Code1;Code2;Rate, trong đó Code1 là mã của loại tiền tệ thứ nhất, Code2 là mã của loại tiền tệ thứ 2 và Rate là tỷ giá của hai loại tiền tệ này. Ví dụ như USD;IDN;15792, USD;EUR;0.87. Thông tin đọc được từ file text được lưu vào 1 collection, ví dụ như ArrayList, Vector, ... Lớp ExchangeRate cũng có phương thức convert() gồm ba tham số: code1, code2 và số lượng tiền muốn đổi, phương thức sẽ trả về số lượng tiền sau khi được trao đổi.</w:t>
      </w:r>
    </w:p>
    <w:p w14:paraId="1898B65E" w14:textId="77777777" w:rsidR="00ED2F73"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lastRenderedPageBreak/>
        <w:t xml:space="preserve">Lớp thứ hai là lớp chứa phương thức Main(). Lớp này sẽ được dùng để test lớp ExchangeRate </w:t>
      </w:r>
    </w:p>
    <w:p w14:paraId="3598F437" w14:textId="77777777" w:rsidR="00ED2F73"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Ứng dụng cho phép người dùng chuyển đổi tiền tệ nhiều lần tùy thích bằng cách đưa ra câu hỏi: "Bạn có muốn tiếp tục không?", câu trả lời là "yes" và "no".</w:t>
      </w:r>
    </w:p>
    <w:p w14:paraId="47DDA112" w14:textId="77777777" w:rsidR="00ED2F73"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Giả sử rằng bạn sẽ được cấp một file có tên "rate.txt" và có nội dung như sau:</w:t>
      </w:r>
    </w:p>
    <w:p w14:paraId="1C790722" w14:textId="77777777" w:rsidR="00ED2F73"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EUR;USD;1.2</w:t>
      </w:r>
    </w:p>
    <w:p w14:paraId="6A1363CA" w14:textId="77777777" w:rsidR="00ED2F73"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USD;IDN;15789</w:t>
      </w:r>
    </w:p>
    <w:p w14:paraId="04E81E51" w14:textId="77777777" w:rsidR="00ED2F73"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USD;EUR;0.83</w:t>
      </w:r>
    </w:p>
    <w:p w14:paraId="57DFCC69" w14:textId="7702D950" w:rsidR="00C94D4A"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CAD;IDN;16869</w:t>
      </w:r>
    </w:p>
    <w:p w14:paraId="4357C826" w14:textId="77777777" w:rsidR="00C94D4A" w:rsidRPr="00566C2F" w:rsidRDefault="00C94D4A">
      <w:pPr>
        <w:rPr>
          <w:rFonts w:eastAsia="Times New Roman" w:cs="Times New Roman"/>
          <w:szCs w:val="26"/>
        </w:rPr>
      </w:pPr>
      <w:r w:rsidRPr="00566C2F">
        <w:rPr>
          <w:szCs w:val="26"/>
        </w:rPr>
        <w:br w:type="page"/>
      </w:r>
    </w:p>
    <w:p w14:paraId="65F1597C" w14:textId="77777777" w:rsidR="00ED2F73" w:rsidRPr="00566C2F" w:rsidRDefault="00ED2F73" w:rsidP="009B1F9D">
      <w:pPr>
        <w:pStyle w:val="NormalWeb"/>
        <w:shd w:val="clear" w:color="auto" w:fill="FFFFFF"/>
        <w:spacing w:before="0" w:beforeAutospacing="0" w:after="0" w:afterAutospacing="0" w:line="360" w:lineRule="auto"/>
        <w:ind w:firstLine="567"/>
        <w:jc w:val="both"/>
        <w:rPr>
          <w:sz w:val="26"/>
          <w:szCs w:val="26"/>
        </w:rPr>
      </w:pPr>
    </w:p>
    <w:p w14:paraId="3FB1C0D2" w14:textId="388593B8" w:rsidR="00537CF0" w:rsidRPr="00566C2F" w:rsidRDefault="00537CF0" w:rsidP="009B1F9D">
      <w:pPr>
        <w:pStyle w:val="Heading2"/>
        <w:spacing w:before="0"/>
        <w:rPr>
          <w:color w:val="auto"/>
        </w:rPr>
      </w:pPr>
      <w:bookmarkStart w:id="151" w:name="_Toc111104064"/>
      <w:r w:rsidRPr="00566C2F">
        <w:rPr>
          <w:color w:val="auto"/>
        </w:rPr>
        <w:t xml:space="preserve">Bài thực hành số 10 (số </w:t>
      </w:r>
      <w:r w:rsidR="002023C2">
        <w:rPr>
          <w:color w:val="auto"/>
        </w:rPr>
        <w:t>tiết: 03 tiết</w:t>
      </w:r>
      <w:r w:rsidRPr="00566C2F">
        <w:rPr>
          <w:color w:val="auto"/>
        </w:rPr>
        <w:t>)</w:t>
      </w:r>
      <w:bookmarkEnd w:id="151"/>
    </w:p>
    <w:p w14:paraId="213F089D" w14:textId="77777777" w:rsidR="00537CF0" w:rsidRPr="00566C2F" w:rsidRDefault="00537CF0"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Mục đích của bài thực hành</w:t>
      </w:r>
    </w:p>
    <w:p w14:paraId="776C9DAB" w14:textId="38AC25E5" w:rsidR="00537CF0" w:rsidRPr="00566C2F" w:rsidRDefault="00537CF0" w:rsidP="008A5272">
      <w:pPr>
        <w:pStyle w:val="Normal1"/>
        <w:spacing w:after="0" w:line="360" w:lineRule="auto"/>
        <w:jc w:val="both"/>
        <w:rPr>
          <w:color w:val="auto"/>
          <w:sz w:val="26"/>
          <w:szCs w:val="26"/>
        </w:rPr>
      </w:pPr>
      <w:r w:rsidRPr="00566C2F">
        <w:rPr>
          <w:color w:val="auto"/>
          <w:sz w:val="26"/>
          <w:szCs w:val="26"/>
        </w:rPr>
        <w:t xml:space="preserve">- </w:t>
      </w:r>
      <w:r w:rsidR="008A5272" w:rsidRPr="00617401">
        <w:rPr>
          <w:sz w:val="26"/>
          <w:szCs w:val="26"/>
        </w:rPr>
        <w:t>Thiết kế yêu cầu bài toán theo hướng đối tượng</w:t>
      </w:r>
      <w:r w:rsidR="008A5272">
        <w:rPr>
          <w:sz w:val="26"/>
          <w:szCs w:val="26"/>
        </w:rPr>
        <w:t>,</w:t>
      </w:r>
      <w:r w:rsidR="00881287">
        <w:rPr>
          <w:sz w:val="26"/>
          <w:szCs w:val="26"/>
        </w:rPr>
        <w:t xml:space="preserve"> </w:t>
      </w:r>
      <w:r w:rsidR="008A5272">
        <w:rPr>
          <w:sz w:val="26"/>
          <w:szCs w:val="26"/>
        </w:rPr>
        <w:t>t</w:t>
      </w:r>
      <w:r w:rsidRPr="00566C2F">
        <w:rPr>
          <w:color w:val="auto"/>
          <w:sz w:val="26"/>
          <w:szCs w:val="26"/>
        </w:rPr>
        <w:t xml:space="preserve">ổng hợp các kiến thức đã học xây dựng các chương trình giải các bài toán về hướng đối tượng trên ngôn ngữ java một cách thành thạo. Khai thác được các thuộc tính và các phương thức của các lớp cơ bản trong java, sử dụng mảng, xâu, file.. và các thư viện java hỗ trợ trong các bài tập. </w:t>
      </w:r>
    </w:p>
    <w:p w14:paraId="1CE9947F" w14:textId="77777777" w:rsidR="00537CF0" w:rsidRPr="00566C2F" w:rsidRDefault="00537CF0" w:rsidP="009B1F9D">
      <w:pPr>
        <w:pStyle w:val="NormalWeb"/>
        <w:shd w:val="clear" w:color="auto" w:fill="FFFFFF"/>
        <w:spacing w:before="0" w:beforeAutospacing="0" w:after="0" w:afterAutospacing="0" w:line="360" w:lineRule="auto"/>
        <w:ind w:firstLine="567"/>
        <w:jc w:val="both"/>
        <w:rPr>
          <w:sz w:val="26"/>
          <w:szCs w:val="26"/>
        </w:rPr>
      </w:pPr>
      <w:r w:rsidRPr="00566C2F">
        <w:rPr>
          <w:sz w:val="26"/>
          <w:szCs w:val="26"/>
        </w:rPr>
        <w:t>+ Yêu cầu cần đạt được của bài thực hành</w:t>
      </w:r>
    </w:p>
    <w:p w14:paraId="47F28ADA" w14:textId="29376E47" w:rsidR="00904438" w:rsidRPr="00566C2F" w:rsidRDefault="008A5272" w:rsidP="008A5272">
      <w:pPr>
        <w:pStyle w:val="NormalWeb"/>
        <w:shd w:val="clear" w:color="auto" w:fill="FFFFFF"/>
        <w:spacing w:before="0" w:beforeAutospacing="0" w:after="0" w:afterAutospacing="0" w:line="360" w:lineRule="auto"/>
        <w:jc w:val="both"/>
      </w:pPr>
      <w:r>
        <w:rPr>
          <w:sz w:val="26"/>
          <w:szCs w:val="26"/>
        </w:rPr>
        <w:t>-</w:t>
      </w:r>
      <w:r w:rsidR="00904438" w:rsidRPr="00566C2F">
        <w:rPr>
          <w:sz w:val="26"/>
          <w:szCs w:val="26"/>
        </w:rPr>
        <w:t>Sinh viên định nghĩa các lớp đối tượng theo phương pháp hướng đối tượng để giải quyết các yêu cầu của bài toán</w:t>
      </w:r>
    </w:p>
    <w:p w14:paraId="3EC5A84F" w14:textId="77777777" w:rsidR="00537CF0" w:rsidRPr="00566C2F" w:rsidRDefault="00537CF0"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Bài giải mẫu (có hướng dẫn cách giải)</w:t>
      </w:r>
    </w:p>
    <w:p w14:paraId="3FD6B3BE" w14:textId="77777777" w:rsidR="005B619D" w:rsidRPr="00566C2F" w:rsidRDefault="005B619D" w:rsidP="009B1F9D">
      <w:pPr>
        <w:ind w:firstLine="0"/>
        <w:jc w:val="both"/>
        <w:rPr>
          <w:rFonts w:eastAsia="Calibri" w:cs="Times New Roman"/>
          <w:szCs w:val="26"/>
        </w:rPr>
      </w:pPr>
      <w:r w:rsidRPr="00566C2F">
        <w:rPr>
          <w:rFonts w:eastAsia="Calibri" w:cs="Times New Roman"/>
          <w:szCs w:val="26"/>
        </w:rPr>
        <w:t>Bài 1: Lọc các số có trong chuỗi.</w:t>
      </w:r>
    </w:p>
    <w:p w14:paraId="2ABA6015"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import java.util.regex.Matcher;</w:t>
      </w:r>
    </w:p>
    <w:p w14:paraId="4B04DA39"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import java.util.regex.Pattern;</w:t>
      </w:r>
    </w:p>
    <w:p w14:paraId="14349952"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public class JavaExtractNumbersInString {   </w:t>
      </w:r>
    </w:p>
    <w:p w14:paraId="40EAA5BF"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public static void main(String[] args) {       </w:t>
      </w:r>
    </w:p>
    <w:p w14:paraId="04E56AC1"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String str = "This string has numbers 35 and 21 in it.";</w:t>
      </w:r>
    </w:p>
    <w:p w14:paraId="703D23D6"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System.out.println(str);       </w:t>
      </w:r>
    </w:p>
    <w:p w14:paraId="7494ABA5"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 Find 1 or more numbers.</w:t>
      </w:r>
    </w:p>
    <w:p w14:paraId="0689D028"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Pattern p = Pattern.compile("\\d+");</w:t>
      </w:r>
    </w:p>
    <w:p w14:paraId="700341B4"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Matcher m = p.matcher(str);       </w:t>
      </w:r>
    </w:p>
    <w:p w14:paraId="47FC98EA"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while (m.find()) {</w:t>
      </w:r>
    </w:p>
    <w:p w14:paraId="40833308"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String found = str.substring(m.start(), m.end());</w:t>
      </w:r>
    </w:p>
    <w:p w14:paraId="04499493"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Integer i = Integer.valueOf(found);</w:t>
      </w:r>
    </w:p>
    <w:p w14:paraId="15D576A4"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System.out.println("Number found is: " + i);</w:t>
      </w:r>
    </w:p>
    <w:p w14:paraId="39351DA3"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       </w:t>
      </w:r>
    </w:p>
    <w:p w14:paraId="45BEC890"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System.out.println("\n \t -- VNLIVES.NET --");       </w:t>
      </w:r>
    </w:p>
    <w:p w14:paraId="432107B1"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 xml:space="preserve">    }</w:t>
      </w:r>
    </w:p>
    <w:p w14:paraId="6530E0CC" w14:textId="77777777" w:rsidR="005B619D" w:rsidRPr="00D76528" w:rsidRDefault="005B619D" w:rsidP="009B1F9D">
      <w:pPr>
        <w:ind w:firstLine="0"/>
        <w:jc w:val="both"/>
        <w:rPr>
          <w:rFonts w:eastAsia="Calibri" w:cs="Times New Roman"/>
          <w:i/>
          <w:szCs w:val="24"/>
        </w:rPr>
      </w:pPr>
      <w:r w:rsidRPr="00D76528">
        <w:rPr>
          <w:rFonts w:eastAsia="Calibri" w:cs="Times New Roman"/>
          <w:i/>
          <w:szCs w:val="24"/>
        </w:rPr>
        <w:t>}</w:t>
      </w:r>
    </w:p>
    <w:p w14:paraId="5E56327B" w14:textId="77777777" w:rsidR="00C94D4A" w:rsidRPr="00D76528" w:rsidRDefault="005B619D" w:rsidP="009B1F9D">
      <w:pPr>
        <w:ind w:firstLine="0"/>
        <w:jc w:val="both"/>
        <w:rPr>
          <w:rFonts w:eastAsia="Calibri" w:cs="Times New Roman"/>
          <w:szCs w:val="24"/>
        </w:rPr>
      </w:pPr>
      <w:r w:rsidRPr="00D76528">
        <w:rPr>
          <w:rFonts w:eastAsia="Calibri" w:cs="Times New Roman"/>
          <w:b/>
          <w:szCs w:val="24"/>
        </w:rPr>
        <w:t xml:space="preserve">Bài 2: </w:t>
      </w:r>
      <w:r w:rsidRPr="00D76528">
        <w:rPr>
          <w:rFonts w:eastAsia="Calibri" w:cs="Times New Roman"/>
          <w:szCs w:val="24"/>
        </w:rPr>
        <w:t>Đổi ngày trong java</w:t>
      </w:r>
    </w:p>
    <w:p w14:paraId="1513615A"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import java.util.Date;</w:t>
      </w:r>
    </w:p>
    <w:p w14:paraId="02EB33A1" w14:textId="77777777" w:rsidR="00C94D4A" w:rsidRPr="00D76528" w:rsidRDefault="005B619D" w:rsidP="009B1F9D">
      <w:pPr>
        <w:ind w:firstLine="0"/>
        <w:jc w:val="both"/>
        <w:rPr>
          <w:rFonts w:eastAsia="Calibri" w:cs="Times New Roman"/>
          <w:i/>
          <w:szCs w:val="24"/>
          <w:lang w:val="fr-FR"/>
        </w:rPr>
      </w:pPr>
      <w:r w:rsidRPr="00D76528">
        <w:rPr>
          <w:rFonts w:eastAsia="Calibri" w:cs="Times New Roman"/>
          <w:i/>
          <w:szCs w:val="24"/>
          <w:lang w:val="fr-FR"/>
        </w:rPr>
        <w:lastRenderedPageBreak/>
        <w:t>import java.text.SimpleDateFormat; </w:t>
      </w:r>
    </w:p>
    <w:p w14:paraId="30328DC6" w14:textId="77777777" w:rsidR="00C94D4A" w:rsidRPr="00D76528" w:rsidRDefault="005B619D" w:rsidP="009B1F9D">
      <w:pPr>
        <w:ind w:firstLine="0"/>
        <w:jc w:val="both"/>
        <w:rPr>
          <w:rFonts w:eastAsia="Calibri" w:cs="Times New Roman"/>
          <w:i/>
          <w:szCs w:val="24"/>
          <w:lang w:val="fr-FR"/>
        </w:rPr>
      </w:pPr>
      <w:r w:rsidRPr="00D76528">
        <w:rPr>
          <w:rFonts w:eastAsia="Calibri" w:cs="Times New Roman"/>
          <w:i/>
          <w:szCs w:val="24"/>
          <w:lang w:val="fr-FR"/>
        </w:rPr>
        <w:t>import java.text.ParseException;</w:t>
      </w:r>
    </w:p>
    <w:p w14:paraId="4508DB92"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public class ConvertStringToDate {    </w:t>
      </w:r>
    </w:p>
    <w:p w14:paraId="4EB94FB6"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public static void main(String[] args) {</w:t>
      </w:r>
    </w:p>
    <w:p w14:paraId="62402F93"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SimpleDateFormat formatter = new SimpleDateFormat("ddMMyyy");        </w:t>
      </w:r>
    </w:p>
    <w:p w14:paraId="5A20D360"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String dateString = "12042014";        </w:t>
      </w:r>
    </w:p>
    <w:p w14:paraId="61F76DDF"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try {        </w:t>
      </w:r>
    </w:p>
    <w:p w14:paraId="05CCE477"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Date date = formatter.parse(dateString);            </w:t>
      </w:r>
    </w:p>
    <w:p w14:paraId="5CD2C5F8"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System.out.println("Date string: " + dateString);</w:t>
      </w:r>
    </w:p>
    <w:p w14:paraId="1E24A067"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System.out.println("String convert to date: " + date);</w:t>
      </w:r>
    </w:p>
    <w:p w14:paraId="07724318"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System.out.println("Date with formatter: " + formatter.format(date));        </w:t>
      </w:r>
    </w:p>
    <w:p w14:paraId="0C502885"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 catch (ParseException e) {            </w:t>
      </w:r>
    </w:p>
    <w:p w14:paraId="11CD3C63"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e.printStackTrace();            </w:t>
      </w:r>
    </w:p>
    <w:p w14:paraId="43AB4115"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w:t>
      </w:r>
    </w:p>
    <w:p w14:paraId="32979E76" w14:textId="77777777" w:rsidR="00C94D4A" w:rsidRPr="00D76528" w:rsidRDefault="005B619D" w:rsidP="009B1F9D">
      <w:pPr>
        <w:ind w:firstLine="0"/>
        <w:jc w:val="both"/>
        <w:rPr>
          <w:rFonts w:eastAsia="Calibri" w:cs="Times New Roman"/>
          <w:i/>
          <w:szCs w:val="24"/>
        </w:rPr>
      </w:pPr>
      <w:r w:rsidRPr="00D76528">
        <w:rPr>
          <w:rFonts w:eastAsia="Calibri" w:cs="Times New Roman"/>
          <w:i/>
          <w:szCs w:val="24"/>
        </w:rPr>
        <w:t>    }</w:t>
      </w:r>
    </w:p>
    <w:p w14:paraId="3F5EB752" w14:textId="7DA6E3EA" w:rsidR="005B619D" w:rsidRPr="00D76528" w:rsidRDefault="005B619D" w:rsidP="00C94D4A">
      <w:pPr>
        <w:ind w:firstLine="0"/>
        <w:jc w:val="both"/>
        <w:rPr>
          <w:rFonts w:eastAsia="Calibri" w:cs="Times New Roman"/>
          <w:i/>
          <w:szCs w:val="24"/>
        </w:rPr>
      </w:pPr>
      <w:r w:rsidRPr="00D76528">
        <w:rPr>
          <w:rFonts w:eastAsia="Calibri" w:cs="Times New Roman"/>
          <w:i/>
          <w:szCs w:val="24"/>
        </w:rPr>
        <w:t>}</w:t>
      </w:r>
    </w:p>
    <w:p w14:paraId="2FABAA2B" w14:textId="77777777" w:rsidR="00537CF0" w:rsidRPr="00566C2F" w:rsidRDefault="00537CF0"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tập thực hành mức độ cơ bản</w:t>
      </w:r>
    </w:p>
    <w:p w14:paraId="4D2BA972" w14:textId="494CDC73" w:rsidR="00904438" w:rsidRPr="00566C2F" w:rsidRDefault="00904438" w:rsidP="00C94D4A">
      <w:pPr>
        <w:rPr>
          <w:rFonts w:eastAsia="Times New Roman" w:cs="Times New Roman"/>
          <w:szCs w:val="26"/>
        </w:rPr>
      </w:pPr>
      <w:r w:rsidRPr="00566C2F">
        <w:t>Bài</w:t>
      </w:r>
      <w:r w:rsidRPr="00566C2F">
        <w:rPr>
          <w:spacing w:val="-2"/>
        </w:rPr>
        <w:t xml:space="preserve"> </w:t>
      </w:r>
      <w:r w:rsidRPr="00566C2F">
        <w:t>1</w:t>
      </w:r>
      <w:r w:rsidR="00C94D4A" w:rsidRPr="00566C2F">
        <w:t xml:space="preserve">: </w:t>
      </w:r>
      <w:r w:rsidRPr="00566C2F">
        <w:rPr>
          <w:rFonts w:eastAsia="Times New Roman" w:cs="Times New Roman"/>
          <w:szCs w:val="26"/>
        </w:rPr>
        <w:t>Xây dựng lớp PhanSo với hai thuộc tính riêng xác định tử số và mẫu số của phân số, đồng thời có các phương thức sau:</w:t>
      </w:r>
    </w:p>
    <w:p w14:paraId="1F105BF9" w14:textId="77777777" w:rsidR="00904438" w:rsidRPr="00566C2F" w:rsidRDefault="00904438" w:rsidP="009B1F9D">
      <w:pPr>
        <w:ind w:left="720" w:firstLine="0"/>
        <w:jc w:val="both"/>
        <w:rPr>
          <w:rFonts w:eastAsia="Times New Roman" w:cs="Times New Roman"/>
          <w:szCs w:val="26"/>
        </w:rPr>
      </w:pPr>
      <w:r w:rsidRPr="00566C2F">
        <w:rPr>
          <w:rFonts w:eastAsia="Times New Roman" w:cs="Times New Roman"/>
          <w:szCs w:val="26"/>
        </w:rPr>
        <w:t>+ Các toán tử tạo lập</w:t>
      </w:r>
    </w:p>
    <w:p w14:paraId="51A525F7" w14:textId="77777777" w:rsidR="00904438" w:rsidRPr="00566C2F" w:rsidRDefault="00904438" w:rsidP="009B1F9D">
      <w:pPr>
        <w:ind w:left="720" w:firstLine="0"/>
        <w:jc w:val="both"/>
        <w:rPr>
          <w:rFonts w:eastAsia="Times New Roman" w:cs="Times New Roman"/>
          <w:szCs w:val="26"/>
        </w:rPr>
      </w:pPr>
      <w:r w:rsidRPr="00566C2F">
        <w:rPr>
          <w:rFonts w:eastAsia="Times New Roman" w:cs="Times New Roman"/>
          <w:szCs w:val="26"/>
        </w:rPr>
        <w:t>+ Các phép toán cộng, trừ, nhân, chia hai phân số</w:t>
      </w:r>
    </w:p>
    <w:p w14:paraId="47AE4BA6" w14:textId="77777777" w:rsidR="00904438" w:rsidRPr="00566C2F" w:rsidRDefault="00904438" w:rsidP="009B1F9D">
      <w:pPr>
        <w:ind w:left="720" w:firstLine="0"/>
        <w:jc w:val="both"/>
        <w:rPr>
          <w:rFonts w:eastAsia="Times New Roman" w:cs="Times New Roman"/>
          <w:szCs w:val="26"/>
          <w:lang w:val="x-none" w:eastAsia="x-none"/>
        </w:rPr>
      </w:pPr>
      <w:r w:rsidRPr="00566C2F">
        <w:rPr>
          <w:rFonts w:eastAsia="Times New Roman" w:cs="Times New Roman"/>
          <w:szCs w:val="26"/>
          <w:lang w:val="x-none" w:eastAsia="x-none"/>
        </w:rPr>
        <w:t>+ Phép kiểm tra một phân số có phải tối giản hay không</w:t>
      </w:r>
    </w:p>
    <w:p w14:paraId="0498EDC2" w14:textId="77777777" w:rsidR="00904438" w:rsidRPr="00566C2F" w:rsidRDefault="00904438" w:rsidP="009B1F9D">
      <w:pPr>
        <w:ind w:left="720" w:firstLine="0"/>
        <w:jc w:val="both"/>
        <w:rPr>
          <w:rFonts w:eastAsia="Times New Roman" w:cs="Times New Roman"/>
          <w:szCs w:val="26"/>
        </w:rPr>
      </w:pPr>
      <w:r w:rsidRPr="00566C2F">
        <w:rPr>
          <w:rFonts w:eastAsia="Times New Roman" w:cs="Times New Roman"/>
          <w:szCs w:val="26"/>
        </w:rPr>
        <w:t>+ Phép tìm dạng tối giản của phân số</w:t>
      </w:r>
    </w:p>
    <w:p w14:paraId="79E5E5C4" w14:textId="77777777" w:rsidR="00904438" w:rsidRPr="00566C2F" w:rsidRDefault="00904438" w:rsidP="009B1F9D">
      <w:pPr>
        <w:ind w:firstLine="0"/>
        <w:jc w:val="both"/>
        <w:rPr>
          <w:rFonts w:eastAsia="Times New Roman" w:cs="Times New Roman"/>
          <w:szCs w:val="26"/>
        </w:rPr>
      </w:pPr>
      <w:r w:rsidRPr="00566C2F">
        <w:rPr>
          <w:rFonts w:eastAsia="Times New Roman" w:cs="Times New Roman"/>
          <w:szCs w:val="26"/>
        </w:rPr>
        <w:t>2. Viết một chương trình ứng dụng thực hiện việc nhập vào một dãy các phân số</w:t>
      </w:r>
    </w:p>
    <w:p w14:paraId="03AC9C8C" w14:textId="77777777" w:rsidR="00904438" w:rsidRPr="00566C2F" w:rsidRDefault="00904438" w:rsidP="009B1F9D">
      <w:pPr>
        <w:jc w:val="both"/>
        <w:rPr>
          <w:rFonts w:eastAsia="Times New Roman" w:cs="Times New Roman"/>
          <w:szCs w:val="26"/>
        </w:rPr>
      </w:pPr>
      <w:r w:rsidRPr="00566C2F">
        <w:rPr>
          <w:rFonts w:eastAsia="Times New Roman" w:cs="Times New Roman"/>
          <w:szCs w:val="26"/>
        </w:rPr>
        <w:t>+ In ra màn hình dạng tối giản của các phân số đó</w:t>
      </w:r>
    </w:p>
    <w:p w14:paraId="0FFE6295" w14:textId="77777777" w:rsidR="00904438" w:rsidRPr="00566C2F" w:rsidRDefault="00904438" w:rsidP="009B1F9D">
      <w:pPr>
        <w:jc w:val="both"/>
        <w:rPr>
          <w:rFonts w:eastAsia="Times New Roman" w:cs="Times New Roman"/>
          <w:szCs w:val="26"/>
        </w:rPr>
      </w:pPr>
      <w:r w:rsidRPr="00566C2F">
        <w:rPr>
          <w:rFonts w:eastAsia="Times New Roman" w:cs="Times New Roman"/>
          <w:szCs w:val="26"/>
        </w:rPr>
        <w:t>+ Sắp xếp các phân số theo thứ tự tăng dần của tử số của mỗi phân số</w:t>
      </w:r>
    </w:p>
    <w:p w14:paraId="23A6785F" w14:textId="028C2739" w:rsidR="00904438" w:rsidRPr="00566C2F" w:rsidRDefault="00904438" w:rsidP="00C94D4A">
      <w:pPr>
        <w:rPr>
          <w:rFonts w:eastAsia="Times New Roman" w:cs="Times New Roman"/>
          <w:szCs w:val="26"/>
        </w:rPr>
      </w:pPr>
      <w:r w:rsidRPr="00566C2F">
        <w:t>Bài</w:t>
      </w:r>
      <w:r w:rsidRPr="00566C2F">
        <w:rPr>
          <w:spacing w:val="-2"/>
        </w:rPr>
        <w:t xml:space="preserve"> </w:t>
      </w:r>
      <w:r w:rsidRPr="00566C2F">
        <w:t>2</w:t>
      </w:r>
      <w:r w:rsidR="00C94D4A" w:rsidRPr="00566C2F">
        <w:t>:</w:t>
      </w:r>
      <w:r w:rsidRPr="00566C2F">
        <w:rPr>
          <w:rFonts w:eastAsia="Times New Roman" w:cs="Times New Roman"/>
          <w:szCs w:val="26"/>
        </w:rPr>
        <w:t xml:space="preserve"> Để quản lý các hộ dân trong một khu phố, người ta quản lý các thông tin như sau:</w:t>
      </w:r>
    </w:p>
    <w:p w14:paraId="4464A596" w14:textId="77777777" w:rsidR="00904438" w:rsidRPr="00566C2F" w:rsidRDefault="00904438" w:rsidP="00DD1F47">
      <w:pPr>
        <w:numPr>
          <w:ilvl w:val="0"/>
          <w:numId w:val="42"/>
        </w:numPr>
        <w:jc w:val="both"/>
        <w:rPr>
          <w:rFonts w:eastAsia="Times New Roman" w:cs="Times New Roman"/>
          <w:szCs w:val="26"/>
        </w:rPr>
      </w:pPr>
      <w:r w:rsidRPr="00566C2F">
        <w:rPr>
          <w:rFonts w:eastAsia="Times New Roman" w:cs="Times New Roman"/>
          <w:szCs w:val="26"/>
        </w:rPr>
        <w:t>Với mỗi hộ dân, có các thuộc tính:</w:t>
      </w:r>
    </w:p>
    <w:p w14:paraId="6431337F" w14:textId="77777777" w:rsidR="00904438" w:rsidRPr="00566C2F" w:rsidRDefault="00904438" w:rsidP="009B1F9D">
      <w:pPr>
        <w:ind w:left="1080" w:firstLine="0"/>
        <w:jc w:val="both"/>
        <w:rPr>
          <w:rFonts w:eastAsia="Times New Roman" w:cs="Times New Roman"/>
          <w:szCs w:val="26"/>
        </w:rPr>
      </w:pPr>
      <w:r w:rsidRPr="00566C2F">
        <w:rPr>
          <w:rFonts w:eastAsia="Times New Roman" w:cs="Times New Roman"/>
          <w:szCs w:val="26"/>
        </w:rPr>
        <w:t>+ Số thành viên trong hộ (số người)</w:t>
      </w:r>
    </w:p>
    <w:p w14:paraId="4E917E54" w14:textId="77777777" w:rsidR="00904438" w:rsidRPr="00566C2F" w:rsidRDefault="00904438" w:rsidP="009B1F9D">
      <w:pPr>
        <w:ind w:left="1080" w:firstLine="0"/>
        <w:jc w:val="both"/>
        <w:rPr>
          <w:rFonts w:eastAsia="Times New Roman" w:cs="Times New Roman"/>
          <w:szCs w:val="26"/>
        </w:rPr>
      </w:pPr>
      <w:r w:rsidRPr="00566C2F">
        <w:rPr>
          <w:rFonts w:eastAsia="Times New Roman" w:cs="Times New Roman"/>
          <w:szCs w:val="26"/>
        </w:rPr>
        <w:t>+ Số nhà của hộ dân đó (Số nhà được gắn cho mỗi hộ dân)</w:t>
      </w:r>
    </w:p>
    <w:p w14:paraId="3EA84BA2" w14:textId="77777777" w:rsidR="00904438" w:rsidRPr="00566C2F" w:rsidRDefault="00904438" w:rsidP="009B1F9D">
      <w:pPr>
        <w:ind w:left="1080" w:firstLine="0"/>
        <w:jc w:val="both"/>
        <w:rPr>
          <w:rFonts w:eastAsia="Times New Roman" w:cs="Times New Roman"/>
          <w:szCs w:val="26"/>
        </w:rPr>
      </w:pPr>
      <w:r w:rsidRPr="00566C2F">
        <w:rPr>
          <w:rFonts w:eastAsia="Times New Roman" w:cs="Times New Roman"/>
          <w:szCs w:val="26"/>
        </w:rPr>
        <w:lastRenderedPageBreak/>
        <w:t>+ Thông tin về mỗi cá nhân trong hộ gia đình.</w:t>
      </w:r>
    </w:p>
    <w:p w14:paraId="596A6E00" w14:textId="77777777" w:rsidR="00904438" w:rsidRPr="00566C2F" w:rsidRDefault="00904438" w:rsidP="00DD1F47">
      <w:pPr>
        <w:numPr>
          <w:ilvl w:val="0"/>
          <w:numId w:val="42"/>
        </w:numPr>
        <w:jc w:val="both"/>
        <w:rPr>
          <w:rFonts w:eastAsia="Times New Roman" w:cs="Times New Roman"/>
          <w:szCs w:val="26"/>
        </w:rPr>
      </w:pPr>
      <w:r w:rsidRPr="00566C2F">
        <w:rPr>
          <w:rFonts w:eastAsia="Times New Roman" w:cs="Times New Roman"/>
          <w:szCs w:val="26"/>
        </w:rPr>
        <w:t>Với mỗi cá nhân, người ta quản lý các thông tin như: họ và tên, tuổi, năm sinh, nghề nghiệp.</w:t>
      </w:r>
    </w:p>
    <w:p w14:paraId="630AE245" w14:textId="77777777" w:rsidR="00904438" w:rsidRPr="00566C2F" w:rsidRDefault="00904438" w:rsidP="00DF06BD">
      <w:pPr>
        <w:ind w:left="720" w:firstLine="0"/>
        <w:jc w:val="both"/>
        <w:rPr>
          <w:rFonts w:eastAsia="Times New Roman" w:cs="Times New Roman"/>
          <w:szCs w:val="26"/>
        </w:rPr>
      </w:pPr>
      <w:r w:rsidRPr="00566C2F">
        <w:rPr>
          <w:rFonts w:eastAsia="Times New Roman" w:cs="Times New Roman"/>
          <w:szCs w:val="26"/>
        </w:rPr>
        <w:t>1. Hãy xây dựng các lớp: NhanSu để quản lý thông tin về mỗi cá nhân; lớp HoDan để quản lý thông tin về các hộ gia đình. Viết các phương thức để nhập, hiển thị thông tin cho mỗi cá nhân.</w:t>
      </w:r>
    </w:p>
    <w:p w14:paraId="33975CF7" w14:textId="77777777" w:rsidR="00904438" w:rsidRPr="00566C2F" w:rsidRDefault="00904438" w:rsidP="00DF06BD">
      <w:pPr>
        <w:ind w:left="720" w:firstLine="0"/>
        <w:jc w:val="both"/>
        <w:rPr>
          <w:rFonts w:eastAsia="Times New Roman" w:cs="Times New Roman"/>
          <w:szCs w:val="26"/>
        </w:rPr>
      </w:pPr>
      <w:r w:rsidRPr="00566C2F">
        <w:rPr>
          <w:rFonts w:eastAsia="Times New Roman" w:cs="Times New Roman"/>
          <w:szCs w:val="26"/>
        </w:rPr>
        <w:t>2. Cài đặt chương trình thực hiện các công việc sau:</w:t>
      </w:r>
    </w:p>
    <w:p w14:paraId="50D638C9" w14:textId="77777777" w:rsidR="00904438" w:rsidRPr="00566C2F" w:rsidRDefault="00904438" w:rsidP="00DF06BD">
      <w:pPr>
        <w:ind w:left="1440" w:firstLine="0"/>
        <w:jc w:val="both"/>
        <w:rPr>
          <w:rFonts w:eastAsia="Times New Roman" w:cs="Times New Roman"/>
          <w:szCs w:val="26"/>
        </w:rPr>
      </w:pPr>
      <w:r w:rsidRPr="00566C2F">
        <w:rPr>
          <w:rFonts w:eastAsia="Times New Roman" w:cs="Times New Roman"/>
          <w:szCs w:val="26"/>
        </w:rPr>
        <w:t>+ Nhập vào một dãy gồm n hộ dân (n - nhập từ bàn phím).</w:t>
      </w:r>
    </w:p>
    <w:p w14:paraId="454D54AE" w14:textId="77777777" w:rsidR="00904438" w:rsidRPr="00566C2F" w:rsidRDefault="00904438" w:rsidP="00DF06BD">
      <w:pPr>
        <w:ind w:left="1440" w:firstLine="0"/>
        <w:jc w:val="both"/>
        <w:rPr>
          <w:rFonts w:eastAsia="Times New Roman" w:cs="Times New Roman"/>
          <w:szCs w:val="26"/>
        </w:rPr>
      </w:pPr>
      <w:r w:rsidRPr="00566C2F">
        <w:rPr>
          <w:rFonts w:eastAsia="Times New Roman" w:cs="Times New Roman"/>
          <w:szCs w:val="26"/>
        </w:rPr>
        <w:t>+ Hiển thị ra màn hình thông tin về các hộ trong khu phố.</w:t>
      </w:r>
    </w:p>
    <w:p w14:paraId="6C668E08" w14:textId="69AE9D1A" w:rsidR="00904438" w:rsidRPr="00566C2F" w:rsidRDefault="00904438" w:rsidP="00C94D4A">
      <w:pPr>
        <w:rPr>
          <w:rFonts w:eastAsia="Times New Roman" w:cs="Times New Roman"/>
          <w:szCs w:val="26"/>
        </w:rPr>
      </w:pPr>
      <w:bookmarkStart w:id="152" w:name="OLE_LINK11"/>
      <w:bookmarkStart w:id="153" w:name="OLE_LINK12"/>
      <w:r w:rsidRPr="00566C2F">
        <w:t>Bài</w:t>
      </w:r>
      <w:r w:rsidRPr="00566C2F">
        <w:rPr>
          <w:spacing w:val="-2"/>
        </w:rPr>
        <w:t xml:space="preserve"> </w:t>
      </w:r>
      <w:r w:rsidRPr="00566C2F">
        <w:t>3</w:t>
      </w:r>
      <w:r w:rsidR="00C94D4A" w:rsidRPr="00566C2F">
        <w:t xml:space="preserve">: </w:t>
      </w:r>
      <w:r w:rsidRPr="00566C2F">
        <w:rPr>
          <w:rFonts w:eastAsia="Times New Roman" w:cs="Times New Roman"/>
          <w:szCs w:val="26"/>
        </w:rPr>
        <w:t>Một công ty được giao nhiệm vụ quản lý các phương tiện giao thông gồm các loại: ô tô, xe máy, xe tải.</w:t>
      </w:r>
    </w:p>
    <w:p w14:paraId="3563AA3D" w14:textId="77777777" w:rsidR="00904438" w:rsidRPr="00566C2F" w:rsidRDefault="00904438" w:rsidP="00DF06BD">
      <w:pPr>
        <w:ind w:left="1440" w:firstLine="0"/>
        <w:jc w:val="both"/>
        <w:rPr>
          <w:rFonts w:eastAsia="Times New Roman" w:cs="Times New Roman"/>
          <w:szCs w:val="26"/>
        </w:rPr>
      </w:pPr>
      <w:r w:rsidRPr="00566C2F">
        <w:rPr>
          <w:rFonts w:eastAsia="Times New Roman" w:cs="Times New Roman"/>
          <w:szCs w:val="26"/>
        </w:rPr>
        <w:t>+ Mỗi loại phương tiện giao thông cần quản lý: Số máy, hãng sản xuất, năm sản xuất, giá bán.</w:t>
      </w:r>
    </w:p>
    <w:p w14:paraId="4B86BE33" w14:textId="77777777" w:rsidR="00904438" w:rsidRPr="00566C2F" w:rsidRDefault="00904438" w:rsidP="00DF06BD">
      <w:pPr>
        <w:ind w:left="1440" w:firstLine="0"/>
        <w:jc w:val="both"/>
        <w:rPr>
          <w:rFonts w:eastAsia="Times New Roman" w:cs="Times New Roman"/>
          <w:szCs w:val="26"/>
        </w:rPr>
      </w:pPr>
      <w:r w:rsidRPr="00566C2F">
        <w:rPr>
          <w:rFonts w:eastAsia="Times New Roman" w:cs="Times New Roman"/>
          <w:szCs w:val="26"/>
        </w:rPr>
        <w:t>+ Các ô tô cần quản lý: số chỗ ngồi, kiểu động cơ</w:t>
      </w:r>
    </w:p>
    <w:p w14:paraId="0B3B94C7" w14:textId="77777777" w:rsidR="00904438" w:rsidRPr="00566C2F" w:rsidRDefault="00904438" w:rsidP="00DF06BD">
      <w:pPr>
        <w:ind w:left="1440" w:firstLine="0"/>
        <w:jc w:val="both"/>
        <w:rPr>
          <w:rFonts w:eastAsia="Times New Roman" w:cs="Times New Roman"/>
          <w:szCs w:val="26"/>
        </w:rPr>
      </w:pPr>
      <w:r w:rsidRPr="00566C2F">
        <w:rPr>
          <w:rFonts w:eastAsia="Times New Roman" w:cs="Times New Roman"/>
          <w:szCs w:val="26"/>
        </w:rPr>
        <w:t>+ Xe máy cần quản lý: công suất</w:t>
      </w:r>
    </w:p>
    <w:p w14:paraId="07C75F80" w14:textId="77777777" w:rsidR="00904438" w:rsidRPr="00566C2F" w:rsidRDefault="00904438" w:rsidP="00DF06BD">
      <w:pPr>
        <w:ind w:left="1440" w:firstLine="0"/>
        <w:jc w:val="both"/>
        <w:rPr>
          <w:rFonts w:eastAsia="Times New Roman" w:cs="Times New Roman"/>
          <w:szCs w:val="26"/>
        </w:rPr>
      </w:pPr>
      <w:r w:rsidRPr="00566C2F">
        <w:rPr>
          <w:rFonts w:eastAsia="Times New Roman" w:cs="Times New Roman"/>
          <w:szCs w:val="26"/>
        </w:rPr>
        <w:t>+ Xe tải cần quản lý: trọng tải.</w:t>
      </w:r>
    </w:p>
    <w:p w14:paraId="06A776BD" w14:textId="77777777" w:rsidR="00904438" w:rsidRPr="00566C2F" w:rsidRDefault="00904438" w:rsidP="00C94D4A">
      <w:pPr>
        <w:ind w:left="720" w:firstLine="0"/>
        <w:jc w:val="both"/>
        <w:rPr>
          <w:rFonts w:eastAsia="Times New Roman" w:cs="Times New Roman"/>
          <w:szCs w:val="26"/>
        </w:rPr>
      </w:pPr>
      <w:r w:rsidRPr="00566C2F">
        <w:rPr>
          <w:rFonts w:eastAsia="Times New Roman" w:cs="Times New Roman"/>
          <w:szCs w:val="26"/>
        </w:rPr>
        <w:t>1. Xây dựng các lớp XeTai, XeMay, OTo kế thừa từ lớp PTGT; đồng thời có các hàm để truy nhập, hiển thị và kiểm tra các thuộc tính của các lớp.</w:t>
      </w:r>
    </w:p>
    <w:p w14:paraId="6182DDD7" w14:textId="77777777" w:rsidR="00904438" w:rsidRPr="00566C2F" w:rsidRDefault="00904438" w:rsidP="00C94D4A">
      <w:pPr>
        <w:ind w:left="720" w:firstLine="0"/>
        <w:jc w:val="both"/>
        <w:rPr>
          <w:rFonts w:eastAsia="Times New Roman" w:cs="Times New Roman"/>
          <w:szCs w:val="26"/>
        </w:rPr>
      </w:pPr>
      <w:r w:rsidRPr="00566C2F">
        <w:rPr>
          <w:rFonts w:eastAsia="Times New Roman" w:cs="Times New Roman"/>
          <w:szCs w:val="26"/>
        </w:rPr>
        <w:t>2. Xây dựng lớp QLPTGT cài đặt các phương thức thực hiện các chức năng sau:</w:t>
      </w:r>
    </w:p>
    <w:p w14:paraId="74856F3F" w14:textId="77777777" w:rsidR="00904438" w:rsidRPr="00566C2F" w:rsidRDefault="00904438" w:rsidP="00DF06BD">
      <w:pPr>
        <w:ind w:left="1440" w:firstLine="0"/>
        <w:jc w:val="both"/>
        <w:rPr>
          <w:rFonts w:eastAsia="Times New Roman" w:cs="Times New Roman"/>
          <w:szCs w:val="26"/>
        </w:rPr>
      </w:pPr>
      <w:r w:rsidRPr="00566C2F">
        <w:rPr>
          <w:rFonts w:eastAsia="Times New Roman" w:cs="Times New Roman"/>
          <w:szCs w:val="26"/>
        </w:rPr>
        <w:t>+ Nhập thông tin đăng ký cho một danh sách gồm  m phương tiện</w:t>
      </w:r>
    </w:p>
    <w:p w14:paraId="3E09C48A" w14:textId="77777777" w:rsidR="00904438" w:rsidRPr="00566C2F" w:rsidRDefault="00904438" w:rsidP="00DF06BD">
      <w:pPr>
        <w:ind w:left="1440" w:firstLine="0"/>
        <w:jc w:val="both"/>
        <w:rPr>
          <w:rFonts w:eastAsia="Times New Roman" w:cs="Times New Roman"/>
          <w:szCs w:val="26"/>
        </w:rPr>
      </w:pPr>
      <w:r w:rsidRPr="00566C2F">
        <w:rPr>
          <w:rFonts w:eastAsia="Times New Roman" w:cs="Times New Roman"/>
          <w:szCs w:val="26"/>
        </w:rPr>
        <w:t>+ Nhập vào số máy của một phương tiện, cho biết phương tiện đó thuộc loại gì? Và hiển thị thông tin quản lý của phương tiện đó.</w:t>
      </w:r>
    </w:p>
    <w:bookmarkEnd w:id="152"/>
    <w:bookmarkEnd w:id="153"/>
    <w:p w14:paraId="17C5B754" w14:textId="77777777" w:rsidR="00904438" w:rsidRPr="00566C2F" w:rsidRDefault="00904438" w:rsidP="009B1F9D">
      <w:pPr>
        <w:pStyle w:val="NormalWeb"/>
        <w:shd w:val="clear" w:color="auto" w:fill="FFFFFF"/>
        <w:spacing w:before="0" w:beforeAutospacing="0" w:after="0" w:afterAutospacing="0" w:line="360" w:lineRule="auto"/>
        <w:ind w:firstLine="567"/>
        <w:jc w:val="both"/>
      </w:pPr>
    </w:p>
    <w:p w14:paraId="1716D926" w14:textId="77777777" w:rsidR="00537CF0" w:rsidRPr="00566C2F" w:rsidRDefault="00537CF0" w:rsidP="009B1F9D">
      <w:pPr>
        <w:pStyle w:val="NormalWeb"/>
        <w:shd w:val="clear" w:color="auto" w:fill="FFFFFF"/>
        <w:spacing w:before="0" w:beforeAutospacing="0" w:after="0" w:afterAutospacing="0" w:line="360" w:lineRule="auto"/>
        <w:ind w:firstLine="567"/>
        <w:jc w:val="both"/>
        <w:rPr>
          <w:b/>
          <w:sz w:val="26"/>
          <w:szCs w:val="26"/>
        </w:rPr>
      </w:pPr>
      <w:r w:rsidRPr="00566C2F">
        <w:rPr>
          <w:b/>
          <w:sz w:val="26"/>
          <w:szCs w:val="26"/>
        </w:rPr>
        <w:t>+ Các bài thực hành mức độ nâng cao.</w:t>
      </w:r>
    </w:p>
    <w:p w14:paraId="15A402E5" w14:textId="03A0402A" w:rsidR="00904438" w:rsidRPr="00566C2F" w:rsidRDefault="00904438" w:rsidP="00C94D4A">
      <w:pPr>
        <w:rPr>
          <w:rFonts w:eastAsia="Times New Roman" w:cs="Times New Roman"/>
          <w:szCs w:val="26"/>
        </w:rPr>
      </w:pPr>
      <w:r w:rsidRPr="00566C2F">
        <w:t>Bài</w:t>
      </w:r>
      <w:r w:rsidRPr="00566C2F">
        <w:rPr>
          <w:spacing w:val="-2"/>
        </w:rPr>
        <w:t xml:space="preserve"> </w:t>
      </w:r>
      <w:r w:rsidRPr="00566C2F">
        <w:t>1</w:t>
      </w:r>
      <w:r w:rsidR="00C94D4A" w:rsidRPr="00566C2F">
        <w:t xml:space="preserve">: </w:t>
      </w:r>
      <w:r w:rsidRPr="00566C2F">
        <w:rPr>
          <w:rFonts w:eastAsia="Times New Roman" w:cs="Times New Roman"/>
          <w:szCs w:val="26"/>
        </w:rPr>
        <w:t>Cho hai đa thức Pn(x) và Qm(x). Hãy viết chương trình thực hiện những thao tác sau:</w:t>
      </w:r>
    </w:p>
    <w:p w14:paraId="500FCB1B" w14:textId="77777777" w:rsidR="00904438" w:rsidRPr="00566C2F" w:rsidRDefault="00904438" w:rsidP="009B1F9D">
      <w:pPr>
        <w:ind w:left="720" w:firstLine="0"/>
        <w:jc w:val="both"/>
        <w:rPr>
          <w:rFonts w:eastAsia="Times New Roman" w:cs="Times New Roman"/>
          <w:szCs w:val="26"/>
        </w:rPr>
      </w:pPr>
      <w:r w:rsidRPr="00566C2F">
        <w:rPr>
          <w:rFonts w:eastAsia="Times New Roman" w:cs="Times New Roman"/>
          <w:szCs w:val="26"/>
        </w:rPr>
        <w:t>Tạo lập hai đa thức (nhập hệ số cho đa thức từ bàn phím hoặc file)</w:t>
      </w:r>
    </w:p>
    <w:p w14:paraId="08EFA254" w14:textId="77777777" w:rsidR="00904438" w:rsidRPr="00566C2F" w:rsidRDefault="00904438" w:rsidP="009B1F9D">
      <w:pPr>
        <w:ind w:left="720" w:firstLine="0"/>
        <w:jc w:val="both"/>
        <w:rPr>
          <w:rFonts w:eastAsia="Times New Roman" w:cs="Times New Roman"/>
          <w:szCs w:val="26"/>
        </w:rPr>
      </w:pPr>
      <w:r w:rsidRPr="00566C2F">
        <w:rPr>
          <w:rFonts w:eastAsia="Times New Roman" w:cs="Times New Roman"/>
          <w:szCs w:val="26"/>
        </w:rPr>
        <w:t>Tính Pn(x0) và Qm(x0)</w:t>
      </w:r>
    </w:p>
    <w:p w14:paraId="6C3329FC" w14:textId="77777777" w:rsidR="00904438" w:rsidRPr="00566C2F" w:rsidRDefault="00904438" w:rsidP="009B1F9D">
      <w:pPr>
        <w:ind w:left="720" w:firstLine="0"/>
        <w:jc w:val="both"/>
        <w:rPr>
          <w:rFonts w:eastAsia="Times New Roman" w:cs="Times New Roman"/>
          <w:szCs w:val="26"/>
        </w:rPr>
      </w:pPr>
      <w:r w:rsidRPr="00566C2F">
        <w:rPr>
          <w:rFonts w:eastAsia="Times New Roman" w:cs="Times New Roman"/>
          <w:szCs w:val="26"/>
        </w:rPr>
        <w:t>Tìm đạo hàm cấp l ≤n của đa thức.</w:t>
      </w:r>
    </w:p>
    <w:p w14:paraId="01DE8E9A" w14:textId="77777777" w:rsidR="00904438" w:rsidRPr="00566C2F" w:rsidRDefault="00904438" w:rsidP="009B1F9D">
      <w:pPr>
        <w:ind w:left="720" w:firstLine="0"/>
        <w:jc w:val="both"/>
        <w:rPr>
          <w:rFonts w:eastAsia="Times New Roman" w:cs="Times New Roman"/>
          <w:szCs w:val="26"/>
        </w:rPr>
      </w:pPr>
      <w:r w:rsidRPr="00566C2F">
        <w:rPr>
          <w:rFonts w:eastAsia="Times New Roman" w:cs="Times New Roman"/>
          <w:szCs w:val="26"/>
        </w:rPr>
        <w:t>Tìm Pn(x) + Qm(x)</w:t>
      </w:r>
    </w:p>
    <w:p w14:paraId="52116CB5" w14:textId="77777777" w:rsidR="00904438" w:rsidRPr="00566C2F" w:rsidRDefault="00904438" w:rsidP="009B1F9D">
      <w:pPr>
        <w:ind w:left="720" w:firstLine="0"/>
        <w:jc w:val="both"/>
        <w:rPr>
          <w:rFonts w:eastAsia="Times New Roman" w:cs="Times New Roman"/>
          <w:szCs w:val="26"/>
        </w:rPr>
      </w:pPr>
      <w:r w:rsidRPr="00566C2F">
        <w:rPr>
          <w:rFonts w:eastAsia="Times New Roman" w:cs="Times New Roman"/>
          <w:szCs w:val="26"/>
        </w:rPr>
        <w:lastRenderedPageBreak/>
        <w:t>Tìm Pn(x) - Qm(x)</w:t>
      </w:r>
    </w:p>
    <w:p w14:paraId="01842F88" w14:textId="77777777" w:rsidR="00904438" w:rsidRPr="00566C2F" w:rsidRDefault="00904438" w:rsidP="009B1F9D">
      <w:pPr>
        <w:ind w:left="720" w:firstLine="0"/>
        <w:jc w:val="both"/>
        <w:rPr>
          <w:rFonts w:eastAsia="Times New Roman" w:cs="Times New Roman"/>
          <w:szCs w:val="26"/>
        </w:rPr>
      </w:pPr>
      <w:r w:rsidRPr="00566C2F">
        <w:rPr>
          <w:rFonts w:eastAsia="Times New Roman" w:cs="Times New Roman"/>
          <w:szCs w:val="26"/>
        </w:rPr>
        <w:t>Tìm Pn(x) / Qm(x) và đa thức dư</w:t>
      </w:r>
    </w:p>
    <w:p w14:paraId="47201B5E" w14:textId="2BC8ECA7" w:rsidR="00ED2F73" w:rsidRPr="00566C2F" w:rsidRDefault="00ED2F73" w:rsidP="009B1F9D">
      <w:pPr>
        <w:pStyle w:val="NormalWeb"/>
        <w:shd w:val="clear" w:color="auto" w:fill="FFFFFF"/>
        <w:spacing w:before="0" w:beforeAutospacing="0" w:after="0" w:afterAutospacing="0"/>
        <w:jc w:val="both"/>
        <w:rPr>
          <w:sz w:val="26"/>
          <w:szCs w:val="26"/>
        </w:rPr>
      </w:pPr>
    </w:p>
    <w:sectPr w:rsidR="00ED2F73" w:rsidRPr="00566C2F" w:rsidSect="009F5ADA">
      <w:pgSz w:w="11907" w:h="16840" w:code="9"/>
      <w:pgMar w:top="1418" w:right="1134" w:bottom="1418" w:left="1701"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9FA99" w14:textId="77777777" w:rsidR="001446C3" w:rsidRDefault="001446C3" w:rsidP="00922489">
      <w:pPr>
        <w:spacing w:line="240" w:lineRule="auto"/>
      </w:pPr>
      <w:r>
        <w:separator/>
      </w:r>
    </w:p>
  </w:endnote>
  <w:endnote w:type="continuationSeparator" w:id="0">
    <w:p w14:paraId="05D1E084" w14:textId="77777777" w:rsidR="001446C3" w:rsidRDefault="001446C3" w:rsidP="009224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A3"/>
    <w:family w:val="swiss"/>
    <w:pitch w:val="variable"/>
    <w:sig w:usb0="00000000"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EB7454" w14:textId="77777777" w:rsidR="001446C3" w:rsidRDefault="001446C3" w:rsidP="00922489">
      <w:pPr>
        <w:spacing w:line="240" w:lineRule="auto"/>
      </w:pPr>
      <w:r>
        <w:separator/>
      </w:r>
    </w:p>
  </w:footnote>
  <w:footnote w:type="continuationSeparator" w:id="0">
    <w:p w14:paraId="69E131B1" w14:textId="77777777" w:rsidR="001446C3" w:rsidRDefault="001446C3" w:rsidP="0092248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1480"/>
    <w:multiLevelType w:val="hybridMultilevel"/>
    <w:tmpl w:val="739CC67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346264"/>
    <w:multiLevelType w:val="hybridMultilevel"/>
    <w:tmpl w:val="E13C3646"/>
    <w:lvl w:ilvl="0" w:tplc="D47E898C">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C6E15"/>
    <w:multiLevelType w:val="hybridMultilevel"/>
    <w:tmpl w:val="314A49F4"/>
    <w:lvl w:ilvl="0" w:tplc="D47E898C">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D64A3D"/>
    <w:multiLevelType w:val="hybridMultilevel"/>
    <w:tmpl w:val="B45CA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027E6F"/>
    <w:multiLevelType w:val="hybridMultilevel"/>
    <w:tmpl w:val="789C69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3D4283"/>
    <w:multiLevelType w:val="hybridMultilevel"/>
    <w:tmpl w:val="95FE9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509584E"/>
    <w:multiLevelType w:val="hybridMultilevel"/>
    <w:tmpl w:val="C92A0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003BE7"/>
    <w:multiLevelType w:val="hybridMultilevel"/>
    <w:tmpl w:val="7D8A88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1632A73"/>
    <w:multiLevelType w:val="hybridMultilevel"/>
    <w:tmpl w:val="830621B2"/>
    <w:lvl w:ilvl="0" w:tplc="0409000D">
      <w:start w:val="1"/>
      <w:numFmt w:val="bullet"/>
      <w:lvlText w:val=""/>
      <w:lvlJc w:val="left"/>
      <w:pPr>
        <w:ind w:left="720" w:hanging="360"/>
      </w:pPr>
      <w:rPr>
        <w:rFonts w:ascii="Wingdings" w:hAnsi="Wingdings" w:hint="default"/>
      </w:rPr>
    </w:lvl>
    <w:lvl w:ilvl="1" w:tplc="D47E898C">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AE035C"/>
    <w:multiLevelType w:val="hybridMultilevel"/>
    <w:tmpl w:val="A23A24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1C57716"/>
    <w:multiLevelType w:val="hybridMultilevel"/>
    <w:tmpl w:val="9B940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4B510D9"/>
    <w:multiLevelType w:val="hybridMultilevel"/>
    <w:tmpl w:val="0C72B99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4C869C1"/>
    <w:multiLevelType w:val="hybridMultilevel"/>
    <w:tmpl w:val="CC50949C"/>
    <w:lvl w:ilvl="0" w:tplc="D47E898C">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6B13E3C"/>
    <w:multiLevelType w:val="hybridMultilevel"/>
    <w:tmpl w:val="AAB426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C12202E"/>
    <w:multiLevelType w:val="hybridMultilevel"/>
    <w:tmpl w:val="9C5E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C358AD"/>
    <w:multiLevelType w:val="hybridMultilevel"/>
    <w:tmpl w:val="537E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054675C"/>
    <w:multiLevelType w:val="hybridMultilevel"/>
    <w:tmpl w:val="733A0A88"/>
    <w:lvl w:ilvl="0" w:tplc="0409000B">
      <w:start w:val="1"/>
      <w:numFmt w:val="bullet"/>
      <w:lvlText w:val=""/>
      <w:lvlJc w:val="left"/>
      <w:pPr>
        <w:ind w:left="360" w:hanging="360"/>
      </w:pPr>
      <w:rPr>
        <w:rFonts w:ascii="Wingdings" w:hAnsi="Wingdings" w:hint="default"/>
        <w:b/>
        <w:color w:val="000000"/>
        <w:sz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4076CA3"/>
    <w:multiLevelType w:val="hybridMultilevel"/>
    <w:tmpl w:val="F8BE4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8EF00E7"/>
    <w:multiLevelType w:val="hybridMultilevel"/>
    <w:tmpl w:val="8E828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BFF1D8A"/>
    <w:multiLevelType w:val="hybridMultilevel"/>
    <w:tmpl w:val="A23A24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F127DE9"/>
    <w:multiLevelType w:val="hybridMultilevel"/>
    <w:tmpl w:val="43C68E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F8D6159"/>
    <w:multiLevelType w:val="hybridMultilevel"/>
    <w:tmpl w:val="FE049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04101B"/>
    <w:multiLevelType w:val="hybridMultilevel"/>
    <w:tmpl w:val="32265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6744F5"/>
    <w:multiLevelType w:val="hybridMultilevel"/>
    <w:tmpl w:val="4E4075B8"/>
    <w:lvl w:ilvl="0" w:tplc="04090001">
      <w:start w:val="1"/>
      <w:numFmt w:val="bullet"/>
      <w:lvlText w:val=""/>
      <w:lvlJc w:val="left"/>
      <w:pPr>
        <w:ind w:left="1080" w:hanging="360"/>
      </w:pPr>
      <w:rPr>
        <w:rFonts w:ascii="Symbol" w:hAnsi="Symbol"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33F310B"/>
    <w:multiLevelType w:val="hybridMultilevel"/>
    <w:tmpl w:val="3A78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FA34C7"/>
    <w:multiLevelType w:val="hybridMultilevel"/>
    <w:tmpl w:val="C9A2F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475350F"/>
    <w:multiLevelType w:val="hybridMultilevel"/>
    <w:tmpl w:val="93BE787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nsid w:val="347E0DDD"/>
    <w:multiLevelType w:val="hybridMultilevel"/>
    <w:tmpl w:val="36945B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37C37EA2"/>
    <w:multiLevelType w:val="hybridMultilevel"/>
    <w:tmpl w:val="BE0A3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A80D38"/>
    <w:multiLevelType w:val="hybridMultilevel"/>
    <w:tmpl w:val="D4066A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3C500ECC"/>
    <w:multiLevelType w:val="hybridMultilevel"/>
    <w:tmpl w:val="9454FDF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3D842368"/>
    <w:multiLevelType w:val="hybridMultilevel"/>
    <w:tmpl w:val="40DC9EC4"/>
    <w:lvl w:ilvl="0" w:tplc="256A97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31962B4"/>
    <w:multiLevelType w:val="hybridMultilevel"/>
    <w:tmpl w:val="B4084B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3560B7A"/>
    <w:multiLevelType w:val="hybridMultilevel"/>
    <w:tmpl w:val="D588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B87B13"/>
    <w:multiLevelType w:val="hybridMultilevel"/>
    <w:tmpl w:val="A54AA3BA"/>
    <w:lvl w:ilvl="0" w:tplc="D47E898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45E9417E"/>
    <w:multiLevelType w:val="hybridMultilevel"/>
    <w:tmpl w:val="A0625544"/>
    <w:lvl w:ilvl="0" w:tplc="D47E898C">
      <w:start w:val="1"/>
      <w:numFmt w:val="bullet"/>
      <w:lvlText w:val="-"/>
      <w:lvlJc w:val="left"/>
      <w:pPr>
        <w:ind w:left="2070" w:hanging="360"/>
      </w:pPr>
      <w:rPr>
        <w:rFonts w:ascii="Times New Roman" w:eastAsia="Calibri"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6">
    <w:nsid w:val="46DC2A60"/>
    <w:multiLevelType w:val="hybridMultilevel"/>
    <w:tmpl w:val="886872E2"/>
    <w:lvl w:ilvl="0" w:tplc="C7A8F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74D2525"/>
    <w:multiLevelType w:val="hybridMultilevel"/>
    <w:tmpl w:val="84203718"/>
    <w:lvl w:ilvl="0" w:tplc="0C987C72">
      <w:start w:val="1"/>
      <w:numFmt w:val="decimal"/>
      <w:lvlText w:val="%1."/>
      <w:lvlJc w:val="left"/>
      <w:pPr>
        <w:ind w:left="284" w:hanging="260"/>
      </w:pPr>
      <w:rPr>
        <w:rFonts w:ascii="Times New Roman" w:eastAsia="Times New Roman" w:hAnsi="Times New Roman" w:cs="Times New Roman" w:hint="default"/>
        <w:w w:val="99"/>
        <w:sz w:val="26"/>
        <w:szCs w:val="26"/>
        <w:lang w:val="vi" w:eastAsia="en-US" w:bidi="ar-SA"/>
      </w:rPr>
    </w:lvl>
    <w:lvl w:ilvl="1" w:tplc="AD1A49E6">
      <w:start w:val="1"/>
      <w:numFmt w:val="decimal"/>
      <w:lvlText w:val="%2."/>
      <w:lvlJc w:val="left"/>
      <w:pPr>
        <w:ind w:left="719" w:hanging="260"/>
      </w:pPr>
      <w:rPr>
        <w:rFonts w:ascii="Times New Roman" w:eastAsia="Times New Roman" w:hAnsi="Times New Roman" w:cs="Times New Roman" w:hint="default"/>
        <w:w w:val="99"/>
        <w:sz w:val="26"/>
        <w:szCs w:val="26"/>
        <w:lang w:val="vi" w:eastAsia="en-US" w:bidi="ar-SA"/>
      </w:rPr>
    </w:lvl>
    <w:lvl w:ilvl="2" w:tplc="5C045CD0">
      <w:numFmt w:val="bullet"/>
      <w:lvlText w:val="•"/>
      <w:lvlJc w:val="left"/>
      <w:pPr>
        <w:ind w:left="1300" w:hanging="260"/>
      </w:pPr>
      <w:rPr>
        <w:rFonts w:hint="default"/>
        <w:lang w:val="vi" w:eastAsia="en-US" w:bidi="ar-SA"/>
      </w:rPr>
    </w:lvl>
    <w:lvl w:ilvl="3" w:tplc="32F678B2">
      <w:numFmt w:val="bullet"/>
      <w:lvlText w:val="•"/>
      <w:lvlJc w:val="left"/>
      <w:pPr>
        <w:ind w:left="1660" w:hanging="260"/>
      </w:pPr>
      <w:rPr>
        <w:rFonts w:hint="default"/>
        <w:lang w:val="vi" w:eastAsia="en-US" w:bidi="ar-SA"/>
      </w:rPr>
    </w:lvl>
    <w:lvl w:ilvl="4" w:tplc="ACA4B678">
      <w:numFmt w:val="bullet"/>
      <w:lvlText w:val="•"/>
      <w:lvlJc w:val="left"/>
      <w:pPr>
        <w:ind w:left="2677" w:hanging="260"/>
      </w:pPr>
      <w:rPr>
        <w:rFonts w:hint="default"/>
        <w:lang w:val="vi" w:eastAsia="en-US" w:bidi="ar-SA"/>
      </w:rPr>
    </w:lvl>
    <w:lvl w:ilvl="5" w:tplc="D1D680DA">
      <w:numFmt w:val="bullet"/>
      <w:lvlText w:val="•"/>
      <w:lvlJc w:val="left"/>
      <w:pPr>
        <w:ind w:left="3695" w:hanging="260"/>
      </w:pPr>
      <w:rPr>
        <w:rFonts w:hint="default"/>
        <w:lang w:val="vi" w:eastAsia="en-US" w:bidi="ar-SA"/>
      </w:rPr>
    </w:lvl>
    <w:lvl w:ilvl="6" w:tplc="CC8A5F82">
      <w:numFmt w:val="bullet"/>
      <w:lvlText w:val="•"/>
      <w:lvlJc w:val="left"/>
      <w:pPr>
        <w:ind w:left="4713" w:hanging="260"/>
      </w:pPr>
      <w:rPr>
        <w:rFonts w:hint="default"/>
        <w:lang w:val="vi" w:eastAsia="en-US" w:bidi="ar-SA"/>
      </w:rPr>
    </w:lvl>
    <w:lvl w:ilvl="7" w:tplc="62E2FEF4">
      <w:numFmt w:val="bullet"/>
      <w:lvlText w:val="•"/>
      <w:lvlJc w:val="left"/>
      <w:pPr>
        <w:ind w:left="5731" w:hanging="260"/>
      </w:pPr>
      <w:rPr>
        <w:rFonts w:hint="default"/>
        <w:lang w:val="vi" w:eastAsia="en-US" w:bidi="ar-SA"/>
      </w:rPr>
    </w:lvl>
    <w:lvl w:ilvl="8" w:tplc="69F6A232">
      <w:numFmt w:val="bullet"/>
      <w:lvlText w:val="•"/>
      <w:lvlJc w:val="left"/>
      <w:pPr>
        <w:ind w:left="6748" w:hanging="260"/>
      </w:pPr>
      <w:rPr>
        <w:rFonts w:hint="default"/>
        <w:lang w:val="vi" w:eastAsia="en-US" w:bidi="ar-SA"/>
      </w:rPr>
    </w:lvl>
  </w:abstractNum>
  <w:abstractNum w:abstractNumId="38">
    <w:nsid w:val="4868024B"/>
    <w:multiLevelType w:val="hybridMultilevel"/>
    <w:tmpl w:val="39CC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97B2E28"/>
    <w:multiLevelType w:val="hybridMultilevel"/>
    <w:tmpl w:val="D6D66238"/>
    <w:lvl w:ilvl="0" w:tplc="0409000D">
      <w:start w:val="1"/>
      <w:numFmt w:val="bullet"/>
      <w:lvlText w:val=""/>
      <w:lvlJc w:val="left"/>
      <w:pPr>
        <w:ind w:left="720" w:hanging="360"/>
      </w:pPr>
      <w:rPr>
        <w:rFonts w:ascii="Wingdings" w:hAnsi="Wingdings" w:hint="default"/>
      </w:rPr>
    </w:lvl>
    <w:lvl w:ilvl="1" w:tplc="D47E898C">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C425156"/>
    <w:multiLevelType w:val="multilevel"/>
    <w:tmpl w:val="3628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A47A79"/>
    <w:multiLevelType w:val="hybridMultilevel"/>
    <w:tmpl w:val="2A324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0811B86"/>
    <w:multiLevelType w:val="hybridMultilevel"/>
    <w:tmpl w:val="83E2F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1085DDD"/>
    <w:multiLevelType w:val="hybridMultilevel"/>
    <w:tmpl w:val="61E8728E"/>
    <w:lvl w:ilvl="0" w:tplc="D47E898C">
      <w:start w:val="1"/>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52402A02"/>
    <w:multiLevelType w:val="hybridMultilevel"/>
    <w:tmpl w:val="92B23E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43A012A"/>
    <w:multiLevelType w:val="hybridMultilevel"/>
    <w:tmpl w:val="158E357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8D705E9"/>
    <w:multiLevelType w:val="hybridMultilevel"/>
    <w:tmpl w:val="D4125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ABA59C1"/>
    <w:multiLevelType w:val="hybridMultilevel"/>
    <w:tmpl w:val="08086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E37216C"/>
    <w:multiLevelType w:val="hybridMultilevel"/>
    <w:tmpl w:val="05AAC3E8"/>
    <w:lvl w:ilvl="0" w:tplc="04090001">
      <w:start w:val="1"/>
      <w:numFmt w:val="bullet"/>
      <w:lvlText w:val=""/>
      <w:lvlJc w:val="left"/>
      <w:pPr>
        <w:ind w:left="720" w:hanging="360"/>
      </w:pPr>
      <w:rPr>
        <w:rFonts w:ascii="Symbol" w:hAnsi="Symbol" w:hint="default"/>
      </w:rPr>
    </w:lvl>
    <w:lvl w:ilvl="1" w:tplc="0E1CCB5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F7D05B6"/>
    <w:multiLevelType w:val="hybridMultilevel"/>
    <w:tmpl w:val="76DA1EE8"/>
    <w:lvl w:ilvl="0" w:tplc="0409000D">
      <w:start w:val="1"/>
      <w:numFmt w:val="bullet"/>
      <w:lvlText w:val=""/>
      <w:lvlJc w:val="left"/>
      <w:pPr>
        <w:ind w:left="720" w:hanging="360"/>
      </w:pPr>
      <w:rPr>
        <w:rFonts w:ascii="Wingdings" w:hAnsi="Wingdings" w:hint="default"/>
      </w:rPr>
    </w:lvl>
    <w:lvl w:ilvl="1" w:tplc="D47E898C">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F837E4C"/>
    <w:multiLevelType w:val="hybridMultilevel"/>
    <w:tmpl w:val="E21CD0F2"/>
    <w:lvl w:ilvl="0" w:tplc="D47E898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36B42E6"/>
    <w:multiLevelType w:val="hybridMultilevel"/>
    <w:tmpl w:val="56207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3DE0B40"/>
    <w:multiLevelType w:val="hybridMultilevel"/>
    <w:tmpl w:val="82EAC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4E91796"/>
    <w:multiLevelType w:val="hybridMultilevel"/>
    <w:tmpl w:val="0CB01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A1A42C5"/>
    <w:multiLevelType w:val="hybridMultilevel"/>
    <w:tmpl w:val="EAA423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CD444D9"/>
    <w:multiLevelType w:val="hybridMultilevel"/>
    <w:tmpl w:val="FF28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F584E17"/>
    <w:multiLevelType w:val="hybridMultilevel"/>
    <w:tmpl w:val="17C406A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0F64AB2"/>
    <w:multiLevelType w:val="hybridMultilevel"/>
    <w:tmpl w:val="B2284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7070ED4"/>
    <w:multiLevelType w:val="hybridMultilevel"/>
    <w:tmpl w:val="578E54C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77C62716"/>
    <w:multiLevelType w:val="hybridMultilevel"/>
    <w:tmpl w:val="B57CF45E"/>
    <w:lvl w:ilvl="0" w:tplc="6C707E08">
      <w:numFmt w:val="bullet"/>
      <w:lvlText w:val="-"/>
      <w:lvlJc w:val="left"/>
      <w:pPr>
        <w:tabs>
          <w:tab w:val="num" w:pos="1080"/>
        </w:tabs>
        <w:ind w:left="1080" w:hanging="360"/>
      </w:pPr>
      <w:rPr>
        <w:rFonts w:ascii="Times New Roman" w:eastAsia="Times New Roman" w:hAnsi="Times New Roman" w:cs="Times New Roman"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0">
    <w:nsid w:val="780063DC"/>
    <w:multiLevelType w:val="hybridMultilevel"/>
    <w:tmpl w:val="9AA06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7B43C5"/>
    <w:multiLevelType w:val="hybridMultilevel"/>
    <w:tmpl w:val="3A60E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A555B91"/>
    <w:multiLevelType w:val="hybridMultilevel"/>
    <w:tmpl w:val="1DE8D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ADA51BE"/>
    <w:multiLevelType w:val="hybridMultilevel"/>
    <w:tmpl w:val="825C63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E067A2C"/>
    <w:multiLevelType w:val="hybridMultilevel"/>
    <w:tmpl w:val="7202222C"/>
    <w:lvl w:ilvl="0" w:tplc="D47E898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24"/>
  </w:num>
  <w:num w:numId="3">
    <w:abstractNumId w:val="54"/>
  </w:num>
  <w:num w:numId="4">
    <w:abstractNumId w:val="16"/>
  </w:num>
  <w:num w:numId="5">
    <w:abstractNumId w:val="38"/>
  </w:num>
  <w:num w:numId="6">
    <w:abstractNumId w:val="14"/>
  </w:num>
  <w:num w:numId="7">
    <w:abstractNumId w:val="3"/>
  </w:num>
  <w:num w:numId="8">
    <w:abstractNumId w:val="33"/>
  </w:num>
  <w:num w:numId="9">
    <w:abstractNumId w:val="48"/>
  </w:num>
  <w:num w:numId="10">
    <w:abstractNumId w:val="6"/>
  </w:num>
  <w:num w:numId="11">
    <w:abstractNumId w:val="30"/>
  </w:num>
  <w:num w:numId="12">
    <w:abstractNumId w:val="23"/>
  </w:num>
  <w:num w:numId="13">
    <w:abstractNumId w:val="4"/>
  </w:num>
  <w:num w:numId="14">
    <w:abstractNumId w:val="0"/>
  </w:num>
  <w:num w:numId="15">
    <w:abstractNumId w:val="56"/>
  </w:num>
  <w:num w:numId="16">
    <w:abstractNumId w:val="58"/>
  </w:num>
  <w:num w:numId="17">
    <w:abstractNumId w:val="25"/>
  </w:num>
  <w:num w:numId="18">
    <w:abstractNumId w:val="53"/>
  </w:num>
  <w:num w:numId="19">
    <w:abstractNumId w:val="7"/>
  </w:num>
  <w:num w:numId="20">
    <w:abstractNumId w:val="13"/>
  </w:num>
  <w:num w:numId="21">
    <w:abstractNumId w:val="5"/>
  </w:num>
  <w:num w:numId="22">
    <w:abstractNumId w:val="42"/>
  </w:num>
  <w:num w:numId="23">
    <w:abstractNumId w:val="40"/>
  </w:num>
  <w:num w:numId="24">
    <w:abstractNumId w:val="60"/>
  </w:num>
  <w:num w:numId="25">
    <w:abstractNumId w:val="51"/>
  </w:num>
  <w:num w:numId="26">
    <w:abstractNumId w:val="57"/>
  </w:num>
  <w:num w:numId="27">
    <w:abstractNumId w:val="55"/>
  </w:num>
  <w:num w:numId="28">
    <w:abstractNumId w:val="28"/>
  </w:num>
  <w:num w:numId="29">
    <w:abstractNumId w:val="63"/>
  </w:num>
  <w:num w:numId="30">
    <w:abstractNumId w:val="17"/>
  </w:num>
  <w:num w:numId="31">
    <w:abstractNumId w:val="15"/>
  </w:num>
  <w:num w:numId="32">
    <w:abstractNumId w:val="18"/>
  </w:num>
  <w:num w:numId="33">
    <w:abstractNumId w:val="52"/>
  </w:num>
  <w:num w:numId="34">
    <w:abstractNumId w:val="20"/>
  </w:num>
  <w:num w:numId="35">
    <w:abstractNumId w:val="41"/>
  </w:num>
  <w:num w:numId="36">
    <w:abstractNumId w:val="61"/>
  </w:num>
  <w:num w:numId="37">
    <w:abstractNumId w:val="29"/>
  </w:num>
  <w:num w:numId="38">
    <w:abstractNumId w:val="10"/>
  </w:num>
  <w:num w:numId="39">
    <w:abstractNumId w:val="37"/>
  </w:num>
  <w:num w:numId="40">
    <w:abstractNumId w:val="31"/>
  </w:num>
  <w:num w:numId="41">
    <w:abstractNumId w:val="44"/>
  </w:num>
  <w:num w:numId="42">
    <w:abstractNumId w:val="59"/>
  </w:num>
  <w:num w:numId="43">
    <w:abstractNumId w:val="45"/>
  </w:num>
  <w:num w:numId="44">
    <w:abstractNumId w:val="2"/>
  </w:num>
  <w:num w:numId="45">
    <w:abstractNumId w:val="35"/>
  </w:num>
  <w:num w:numId="46">
    <w:abstractNumId w:val="8"/>
  </w:num>
  <w:num w:numId="47">
    <w:abstractNumId w:val="12"/>
  </w:num>
  <w:num w:numId="48">
    <w:abstractNumId w:val="39"/>
  </w:num>
  <w:num w:numId="49">
    <w:abstractNumId w:val="49"/>
  </w:num>
  <w:num w:numId="50">
    <w:abstractNumId w:val="50"/>
  </w:num>
  <w:num w:numId="51">
    <w:abstractNumId w:val="43"/>
  </w:num>
  <w:num w:numId="52">
    <w:abstractNumId w:val="9"/>
  </w:num>
  <w:num w:numId="53">
    <w:abstractNumId w:val="19"/>
  </w:num>
  <w:num w:numId="54">
    <w:abstractNumId w:val="32"/>
  </w:num>
  <w:num w:numId="55">
    <w:abstractNumId w:val="22"/>
  </w:num>
  <w:num w:numId="56">
    <w:abstractNumId w:val="62"/>
  </w:num>
  <w:num w:numId="57">
    <w:abstractNumId w:val="11"/>
  </w:num>
  <w:num w:numId="58">
    <w:abstractNumId w:val="47"/>
  </w:num>
  <w:num w:numId="59">
    <w:abstractNumId w:val="46"/>
  </w:num>
  <w:num w:numId="60">
    <w:abstractNumId w:val="26"/>
  </w:num>
  <w:num w:numId="61">
    <w:abstractNumId w:val="27"/>
  </w:num>
  <w:num w:numId="62">
    <w:abstractNumId w:val="64"/>
  </w:num>
  <w:num w:numId="63">
    <w:abstractNumId w:val="34"/>
  </w:num>
  <w:num w:numId="64">
    <w:abstractNumId w:val="36"/>
  </w:num>
  <w:num w:numId="65">
    <w:abstractNumId w:val="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B80"/>
    <w:rsid w:val="000044CA"/>
    <w:rsid w:val="00020915"/>
    <w:rsid w:val="00024EF5"/>
    <w:rsid w:val="00036347"/>
    <w:rsid w:val="00042FE6"/>
    <w:rsid w:val="00043912"/>
    <w:rsid w:val="000752E7"/>
    <w:rsid w:val="000759E5"/>
    <w:rsid w:val="000768B6"/>
    <w:rsid w:val="000814C4"/>
    <w:rsid w:val="00090CAA"/>
    <w:rsid w:val="00096F67"/>
    <w:rsid w:val="000A0501"/>
    <w:rsid w:val="000A552B"/>
    <w:rsid w:val="000B2F77"/>
    <w:rsid w:val="000B3BAC"/>
    <w:rsid w:val="000C2F9F"/>
    <w:rsid w:val="000C482C"/>
    <w:rsid w:val="000C5660"/>
    <w:rsid w:val="000C66AA"/>
    <w:rsid w:val="000D1D28"/>
    <w:rsid w:val="000E274C"/>
    <w:rsid w:val="000E3354"/>
    <w:rsid w:val="000E64B3"/>
    <w:rsid w:val="000F3853"/>
    <w:rsid w:val="000F57F9"/>
    <w:rsid w:val="0010600A"/>
    <w:rsid w:val="001123F5"/>
    <w:rsid w:val="00121F49"/>
    <w:rsid w:val="00121F91"/>
    <w:rsid w:val="001330E1"/>
    <w:rsid w:val="001446C3"/>
    <w:rsid w:val="0014556A"/>
    <w:rsid w:val="00161124"/>
    <w:rsid w:val="0016565F"/>
    <w:rsid w:val="0016696D"/>
    <w:rsid w:val="001676FE"/>
    <w:rsid w:val="00175B93"/>
    <w:rsid w:val="001A4B85"/>
    <w:rsid w:val="001A55AB"/>
    <w:rsid w:val="001B13F8"/>
    <w:rsid w:val="001C1F36"/>
    <w:rsid w:val="001C4A8B"/>
    <w:rsid w:val="001C51D9"/>
    <w:rsid w:val="001C7DC0"/>
    <w:rsid w:val="001D1DDD"/>
    <w:rsid w:val="001E3C48"/>
    <w:rsid w:val="001E765B"/>
    <w:rsid w:val="00202105"/>
    <w:rsid w:val="002023C2"/>
    <w:rsid w:val="0020312D"/>
    <w:rsid w:val="00213191"/>
    <w:rsid w:val="00215011"/>
    <w:rsid w:val="002168E6"/>
    <w:rsid w:val="00220EAA"/>
    <w:rsid w:val="0022187A"/>
    <w:rsid w:val="00222AE9"/>
    <w:rsid w:val="0023224D"/>
    <w:rsid w:val="00233C90"/>
    <w:rsid w:val="00233E06"/>
    <w:rsid w:val="002434FF"/>
    <w:rsid w:val="00245CB8"/>
    <w:rsid w:val="002469FF"/>
    <w:rsid w:val="00252B5B"/>
    <w:rsid w:val="00255BB8"/>
    <w:rsid w:val="00256E9D"/>
    <w:rsid w:val="00261412"/>
    <w:rsid w:val="00273B3A"/>
    <w:rsid w:val="00283459"/>
    <w:rsid w:val="002868EE"/>
    <w:rsid w:val="00287D39"/>
    <w:rsid w:val="00290624"/>
    <w:rsid w:val="00291B9C"/>
    <w:rsid w:val="002920D3"/>
    <w:rsid w:val="002935D5"/>
    <w:rsid w:val="00297C63"/>
    <w:rsid w:val="002A0160"/>
    <w:rsid w:val="002A101A"/>
    <w:rsid w:val="002A1632"/>
    <w:rsid w:val="002B461A"/>
    <w:rsid w:val="002B58B7"/>
    <w:rsid w:val="002D20EE"/>
    <w:rsid w:val="002D2602"/>
    <w:rsid w:val="002D42E1"/>
    <w:rsid w:val="002E1FB9"/>
    <w:rsid w:val="002E7709"/>
    <w:rsid w:val="002F5E2B"/>
    <w:rsid w:val="003072BF"/>
    <w:rsid w:val="00317B28"/>
    <w:rsid w:val="00350F0E"/>
    <w:rsid w:val="00351264"/>
    <w:rsid w:val="00361844"/>
    <w:rsid w:val="00362428"/>
    <w:rsid w:val="003629CE"/>
    <w:rsid w:val="003658F4"/>
    <w:rsid w:val="003859AD"/>
    <w:rsid w:val="00387089"/>
    <w:rsid w:val="00393FA3"/>
    <w:rsid w:val="00394841"/>
    <w:rsid w:val="00395F0A"/>
    <w:rsid w:val="003A507A"/>
    <w:rsid w:val="003A5481"/>
    <w:rsid w:val="003D2877"/>
    <w:rsid w:val="003D4BEA"/>
    <w:rsid w:val="003D6D96"/>
    <w:rsid w:val="003D790A"/>
    <w:rsid w:val="003E1EFB"/>
    <w:rsid w:val="003E2488"/>
    <w:rsid w:val="003E567D"/>
    <w:rsid w:val="003F2669"/>
    <w:rsid w:val="003F3F2B"/>
    <w:rsid w:val="003F655C"/>
    <w:rsid w:val="00407BEE"/>
    <w:rsid w:val="00413654"/>
    <w:rsid w:val="0042066F"/>
    <w:rsid w:val="0042551D"/>
    <w:rsid w:val="004258F4"/>
    <w:rsid w:val="00425A53"/>
    <w:rsid w:val="004279AE"/>
    <w:rsid w:val="00430645"/>
    <w:rsid w:val="00435530"/>
    <w:rsid w:val="00435EAE"/>
    <w:rsid w:val="0044252B"/>
    <w:rsid w:val="00445ACB"/>
    <w:rsid w:val="0045683F"/>
    <w:rsid w:val="00456ABE"/>
    <w:rsid w:val="00470235"/>
    <w:rsid w:val="00471CBB"/>
    <w:rsid w:val="00473954"/>
    <w:rsid w:val="00484CF4"/>
    <w:rsid w:val="004856BB"/>
    <w:rsid w:val="00490D87"/>
    <w:rsid w:val="00492525"/>
    <w:rsid w:val="00497784"/>
    <w:rsid w:val="004A492F"/>
    <w:rsid w:val="004A5156"/>
    <w:rsid w:val="004B238F"/>
    <w:rsid w:val="004B3DF6"/>
    <w:rsid w:val="004C388F"/>
    <w:rsid w:val="004D2CBB"/>
    <w:rsid w:val="004D5463"/>
    <w:rsid w:val="004D698F"/>
    <w:rsid w:val="004D7B66"/>
    <w:rsid w:val="004E3724"/>
    <w:rsid w:val="004F25E9"/>
    <w:rsid w:val="004F3C35"/>
    <w:rsid w:val="00500760"/>
    <w:rsid w:val="005068BA"/>
    <w:rsid w:val="005070C3"/>
    <w:rsid w:val="005077F2"/>
    <w:rsid w:val="00515CF3"/>
    <w:rsid w:val="0053256D"/>
    <w:rsid w:val="00537CF0"/>
    <w:rsid w:val="00540A78"/>
    <w:rsid w:val="00542D4C"/>
    <w:rsid w:val="005439DF"/>
    <w:rsid w:val="00546A9D"/>
    <w:rsid w:val="00553381"/>
    <w:rsid w:val="00556208"/>
    <w:rsid w:val="005579B6"/>
    <w:rsid w:val="00566C2F"/>
    <w:rsid w:val="00572AEC"/>
    <w:rsid w:val="00573250"/>
    <w:rsid w:val="0059163C"/>
    <w:rsid w:val="005941CE"/>
    <w:rsid w:val="005A43AE"/>
    <w:rsid w:val="005A687D"/>
    <w:rsid w:val="005B0B88"/>
    <w:rsid w:val="005B619D"/>
    <w:rsid w:val="005C60B2"/>
    <w:rsid w:val="005D02BB"/>
    <w:rsid w:val="005D1128"/>
    <w:rsid w:val="005D137B"/>
    <w:rsid w:val="005E0B48"/>
    <w:rsid w:val="005F2C3B"/>
    <w:rsid w:val="005F5685"/>
    <w:rsid w:val="00603D3F"/>
    <w:rsid w:val="006040FA"/>
    <w:rsid w:val="00617401"/>
    <w:rsid w:val="00622820"/>
    <w:rsid w:val="006249CF"/>
    <w:rsid w:val="0062578E"/>
    <w:rsid w:val="0062607E"/>
    <w:rsid w:val="006322AB"/>
    <w:rsid w:val="006401B0"/>
    <w:rsid w:val="00641014"/>
    <w:rsid w:val="006418D3"/>
    <w:rsid w:val="00653AF3"/>
    <w:rsid w:val="00654550"/>
    <w:rsid w:val="00655718"/>
    <w:rsid w:val="00663DB1"/>
    <w:rsid w:val="006764FA"/>
    <w:rsid w:val="006871C4"/>
    <w:rsid w:val="00690826"/>
    <w:rsid w:val="00695105"/>
    <w:rsid w:val="006A18A3"/>
    <w:rsid w:val="006A413D"/>
    <w:rsid w:val="006A4474"/>
    <w:rsid w:val="006A493E"/>
    <w:rsid w:val="006B3802"/>
    <w:rsid w:val="006B3DF3"/>
    <w:rsid w:val="006B7609"/>
    <w:rsid w:val="006C6434"/>
    <w:rsid w:val="006C73F7"/>
    <w:rsid w:val="006C7D80"/>
    <w:rsid w:val="006D1F35"/>
    <w:rsid w:val="006D4C8C"/>
    <w:rsid w:val="006F1D90"/>
    <w:rsid w:val="00704A8E"/>
    <w:rsid w:val="007064DB"/>
    <w:rsid w:val="00707316"/>
    <w:rsid w:val="00723089"/>
    <w:rsid w:val="007246F3"/>
    <w:rsid w:val="007247C1"/>
    <w:rsid w:val="00724EA3"/>
    <w:rsid w:val="007255AE"/>
    <w:rsid w:val="007261FD"/>
    <w:rsid w:val="0074441F"/>
    <w:rsid w:val="007459CC"/>
    <w:rsid w:val="00750CFC"/>
    <w:rsid w:val="00751674"/>
    <w:rsid w:val="00752B23"/>
    <w:rsid w:val="00753BA5"/>
    <w:rsid w:val="0075435A"/>
    <w:rsid w:val="007562F5"/>
    <w:rsid w:val="00756BDC"/>
    <w:rsid w:val="00760BB8"/>
    <w:rsid w:val="007637C7"/>
    <w:rsid w:val="00771581"/>
    <w:rsid w:val="00774760"/>
    <w:rsid w:val="00793985"/>
    <w:rsid w:val="007950E1"/>
    <w:rsid w:val="00795891"/>
    <w:rsid w:val="00796315"/>
    <w:rsid w:val="00796ACA"/>
    <w:rsid w:val="00796B80"/>
    <w:rsid w:val="007A0605"/>
    <w:rsid w:val="007B18E1"/>
    <w:rsid w:val="007B300F"/>
    <w:rsid w:val="007C0C0F"/>
    <w:rsid w:val="007C2369"/>
    <w:rsid w:val="007D0A08"/>
    <w:rsid w:val="00802AA6"/>
    <w:rsid w:val="00805983"/>
    <w:rsid w:val="00811F28"/>
    <w:rsid w:val="00816BFE"/>
    <w:rsid w:val="00823CA5"/>
    <w:rsid w:val="00844AE1"/>
    <w:rsid w:val="00851239"/>
    <w:rsid w:val="00857165"/>
    <w:rsid w:val="00862FBC"/>
    <w:rsid w:val="00864E0C"/>
    <w:rsid w:val="00865A68"/>
    <w:rsid w:val="00881287"/>
    <w:rsid w:val="0088308B"/>
    <w:rsid w:val="008857DE"/>
    <w:rsid w:val="008872F1"/>
    <w:rsid w:val="00890DDC"/>
    <w:rsid w:val="00891838"/>
    <w:rsid w:val="008966F1"/>
    <w:rsid w:val="008A3BA5"/>
    <w:rsid w:val="008A5272"/>
    <w:rsid w:val="008B1213"/>
    <w:rsid w:val="008C3EDA"/>
    <w:rsid w:val="008C7C3E"/>
    <w:rsid w:val="008D1624"/>
    <w:rsid w:val="008D36C4"/>
    <w:rsid w:val="008E090D"/>
    <w:rsid w:val="008E0FE3"/>
    <w:rsid w:val="008F5AC2"/>
    <w:rsid w:val="00902A96"/>
    <w:rsid w:val="00904438"/>
    <w:rsid w:val="00916900"/>
    <w:rsid w:val="00921351"/>
    <w:rsid w:val="00922489"/>
    <w:rsid w:val="00927D84"/>
    <w:rsid w:val="00936658"/>
    <w:rsid w:val="00936A1F"/>
    <w:rsid w:val="00940C5B"/>
    <w:rsid w:val="00941474"/>
    <w:rsid w:val="009463AA"/>
    <w:rsid w:val="009466C8"/>
    <w:rsid w:val="009468C6"/>
    <w:rsid w:val="009535B2"/>
    <w:rsid w:val="009562BE"/>
    <w:rsid w:val="009717C3"/>
    <w:rsid w:val="00974314"/>
    <w:rsid w:val="00977CD6"/>
    <w:rsid w:val="00982BD4"/>
    <w:rsid w:val="009934D6"/>
    <w:rsid w:val="009A3350"/>
    <w:rsid w:val="009A4125"/>
    <w:rsid w:val="009B1F9D"/>
    <w:rsid w:val="009C74AB"/>
    <w:rsid w:val="009D0CA1"/>
    <w:rsid w:val="009E13A0"/>
    <w:rsid w:val="009E23FD"/>
    <w:rsid w:val="009F5ADA"/>
    <w:rsid w:val="009F6D72"/>
    <w:rsid w:val="00A122A5"/>
    <w:rsid w:val="00A13C4C"/>
    <w:rsid w:val="00A16AEB"/>
    <w:rsid w:val="00A23A7E"/>
    <w:rsid w:val="00A24B87"/>
    <w:rsid w:val="00A27C0A"/>
    <w:rsid w:val="00A32C8C"/>
    <w:rsid w:val="00A36C0D"/>
    <w:rsid w:val="00A4008A"/>
    <w:rsid w:val="00A47521"/>
    <w:rsid w:val="00A539BE"/>
    <w:rsid w:val="00A563E7"/>
    <w:rsid w:val="00A718A9"/>
    <w:rsid w:val="00A770DA"/>
    <w:rsid w:val="00A81108"/>
    <w:rsid w:val="00A83C31"/>
    <w:rsid w:val="00A87C40"/>
    <w:rsid w:val="00A922A1"/>
    <w:rsid w:val="00A972D1"/>
    <w:rsid w:val="00AA02DB"/>
    <w:rsid w:val="00AC6F5D"/>
    <w:rsid w:val="00AD260A"/>
    <w:rsid w:val="00AD3079"/>
    <w:rsid w:val="00AE7071"/>
    <w:rsid w:val="00B05FC5"/>
    <w:rsid w:val="00B12E9F"/>
    <w:rsid w:val="00B37DA6"/>
    <w:rsid w:val="00B4154B"/>
    <w:rsid w:val="00B5093A"/>
    <w:rsid w:val="00B51E4A"/>
    <w:rsid w:val="00B57CF4"/>
    <w:rsid w:val="00B57D18"/>
    <w:rsid w:val="00B60E2E"/>
    <w:rsid w:val="00B63C94"/>
    <w:rsid w:val="00B7073E"/>
    <w:rsid w:val="00B73888"/>
    <w:rsid w:val="00B764DC"/>
    <w:rsid w:val="00B83C36"/>
    <w:rsid w:val="00B918CB"/>
    <w:rsid w:val="00B9457C"/>
    <w:rsid w:val="00BA62AA"/>
    <w:rsid w:val="00BB3FCF"/>
    <w:rsid w:val="00BD15C3"/>
    <w:rsid w:val="00BE3B15"/>
    <w:rsid w:val="00BE47CF"/>
    <w:rsid w:val="00BE6F50"/>
    <w:rsid w:val="00BF1928"/>
    <w:rsid w:val="00BF4B5E"/>
    <w:rsid w:val="00C025B1"/>
    <w:rsid w:val="00C03A74"/>
    <w:rsid w:val="00C12E6E"/>
    <w:rsid w:val="00C210AF"/>
    <w:rsid w:val="00C2324E"/>
    <w:rsid w:val="00C26E22"/>
    <w:rsid w:val="00C270B2"/>
    <w:rsid w:val="00C3338E"/>
    <w:rsid w:val="00C34018"/>
    <w:rsid w:val="00C345AB"/>
    <w:rsid w:val="00C374A7"/>
    <w:rsid w:val="00C412AB"/>
    <w:rsid w:val="00C41881"/>
    <w:rsid w:val="00C43821"/>
    <w:rsid w:val="00C518B1"/>
    <w:rsid w:val="00C65C8D"/>
    <w:rsid w:val="00C720B7"/>
    <w:rsid w:val="00C7389C"/>
    <w:rsid w:val="00C73A30"/>
    <w:rsid w:val="00C87B63"/>
    <w:rsid w:val="00C94D4A"/>
    <w:rsid w:val="00CA0D82"/>
    <w:rsid w:val="00CA0E3E"/>
    <w:rsid w:val="00CA3C2C"/>
    <w:rsid w:val="00CB1210"/>
    <w:rsid w:val="00CB2D47"/>
    <w:rsid w:val="00CC696E"/>
    <w:rsid w:val="00CC6E18"/>
    <w:rsid w:val="00CD3358"/>
    <w:rsid w:val="00CD344C"/>
    <w:rsid w:val="00CE5E27"/>
    <w:rsid w:val="00CF2700"/>
    <w:rsid w:val="00CF3A53"/>
    <w:rsid w:val="00D00241"/>
    <w:rsid w:val="00D01E3A"/>
    <w:rsid w:val="00D13BCE"/>
    <w:rsid w:val="00D1479A"/>
    <w:rsid w:val="00D2339E"/>
    <w:rsid w:val="00D3462A"/>
    <w:rsid w:val="00D36819"/>
    <w:rsid w:val="00D45EEC"/>
    <w:rsid w:val="00D460F7"/>
    <w:rsid w:val="00D46173"/>
    <w:rsid w:val="00D53836"/>
    <w:rsid w:val="00D60DD6"/>
    <w:rsid w:val="00D63B5D"/>
    <w:rsid w:val="00D7476E"/>
    <w:rsid w:val="00D75E9C"/>
    <w:rsid w:val="00D76528"/>
    <w:rsid w:val="00D8005C"/>
    <w:rsid w:val="00D8209B"/>
    <w:rsid w:val="00D83689"/>
    <w:rsid w:val="00D83C11"/>
    <w:rsid w:val="00D83C19"/>
    <w:rsid w:val="00D92EA8"/>
    <w:rsid w:val="00DA716E"/>
    <w:rsid w:val="00DB036D"/>
    <w:rsid w:val="00DB11DA"/>
    <w:rsid w:val="00DB1ECA"/>
    <w:rsid w:val="00DB4877"/>
    <w:rsid w:val="00DC05A0"/>
    <w:rsid w:val="00DC2EA1"/>
    <w:rsid w:val="00DD0344"/>
    <w:rsid w:val="00DD1F47"/>
    <w:rsid w:val="00DD56EB"/>
    <w:rsid w:val="00DE3AD4"/>
    <w:rsid w:val="00DE5476"/>
    <w:rsid w:val="00DF06BD"/>
    <w:rsid w:val="00DF08D4"/>
    <w:rsid w:val="00DF252D"/>
    <w:rsid w:val="00DF7B01"/>
    <w:rsid w:val="00E01BED"/>
    <w:rsid w:val="00E15781"/>
    <w:rsid w:val="00E15F97"/>
    <w:rsid w:val="00E26881"/>
    <w:rsid w:val="00E26E38"/>
    <w:rsid w:val="00E27EC3"/>
    <w:rsid w:val="00E34618"/>
    <w:rsid w:val="00E40731"/>
    <w:rsid w:val="00E455F1"/>
    <w:rsid w:val="00E51DAC"/>
    <w:rsid w:val="00E63403"/>
    <w:rsid w:val="00E666CA"/>
    <w:rsid w:val="00E75F7F"/>
    <w:rsid w:val="00E81F1C"/>
    <w:rsid w:val="00E84050"/>
    <w:rsid w:val="00E93AB0"/>
    <w:rsid w:val="00E93EF6"/>
    <w:rsid w:val="00EB4196"/>
    <w:rsid w:val="00EB4A77"/>
    <w:rsid w:val="00EB6CD8"/>
    <w:rsid w:val="00EC1354"/>
    <w:rsid w:val="00EC1BCF"/>
    <w:rsid w:val="00EC2890"/>
    <w:rsid w:val="00EC6DCD"/>
    <w:rsid w:val="00ED2A9A"/>
    <w:rsid w:val="00ED2F73"/>
    <w:rsid w:val="00ED38D6"/>
    <w:rsid w:val="00ED433C"/>
    <w:rsid w:val="00ED6040"/>
    <w:rsid w:val="00ED676E"/>
    <w:rsid w:val="00ED7D42"/>
    <w:rsid w:val="00EE503B"/>
    <w:rsid w:val="00EF70DE"/>
    <w:rsid w:val="00EF776F"/>
    <w:rsid w:val="00F007AD"/>
    <w:rsid w:val="00F02867"/>
    <w:rsid w:val="00F25BF1"/>
    <w:rsid w:val="00F260BE"/>
    <w:rsid w:val="00F32743"/>
    <w:rsid w:val="00F51BA9"/>
    <w:rsid w:val="00F559D4"/>
    <w:rsid w:val="00F55CDD"/>
    <w:rsid w:val="00F62568"/>
    <w:rsid w:val="00F63540"/>
    <w:rsid w:val="00F833EF"/>
    <w:rsid w:val="00F9205A"/>
    <w:rsid w:val="00F9329C"/>
    <w:rsid w:val="00F94EEF"/>
    <w:rsid w:val="00FA3909"/>
    <w:rsid w:val="00FA5FA3"/>
    <w:rsid w:val="00FB5A53"/>
    <w:rsid w:val="00FC2B38"/>
    <w:rsid w:val="00FC6AC3"/>
    <w:rsid w:val="00FD0090"/>
    <w:rsid w:val="00FD3047"/>
    <w:rsid w:val="00FD5D13"/>
    <w:rsid w:val="00FE0AD9"/>
    <w:rsid w:val="00FE191D"/>
    <w:rsid w:val="00FE1940"/>
    <w:rsid w:val="00FE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6F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489"/>
    <w:rPr>
      <w:rFonts w:ascii="Times New Roman" w:hAnsi="Times New Roman"/>
      <w:sz w:val="26"/>
    </w:rPr>
  </w:style>
  <w:style w:type="paragraph" w:styleId="Heading1">
    <w:name w:val="heading 1"/>
    <w:basedOn w:val="Normal"/>
    <w:next w:val="Normal"/>
    <w:link w:val="Heading1Char"/>
    <w:autoRedefine/>
    <w:uiPriority w:val="9"/>
    <w:qFormat/>
    <w:rsid w:val="00A122A5"/>
    <w:pPr>
      <w:keepNext/>
      <w:keepLines/>
      <w:jc w:val="center"/>
      <w:outlineLvl w:val="0"/>
    </w:pPr>
    <w:rPr>
      <w:rFonts w:eastAsiaTheme="majorEastAsia" w:cs="Times New Roman"/>
      <w:b/>
      <w:color w:val="2F5496" w:themeColor="accent1" w:themeShade="BF"/>
      <w:sz w:val="28"/>
      <w:szCs w:val="32"/>
    </w:rPr>
  </w:style>
  <w:style w:type="paragraph" w:styleId="Heading2">
    <w:name w:val="heading 2"/>
    <w:basedOn w:val="Normal"/>
    <w:next w:val="Normal"/>
    <w:link w:val="Heading2Char"/>
    <w:autoRedefine/>
    <w:uiPriority w:val="9"/>
    <w:unhideWhenUsed/>
    <w:qFormat/>
    <w:rsid w:val="00B9457C"/>
    <w:pPr>
      <w:tabs>
        <w:tab w:val="left" w:pos="490"/>
      </w:tabs>
      <w:spacing w:before="60"/>
      <w:ind w:right="972"/>
      <w:jc w:val="both"/>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B37DA6"/>
    <w:pPr>
      <w:keepNext/>
      <w:keepLines/>
      <w:ind w:left="720" w:hanging="720"/>
      <w:jc w:val="both"/>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2A5"/>
    <w:rPr>
      <w:rFonts w:ascii="Times New Roman" w:eastAsiaTheme="majorEastAsia" w:hAnsi="Times New Roman" w:cs="Times New Roman"/>
      <w:b/>
      <w:color w:val="2F5496" w:themeColor="accent1" w:themeShade="BF"/>
      <w:sz w:val="28"/>
      <w:szCs w:val="32"/>
    </w:rPr>
  </w:style>
  <w:style w:type="character" w:customStyle="1" w:styleId="Heading2Char">
    <w:name w:val="Heading 2 Char"/>
    <w:basedOn w:val="DefaultParagraphFont"/>
    <w:link w:val="Heading2"/>
    <w:uiPriority w:val="9"/>
    <w:rsid w:val="00B9457C"/>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B37DA6"/>
    <w:rPr>
      <w:rFonts w:ascii="Times New Roman" w:eastAsiaTheme="majorEastAsia" w:hAnsi="Times New Roman" w:cstheme="majorBidi"/>
      <w:i/>
      <w:sz w:val="26"/>
      <w:szCs w:val="24"/>
    </w:rPr>
  </w:style>
  <w:style w:type="paragraph" w:styleId="ListParagraph">
    <w:name w:val="List Paragraph"/>
    <w:basedOn w:val="Normal"/>
    <w:uiPriority w:val="1"/>
    <w:qFormat/>
    <w:rsid w:val="00891838"/>
    <w:pPr>
      <w:ind w:left="720"/>
      <w:contextualSpacing/>
    </w:pPr>
  </w:style>
  <w:style w:type="paragraph" w:styleId="NormalWeb">
    <w:name w:val="Normal (Web)"/>
    <w:basedOn w:val="Normal"/>
    <w:uiPriority w:val="99"/>
    <w:unhideWhenUsed/>
    <w:rsid w:val="00C73A30"/>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16696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637C7"/>
    <w:pPr>
      <w:spacing w:before="24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7637C7"/>
    <w:pPr>
      <w:spacing w:after="100"/>
    </w:pPr>
  </w:style>
  <w:style w:type="paragraph" w:styleId="TOC3">
    <w:name w:val="toc 3"/>
    <w:basedOn w:val="Normal"/>
    <w:next w:val="Normal"/>
    <w:autoRedefine/>
    <w:uiPriority w:val="39"/>
    <w:unhideWhenUsed/>
    <w:rsid w:val="007637C7"/>
    <w:pPr>
      <w:spacing w:after="100"/>
      <w:ind w:left="440"/>
    </w:pPr>
  </w:style>
  <w:style w:type="paragraph" w:styleId="TOC2">
    <w:name w:val="toc 2"/>
    <w:basedOn w:val="Normal"/>
    <w:next w:val="Normal"/>
    <w:autoRedefine/>
    <w:uiPriority w:val="39"/>
    <w:unhideWhenUsed/>
    <w:rsid w:val="007637C7"/>
    <w:pPr>
      <w:spacing w:after="100"/>
      <w:ind w:left="220"/>
    </w:pPr>
  </w:style>
  <w:style w:type="character" w:styleId="Hyperlink">
    <w:name w:val="Hyperlink"/>
    <w:basedOn w:val="DefaultParagraphFont"/>
    <w:uiPriority w:val="99"/>
    <w:unhideWhenUsed/>
    <w:rsid w:val="007637C7"/>
    <w:rPr>
      <w:color w:val="0563C1" w:themeColor="hyperlink"/>
      <w:u w:val="single"/>
    </w:rPr>
  </w:style>
  <w:style w:type="paragraph" w:styleId="NoSpacing">
    <w:name w:val="No Spacing"/>
    <w:link w:val="NoSpacingChar"/>
    <w:uiPriority w:val="1"/>
    <w:qFormat/>
    <w:rsid w:val="002434FF"/>
    <w:pPr>
      <w:spacing w:line="240" w:lineRule="auto"/>
    </w:pPr>
    <w:rPr>
      <w:rFonts w:eastAsiaTheme="minorEastAsia"/>
    </w:rPr>
  </w:style>
  <w:style w:type="character" w:customStyle="1" w:styleId="NoSpacingChar">
    <w:name w:val="No Spacing Char"/>
    <w:basedOn w:val="DefaultParagraphFont"/>
    <w:link w:val="NoSpacing"/>
    <w:uiPriority w:val="1"/>
    <w:rsid w:val="002434FF"/>
    <w:rPr>
      <w:rFonts w:eastAsiaTheme="minorEastAsia"/>
    </w:rPr>
  </w:style>
  <w:style w:type="character" w:customStyle="1" w:styleId="BodyTextChar">
    <w:name w:val="Body Text Char"/>
    <w:basedOn w:val="DefaultParagraphFont"/>
    <w:link w:val="BodyText"/>
    <w:rsid w:val="00D01E3A"/>
    <w:rPr>
      <w:rFonts w:ascii="Times New Roman" w:eastAsia="Times New Roman" w:hAnsi="Times New Roman" w:cs="Times New Roman"/>
      <w:sz w:val="26"/>
      <w:szCs w:val="26"/>
    </w:rPr>
  </w:style>
  <w:style w:type="paragraph" w:styleId="BodyText">
    <w:name w:val="Body Text"/>
    <w:basedOn w:val="Normal"/>
    <w:link w:val="BodyTextChar"/>
    <w:qFormat/>
    <w:rsid w:val="00D01E3A"/>
    <w:pPr>
      <w:widowControl w:val="0"/>
      <w:spacing w:after="100"/>
      <w:ind w:firstLine="400"/>
    </w:pPr>
    <w:rPr>
      <w:rFonts w:eastAsia="Times New Roman" w:cs="Times New Roman"/>
      <w:szCs w:val="26"/>
    </w:rPr>
  </w:style>
  <w:style w:type="character" w:customStyle="1" w:styleId="BodyTextChar1">
    <w:name w:val="Body Text Char1"/>
    <w:basedOn w:val="DefaultParagraphFont"/>
    <w:uiPriority w:val="99"/>
    <w:semiHidden/>
    <w:rsid w:val="00D01E3A"/>
  </w:style>
  <w:style w:type="character" w:styleId="Strong">
    <w:name w:val="Strong"/>
    <w:basedOn w:val="DefaultParagraphFont"/>
    <w:uiPriority w:val="22"/>
    <w:qFormat/>
    <w:rsid w:val="00ED7D42"/>
    <w:rPr>
      <w:b/>
      <w:bCs/>
    </w:rPr>
  </w:style>
  <w:style w:type="paragraph" w:styleId="Caption">
    <w:name w:val="caption"/>
    <w:basedOn w:val="Normal"/>
    <w:next w:val="Normal"/>
    <w:uiPriority w:val="35"/>
    <w:unhideWhenUsed/>
    <w:qFormat/>
    <w:rsid w:val="00DB036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22489"/>
    <w:pPr>
      <w:tabs>
        <w:tab w:val="center" w:pos="4680"/>
        <w:tab w:val="right" w:pos="9360"/>
      </w:tabs>
      <w:spacing w:line="240" w:lineRule="auto"/>
    </w:pPr>
  </w:style>
  <w:style w:type="character" w:customStyle="1" w:styleId="HeaderChar">
    <w:name w:val="Header Char"/>
    <w:basedOn w:val="DefaultParagraphFont"/>
    <w:link w:val="Header"/>
    <w:uiPriority w:val="99"/>
    <w:rsid w:val="00922489"/>
    <w:rPr>
      <w:rFonts w:ascii="Times New Roman" w:hAnsi="Times New Roman"/>
      <w:sz w:val="26"/>
    </w:rPr>
  </w:style>
  <w:style w:type="paragraph" w:styleId="Footer">
    <w:name w:val="footer"/>
    <w:basedOn w:val="Normal"/>
    <w:link w:val="FooterChar"/>
    <w:uiPriority w:val="99"/>
    <w:unhideWhenUsed/>
    <w:rsid w:val="00922489"/>
    <w:pPr>
      <w:tabs>
        <w:tab w:val="center" w:pos="4680"/>
        <w:tab w:val="right" w:pos="9360"/>
      </w:tabs>
      <w:spacing w:line="240" w:lineRule="auto"/>
    </w:pPr>
  </w:style>
  <w:style w:type="character" w:customStyle="1" w:styleId="FooterChar">
    <w:name w:val="Footer Char"/>
    <w:basedOn w:val="DefaultParagraphFont"/>
    <w:link w:val="Footer"/>
    <w:uiPriority w:val="99"/>
    <w:rsid w:val="00922489"/>
    <w:rPr>
      <w:rFonts w:ascii="Times New Roman" w:hAnsi="Times New Roman"/>
      <w:sz w:val="26"/>
    </w:rPr>
  </w:style>
  <w:style w:type="character" w:customStyle="1" w:styleId="fontstyle01">
    <w:name w:val="fontstyle01"/>
    <w:basedOn w:val="DefaultParagraphFont"/>
    <w:rsid w:val="00233C90"/>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4279AE"/>
    <w:rPr>
      <w:rFonts w:ascii="Times New Roman" w:hAnsi="Times New Roman" w:cs="Times New Roman" w:hint="default"/>
      <w:b w:val="0"/>
      <w:bCs w:val="0"/>
      <w:i/>
      <w:iCs/>
      <w:color w:val="000000"/>
      <w:sz w:val="26"/>
      <w:szCs w:val="26"/>
    </w:rPr>
  </w:style>
  <w:style w:type="character" w:customStyle="1" w:styleId="fontstyle11">
    <w:name w:val="fontstyle11"/>
    <w:basedOn w:val="DefaultParagraphFont"/>
    <w:rsid w:val="00F9205A"/>
    <w:rPr>
      <w:rFonts w:ascii="Times New Roman" w:hAnsi="Times New Roman" w:cs="Times New Roman" w:hint="default"/>
      <w:b w:val="0"/>
      <w:bCs w:val="0"/>
      <w:i/>
      <w:iCs/>
      <w:color w:val="000000"/>
      <w:sz w:val="26"/>
      <w:szCs w:val="26"/>
    </w:rPr>
  </w:style>
  <w:style w:type="character" w:styleId="PlaceholderText">
    <w:name w:val="Placeholder Text"/>
    <w:basedOn w:val="DefaultParagraphFont"/>
    <w:uiPriority w:val="99"/>
    <w:semiHidden/>
    <w:rsid w:val="009468C6"/>
    <w:rPr>
      <w:color w:val="808080"/>
    </w:rPr>
  </w:style>
  <w:style w:type="paragraph" w:styleId="HTMLPreformatted">
    <w:name w:val="HTML Preformatted"/>
    <w:basedOn w:val="Normal"/>
    <w:link w:val="HTMLPreformattedChar"/>
    <w:uiPriority w:val="99"/>
    <w:semiHidden/>
    <w:unhideWhenUsed/>
    <w:rsid w:val="008D162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1624"/>
    <w:rPr>
      <w:rFonts w:ascii="Consolas" w:hAnsi="Consolas"/>
      <w:sz w:val="20"/>
      <w:szCs w:val="20"/>
    </w:rPr>
  </w:style>
  <w:style w:type="paragraph" w:styleId="BalloonText">
    <w:name w:val="Balloon Text"/>
    <w:basedOn w:val="Normal"/>
    <w:link w:val="BalloonTextChar"/>
    <w:uiPriority w:val="99"/>
    <w:semiHidden/>
    <w:unhideWhenUsed/>
    <w:rsid w:val="00C438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821"/>
    <w:rPr>
      <w:rFonts w:ascii="Tahoma" w:hAnsi="Tahoma" w:cs="Tahoma"/>
      <w:sz w:val="16"/>
      <w:szCs w:val="16"/>
    </w:rPr>
  </w:style>
  <w:style w:type="paragraph" w:customStyle="1" w:styleId="Normal1">
    <w:name w:val="Normal1"/>
    <w:rsid w:val="009F6D72"/>
    <w:pPr>
      <w:spacing w:after="200" w:line="276" w:lineRule="auto"/>
    </w:pPr>
    <w:rPr>
      <w:rFonts w:ascii="Times New Roman" w:eastAsia="Times New Roman" w:hAnsi="Times New Roman" w:cs="Times New Roman"/>
      <w:color w:val="000000"/>
      <w:sz w:val="28"/>
    </w:rPr>
  </w:style>
  <w:style w:type="paragraph" w:styleId="BodyTextIndent">
    <w:name w:val="Body Text Indent"/>
    <w:basedOn w:val="Normal"/>
    <w:link w:val="BodyTextIndentChar"/>
    <w:uiPriority w:val="99"/>
    <w:semiHidden/>
    <w:unhideWhenUsed/>
    <w:rsid w:val="00904438"/>
    <w:pPr>
      <w:spacing w:after="120"/>
      <w:ind w:left="360"/>
    </w:pPr>
  </w:style>
  <w:style w:type="character" w:customStyle="1" w:styleId="BodyTextIndentChar">
    <w:name w:val="Body Text Indent Char"/>
    <w:basedOn w:val="DefaultParagraphFont"/>
    <w:link w:val="BodyTextIndent"/>
    <w:uiPriority w:val="99"/>
    <w:semiHidden/>
    <w:rsid w:val="00904438"/>
    <w:rPr>
      <w:rFonts w:ascii="Times New Roman" w:hAnsi="Times New Roman"/>
      <w:sz w:val="26"/>
    </w:rPr>
  </w:style>
  <w:style w:type="character" w:styleId="CommentReference">
    <w:name w:val="annotation reference"/>
    <w:basedOn w:val="DefaultParagraphFont"/>
    <w:uiPriority w:val="99"/>
    <w:semiHidden/>
    <w:unhideWhenUsed/>
    <w:rsid w:val="004F25E9"/>
    <w:rPr>
      <w:sz w:val="16"/>
      <w:szCs w:val="16"/>
    </w:rPr>
  </w:style>
  <w:style w:type="paragraph" w:styleId="CommentText">
    <w:name w:val="annotation text"/>
    <w:basedOn w:val="Normal"/>
    <w:link w:val="CommentTextChar"/>
    <w:uiPriority w:val="99"/>
    <w:semiHidden/>
    <w:unhideWhenUsed/>
    <w:rsid w:val="004F25E9"/>
    <w:pPr>
      <w:spacing w:line="240" w:lineRule="auto"/>
    </w:pPr>
    <w:rPr>
      <w:sz w:val="20"/>
      <w:szCs w:val="20"/>
    </w:rPr>
  </w:style>
  <w:style w:type="character" w:customStyle="1" w:styleId="CommentTextChar">
    <w:name w:val="Comment Text Char"/>
    <w:basedOn w:val="DefaultParagraphFont"/>
    <w:link w:val="CommentText"/>
    <w:uiPriority w:val="99"/>
    <w:semiHidden/>
    <w:rsid w:val="004F25E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5E9"/>
    <w:rPr>
      <w:b/>
      <w:bCs/>
    </w:rPr>
  </w:style>
  <w:style w:type="character" w:customStyle="1" w:styleId="CommentSubjectChar">
    <w:name w:val="Comment Subject Char"/>
    <w:basedOn w:val="CommentTextChar"/>
    <w:link w:val="CommentSubject"/>
    <w:uiPriority w:val="99"/>
    <w:semiHidden/>
    <w:rsid w:val="004F25E9"/>
    <w:rPr>
      <w:rFonts w:ascii="Times New Roman" w:hAnsi="Times New Roman"/>
      <w:b/>
      <w:bCs/>
      <w:sz w:val="20"/>
      <w:szCs w:val="20"/>
    </w:rPr>
  </w:style>
  <w:style w:type="paragraph" w:styleId="TOC4">
    <w:name w:val="toc 4"/>
    <w:basedOn w:val="Normal"/>
    <w:next w:val="Normal"/>
    <w:autoRedefine/>
    <w:uiPriority w:val="39"/>
    <w:unhideWhenUsed/>
    <w:rsid w:val="004D2CBB"/>
    <w:pPr>
      <w:spacing w:after="100" w:line="259" w:lineRule="auto"/>
      <w:ind w:left="660" w:firstLine="0"/>
    </w:pPr>
    <w:rPr>
      <w:rFonts w:asciiTheme="minorHAnsi" w:eastAsiaTheme="minorEastAsia" w:hAnsiTheme="minorHAnsi"/>
      <w:sz w:val="22"/>
    </w:rPr>
  </w:style>
  <w:style w:type="paragraph" w:styleId="TOC5">
    <w:name w:val="toc 5"/>
    <w:basedOn w:val="Normal"/>
    <w:next w:val="Normal"/>
    <w:autoRedefine/>
    <w:uiPriority w:val="39"/>
    <w:unhideWhenUsed/>
    <w:rsid w:val="004D2CBB"/>
    <w:pPr>
      <w:spacing w:after="100" w:line="259" w:lineRule="auto"/>
      <w:ind w:left="880" w:firstLine="0"/>
    </w:pPr>
    <w:rPr>
      <w:rFonts w:asciiTheme="minorHAnsi" w:eastAsiaTheme="minorEastAsia" w:hAnsiTheme="minorHAnsi"/>
      <w:sz w:val="22"/>
    </w:rPr>
  </w:style>
  <w:style w:type="paragraph" w:styleId="TOC6">
    <w:name w:val="toc 6"/>
    <w:basedOn w:val="Normal"/>
    <w:next w:val="Normal"/>
    <w:autoRedefine/>
    <w:uiPriority w:val="39"/>
    <w:unhideWhenUsed/>
    <w:rsid w:val="004D2CBB"/>
    <w:pPr>
      <w:spacing w:after="100" w:line="259" w:lineRule="auto"/>
      <w:ind w:left="1100" w:firstLine="0"/>
    </w:pPr>
    <w:rPr>
      <w:rFonts w:asciiTheme="minorHAnsi" w:eastAsiaTheme="minorEastAsia" w:hAnsiTheme="minorHAnsi"/>
      <w:sz w:val="22"/>
    </w:rPr>
  </w:style>
  <w:style w:type="paragraph" w:styleId="TOC7">
    <w:name w:val="toc 7"/>
    <w:basedOn w:val="Normal"/>
    <w:next w:val="Normal"/>
    <w:autoRedefine/>
    <w:uiPriority w:val="39"/>
    <w:unhideWhenUsed/>
    <w:rsid w:val="004D2CBB"/>
    <w:pPr>
      <w:spacing w:after="100" w:line="259" w:lineRule="auto"/>
      <w:ind w:left="1320" w:firstLine="0"/>
    </w:pPr>
    <w:rPr>
      <w:rFonts w:asciiTheme="minorHAnsi" w:eastAsiaTheme="minorEastAsia" w:hAnsiTheme="minorHAnsi"/>
      <w:sz w:val="22"/>
    </w:rPr>
  </w:style>
  <w:style w:type="paragraph" w:styleId="TOC8">
    <w:name w:val="toc 8"/>
    <w:basedOn w:val="Normal"/>
    <w:next w:val="Normal"/>
    <w:autoRedefine/>
    <w:uiPriority w:val="39"/>
    <w:unhideWhenUsed/>
    <w:rsid w:val="004D2CBB"/>
    <w:pPr>
      <w:spacing w:after="100" w:line="259" w:lineRule="auto"/>
      <w:ind w:left="1540" w:firstLine="0"/>
    </w:pPr>
    <w:rPr>
      <w:rFonts w:asciiTheme="minorHAnsi" w:eastAsiaTheme="minorEastAsia" w:hAnsiTheme="minorHAnsi"/>
      <w:sz w:val="22"/>
    </w:rPr>
  </w:style>
  <w:style w:type="paragraph" w:styleId="TOC9">
    <w:name w:val="toc 9"/>
    <w:basedOn w:val="Normal"/>
    <w:next w:val="Normal"/>
    <w:autoRedefine/>
    <w:uiPriority w:val="39"/>
    <w:unhideWhenUsed/>
    <w:rsid w:val="004D2CBB"/>
    <w:pPr>
      <w:spacing w:after="100" w:line="259" w:lineRule="auto"/>
      <w:ind w:left="1760" w:firstLine="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4D2CB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489"/>
    <w:rPr>
      <w:rFonts w:ascii="Times New Roman" w:hAnsi="Times New Roman"/>
      <w:sz w:val="26"/>
    </w:rPr>
  </w:style>
  <w:style w:type="paragraph" w:styleId="Heading1">
    <w:name w:val="heading 1"/>
    <w:basedOn w:val="Normal"/>
    <w:next w:val="Normal"/>
    <w:link w:val="Heading1Char"/>
    <w:autoRedefine/>
    <w:uiPriority w:val="9"/>
    <w:qFormat/>
    <w:rsid w:val="00A122A5"/>
    <w:pPr>
      <w:keepNext/>
      <w:keepLines/>
      <w:jc w:val="center"/>
      <w:outlineLvl w:val="0"/>
    </w:pPr>
    <w:rPr>
      <w:rFonts w:eastAsiaTheme="majorEastAsia" w:cs="Times New Roman"/>
      <w:b/>
      <w:color w:val="2F5496" w:themeColor="accent1" w:themeShade="BF"/>
      <w:sz w:val="28"/>
      <w:szCs w:val="32"/>
    </w:rPr>
  </w:style>
  <w:style w:type="paragraph" w:styleId="Heading2">
    <w:name w:val="heading 2"/>
    <w:basedOn w:val="Normal"/>
    <w:next w:val="Normal"/>
    <w:link w:val="Heading2Char"/>
    <w:autoRedefine/>
    <w:uiPriority w:val="9"/>
    <w:unhideWhenUsed/>
    <w:qFormat/>
    <w:rsid w:val="00B9457C"/>
    <w:pPr>
      <w:tabs>
        <w:tab w:val="left" w:pos="490"/>
      </w:tabs>
      <w:spacing w:before="60"/>
      <w:ind w:right="972"/>
      <w:jc w:val="both"/>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B37DA6"/>
    <w:pPr>
      <w:keepNext/>
      <w:keepLines/>
      <w:ind w:left="720" w:hanging="720"/>
      <w:jc w:val="both"/>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2A5"/>
    <w:rPr>
      <w:rFonts w:ascii="Times New Roman" w:eastAsiaTheme="majorEastAsia" w:hAnsi="Times New Roman" w:cs="Times New Roman"/>
      <w:b/>
      <w:color w:val="2F5496" w:themeColor="accent1" w:themeShade="BF"/>
      <w:sz w:val="28"/>
      <w:szCs w:val="32"/>
    </w:rPr>
  </w:style>
  <w:style w:type="character" w:customStyle="1" w:styleId="Heading2Char">
    <w:name w:val="Heading 2 Char"/>
    <w:basedOn w:val="DefaultParagraphFont"/>
    <w:link w:val="Heading2"/>
    <w:uiPriority w:val="9"/>
    <w:rsid w:val="00B9457C"/>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B37DA6"/>
    <w:rPr>
      <w:rFonts w:ascii="Times New Roman" w:eastAsiaTheme="majorEastAsia" w:hAnsi="Times New Roman" w:cstheme="majorBidi"/>
      <w:i/>
      <w:sz w:val="26"/>
      <w:szCs w:val="24"/>
    </w:rPr>
  </w:style>
  <w:style w:type="paragraph" w:styleId="ListParagraph">
    <w:name w:val="List Paragraph"/>
    <w:basedOn w:val="Normal"/>
    <w:uiPriority w:val="1"/>
    <w:qFormat/>
    <w:rsid w:val="00891838"/>
    <w:pPr>
      <w:ind w:left="720"/>
      <w:contextualSpacing/>
    </w:pPr>
  </w:style>
  <w:style w:type="paragraph" w:styleId="NormalWeb">
    <w:name w:val="Normal (Web)"/>
    <w:basedOn w:val="Normal"/>
    <w:uiPriority w:val="99"/>
    <w:unhideWhenUsed/>
    <w:rsid w:val="00C73A30"/>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16696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637C7"/>
    <w:pPr>
      <w:spacing w:before="24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7637C7"/>
    <w:pPr>
      <w:spacing w:after="100"/>
    </w:pPr>
  </w:style>
  <w:style w:type="paragraph" w:styleId="TOC3">
    <w:name w:val="toc 3"/>
    <w:basedOn w:val="Normal"/>
    <w:next w:val="Normal"/>
    <w:autoRedefine/>
    <w:uiPriority w:val="39"/>
    <w:unhideWhenUsed/>
    <w:rsid w:val="007637C7"/>
    <w:pPr>
      <w:spacing w:after="100"/>
      <w:ind w:left="440"/>
    </w:pPr>
  </w:style>
  <w:style w:type="paragraph" w:styleId="TOC2">
    <w:name w:val="toc 2"/>
    <w:basedOn w:val="Normal"/>
    <w:next w:val="Normal"/>
    <w:autoRedefine/>
    <w:uiPriority w:val="39"/>
    <w:unhideWhenUsed/>
    <w:rsid w:val="007637C7"/>
    <w:pPr>
      <w:spacing w:after="100"/>
      <w:ind w:left="220"/>
    </w:pPr>
  </w:style>
  <w:style w:type="character" w:styleId="Hyperlink">
    <w:name w:val="Hyperlink"/>
    <w:basedOn w:val="DefaultParagraphFont"/>
    <w:uiPriority w:val="99"/>
    <w:unhideWhenUsed/>
    <w:rsid w:val="007637C7"/>
    <w:rPr>
      <w:color w:val="0563C1" w:themeColor="hyperlink"/>
      <w:u w:val="single"/>
    </w:rPr>
  </w:style>
  <w:style w:type="paragraph" w:styleId="NoSpacing">
    <w:name w:val="No Spacing"/>
    <w:link w:val="NoSpacingChar"/>
    <w:uiPriority w:val="1"/>
    <w:qFormat/>
    <w:rsid w:val="002434FF"/>
    <w:pPr>
      <w:spacing w:line="240" w:lineRule="auto"/>
    </w:pPr>
    <w:rPr>
      <w:rFonts w:eastAsiaTheme="minorEastAsia"/>
    </w:rPr>
  </w:style>
  <w:style w:type="character" w:customStyle="1" w:styleId="NoSpacingChar">
    <w:name w:val="No Spacing Char"/>
    <w:basedOn w:val="DefaultParagraphFont"/>
    <w:link w:val="NoSpacing"/>
    <w:uiPriority w:val="1"/>
    <w:rsid w:val="002434FF"/>
    <w:rPr>
      <w:rFonts w:eastAsiaTheme="minorEastAsia"/>
    </w:rPr>
  </w:style>
  <w:style w:type="character" w:customStyle="1" w:styleId="BodyTextChar">
    <w:name w:val="Body Text Char"/>
    <w:basedOn w:val="DefaultParagraphFont"/>
    <w:link w:val="BodyText"/>
    <w:rsid w:val="00D01E3A"/>
    <w:rPr>
      <w:rFonts w:ascii="Times New Roman" w:eastAsia="Times New Roman" w:hAnsi="Times New Roman" w:cs="Times New Roman"/>
      <w:sz w:val="26"/>
      <w:szCs w:val="26"/>
    </w:rPr>
  </w:style>
  <w:style w:type="paragraph" w:styleId="BodyText">
    <w:name w:val="Body Text"/>
    <w:basedOn w:val="Normal"/>
    <w:link w:val="BodyTextChar"/>
    <w:qFormat/>
    <w:rsid w:val="00D01E3A"/>
    <w:pPr>
      <w:widowControl w:val="0"/>
      <w:spacing w:after="100"/>
      <w:ind w:firstLine="400"/>
    </w:pPr>
    <w:rPr>
      <w:rFonts w:eastAsia="Times New Roman" w:cs="Times New Roman"/>
      <w:szCs w:val="26"/>
    </w:rPr>
  </w:style>
  <w:style w:type="character" w:customStyle="1" w:styleId="BodyTextChar1">
    <w:name w:val="Body Text Char1"/>
    <w:basedOn w:val="DefaultParagraphFont"/>
    <w:uiPriority w:val="99"/>
    <w:semiHidden/>
    <w:rsid w:val="00D01E3A"/>
  </w:style>
  <w:style w:type="character" w:styleId="Strong">
    <w:name w:val="Strong"/>
    <w:basedOn w:val="DefaultParagraphFont"/>
    <w:uiPriority w:val="22"/>
    <w:qFormat/>
    <w:rsid w:val="00ED7D42"/>
    <w:rPr>
      <w:b/>
      <w:bCs/>
    </w:rPr>
  </w:style>
  <w:style w:type="paragraph" w:styleId="Caption">
    <w:name w:val="caption"/>
    <w:basedOn w:val="Normal"/>
    <w:next w:val="Normal"/>
    <w:uiPriority w:val="35"/>
    <w:unhideWhenUsed/>
    <w:qFormat/>
    <w:rsid w:val="00DB036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22489"/>
    <w:pPr>
      <w:tabs>
        <w:tab w:val="center" w:pos="4680"/>
        <w:tab w:val="right" w:pos="9360"/>
      </w:tabs>
      <w:spacing w:line="240" w:lineRule="auto"/>
    </w:pPr>
  </w:style>
  <w:style w:type="character" w:customStyle="1" w:styleId="HeaderChar">
    <w:name w:val="Header Char"/>
    <w:basedOn w:val="DefaultParagraphFont"/>
    <w:link w:val="Header"/>
    <w:uiPriority w:val="99"/>
    <w:rsid w:val="00922489"/>
    <w:rPr>
      <w:rFonts w:ascii="Times New Roman" w:hAnsi="Times New Roman"/>
      <w:sz w:val="26"/>
    </w:rPr>
  </w:style>
  <w:style w:type="paragraph" w:styleId="Footer">
    <w:name w:val="footer"/>
    <w:basedOn w:val="Normal"/>
    <w:link w:val="FooterChar"/>
    <w:uiPriority w:val="99"/>
    <w:unhideWhenUsed/>
    <w:rsid w:val="00922489"/>
    <w:pPr>
      <w:tabs>
        <w:tab w:val="center" w:pos="4680"/>
        <w:tab w:val="right" w:pos="9360"/>
      </w:tabs>
      <w:spacing w:line="240" w:lineRule="auto"/>
    </w:pPr>
  </w:style>
  <w:style w:type="character" w:customStyle="1" w:styleId="FooterChar">
    <w:name w:val="Footer Char"/>
    <w:basedOn w:val="DefaultParagraphFont"/>
    <w:link w:val="Footer"/>
    <w:uiPriority w:val="99"/>
    <w:rsid w:val="00922489"/>
    <w:rPr>
      <w:rFonts w:ascii="Times New Roman" w:hAnsi="Times New Roman"/>
      <w:sz w:val="26"/>
    </w:rPr>
  </w:style>
  <w:style w:type="character" w:customStyle="1" w:styleId="fontstyle01">
    <w:name w:val="fontstyle01"/>
    <w:basedOn w:val="DefaultParagraphFont"/>
    <w:rsid w:val="00233C90"/>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4279AE"/>
    <w:rPr>
      <w:rFonts w:ascii="Times New Roman" w:hAnsi="Times New Roman" w:cs="Times New Roman" w:hint="default"/>
      <w:b w:val="0"/>
      <w:bCs w:val="0"/>
      <w:i/>
      <w:iCs/>
      <w:color w:val="000000"/>
      <w:sz w:val="26"/>
      <w:szCs w:val="26"/>
    </w:rPr>
  </w:style>
  <w:style w:type="character" w:customStyle="1" w:styleId="fontstyle11">
    <w:name w:val="fontstyle11"/>
    <w:basedOn w:val="DefaultParagraphFont"/>
    <w:rsid w:val="00F9205A"/>
    <w:rPr>
      <w:rFonts w:ascii="Times New Roman" w:hAnsi="Times New Roman" w:cs="Times New Roman" w:hint="default"/>
      <w:b w:val="0"/>
      <w:bCs w:val="0"/>
      <w:i/>
      <w:iCs/>
      <w:color w:val="000000"/>
      <w:sz w:val="26"/>
      <w:szCs w:val="26"/>
    </w:rPr>
  </w:style>
  <w:style w:type="character" w:styleId="PlaceholderText">
    <w:name w:val="Placeholder Text"/>
    <w:basedOn w:val="DefaultParagraphFont"/>
    <w:uiPriority w:val="99"/>
    <w:semiHidden/>
    <w:rsid w:val="009468C6"/>
    <w:rPr>
      <w:color w:val="808080"/>
    </w:rPr>
  </w:style>
  <w:style w:type="paragraph" w:styleId="HTMLPreformatted">
    <w:name w:val="HTML Preformatted"/>
    <w:basedOn w:val="Normal"/>
    <w:link w:val="HTMLPreformattedChar"/>
    <w:uiPriority w:val="99"/>
    <w:semiHidden/>
    <w:unhideWhenUsed/>
    <w:rsid w:val="008D162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1624"/>
    <w:rPr>
      <w:rFonts w:ascii="Consolas" w:hAnsi="Consolas"/>
      <w:sz w:val="20"/>
      <w:szCs w:val="20"/>
    </w:rPr>
  </w:style>
  <w:style w:type="paragraph" w:styleId="BalloonText">
    <w:name w:val="Balloon Text"/>
    <w:basedOn w:val="Normal"/>
    <w:link w:val="BalloonTextChar"/>
    <w:uiPriority w:val="99"/>
    <w:semiHidden/>
    <w:unhideWhenUsed/>
    <w:rsid w:val="00C438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821"/>
    <w:rPr>
      <w:rFonts w:ascii="Tahoma" w:hAnsi="Tahoma" w:cs="Tahoma"/>
      <w:sz w:val="16"/>
      <w:szCs w:val="16"/>
    </w:rPr>
  </w:style>
  <w:style w:type="paragraph" w:customStyle="1" w:styleId="Normal1">
    <w:name w:val="Normal1"/>
    <w:rsid w:val="009F6D72"/>
    <w:pPr>
      <w:spacing w:after="200" w:line="276" w:lineRule="auto"/>
    </w:pPr>
    <w:rPr>
      <w:rFonts w:ascii="Times New Roman" w:eastAsia="Times New Roman" w:hAnsi="Times New Roman" w:cs="Times New Roman"/>
      <w:color w:val="000000"/>
      <w:sz w:val="28"/>
    </w:rPr>
  </w:style>
  <w:style w:type="paragraph" w:styleId="BodyTextIndent">
    <w:name w:val="Body Text Indent"/>
    <w:basedOn w:val="Normal"/>
    <w:link w:val="BodyTextIndentChar"/>
    <w:uiPriority w:val="99"/>
    <w:semiHidden/>
    <w:unhideWhenUsed/>
    <w:rsid w:val="00904438"/>
    <w:pPr>
      <w:spacing w:after="120"/>
      <w:ind w:left="360"/>
    </w:pPr>
  </w:style>
  <w:style w:type="character" w:customStyle="1" w:styleId="BodyTextIndentChar">
    <w:name w:val="Body Text Indent Char"/>
    <w:basedOn w:val="DefaultParagraphFont"/>
    <w:link w:val="BodyTextIndent"/>
    <w:uiPriority w:val="99"/>
    <w:semiHidden/>
    <w:rsid w:val="00904438"/>
    <w:rPr>
      <w:rFonts w:ascii="Times New Roman" w:hAnsi="Times New Roman"/>
      <w:sz w:val="26"/>
    </w:rPr>
  </w:style>
  <w:style w:type="character" w:styleId="CommentReference">
    <w:name w:val="annotation reference"/>
    <w:basedOn w:val="DefaultParagraphFont"/>
    <w:uiPriority w:val="99"/>
    <w:semiHidden/>
    <w:unhideWhenUsed/>
    <w:rsid w:val="004F25E9"/>
    <w:rPr>
      <w:sz w:val="16"/>
      <w:szCs w:val="16"/>
    </w:rPr>
  </w:style>
  <w:style w:type="paragraph" w:styleId="CommentText">
    <w:name w:val="annotation text"/>
    <w:basedOn w:val="Normal"/>
    <w:link w:val="CommentTextChar"/>
    <w:uiPriority w:val="99"/>
    <w:semiHidden/>
    <w:unhideWhenUsed/>
    <w:rsid w:val="004F25E9"/>
    <w:pPr>
      <w:spacing w:line="240" w:lineRule="auto"/>
    </w:pPr>
    <w:rPr>
      <w:sz w:val="20"/>
      <w:szCs w:val="20"/>
    </w:rPr>
  </w:style>
  <w:style w:type="character" w:customStyle="1" w:styleId="CommentTextChar">
    <w:name w:val="Comment Text Char"/>
    <w:basedOn w:val="DefaultParagraphFont"/>
    <w:link w:val="CommentText"/>
    <w:uiPriority w:val="99"/>
    <w:semiHidden/>
    <w:rsid w:val="004F25E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5E9"/>
    <w:rPr>
      <w:b/>
      <w:bCs/>
    </w:rPr>
  </w:style>
  <w:style w:type="character" w:customStyle="1" w:styleId="CommentSubjectChar">
    <w:name w:val="Comment Subject Char"/>
    <w:basedOn w:val="CommentTextChar"/>
    <w:link w:val="CommentSubject"/>
    <w:uiPriority w:val="99"/>
    <w:semiHidden/>
    <w:rsid w:val="004F25E9"/>
    <w:rPr>
      <w:rFonts w:ascii="Times New Roman" w:hAnsi="Times New Roman"/>
      <w:b/>
      <w:bCs/>
      <w:sz w:val="20"/>
      <w:szCs w:val="20"/>
    </w:rPr>
  </w:style>
  <w:style w:type="paragraph" w:styleId="TOC4">
    <w:name w:val="toc 4"/>
    <w:basedOn w:val="Normal"/>
    <w:next w:val="Normal"/>
    <w:autoRedefine/>
    <w:uiPriority w:val="39"/>
    <w:unhideWhenUsed/>
    <w:rsid w:val="004D2CBB"/>
    <w:pPr>
      <w:spacing w:after="100" w:line="259" w:lineRule="auto"/>
      <w:ind w:left="660" w:firstLine="0"/>
    </w:pPr>
    <w:rPr>
      <w:rFonts w:asciiTheme="minorHAnsi" w:eastAsiaTheme="minorEastAsia" w:hAnsiTheme="minorHAnsi"/>
      <w:sz w:val="22"/>
    </w:rPr>
  </w:style>
  <w:style w:type="paragraph" w:styleId="TOC5">
    <w:name w:val="toc 5"/>
    <w:basedOn w:val="Normal"/>
    <w:next w:val="Normal"/>
    <w:autoRedefine/>
    <w:uiPriority w:val="39"/>
    <w:unhideWhenUsed/>
    <w:rsid w:val="004D2CBB"/>
    <w:pPr>
      <w:spacing w:after="100" w:line="259" w:lineRule="auto"/>
      <w:ind w:left="880" w:firstLine="0"/>
    </w:pPr>
    <w:rPr>
      <w:rFonts w:asciiTheme="minorHAnsi" w:eastAsiaTheme="minorEastAsia" w:hAnsiTheme="minorHAnsi"/>
      <w:sz w:val="22"/>
    </w:rPr>
  </w:style>
  <w:style w:type="paragraph" w:styleId="TOC6">
    <w:name w:val="toc 6"/>
    <w:basedOn w:val="Normal"/>
    <w:next w:val="Normal"/>
    <w:autoRedefine/>
    <w:uiPriority w:val="39"/>
    <w:unhideWhenUsed/>
    <w:rsid w:val="004D2CBB"/>
    <w:pPr>
      <w:spacing w:after="100" w:line="259" w:lineRule="auto"/>
      <w:ind w:left="1100" w:firstLine="0"/>
    </w:pPr>
    <w:rPr>
      <w:rFonts w:asciiTheme="minorHAnsi" w:eastAsiaTheme="minorEastAsia" w:hAnsiTheme="minorHAnsi"/>
      <w:sz w:val="22"/>
    </w:rPr>
  </w:style>
  <w:style w:type="paragraph" w:styleId="TOC7">
    <w:name w:val="toc 7"/>
    <w:basedOn w:val="Normal"/>
    <w:next w:val="Normal"/>
    <w:autoRedefine/>
    <w:uiPriority w:val="39"/>
    <w:unhideWhenUsed/>
    <w:rsid w:val="004D2CBB"/>
    <w:pPr>
      <w:spacing w:after="100" w:line="259" w:lineRule="auto"/>
      <w:ind w:left="1320" w:firstLine="0"/>
    </w:pPr>
    <w:rPr>
      <w:rFonts w:asciiTheme="minorHAnsi" w:eastAsiaTheme="minorEastAsia" w:hAnsiTheme="minorHAnsi"/>
      <w:sz w:val="22"/>
    </w:rPr>
  </w:style>
  <w:style w:type="paragraph" w:styleId="TOC8">
    <w:name w:val="toc 8"/>
    <w:basedOn w:val="Normal"/>
    <w:next w:val="Normal"/>
    <w:autoRedefine/>
    <w:uiPriority w:val="39"/>
    <w:unhideWhenUsed/>
    <w:rsid w:val="004D2CBB"/>
    <w:pPr>
      <w:spacing w:after="100" w:line="259" w:lineRule="auto"/>
      <w:ind w:left="1540" w:firstLine="0"/>
    </w:pPr>
    <w:rPr>
      <w:rFonts w:asciiTheme="minorHAnsi" w:eastAsiaTheme="minorEastAsia" w:hAnsiTheme="minorHAnsi"/>
      <w:sz w:val="22"/>
    </w:rPr>
  </w:style>
  <w:style w:type="paragraph" w:styleId="TOC9">
    <w:name w:val="toc 9"/>
    <w:basedOn w:val="Normal"/>
    <w:next w:val="Normal"/>
    <w:autoRedefine/>
    <w:uiPriority w:val="39"/>
    <w:unhideWhenUsed/>
    <w:rsid w:val="004D2CBB"/>
    <w:pPr>
      <w:spacing w:after="100" w:line="259" w:lineRule="auto"/>
      <w:ind w:left="1760" w:firstLine="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4D2C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6771">
      <w:bodyDiv w:val="1"/>
      <w:marLeft w:val="0"/>
      <w:marRight w:val="0"/>
      <w:marTop w:val="0"/>
      <w:marBottom w:val="0"/>
      <w:divBdr>
        <w:top w:val="none" w:sz="0" w:space="0" w:color="auto"/>
        <w:left w:val="none" w:sz="0" w:space="0" w:color="auto"/>
        <w:bottom w:val="none" w:sz="0" w:space="0" w:color="auto"/>
        <w:right w:val="none" w:sz="0" w:space="0" w:color="auto"/>
      </w:divBdr>
    </w:div>
    <w:div w:id="41249236">
      <w:bodyDiv w:val="1"/>
      <w:marLeft w:val="0"/>
      <w:marRight w:val="0"/>
      <w:marTop w:val="0"/>
      <w:marBottom w:val="0"/>
      <w:divBdr>
        <w:top w:val="none" w:sz="0" w:space="0" w:color="auto"/>
        <w:left w:val="none" w:sz="0" w:space="0" w:color="auto"/>
        <w:bottom w:val="none" w:sz="0" w:space="0" w:color="auto"/>
        <w:right w:val="none" w:sz="0" w:space="0" w:color="auto"/>
      </w:divBdr>
    </w:div>
    <w:div w:id="44255121">
      <w:bodyDiv w:val="1"/>
      <w:marLeft w:val="0"/>
      <w:marRight w:val="0"/>
      <w:marTop w:val="0"/>
      <w:marBottom w:val="0"/>
      <w:divBdr>
        <w:top w:val="none" w:sz="0" w:space="0" w:color="auto"/>
        <w:left w:val="none" w:sz="0" w:space="0" w:color="auto"/>
        <w:bottom w:val="none" w:sz="0" w:space="0" w:color="auto"/>
        <w:right w:val="none" w:sz="0" w:space="0" w:color="auto"/>
      </w:divBdr>
    </w:div>
    <w:div w:id="59064794">
      <w:bodyDiv w:val="1"/>
      <w:marLeft w:val="0"/>
      <w:marRight w:val="0"/>
      <w:marTop w:val="0"/>
      <w:marBottom w:val="0"/>
      <w:divBdr>
        <w:top w:val="none" w:sz="0" w:space="0" w:color="auto"/>
        <w:left w:val="none" w:sz="0" w:space="0" w:color="auto"/>
        <w:bottom w:val="none" w:sz="0" w:space="0" w:color="auto"/>
        <w:right w:val="none" w:sz="0" w:space="0" w:color="auto"/>
      </w:divBdr>
    </w:div>
    <w:div w:id="67576837">
      <w:bodyDiv w:val="1"/>
      <w:marLeft w:val="0"/>
      <w:marRight w:val="0"/>
      <w:marTop w:val="0"/>
      <w:marBottom w:val="0"/>
      <w:divBdr>
        <w:top w:val="none" w:sz="0" w:space="0" w:color="auto"/>
        <w:left w:val="none" w:sz="0" w:space="0" w:color="auto"/>
        <w:bottom w:val="none" w:sz="0" w:space="0" w:color="auto"/>
        <w:right w:val="none" w:sz="0" w:space="0" w:color="auto"/>
      </w:divBdr>
    </w:div>
    <w:div w:id="92171146">
      <w:bodyDiv w:val="1"/>
      <w:marLeft w:val="0"/>
      <w:marRight w:val="0"/>
      <w:marTop w:val="0"/>
      <w:marBottom w:val="0"/>
      <w:divBdr>
        <w:top w:val="none" w:sz="0" w:space="0" w:color="auto"/>
        <w:left w:val="none" w:sz="0" w:space="0" w:color="auto"/>
        <w:bottom w:val="none" w:sz="0" w:space="0" w:color="auto"/>
        <w:right w:val="none" w:sz="0" w:space="0" w:color="auto"/>
      </w:divBdr>
    </w:div>
    <w:div w:id="93333342">
      <w:bodyDiv w:val="1"/>
      <w:marLeft w:val="0"/>
      <w:marRight w:val="0"/>
      <w:marTop w:val="0"/>
      <w:marBottom w:val="0"/>
      <w:divBdr>
        <w:top w:val="none" w:sz="0" w:space="0" w:color="auto"/>
        <w:left w:val="none" w:sz="0" w:space="0" w:color="auto"/>
        <w:bottom w:val="none" w:sz="0" w:space="0" w:color="auto"/>
        <w:right w:val="none" w:sz="0" w:space="0" w:color="auto"/>
      </w:divBdr>
    </w:div>
    <w:div w:id="95055916">
      <w:bodyDiv w:val="1"/>
      <w:marLeft w:val="0"/>
      <w:marRight w:val="0"/>
      <w:marTop w:val="0"/>
      <w:marBottom w:val="0"/>
      <w:divBdr>
        <w:top w:val="none" w:sz="0" w:space="0" w:color="auto"/>
        <w:left w:val="none" w:sz="0" w:space="0" w:color="auto"/>
        <w:bottom w:val="none" w:sz="0" w:space="0" w:color="auto"/>
        <w:right w:val="none" w:sz="0" w:space="0" w:color="auto"/>
      </w:divBdr>
    </w:div>
    <w:div w:id="96682418">
      <w:bodyDiv w:val="1"/>
      <w:marLeft w:val="0"/>
      <w:marRight w:val="0"/>
      <w:marTop w:val="0"/>
      <w:marBottom w:val="0"/>
      <w:divBdr>
        <w:top w:val="none" w:sz="0" w:space="0" w:color="auto"/>
        <w:left w:val="none" w:sz="0" w:space="0" w:color="auto"/>
        <w:bottom w:val="none" w:sz="0" w:space="0" w:color="auto"/>
        <w:right w:val="none" w:sz="0" w:space="0" w:color="auto"/>
      </w:divBdr>
    </w:div>
    <w:div w:id="101190341">
      <w:bodyDiv w:val="1"/>
      <w:marLeft w:val="0"/>
      <w:marRight w:val="0"/>
      <w:marTop w:val="0"/>
      <w:marBottom w:val="0"/>
      <w:divBdr>
        <w:top w:val="none" w:sz="0" w:space="0" w:color="auto"/>
        <w:left w:val="none" w:sz="0" w:space="0" w:color="auto"/>
        <w:bottom w:val="none" w:sz="0" w:space="0" w:color="auto"/>
        <w:right w:val="none" w:sz="0" w:space="0" w:color="auto"/>
      </w:divBdr>
    </w:div>
    <w:div w:id="101534439">
      <w:bodyDiv w:val="1"/>
      <w:marLeft w:val="0"/>
      <w:marRight w:val="0"/>
      <w:marTop w:val="0"/>
      <w:marBottom w:val="0"/>
      <w:divBdr>
        <w:top w:val="none" w:sz="0" w:space="0" w:color="auto"/>
        <w:left w:val="none" w:sz="0" w:space="0" w:color="auto"/>
        <w:bottom w:val="none" w:sz="0" w:space="0" w:color="auto"/>
        <w:right w:val="none" w:sz="0" w:space="0" w:color="auto"/>
      </w:divBdr>
    </w:div>
    <w:div w:id="108160885">
      <w:bodyDiv w:val="1"/>
      <w:marLeft w:val="0"/>
      <w:marRight w:val="0"/>
      <w:marTop w:val="0"/>
      <w:marBottom w:val="0"/>
      <w:divBdr>
        <w:top w:val="none" w:sz="0" w:space="0" w:color="auto"/>
        <w:left w:val="none" w:sz="0" w:space="0" w:color="auto"/>
        <w:bottom w:val="none" w:sz="0" w:space="0" w:color="auto"/>
        <w:right w:val="none" w:sz="0" w:space="0" w:color="auto"/>
      </w:divBdr>
    </w:div>
    <w:div w:id="112939498">
      <w:bodyDiv w:val="1"/>
      <w:marLeft w:val="0"/>
      <w:marRight w:val="0"/>
      <w:marTop w:val="0"/>
      <w:marBottom w:val="0"/>
      <w:divBdr>
        <w:top w:val="none" w:sz="0" w:space="0" w:color="auto"/>
        <w:left w:val="none" w:sz="0" w:space="0" w:color="auto"/>
        <w:bottom w:val="none" w:sz="0" w:space="0" w:color="auto"/>
        <w:right w:val="none" w:sz="0" w:space="0" w:color="auto"/>
      </w:divBdr>
    </w:div>
    <w:div w:id="117526305">
      <w:bodyDiv w:val="1"/>
      <w:marLeft w:val="0"/>
      <w:marRight w:val="0"/>
      <w:marTop w:val="0"/>
      <w:marBottom w:val="0"/>
      <w:divBdr>
        <w:top w:val="none" w:sz="0" w:space="0" w:color="auto"/>
        <w:left w:val="none" w:sz="0" w:space="0" w:color="auto"/>
        <w:bottom w:val="none" w:sz="0" w:space="0" w:color="auto"/>
        <w:right w:val="none" w:sz="0" w:space="0" w:color="auto"/>
      </w:divBdr>
    </w:div>
    <w:div w:id="120728919">
      <w:bodyDiv w:val="1"/>
      <w:marLeft w:val="0"/>
      <w:marRight w:val="0"/>
      <w:marTop w:val="0"/>
      <w:marBottom w:val="0"/>
      <w:divBdr>
        <w:top w:val="none" w:sz="0" w:space="0" w:color="auto"/>
        <w:left w:val="none" w:sz="0" w:space="0" w:color="auto"/>
        <w:bottom w:val="none" w:sz="0" w:space="0" w:color="auto"/>
        <w:right w:val="none" w:sz="0" w:space="0" w:color="auto"/>
      </w:divBdr>
    </w:div>
    <w:div w:id="123622137">
      <w:bodyDiv w:val="1"/>
      <w:marLeft w:val="0"/>
      <w:marRight w:val="0"/>
      <w:marTop w:val="0"/>
      <w:marBottom w:val="0"/>
      <w:divBdr>
        <w:top w:val="none" w:sz="0" w:space="0" w:color="auto"/>
        <w:left w:val="none" w:sz="0" w:space="0" w:color="auto"/>
        <w:bottom w:val="none" w:sz="0" w:space="0" w:color="auto"/>
        <w:right w:val="none" w:sz="0" w:space="0" w:color="auto"/>
      </w:divBdr>
    </w:div>
    <w:div w:id="125852452">
      <w:bodyDiv w:val="1"/>
      <w:marLeft w:val="0"/>
      <w:marRight w:val="0"/>
      <w:marTop w:val="0"/>
      <w:marBottom w:val="0"/>
      <w:divBdr>
        <w:top w:val="none" w:sz="0" w:space="0" w:color="auto"/>
        <w:left w:val="none" w:sz="0" w:space="0" w:color="auto"/>
        <w:bottom w:val="none" w:sz="0" w:space="0" w:color="auto"/>
        <w:right w:val="none" w:sz="0" w:space="0" w:color="auto"/>
      </w:divBdr>
      <w:divsChild>
        <w:div w:id="1294940825">
          <w:marLeft w:val="0"/>
          <w:marRight w:val="0"/>
          <w:marTop w:val="300"/>
          <w:marBottom w:val="150"/>
          <w:divBdr>
            <w:top w:val="none" w:sz="0" w:space="0" w:color="auto"/>
            <w:left w:val="none" w:sz="0" w:space="0" w:color="auto"/>
            <w:bottom w:val="none" w:sz="0" w:space="0" w:color="auto"/>
            <w:right w:val="none" w:sz="0" w:space="0" w:color="auto"/>
          </w:divBdr>
        </w:div>
        <w:div w:id="671447379">
          <w:marLeft w:val="0"/>
          <w:marRight w:val="0"/>
          <w:marTop w:val="300"/>
          <w:marBottom w:val="150"/>
          <w:divBdr>
            <w:top w:val="none" w:sz="0" w:space="0" w:color="auto"/>
            <w:left w:val="none" w:sz="0" w:space="0" w:color="auto"/>
            <w:bottom w:val="none" w:sz="0" w:space="0" w:color="auto"/>
            <w:right w:val="none" w:sz="0" w:space="0" w:color="auto"/>
          </w:divBdr>
        </w:div>
        <w:div w:id="480583953">
          <w:marLeft w:val="0"/>
          <w:marRight w:val="0"/>
          <w:marTop w:val="300"/>
          <w:marBottom w:val="150"/>
          <w:divBdr>
            <w:top w:val="none" w:sz="0" w:space="0" w:color="auto"/>
            <w:left w:val="none" w:sz="0" w:space="0" w:color="auto"/>
            <w:bottom w:val="none" w:sz="0" w:space="0" w:color="auto"/>
            <w:right w:val="none" w:sz="0" w:space="0" w:color="auto"/>
          </w:divBdr>
        </w:div>
        <w:div w:id="654719297">
          <w:marLeft w:val="0"/>
          <w:marRight w:val="0"/>
          <w:marTop w:val="300"/>
          <w:marBottom w:val="150"/>
          <w:divBdr>
            <w:top w:val="none" w:sz="0" w:space="0" w:color="auto"/>
            <w:left w:val="none" w:sz="0" w:space="0" w:color="auto"/>
            <w:bottom w:val="none" w:sz="0" w:space="0" w:color="auto"/>
            <w:right w:val="none" w:sz="0" w:space="0" w:color="auto"/>
          </w:divBdr>
        </w:div>
      </w:divsChild>
    </w:div>
    <w:div w:id="136648646">
      <w:bodyDiv w:val="1"/>
      <w:marLeft w:val="0"/>
      <w:marRight w:val="0"/>
      <w:marTop w:val="0"/>
      <w:marBottom w:val="0"/>
      <w:divBdr>
        <w:top w:val="none" w:sz="0" w:space="0" w:color="auto"/>
        <w:left w:val="none" w:sz="0" w:space="0" w:color="auto"/>
        <w:bottom w:val="none" w:sz="0" w:space="0" w:color="auto"/>
        <w:right w:val="none" w:sz="0" w:space="0" w:color="auto"/>
      </w:divBdr>
    </w:div>
    <w:div w:id="148601311">
      <w:bodyDiv w:val="1"/>
      <w:marLeft w:val="0"/>
      <w:marRight w:val="0"/>
      <w:marTop w:val="0"/>
      <w:marBottom w:val="0"/>
      <w:divBdr>
        <w:top w:val="none" w:sz="0" w:space="0" w:color="auto"/>
        <w:left w:val="none" w:sz="0" w:space="0" w:color="auto"/>
        <w:bottom w:val="none" w:sz="0" w:space="0" w:color="auto"/>
        <w:right w:val="none" w:sz="0" w:space="0" w:color="auto"/>
      </w:divBdr>
    </w:div>
    <w:div w:id="150683919">
      <w:bodyDiv w:val="1"/>
      <w:marLeft w:val="0"/>
      <w:marRight w:val="0"/>
      <w:marTop w:val="0"/>
      <w:marBottom w:val="0"/>
      <w:divBdr>
        <w:top w:val="none" w:sz="0" w:space="0" w:color="auto"/>
        <w:left w:val="none" w:sz="0" w:space="0" w:color="auto"/>
        <w:bottom w:val="none" w:sz="0" w:space="0" w:color="auto"/>
        <w:right w:val="none" w:sz="0" w:space="0" w:color="auto"/>
      </w:divBdr>
    </w:div>
    <w:div w:id="151214405">
      <w:bodyDiv w:val="1"/>
      <w:marLeft w:val="0"/>
      <w:marRight w:val="0"/>
      <w:marTop w:val="0"/>
      <w:marBottom w:val="0"/>
      <w:divBdr>
        <w:top w:val="none" w:sz="0" w:space="0" w:color="auto"/>
        <w:left w:val="none" w:sz="0" w:space="0" w:color="auto"/>
        <w:bottom w:val="none" w:sz="0" w:space="0" w:color="auto"/>
        <w:right w:val="none" w:sz="0" w:space="0" w:color="auto"/>
      </w:divBdr>
    </w:div>
    <w:div w:id="163132739">
      <w:bodyDiv w:val="1"/>
      <w:marLeft w:val="0"/>
      <w:marRight w:val="0"/>
      <w:marTop w:val="0"/>
      <w:marBottom w:val="0"/>
      <w:divBdr>
        <w:top w:val="none" w:sz="0" w:space="0" w:color="auto"/>
        <w:left w:val="none" w:sz="0" w:space="0" w:color="auto"/>
        <w:bottom w:val="none" w:sz="0" w:space="0" w:color="auto"/>
        <w:right w:val="none" w:sz="0" w:space="0" w:color="auto"/>
      </w:divBdr>
    </w:div>
    <w:div w:id="166210115">
      <w:bodyDiv w:val="1"/>
      <w:marLeft w:val="0"/>
      <w:marRight w:val="0"/>
      <w:marTop w:val="0"/>
      <w:marBottom w:val="0"/>
      <w:divBdr>
        <w:top w:val="none" w:sz="0" w:space="0" w:color="auto"/>
        <w:left w:val="none" w:sz="0" w:space="0" w:color="auto"/>
        <w:bottom w:val="none" w:sz="0" w:space="0" w:color="auto"/>
        <w:right w:val="none" w:sz="0" w:space="0" w:color="auto"/>
      </w:divBdr>
    </w:div>
    <w:div w:id="166792564">
      <w:bodyDiv w:val="1"/>
      <w:marLeft w:val="0"/>
      <w:marRight w:val="0"/>
      <w:marTop w:val="0"/>
      <w:marBottom w:val="0"/>
      <w:divBdr>
        <w:top w:val="none" w:sz="0" w:space="0" w:color="auto"/>
        <w:left w:val="none" w:sz="0" w:space="0" w:color="auto"/>
        <w:bottom w:val="none" w:sz="0" w:space="0" w:color="auto"/>
        <w:right w:val="none" w:sz="0" w:space="0" w:color="auto"/>
      </w:divBdr>
    </w:div>
    <w:div w:id="174393489">
      <w:bodyDiv w:val="1"/>
      <w:marLeft w:val="0"/>
      <w:marRight w:val="0"/>
      <w:marTop w:val="0"/>
      <w:marBottom w:val="0"/>
      <w:divBdr>
        <w:top w:val="none" w:sz="0" w:space="0" w:color="auto"/>
        <w:left w:val="none" w:sz="0" w:space="0" w:color="auto"/>
        <w:bottom w:val="none" w:sz="0" w:space="0" w:color="auto"/>
        <w:right w:val="none" w:sz="0" w:space="0" w:color="auto"/>
      </w:divBdr>
    </w:div>
    <w:div w:id="176969049">
      <w:bodyDiv w:val="1"/>
      <w:marLeft w:val="0"/>
      <w:marRight w:val="0"/>
      <w:marTop w:val="0"/>
      <w:marBottom w:val="0"/>
      <w:divBdr>
        <w:top w:val="none" w:sz="0" w:space="0" w:color="auto"/>
        <w:left w:val="none" w:sz="0" w:space="0" w:color="auto"/>
        <w:bottom w:val="none" w:sz="0" w:space="0" w:color="auto"/>
        <w:right w:val="none" w:sz="0" w:space="0" w:color="auto"/>
      </w:divBdr>
    </w:div>
    <w:div w:id="178738348">
      <w:bodyDiv w:val="1"/>
      <w:marLeft w:val="0"/>
      <w:marRight w:val="0"/>
      <w:marTop w:val="0"/>
      <w:marBottom w:val="0"/>
      <w:divBdr>
        <w:top w:val="none" w:sz="0" w:space="0" w:color="auto"/>
        <w:left w:val="none" w:sz="0" w:space="0" w:color="auto"/>
        <w:bottom w:val="none" w:sz="0" w:space="0" w:color="auto"/>
        <w:right w:val="none" w:sz="0" w:space="0" w:color="auto"/>
      </w:divBdr>
    </w:div>
    <w:div w:id="185800942">
      <w:bodyDiv w:val="1"/>
      <w:marLeft w:val="0"/>
      <w:marRight w:val="0"/>
      <w:marTop w:val="0"/>
      <w:marBottom w:val="0"/>
      <w:divBdr>
        <w:top w:val="none" w:sz="0" w:space="0" w:color="auto"/>
        <w:left w:val="none" w:sz="0" w:space="0" w:color="auto"/>
        <w:bottom w:val="none" w:sz="0" w:space="0" w:color="auto"/>
        <w:right w:val="none" w:sz="0" w:space="0" w:color="auto"/>
      </w:divBdr>
    </w:div>
    <w:div w:id="203442413">
      <w:bodyDiv w:val="1"/>
      <w:marLeft w:val="0"/>
      <w:marRight w:val="0"/>
      <w:marTop w:val="0"/>
      <w:marBottom w:val="0"/>
      <w:divBdr>
        <w:top w:val="none" w:sz="0" w:space="0" w:color="auto"/>
        <w:left w:val="none" w:sz="0" w:space="0" w:color="auto"/>
        <w:bottom w:val="none" w:sz="0" w:space="0" w:color="auto"/>
        <w:right w:val="none" w:sz="0" w:space="0" w:color="auto"/>
      </w:divBdr>
    </w:div>
    <w:div w:id="203831217">
      <w:bodyDiv w:val="1"/>
      <w:marLeft w:val="0"/>
      <w:marRight w:val="0"/>
      <w:marTop w:val="0"/>
      <w:marBottom w:val="0"/>
      <w:divBdr>
        <w:top w:val="none" w:sz="0" w:space="0" w:color="auto"/>
        <w:left w:val="none" w:sz="0" w:space="0" w:color="auto"/>
        <w:bottom w:val="none" w:sz="0" w:space="0" w:color="auto"/>
        <w:right w:val="none" w:sz="0" w:space="0" w:color="auto"/>
      </w:divBdr>
    </w:div>
    <w:div w:id="206842598">
      <w:bodyDiv w:val="1"/>
      <w:marLeft w:val="0"/>
      <w:marRight w:val="0"/>
      <w:marTop w:val="0"/>
      <w:marBottom w:val="0"/>
      <w:divBdr>
        <w:top w:val="none" w:sz="0" w:space="0" w:color="auto"/>
        <w:left w:val="none" w:sz="0" w:space="0" w:color="auto"/>
        <w:bottom w:val="none" w:sz="0" w:space="0" w:color="auto"/>
        <w:right w:val="none" w:sz="0" w:space="0" w:color="auto"/>
      </w:divBdr>
    </w:div>
    <w:div w:id="207496191">
      <w:bodyDiv w:val="1"/>
      <w:marLeft w:val="0"/>
      <w:marRight w:val="0"/>
      <w:marTop w:val="0"/>
      <w:marBottom w:val="0"/>
      <w:divBdr>
        <w:top w:val="none" w:sz="0" w:space="0" w:color="auto"/>
        <w:left w:val="none" w:sz="0" w:space="0" w:color="auto"/>
        <w:bottom w:val="none" w:sz="0" w:space="0" w:color="auto"/>
        <w:right w:val="none" w:sz="0" w:space="0" w:color="auto"/>
      </w:divBdr>
    </w:div>
    <w:div w:id="214972154">
      <w:bodyDiv w:val="1"/>
      <w:marLeft w:val="0"/>
      <w:marRight w:val="0"/>
      <w:marTop w:val="0"/>
      <w:marBottom w:val="0"/>
      <w:divBdr>
        <w:top w:val="none" w:sz="0" w:space="0" w:color="auto"/>
        <w:left w:val="none" w:sz="0" w:space="0" w:color="auto"/>
        <w:bottom w:val="none" w:sz="0" w:space="0" w:color="auto"/>
        <w:right w:val="none" w:sz="0" w:space="0" w:color="auto"/>
      </w:divBdr>
      <w:divsChild>
        <w:div w:id="852035315">
          <w:marLeft w:val="0"/>
          <w:marRight w:val="0"/>
          <w:marTop w:val="300"/>
          <w:marBottom w:val="150"/>
          <w:divBdr>
            <w:top w:val="none" w:sz="0" w:space="0" w:color="auto"/>
            <w:left w:val="none" w:sz="0" w:space="0" w:color="auto"/>
            <w:bottom w:val="none" w:sz="0" w:space="0" w:color="auto"/>
            <w:right w:val="none" w:sz="0" w:space="0" w:color="auto"/>
          </w:divBdr>
        </w:div>
        <w:div w:id="612127292">
          <w:marLeft w:val="0"/>
          <w:marRight w:val="0"/>
          <w:marTop w:val="300"/>
          <w:marBottom w:val="150"/>
          <w:divBdr>
            <w:top w:val="none" w:sz="0" w:space="0" w:color="auto"/>
            <w:left w:val="none" w:sz="0" w:space="0" w:color="auto"/>
            <w:bottom w:val="none" w:sz="0" w:space="0" w:color="auto"/>
            <w:right w:val="none" w:sz="0" w:space="0" w:color="auto"/>
          </w:divBdr>
        </w:div>
        <w:div w:id="1583686763">
          <w:marLeft w:val="0"/>
          <w:marRight w:val="0"/>
          <w:marTop w:val="300"/>
          <w:marBottom w:val="150"/>
          <w:divBdr>
            <w:top w:val="none" w:sz="0" w:space="0" w:color="auto"/>
            <w:left w:val="none" w:sz="0" w:space="0" w:color="auto"/>
            <w:bottom w:val="none" w:sz="0" w:space="0" w:color="auto"/>
            <w:right w:val="none" w:sz="0" w:space="0" w:color="auto"/>
          </w:divBdr>
        </w:div>
        <w:div w:id="1075084909">
          <w:marLeft w:val="0"/>
          <w:marRight w:val="0"/>
          <w:marTop w:val="300"/>
          <w:marBottom w:val="150"/>
          <w:divBdr>
            <w:top w:val="none" w:sz="0" w:space="0" w:color="auto"/>
            <w:left w:val="none" w:sz="0" w:space="0" w:color="auto"/>
            <w:bottom w:val="none" w:sz="0" w:space="0" w:color="auto"/>
            <w:right w:val="none" w:sz="0" w:space="0" w:color="auto"/>
          </w:divBdr>
        </w:div>
        <w:div w:id="1389839175">
          <w:marLeft w:val="0"/>
          <w:marRight w:val="0"/>
          <w:marTop w:val="300"/>
          <w:marBottom w:val="150"/>
          <w:divBdr>
            <w:top w:val="none" w:sz="0" w:space="0" w:color="auto"/>
            <w:left w:val="none" w:sz="0" w:space="0" w:color="auto"/>
            <w:bottom w:val="none" w:sz="0" w:space="0" w:color="auto"/>
            <w:right w:val="none" w:sz="0" w:space="0" w:color="auto"/>
          </w:divBdr>
        </w:div>
      </w:divsChild>
    </w:div>
    <w:div w:id="217716490">
      <w:bodyDiv w:val="1"/>
      <w:marLeft w:val="0"/>
      <w:marRight w:val="0"/>
      <w:marTop w:val="0"/>
      <w:marBottom w:val="0"/>
      <w:divBdr>
        <w:top w:val="none" w:sz="0" w:space="0" w:color="auto"/>
        <w:left w:val="none" w:sz="0" w:space="0" w:color="auto"/>
        <w:bottom w:val="none" w:sz="0" w:space="0" w:color="auto"/>
        <w:right w:val="none" w:sz="0" w:space="0" w:color="auto"/>
      </w:divBdr>
    </w:div>
    <w:div w:id="227425378">
      <w:bodyDiv w:val="1"/>
      <w:marLeft w:val="0"/>
      <w:marRight w:val="0"/>
      <w:marTop w:val="0"/>
      <w:marBottom w:val="0"/>
      <w:divBdr>
        <w:top w:val="none" w:sz="0" w:space="0" w:color="auto"/>
        <w:left w:val="none" w:sz="0" w:space="0" w:color="auto"/>
        <w:bottom w:val="none" w:sz="0" w:space="0" w:color="auto"/>
        <w:right w:val="none" w:sz="0" w:space="0" w:color="auto"/>
      </w:divBdr>
    </w:div>
    <w:div w:id="228154259">
      <w:bodyDiv w:val="1"/>
      <w:marLeft w:val="0"/>
      <w:marRight w:val="0"/>
      <w:marTop w:val="0"/>
      <w:marBottom w:val="0"/>
      <w:divBdr>
        <w:top w:val="none" w:sz="0" w:space="0" w:color="auto"/>
        <w:left w:val="none" w:sz="0" w:space="0" w:color="auto"/>
        <w:bottom w:val="none" w:sz="0" w:space="0" w:color="auto"/>
        <w:right w:val="none" w:sz="0" w:space="0" w:color="auto"/>
      </w:divBdr>
    </w:div>
    <w:div w:id="229464606">
      <w:bodyDiv w:val="1"/>
      <w:marLeft w:val="0"/>
      <w:marRight w:val="0"/>
      <w:marTop w:val="0"/>
      <w:marBottom w:val="0"/>
      <w:divBdr>
        <w:top w:val="none" w:sz="0" w:space="0" w:color="auto"/>
        <w:left w:val="none" w:sz="0" w:space="0" w:color="auto"/>
        <w:bottom w:val="none" w:sz="0" w:space="0" w:color="auto"/>
        <w:right w:val="none" w:sz="0" w:space="0" w:color="auto"/>
      </w:divBdr>
    </w:div>
    <w:div w:id="240452677">
      <w:bodyDiv w:val="1"/>
      <w:marLeft w:val="0"/>
      <w:marRight w:val="0"/>
      <w:marTop w:val="0"/>
      <w:marBottom w:val="0"/>
      <w:divBdr>
        <w:top w:val="none" w:sz="0" w:space="0" w:color="auto"/>
        <w:left w:val="none" w:sz="0" w:space="0" w:color="auto"/>
        <w:bottom w:val="none" w:sz="0" w:space="0" w:color="auto"/>
        <w:right w:val="none" w:sz="0" w:space="0" w:color="auto"/>
      </w:divBdr>
    </w:div>
    <w:div w:id="243147803">
      <w:bodyDiv w:val="1"/>
      <w:marLeft w:val="0"/>
      <w:marRight w:val="0"/>
      <w:marTop w:val="0"/>
      <w:marBottom w:val="0"/>
      <w:divBdr>
        <w:top w:val="none" w:sz="0" w:space="0" w:color="auto"/>
        <w:left w:val="none" w:sz="0" w:space="0" w:color="auto"/>
        <w:bottom w:val="none" w:sz="0" w:space="0" w:color="auto"/>
        <w:right w:val="none" w:sz="0" w:space="0" w:color="auto"/>
      </w:divBdr>
    </w:div>
    <w:div w:id="244190013">
      <w:bodyDiv w:val="1"/>
      <w:marLeft w:val="0"/>
      <w:marRight w:val="0"/>
      <w:marTop w:val="0"/>
      <w:marBottom w:val="0"/>
      <w:divBdr>
        <w:top w:val="none" w:sz="0" w:space="0" w:color="auto"/>
        <w:left w:val="none" w:sz="0" w:space="0" w:color="auto"/>
        <w:bottom w:val="none" w:sz="0" w:space="0" w:color="auto"/>
        <w:right w:val="none" w:sz="0" w:space="0" w:color="auto"/>
      </w:divBdr>
    </w:div>
    <w:div w:id="248000689">
      <w:bodyDiv w:val="1"/>
      <w:marLeft w:val="0"/>
      <w:marRight w:val="0"/>
      <w:marTop w:val="0"/>
      <w:marBottom w:val="0"/>
      <w:divBdr>
        <w:top w:val="none" w:sz="0" w:space="0" w:color="auto"/>
        <w:left w:val="none" w:sz="0" w:space="0" w:color="auto"/>
        <w:bottom w:val="none" w:sz="0" w:space="0" w:color="auto"/>
        <w:right w:val="none" w:sz="0" w:space="0" w:color="auto"/>
      </w:divBdr>
    </w:div>
    <w:div w:id="260377096">
      <w:bodyDiv w:val="1"/>
      <w:marLeft w:val="0"/>
      <w:marRight w:val="0"/>
      <w:marTop w:val="0"/>
      <w:marBottom w:val="0"/>
      <w:divBdr>
        <w:top w:val="none" w:sz="0" w:space="0" w:color="auto"/>
        <w:left w:val="none" w:sz="0" w:space="0" w:color="auto"/>
        <w:bottom w:val="none" w:sz="0" w:space="0" w:color="auto"/>
        <w:right w:val="none" w:sz="0" w:space="0" w:color="auto"/>
      </w:divBdr>
    </w:div>
    <w:div w:id="263195152">
      <w:bodyDiv w:val="1"/>
      <w:marLeft w:val="0"/>
      <w:marRight w:val="0"/>
      <w:marTop w:val="0"/>
      <w:marBottom w:val="0"/>
      <w:divBdr>
        <w:top w:val="none" w:sz="0" w:space="0" w:color="auto"/>
        <w:left w:val="none" w:sz="0" w:space="0" w:color="auto"/>
        <w:bottom w:val="none" w:sz="0" w:space="0" w:color="auto"/>
        <w:right w:val="none" w:sz="0" w:space="0" w:color="auto"/>
      </w:divBdr>
    </w:div>
    <w:div w:id="279384189">
      <w:bodyDiv w:val="1"/>
      <w:marLeft w:val="0"/>
      <w:marRight w:val="0"/>
      <w:marTop w:val="0"/>
      <w:marBottom w:val="0"/>
      <w:divBdr>
        <w:top w:val="none" w:sz="0" w:space="0" w:color="auto"/>
        <w:left w:val="none" w:sz="0" w:space="0" w:color="auto"/>
        <w:bottom w:val="none" w:sz="0" w:space="0" w:color="auto"/>
        <w:right w:val="none" w:sz="0" w:space="0" w:color="auto"/>
      </w:divBdr>
    </w:div>
    <w:div w:id="280573058">
      <w:bodyDiv w:val="1"/>
      <w:marLeft w:val="0"/>
      <w:marRight w:val="0"/>
      <w:marTop w:val="0"/>
      <w:marBottom w:val="0"/>
      <w:divBdr>
        <w:top w:val="none" w:sz="0" w:space="0" w:color="auto"/>
        <w:left w:val="none" w:sz="0" w:space="0" w:color="auto"/>
        <w:bottom w:val="none" w:sz="0" w:space="0" w:color="auto"/>
        <w:right w:val="none" w:sz="0" w:space="0" w:color="auto"/>
      </w:divBdr>
      <w:divsChild>
        <w:div w:id="1221164565">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292253883">
      <w:bodyDiv w:val="1"/>
      <w:marLeft w:val="0"/>
      <w:marRight w:val="0"/>
      <w:marTop w:val="0"/>
      <w:marBottom w:val="0"/>
      <w:divBdr>
        <w:top w:val="none" w:sz="0" w:space="0" w:color="auto"/>
        <w:left w:val="none" w:sz="0" w:space="0" w:color="auto"/>
        <w:bottom w:val="none" w:sz="0" w:space="0" w:color="auto"/>
        <w:right w:val="none" w:sz="0" w:space="0" w:color="auto"/>
      </w:divBdr>
    </w:div>
    <w:div w:id="295724729">
      <w:bodyDiv w:val="1"/>
      <w:marLeft w:val="0"/>
      <w:marRight w:val="0"/>
      <w:marTop w:val="0"/>
      <w:marBottom w:val="0"/>
      <w:divBdr>
        <w:top w:val="none" w:sz="0" w:space="0" w:color="auto"/>
        <w:left w:val="none" w:sz="0" w:space="0" w:color="auto"/>
        <w:bottom w:val="none" w:sz="0" w:space="0" w:color="auto"/>
        <w:right w:val="none" w:sz="0" w:space="0" w:color="auto"/>
      </w:divBdr>
    </w:div>
    <w:div w:id="302852475">
      <w:bodyDiv w:val="1"/>
      <w:marLeft w:val="0"/>
      <w:marRight w:val="0"/>
      <w:marTop w:val="0"/>
      <w:marBottom w:val="0"/>
      <w:divBdr>
        <w:top w:val="none" w:sz="0" w:space="0" w:color="auto"/>
        <w:left w:val="none" w:sz="0" w:space="0" w:color="auto"/>
        <w:bottom w:val="none" w:sz="0" w:space="0" w:color="auto"/>
        <w:right w:val="none" w:sz="0" w:space="0" w:color="auto"/>
      </w:divBdr>
    </w:div>
    <w:div w:id="305622991">
      <w:bodyDiv w:val="1"/>
      <w:marLeft w:val="0"/>
      <w:marRight w:val="0"/>
      <w:marTop w:val="0"/>
      <w:marBottom w:val="0"/>
      <w:divBdr>
        <w:top w:val="none" w:sz="0" w:space="0" w:color="auto"/>
        <w:left w:val="none" w:sz="0" w:space="0" w:color="auto"/>
        <w:bottom w:val="none" w:sz="0" w:space="0" w:color="auto"/>
        <w:right w:val="none" w:sz="0" w:space="0" w:color="auto"/>
      </w:divBdr>
    </w:div>
    <w:div w:id="309526890">
      <w:bodyDiv w:val="1"/>
      <w:marLeft w:val="0"/>
      <w:marRight w:val="0"/>
      <w:marTop w:val="0"/>
      <w:marBottom w:val="0"/>
      <w:divBdr>
        <w:top w:val="none" w:sz="0" w:space="0" w:color="auto"/>
        <w:left w:val="none" w:sz="0" w:space="0" w:color="auto"/>
        <w:bottom w:val="none" w:sz="0" w:space="0" w:color="auto"/>
        <w:right w:val="none" w:sz="0" w:space="0" w:color="auto"/>
      </w:divBdr>
      <w:divsChild>
        <w:div w:id="2123062292">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313683211">
      <w:bodyDiv w:val="1"/>
      <w:marLeft w:val="0"/>
      <w:marRight w:val="0"/>
      <w:marTop w:val="0"/>
      <w:marBottom w:val="0"/>
      <w:divBdr>
        <w:top w:val="none" w:sz="0" w:space="0" w:color="auto"/>
        <w:left w:val="none" w:sz="0" w:space="0" w:color="auto"/>
        <w:bottom w:val="none" w:sz="0" w:space="0" w:color="auto"/>
        <w:right w:val="none" w:sz="0" w:space="0" w:color="auto"/>
      </w:divBdr>
      <w:divsChild>
        <w:div w:id="1036009837">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327173361">
      <w:bodyDiv w:val="1"/>
      <w:marLeft w:val="0"/>
      <w:marRight w:val="0"/>
      <w:marTop w:val="0"/>
      <w:marBottom w:val="0"/>
      <w:divBdr>
        <w:top w:val="none" w:sz="0" w:space="0" w:color="auto"/>
        <w:left w:val="none" w:sz="0" w:space="0" w:color="auto"/>
        <w:bottom w:val="none" w:sz="0" w:space="0" w:color="auto"/>
        <w:right w:val="none" w:sz="0" w:space="0" w:color="auto"/>
      </w:divBdr>
    </w:div>
    <w:div w:id="336006795">
      <w:bodyDiv w:val="1"/>
      <w:marLeft w:val="0"/>
      <w:marRight w:val="0"/>
      <w:marTop w:val="0"/>
      <w:marBottom w:val="0"/>
      <w:divBdr>
        <w:top w:val="none" w:sz="0" w:space="0" w:color="auto"/>
        <w:left w:val="none" w:sz="0" w:space="0" w:color="auto"/>
        <w:bottom w:val="none" w:sz="0" w:space="0" w:color="auto"/>
        <w:right w:val="none" w:sz="0" w:space="0" w:color="auto"/>
      </w:divBdr>
    </w:div>
    <w:div w:id="336151051">
      <w:bodyDiv w:val="1"/>
      <w:marLeft w:val="0"/>
      <w:marRight w:val="0"/>
      <w:marTop w:val="0"/>
      <w:marBottom w:val="0"/>
      <w:divBdr>
        <w:top w:val="none" w:sz="0" w:space="0" w:color="auto"/>
        <w:left w:val="none" w:sz="0" w:space="0" w:color="auto"/>
        <w:bottom w:val="none" w:sz="0" w:space="0" w:color="auto"/>
        <w:right w:val="none" w:sz="0" w:space="0" w:color="auto"/>
      </w:divBdr>
      <w:divsChild>
        <w:div w:id="1194925333">
          <w:marLeft w:val="0"/>
          <w:marRight w:val="0"/>
          <w:marTop w:val="300"/>
          <w:marBottom w:val="150"/>
          <w:divBdr>
            <w:top w:val="none" w:sz="0" w:space="0" w:color="auto"/>
            <w:left w:val="none" w:sz="0" w:space="0" w:color="auto"/>
            <w:bottom w:val="none" w:sz="0" w:space="0" w:color="auto"/>
            <w:right w:val="none" w:sz="0" w:space="0" w:color="auto"/>
          </w:divBdr>
        </w:div>
        <w:div w:id="822891802">
          <w:marLeft w:val="0"/>
          <w:marRight w:val="0"/>
          <w:marTop w:val="300"/>
          <w:marBottom w:val="150"/>
          <w:divBdr>
            <w:top w:val="none" w:sz="0" w:space="0" w:color="auto"/>
            <w:left w:val="none" w:sz="0" w:space="0" w:color="auto"/>
            <w:bottom w:val="none" w:sz="0" w:space="0" w:color="auto"/>
            <w:right w:val="none" w:sz="0" w:space="0" w:color="auto"/>
          </w:divBdr>
        </w:div>
        <w:div w:id="1567111868">
          <w:marLeft w:val="0"/>
          <w:marRight w:val="0"/>
          <w:marTop w:val="300"/>
          <w:marBottom w:val="150"/>
          <w:divBdr>
            <w:top w:val="none" w:sz="0" w:space="0" w:color="auto"/>
            <w:left w:val="none" w:sz="0" w:space="0" w:color="auto"/>
            <w:bottom w:val="none" w:sz="0" w:space="0" w:color="auto"/>
            <w:right w:val="none" w:sz="0" w:space="0" w:color="auto"/>
          </w:divBdr>
        </w:div>
        <w:div w:id="1617983676">
          <w:marLeft w:val="0"/>
          <w:marRight w:val="0"/>
          <w:marTop w:val="300"/>
          <w:marBottom w:val="150"/>
          <w:divBdr>
            <w:top w:val="none" w:sz="0" w:space="0" w:color="auto"/>
            <w:left w:val="none" w:sz="0" w:space="0" w:color="auto"/>
            <w:bottom w:val="none" w:sz="0" w:space="0" w:color="auto"/>
            <w:right w:val="none" w:sz="0" w:space="0" w:color="auto"/>
          </w:divBdr>
        </w:div>
        <w:div w:id="2032099445">
          <w:marLeft w:val="0"/>
          <w:marRight w:val="0"/>
          <w:marTop w:val="300"/>
          <w:marBottom w:val="150"/>
          <w:divBdr>
            <w:top w:val="none" w:sz="0" w:space="0" w:color="auto"/>
            <w:left w:val="none" w:sz="0" w:space="0" w:color="auto"/>
            <w:bottom w:val="none" w:sz="0" w:space="0" w:color="auto"/>
            <w:right w:val="none" w:sz="0" w:space="0" w:color="auto"/>
          </w:divBdr>
        </w:div>
      </w:divsChild>
    </w:div>
    <w:div w:id="340011652">
      <w:bodyDiv w:val="1"/>
      <w:marLeft w:val="0"/>
      <w:marRight w:val="0"/>
      <w:marTop w:val="0"/>
      <w:marBottom w:val="0"/>
      <w:divBdr>
        <w:top w:val="none" w:sz="0" w:space="0" w:color="auto"/>
        <w:left w:val="none" w:sz="0" w:space="0" w:color="auto"/>
        <w:bottom w:val="none" w:sz="0" w:space="0" w:color="auto"/>
        <w:right w:val="none" w:sz="0" w:space="0" w:color="auto"/>
      </w:divBdr>
    </w:div>
    <w:div w:id="349768326">
      <w:bodyDiv w:val="1"/>
      <w:marLeft w:val="0"/>
      <w:marRight w:val="0"/>
      <w:marTop w:val="0"/>
      <w:marBottom w:val="0"/>
      <w:divBdr>
        <w:top w:val="none" w:sz="0" w:space="0" w:color="auto"/>
        <w:left w:val="none" w:sz="0" w:space="0" w:color="auto"/>
        <w:bottom w:val="none" w:sz="0" w:space="0" w:color="auto"/>
        <w:right w:val="none" w:sz="0" w:space="0" w:color="auto"/>
      </w:divBdr>
    </w:div>
    <w:div w:id="350451539">
      <w:bodyDiv w:val="1"/>
      <w:marLeft w:val="0"/>
      <w:marRight w:val="0"/>
      <w:marTop w:val="0"/>
      <w:marBottom w:val="0"/>
      <w:divBdr>
        <w:top w:val="none" w:sz="0" w:space="0" w:color="auto"/>
        <w:left w:val="none" w:sz="0" w:space="0" w:color="auto"/>
        <w:bottom w:val="none" w:sz="0" w:space="0" w:color="auto"/>
        <w:right w:val="none" w:sz="0" w:space="0" w:color="auto"/>
      </w:divBdr>
    </w:div>
    <w:div w:id="354117463">
      <w:bodyDiv w:val="1"/>
      <w:marLeft w:val="0"/>
      <w:marRight w:val="0"/>
      <w:marTop w:val="0"/>
      <w:marBottom w:val="0"/>
      <w:divBdr>
        <w:top w:val="none" w:sz="0" w:space="0" w:color="auto"/>
        <w:left w:val="none" w:sz="0" w:space="0" w:color="auto"/>
        <w:bottom w:val="none" w:sz="0" w:space="0" w:color="auto"/>
        <w:right w:val="none" w:sz="0" w:space="0" w:color="auto"/>
      </w:divBdr>
    </w:div>
    <w:div w:id="355160051">
      <w:bodyDiv w:val="1"/>
      <w:marLeft w:val="0"/>
      <w:marRight w:val="0"/>
      <w:marTop w:val="0"/>
      <w:marBottom w:val="0"/>
      <w:divBdr>
        <w:top w:val="none" w:sz="0" w:space="0" w:color="auto"/>
        <w:left w:val="none" w:sz="0" w:space="0" w:color="auto"/>
        <w:bottom w:val="none" w:sz="0" w:space="0" w:color="auto"/>
        <w:right w:val="none" w:sz="0" w:space="0" w:color="auto"/>
      </w:divBdr>
    </w:div>
    <w:div w:id="357319891">
      <w:bodyDiv w:val="1"/>
      <w:marLeft w:val="0"/>
      <w:marRight w:val="0"/>
      <w:marTop w:val="0"/>
      <w:marBottom w:val="0"/>
      <w:divBdr>
        <w:top w:val="none" w:sz="0" w:space="0" w:color="auto"/>
        <w:left w:val="none" w:sz="0" w:space="0" w:color="auto"/>
        <w:bottom w:val="none" w:sz="0" w:space="0" w:color="auto"/>
        <w:right w:val="none" w:sz="0" w:space="0" w:color="auto"/>
      </w:divBdr>
    </w:div>
    <w:div w:id="357396759">
      <w:bodyDiv w:val="1"/>
      <w:marLeft w:val="0"/>
      <w:marRight w:val="0"/>
      <w:marTop w:val="0"/>
      <w:marBottom w:val="0"/>
      <w:divBdr>
        <w:top w:val="none" w:sz="0" w:space="0" w:color="auto"/>
        <w:left w:val="none" w:sz="0" w:space="0" w:color="auto"/>
        <w:bottom w:val="none" w:sz="0" w:space="0" w:color="auto"/>
        <w:right w:val="none" w:sz="0" w:space="0" w:color="auto"/>
      </w:divBdr>
    </w:div>
    <w:div w:id="361131208">
      <w:bodyDiv w:val="1"/>
      <w:marLeft w:val="0"/>
      <w:marRight w:val="0"/>
      <w:marTop w:val="0"/>
      <w:marBottom w:val="0"/>
      <w:divBdr>
        <w:top w:val="none" w:sz="0" w:space="0" w:color="auto"/>
        <w:left w:val="none" w:sz="0" w:space="0" w:color="auto"/>
        <w:bottom w:val="none" w:sz="0" w:space="0" w:color="auto"/>
        <w:right w:val="none" w:sz="0" w:space="0" w:color="auto"/>
      </w:divBdr>
    </w:div>
    <w:div w:id="366879686">
      <w:bodyDiv w:val="1"/>
      <w:marLeft w:val="0"/>
      <w:marRight w:val="0"/>
      <w:marTop w:val="0"/>
      <w:marBottom w:val="0"/>
      <w:divBdr>
        <w:top w:val="none" w:sz="0" w:space="0" w:color="auto"/>
        <w:left w:val="none" w:sz="0" w:space="0" w:color="auto"/>
        <w:bottom w:val="none" w:sz="0" w:space="0" w:color="auto"/>
        <w:right w:val="none" w:sz="0" w:space="0" w:color="auto"/>
      </w:divBdr>
    </w:div>
    <w:div w:id="367612640">
      <w:bodyDiv w:val="1"/>
      <w:marLeft w:val="0"/>
      <w:marRight w:val="0"/>
      <w:marTop w:val="0"/>
      <w:marBottom w:val="0"/>
      <w:divBdr>
        <w:top w:val="none" w:sz="0" w:space="0" w:color="auto"/>
        <w:left w:val="none" w:sz="0" w:space="0" w:color="auto"/>
        <w:bottom w:val="none" w:sz="0" w:space="0" w:color="auto"/>
        <w:right w:val="none" w:sz="0" w:space="0" w:color="auto"/>
      </w:divBdr>
    </w:div>
    <w:div w:id="375278611">
      <w:bodyDiv w:val="1"/>
      <w:marLeft w:val="0"/>
      <w:marRight w:val="0"/>
      <w:marTop w:val="0"/>
      <w:marBottom w:val="0"/>
      <w:divBdr>
        <w:top w:val="none" w:sz="0" w:space="0" w:color="auto"/>
        <w:left w:val="none" w:sz="0" w:space="0" w:color="auto"/>
        <w:bottom w:val="none" w:sz="0" w:space="0" w:color="auto"/>
        <w:right w:val="none" w:sz="0" w:space="0" w:color="auto"/>
      </w:divBdr>
    </w:div>
    <w:div w:id="385177413">
      <w:bodyDiv w:val="1"/>
      <w:marLeft w:val="0"/>
      <w:marRight w:val="0"/>
      <w:marTop w:val="0"/>
      <w:marBottom w:val="0"/>
      <w:divBdr>
        <w:top w:val="none" w:sz="0" w:space="0" w:color="auto"/>
        <w:left w:val="none" w:sz="0" w:space="0" w:color="auto"/>
        <w:bottom w:val="none" w:sz="0" w:space="0" w:color="auto"/>
        <w:right w:val="none" w:sz="0" w:space="0" w:color="auto"/>
      </w:divBdr>
    </w:div>
    <w:div w:id="389420332">
      <w:bodyDiv w:val="1"/>
      <w:marLeft w:val="0"/>
      <w:marRight w:val="0"/>
      <w:marTop w:val="0"/>
      <w:marBottom w:val="0"/>
      <w:divBdr>
        <w:top w:val="none" w:sz="0" w:space="0" w:color="auto"/>
        <w:left w:val="none" w:sz="0" w:space="0" w:color="auto"/>
        <w:bottom w:val="none" w:sz="0" w:space="0" w:color="auto"/>
        <w:right w:val="none" w:sz="0" w:space="0" w:color="auto"/>
      </w:divBdr>
    </w:div>
    <w:div w:id="395665394">
      <w:bodyDiv w:val="1"/>
      <w:marLeft w:val="0"/>
      <w:marRight w:val="0"/>
      <w:marTop w:val="0"/>
      <w:marBottom w:val="0"/>
      <w:divBdr>
        <w:top w:val="none" w:sz="0" w:space="0" w:color="auto"/>
        <w:left w:val="none" w:sz="0" w:space="0" w:color="auto"/>
        <w:bottom w:val="none" w:sz="0" w:space="0" w:color="auto"/>
        <w:right w:val="none" w:sz="0" w:space="0" w:color="auto"/>
      </w:divBdr>
    </w:div>
    <w:div w:id="397899780">
      <w:bodyDiv w:val="1"/>
      <w:marLeft w:val="0"/>
      <w:marRight w:val="0"/>
      <w:marTop w:val="0"/>
      <w:marBottom w:val="0"/>
      <w:divBdr>
        <w:top w:val="none" w:sz="0" w:space="0" w:color="auto"/>
        <w:left w:val="none" w:sz="0" w:space="0" w:color="auto"/>
        <w:bottom w:val="none" w:sz="0" w:space="0" w:color="auto"/>
        <w:right w:val="none" w:sz="0" w:space="0" w:color="auto"/>
      </w:divBdr>
    </w:div>
    <w:div w:id="404768410">
      <w:bodyDiv w:val="1"/>
      <w:marLeft w:val="0"/>
      <w:marRight w:val="0"/>
      <w:marTop w:val="0"/>
      <w:marBottom w:val="0"/>
      <w:divBdr>
        <w:top w:val="none" w:sz="0" w:space="0" w:color="auto"/>
        <w:left w:val="none" w:sz="0" w:space="0" w:color="auto"/>
        <w:bottom w:val="none" w:sz="0" w:space="0" w:color="auto"/>
        <w:right w:val="none" w:sz="0" w:space="0" w:color="auto"/>
      </w:divBdr>
    </w:div>
    <w:div w:id="412434057">
      <w:bodyDiv w:val="1"/>
      <w:marLeft w:val="0"/>
      <w:marRight w:val="0"/>
      <w:marTop w:val="0"/>
      <w:marBottom w:val="0"/>
      <w:divBdr>
        <w:top w:val="none" w:sz="0" w:space="0" w:color="auto"/>
        <w:left w:val="none" w:sz="0" w:space="0" w:color="auto"/>
        <w:bottom w:val="none" w:sz="0" w:space="0" w:color="auto"/>
        <w:right w:val="none" w:sz="0" w:space="0" w:color="auto"/>
      </w:divBdr>
    </w:div>
    <w:div w:id="419371042">
      <w:bodyDiv w:val="1"/>
      <w:marLeft w:val="0"/>
      <w:marRight w:val="0"/>
      <w:marTop w:val="0"/>
      <w:marBottom w:val="0"/>
      <w:divBdr>
        <w:top w:val="none" w:sz="0" w:space="0" w:color="auto"/>
        <w:left w:val="none" w:sz="0" w:space="0" w:color="auto"/>
        <w:bottom w:val="none" w:sz="0" w:space="0" w:color="auto"/>
        <w:right w:val="none" w:sz="0" w:space="0" w:color="auto"/>
      </w:divBdr>
    </w:div>
    <w:div w:id="431434616">
      <w:bodyDiv w:val="1"/>
      <w:marLeft w:val="0"/>
      <w:marRight w:val="0"/>
      <w:marTop w:val="0"/>
      <w:marBottom w:val="0"/>
      <w:divBdr>
        <w:top w:val="none" w:sz="0" w:space="0" w:color="auto"/>
        <w:left w:val="none" w:sz="0" w:space="0" w:color="auto"/>
        <w:bottom w:val="none" w:sz="0" w:space="0" w:color="auto"/>
        <w:right w:val="none" w:sz="0" w:space="0" w:color="auto"/>
      </w:divBdr>
    </w:div>
    <w:div w:id="434525548">
      <w:bodyDiv w:val="1"/>
      <w:marLeft w:val="0"/>
      <w:marRight w:val="0"/>
      <w:marTop w:val="0"/>
      <w:marBottom w:val="0"/>
      <w:divBdr>
        <w:top w:val="none" w:sz="0" w:space="0" w:color="auto"/>
        <w:left w:val="none" w:sz="0" w:space="0" w:color="auto"/>
        <w:bottom w:val="none" w:sz="0" w:space="0" w:color="auto"/>
        <w:right w:val="none" w:sz="0" w:space="0" w:color="auto"/>
      </w:divBdr>
    </w:div>
    <w:div w:id="435949917">
      <w:bodyDiv w:val="1"/>
      <w:marLeft w:val="0"/>
      <w:marRight w:val="0"/>
      <w:marTop w:val="0"/>
      <w:marBottom w:val="0"/>
      <w:divBdr>
        <w:top w:val="none" w:sz="0" w:space="0" w:color="auto"/>
        <w:left w:val="none" w:sz="0" w:space="0" w:color="auto"/>
        <w:bottom w:val="none" w:sz="0" w:space="0" w:color="auto"/>
        <w:right w:val="none" w:sz="0" w:space="0" w:color="auto"/>
      </w:divBdr>
    </w:div>
    <w:div w:id="456338102">
      <w:bodyDiv w:val="1"/>
      <w:marLeft w:val="0"/>
      <w:marRight w:val="0"/>
      <w:marTop w:val="0"/>
      <w:marBottom w:val="0"/>
      <w:divBdr>
        <w:top w:val="none" w:sz="0" w:space="0" w:color="auto"/>
        <w:left w:val="none" w:sz="0" w:space="0" w:color="auto"/>
        <w:bottom w:val="none" w:sz="0" w:space="0" w:color="auto"/>
        <w:right w:val="none" w:sz="0" w:space="0" w:color="auto"/>
      </w:divBdr>
    </w:div>
    <w:div w:id="463693210">
      <w:bodyDiv w:val="1"/>
      <w:marLeft w:val="0"/>
      <w:marRight w:val="0"/>
      <w:marTop w:val="0"/>
      <w:marBottom w:val="0"/>
      <w:divBdr>
        <w:top w:val="none" w:sz="0" w:space="0" w:color="auto"/>
        <w:left w:val="none" w:sz="0" w:space="0" w:color="auto"/>
        <w:bottom w:val="none" w:sz="0" w:space="0" w:color="auto"/>
        <w:right w:val="none" w:sz="0" w:space="0" w:color="auto"/>
      </w:divBdr>
    </w:div>
    <w:div w:id="472066514">
      <w:bodyDiv w:val="1"/>
      <w:marLeft w:val="0"/>
      <w:marRight w:val="0"/>
      <w:marTop w:val="0"/>
      <w:marBottom w:val="0"/>
      <w:divBdr>
        <w:top w:val="none" w:sz="0" w:space="0" w:color="auto"/>
        <w:left w:val="none" w:sz="0" w:space="0" w:color="auto"/>
        <w:bottom w:val="none" w:sz="0" w:space="0" w:color="auto"/>
        <w:right w:val="none" w:sz="0" w:space="0" w:color="auto"/>
      </w:divBdr>
    </w:div>
    <w:div w:id="472529163">
      <w:bodyDiv w:val="1"/>
      <w:marLeft w:val="0"/>
      <w:marRight w:val="0"/>
      <w:marTop w:val="0"/>
      <w:marBottom w:val="0"/>
      <w:divBdr>
        <w:top w:val="none" w:sz="0" w:space="0" w:color="auto"/>
        <w:left w:val="none" w:sz="0" w:space="0" w:color="auto"/>
        <w:bottom w:val="none" w:sz="0" w:space="0" w:color="auto"/>
        <w:right w:val="none" w:sz="0" w:space="0" w:color="auto"/>
      </w:divBdr>
    </w:div>
    <w:div w:id="484320075">
      <w:bodyDiv w:val="1"/>
      <w:marLeft w:val="0"/>
      <w:marRight w:val="0"/>
      <w:marTop w:val="0"/>
      <w:marBottom w:val="0"/>
      <w:divBdr>
        <w:top w:val="none" w:sz="0" w:space="0" w:color="auto"/>
        <w:left w:val="none" w:sz="0" w:space="0" w:color="auto"/>
        <w:bottom w:val="none" w:sz="0" w:space="0" w:color="auto"/>
        <w:right w:val="none" w:sz="0" w:space="0" w:color="auto"/>
      </w:divBdr>
    </w:div>
    <w:div w:id="488138794">
      <w:bodyDiv w:val="1"/>
      <w:marLeft w:val="0"/>
      <w:marRight w:val="0"/>
      <w:marTop w:val="0"/>
      <w:marBottom w:val="0"/>
      <w:divBdr>
        <w:top w:val="none" w:sz="0" w:space="0" w:color="auto"/>
        <w:left w:val="none" w:sz="0" w:space="0" w:color="auto"/>
        <w:bottom w:val="none" w:sz="0" w:space="0" w:color="auto"/>
        <w:right w:val="none" w:sz="0" w:space="0" w:color="auto"/>
      </w:divBdr>
    </w:div>
    <w:div w:id="490751903">
      <w:bodyDiv w:val="1"/>
      <w:marLeft w:val="0"/>
      <w:marRight w:val="0"/>
      <w:marTop w:val="0"/>
      <w:marBottom w:val="0"/>
      <w:divBdr>
        <w:top w:val="none" w:sz="0" w:space="0" w:color="auto"/>
        <w:left w:val="none" w:sz="0" w:space="0" w:color="auto"/>
        <w:bottom w:val="none" w:sz="0" w:space="0" w:color="auto"/>
        <w:right w:val="none" w:sz="0" w:space="0" w:color="auto"/>
      </w:divBdr>
    </w:div>
    <w:div w:id="494345332">
      <w:bodyDiv w:val="1"/>
      <w:marLeft w:val="0"/>
      <w:marRight w:val="0"/>
      <w:marTop w:val="0"/>
      <w:marBottom w:val="0"/>
      <w:divBdr>
        <w:top w:val="none" w:sz="0" w:space="0" w:color="auto"/>
        <w:left w:val="none" w:sz="0" w:space="0" w:color="auto"/>
        <w:bottom w:val="none" w:sz="0" w:space="0" w:color="auto"/>
        <w:right w:val="none" w:sz="0" w:space="0" w:color="auto"/>
      </w:divBdr>
    </w:div>
    <w:div w:id="495852102">
      <w:bodyDiv w:val="1"/>
      <w:marLeft w:val="0"/>
      <w:marRight w:val="0"/>
      <w:marTop w:val="0"/>
      <w:marBottom w:val="0"/>
      <w:divBdr>
        <w:top w:val="none" w:sz="0" w:space="0" w:color="auto"/>
        <w:left w:val="none" w:sz="0" w:space="0" w:color="auto"/>
        <w:bottom w:val="none" w:sz="0" w:space="0" w:color="auto"/>
        <w:right w:val="none" w:sz="0" w:space="0" w:color="auto"/>
      </w:divBdr>
      <w:divsChild>
        <w:div w:id="1999339116">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500198994">
      <w:bodyDiv w:val="1"/>
      <w:marLeft w:val="0"/>
      <w:marRight w:val="0"/>
      <w:marTop w:val="0"/>
      <w:marBottom w:val="0"/>
      <w:divBdr>
        <w:top w:val="none" w:sz="0" w:space="0" w:color="auto"/>
        <w:left w:val="none" w:sz="0" w:space="0" w:color="auto"/>
        <w:bottom w:val="none" w:sz="0" w:space="0" w:color="auto"/>
        <w:right w:val="none" w:sz="0" w:space="0" w:color="auto"/>
      </w:divBdr>
    </w:div>
    <w:div w:id="500511989">
      <w:bodyDiv w:val="1"/>
      <w:marLeft w:val="0"/>
      <w:marRight w:val="0"/>
      <w:marTop w:val="0"/>
      <w:marBottom w:val="0"/>
      <w:divBdr>
        <w:top w:val="none" w:sz="0" w:space="0" w:color="auto"/>
        <w:left w:val="none" w:sz="0" w:space="0" w:color="auto"/>
        <w:bottom w:val="none" w:sz="0" w:space="0" w:color="auto"/>
        <w:right w:val="none" w:sz="0" w:space="0" w:color="auto"/>
      </w:divBdr>
    </w:div>
    <w:div w:id="502208731">
      <w:bodyDiv w:val="1"/>
      <w:marLeft w:val="0"/>
      <w:marRight w:val="0"/>
      <w:marTop w:val="0"/>
      <w:marBottom w:val="0"/>
      <w:divBdr>
        <w:top w:val="none" w:sz="0" w:space="0" w:color="auto"/>
        <w:left w:val="none" w:sz="0" w:space="0" w:color="auto"/>
        <w:bottom w:val="none" w:sz="0" w:space="0" w:color="auto"/>
        <w:right w:val="none" w:sz="0" w:space="0" w:color="auto"/>
      </w:divBdr>
    </w:div>
    <w:div w:id="515972052">
      <w:bodyDiv w:val="1"/>
      <w:marLeft w:val="0"/>
      <w:marRight w:val="0"/>
      <w:marTop w:val="0"/>
      <w:marBottom w:val="0"/>
      <w:divBdr>
        <w:top w:val="none" w:sz="0" w:space="0" w:color="auto"/>
        <w:left w:val="none" w:sz="0" w:space="0" w:color="auto"/>
        <w:bottom w:val="none" w:sz="0" w:space="0" w:color="auto"/>
        <w:right w:val="none" w:sz="0" w:space="0" w:color="auto"/>
      </w:divBdr>
    </w:div>
    <w:div w:id="524101157">
      <w:bodyDiv w:val="1"/>
      <w:marLeft w:val="0"/>
      <w:marRight w:val="0"/>
      <w:marTop w:val="0"/>
      <w:marBottom w:val="0"/>
      <w:divBdr>
        <w:top w:val="none" w:sz="0" w:space="0" w:color="auto"/>
        <w:left w:val="none" w:sz="0" w:space="0" w:color="auto"/>
        <w:bottom w:val="none" w:sz="0" w:space="0" w:color="auto"/>
        <w:right w:val="none" w:sz="0" w:space="0" w:color="auto"/>
      </w:divBdr>
    </w:div>
    <w:div w:id="538127878">
      <w:bodyDiv w:val="1"/>
      <w:marLeft w:val="0"/>
      <w:marRight w:val="0"/>
      <w:marTop w:val="0"/>
      <w:marBottom w:val="0"/>
      <w:divBdr>
        <w:top w:val="none" w:sz="0" w:space="0" w:color="auto"/>
        <w:left w:val="none" w:sz="0" w:space="0" w:color="auto"/>
        <w:bottom w:val="none" w:sz="0" w:space="0" w:color="auto"/>
        <w:right w:val="none" w:sz="0" w:space="0" w:color="auto"/>
      </w:divBdr>
    </w:div>
    <w:div w:id="539897677">
      <w:bodyDiv w:val="1"/>
      <w:marLeft w:val="0"/>
      <w:marRight w:val="0"/>
      <w:marTop w:val="0"/>
      <w:marBottom w:val="0"/>
      <w:divBdr>
        <w:top w:val="none" w:sz="0" w:space="0" w:color="auto"/>
        <w:left w:val="none" w:sz="0" w:space="0" w:color="auto"/>
        <w:bottom w:val="none" w:sz="0" w:space="0" w:color="auto"/>
        <w:right w:val="none" w:sz="0" w:space="0" w:color="auto"/>
      </w:divBdr>
      <w:divsChild>
        <w:div w:id="993529718">
          <w:marLeft w:val="0"/>
          <w:marRight w:val="0"/>
          <w:marTop w:val="0"/>
          <w:marBottom w:val="0"/>
          <w:divBdr>
            <w:top w:val="none" w:sz="0" w:space="0" w:color="auto"/>
            <w:left w:val="none" w:sz="0" w:space="0" w:color="auto"/>
            <w:bottom w:val="none" w:sz="0" w:space="0" w:color="auto"/>
            <w:right w:val="none" w:sz="0" w:space="0" w:color="auto"/>
          </w:divBdr>
          <w:divsChild>
            <w:div w:id="101461113">
              <w:marLeft w:val="-225"/>
              <w:marRight w:val="-225"/>
              <w:marTop w:val="0"/>
              <w:marBottom w:val="0"/>
              <w:divBdr>
                <w:top w:val="none" w:sz="0" w:space="0" w:color="auto"/>
                <w:left w:val="none" w:sz="0" w:space="0" w:color="auto"/>
                <w:bottom w:val="none" w:sz="0" w:space="0" w:color="auto"/>
                <w:right w:val="none" w:sz="0" w:space="0" w:color="auto"/>
              </w:divBdr>
              <w:divsChild>
                <w:div w:id="1842502632">
                  <w:marLeft w:val="0"/>
                  <w:marRight w:val="0"/>
                  <w:marTop w:val="0"/>
                  <w:marBottom w:val="0"/>
                  <w:divBdr>
                    <w:top w:val="none" w:sz="0" w:space="0" w:color="auto"/>
                    <w:left w:val="none" w:sz="0" w:space="0" w:color="auto"/>
                    <w:bottom w:val="none" w:sz="0" w:space="0" w:color="auto"/>
                    <w:right w:val="none" w:sz="0" w:space="0" w:color="auto"/>
                  </w:divBdr>
                  <w:divsChild>
                    <w:div w:id="2124185358">
                      <w:marLeft w:val="0"/>
                      <w:marRight w:val="0"/>
                      <w:marTop w:val="0"/>
                      <w:marBottom w:val="0"/>
                      <w:divBdr>
                        <w:top w:val="none" w:sz="0" w:space="0" w:color="auto"/>
                        <w:left w:val="none" w:sz="0" w:space="0" w:color="auto"/>
                        <w:bottom w:val="none" w:sz="0" w:space="0" w:color="auto"/>
                        <w:right w:val="none" w:sz="0" w:space="0" w:color="auto"/>
                      </w:divBdr>
                      <w:divsChild>
                        <w:div w:id="1791588718">
                          <w:marLeft w:val="4125"/>
                          <w:marRight w:val="0"/>
                          <w:marTop w:val="0"/>
                          <w:marBottom w:val="0"/>
                          <w:divBdr>
                            <w:top w:val="none" w:sz="0" w:space="0" w:color="auto"/>
                            <w:left w:val="none" w:sz="0" w:space="0" w:color="auto"/>
                            <w:bottom w:val="none" w:sz="0" w:space="0" w:color="auto"/>
                            <w:right w:val="none" w:sz="0" w:space="0" w:color="auto"/>
                          </w:divBdr>
                          <w:divsChild>
                            <w:div w:id="1686438148">
                              <w:marLeft w:val="0"/>
                              <w:marRight w:val="0"/>
                              <w:marTop w:val="0"/>
                              <w:marBottom w:val="0"/>
                              <w:divBdr>
                                <w:top w:val="none" w:sz="0" w:space="0" w:color="auto"/>
                                <w:left w:val="none" w:sz="0" w:space="0" w:color="auto"/>
                                <w:bottom w:val="none" w:sz="0" w:space="0" w:color="auto"/>
                                <w:right w:val="none" w:sz="0" w:space="0" w:color="auto"/>
                              </w:divBdr>
                              <w:divsChild>
                                <w:div w:id="106127496">
                                  <w:marLeft w:val="0"/>
                                  <w:marRight w:val="0"/>
                                  <w:marTop w:val="0"/>
                                  <w:marBottom w:val="0"/>
                                  <w:divBdr>
                                    <w:top w:val="none" w:sz="0" w:space="0" w:color="auto"/>
                                    <w:left w:val="none" w:sz="0" w:space="0" w:color="auto"/>
                                    <w:bottom w:val="none" w:sz="0" w:space="0" w:color="auto"/>
                                    <w:right w:val="none" w:sz="0" w:space="0" w:color="auto"/>
                                  </w:divBdr>
                                  <w:divsChild>
                                    <w:div w:id="1257904243">
                                      <w:marLeft w:val="0"/>
                                      <w:marRight w:val="0"/>
                                      <w:marTop w:val="0"/>
                                      <w:marBottom w:val="0"/>
                                      <w:divBdr>
                                        <w:top w:val="none" w:sz="0" w:space="0" w:color="auto"/>
                                        <w:left w:val="none" w:sz="0" w:space="0" w:color="auto"/>
                                        <w:bottom w:val="none" w:sz="0" w:space="0" w:color="auto"/>
                                        <w:right w:val="none" w:sz="0" w:space="0" w:color="auto"/>
                                      </w:divBdr>
                                      <w:divsChild>
                                        <w:div w:id="1121269552">
                                          <w:marLeft w:val="0"/>
                                          <w:marRight w:val="0"/>
                                          <w:marTop w:val="0"/>
                                          <w:marBottom w:val="0"/>
                                          <w:divBdr>
                                            <w:top w:val="none" w:sz="0" w:space="0" w:color="auto"/>
                                            <w:left w:val="none" w:sz="0" w:space="0" w:color="auto"/>
                                            <w:bottom w:val="none" w:sz="0" w:space="0" w:color="auto"/>
                                            <w:right w:val="none" w:sz="0" w:space="0" w:color="auto"/>
                                          </w:divBdr>
                                          <w:divsChild>
                                            <w:div w:id="925840056">
                                              <w:marLeft w:val="0"/>
                                              <w:marRight w:val="0"/>
                                              <w:marTop w:val="0"/>
                                              <w:marBottom w:val="0"/>
                                              <w:divBdr>
                                                <w:top w:val="none" w:sz="0" w:space="0" w:color="auto"/>
                                                <w:left w:val="none" w:sz="0" w:space="0" w:color="auto"/>
                                                <w:bottom w:val="none" w:sz="0" w:space="0" w:color="auto"/>
                                                <w:right w:val="none" w:sz="0" w:space="0" w:color="auto"/>
                                              </w:divBdr>
                                              <w:divsChild>
                                                <w:div w:id="983268596">
                                                  <w:marLeft w:val="0"/>
                                                  <w:marRight w:val="0"/>
                                                  <w:marTop w:val="0"/>
                                                  <w:marBottom w:val="0"/>
                                                  <w:divBdr>
                                                    <w:top w:val="none" w:sz="0" w:space="0" w:color="auto"/>
                                                    <w:left w:val="none" w:sz="0" w:space="0" w:color="auto"/>
                                                    <w:bottom w:val="none" w:sz="0" w:space="0" w:color="auto"/>
                                                    <w:right w:val="none" w:sz="0" w:space="0" w:color="auto"/>
                                                  </w:divBdr>
                                                  <w:divsChild>
                                                    <w:div w:id="1798641120">
                                                      <w:marLeft w:val="0"/>
                                                      <w:marRight w:val="0"/>
                                                      <w:marTop w:val="0"/>
                                                      <w:marBottom w:val="0"/>
                                                      <w:divBdr>
                                                        <w:top w:val="none" w:sz="0" w:space="0" w:color="auto"/>
                                                        <w:left w:val="none" w:sz="0" w:space="0" w:color="auto"/>
                                                        <w:bottom w:val="none" w:sz="0" w:space="0" w:color="auto"/>
                                                        <w:right w:val="none" w:sz="0" w:space="0" w:color="auto"/>
                                                      </w:divBdr>
                                                      <w:divsChild>
                                                        <w:div w:id="544948074">
                                                          <w:marLeft w:val="0"/>
                                                          <w:marRight w:val="0"/>
                                                          <w:marTop w:val="0"/>
                                                          <w:marBottom w:val="0"/>
                                                          <w:divBdr>
                                                            <w:top w:val="none" w:sz="0" w:space="0" w:color="auto"/>
                                                            <w:left w:val="none" w:sz="0" w:space="0" w:color="auto"/>
                                                            <w:bottom w:val="none" w:sz="0" w:space="0" w:color="auto"/>
                                                            <w:right w:val="none" w:sz="0" w:space="0" w:color="auto"/>
                                                          </w:divBdr>
                                                          <w:divsChild>
                                                            <w:div w:id="668555831">
                                                              <w:marLeft w:val="0"/>
                                                              <w:marRight w:val="0"/>
                                                              <w:marTop w:val="0"/>
                                                              <w:marBottom w:val="0"/>
                                                              <w:divBdr>
                                                                <w:top w:val="none" w:sz="0" w:space="0" w:color="auto"/>
                                                                <w:left w:val="none" w:sz="0" w:space="0" w:color="auto"/>
                                                                <w:bottom w:val="none" w:sz="0" w:space="0" w:color="auto"/>
                                                                <w:right w:val="none" w:sz="0" w:space="0" w:color="auto"/>
                                                              </w:divBdr>
                                                            </w:div>
                                                            <w:div w:id="1304432532">
                                                              <w:marLeft w:val="0"/>
                                                              <w:marRight w:val="0"/>
                                                              <w:marTop w:val="0"/>
                                                              <w:marBottom w:val="0"/>
                                                              <w:divBdr>
                                                                <w:top w:val="none" w:sz="0" w:space="0" w:color="auto"/>
                                                                <w:left w:val="none" w:sz="0" w:space="0" w:color="auto"/>
                                                                <w:bottom w:val="none" w:sz="0" w:space="0" w:color="auto"/>
                                                                <w:right w:val="none" w:sz="0" w:space="0" w:color="auto"/>
                                                              </w:divBdr>
                                                              <w:divsChild>
                                                                <w:div w:id="1752508791">
                                                                  <w:marLeft w:val="30"/>
                                                                  <w:marRight w:val="0"/>
                                                                  <w:marTop w:val="0"/>
                                                                  <w:marBottom w:val="0"/>
                                                                  <w:divBdr>
                                                                    <w:top w:val="none" w:sz="0" w:space="0" w:color="auto"/>
                                                                    <w:left w:val="none" w:sz="0" w:space="0" w:color="auto"/>
                                                                    <w:bottom w:val="none" w:sz="0" w:space="0" w:color="auto"/>
                                                                    <w:right w:val="none" w:sz="0" w:space="0" w:color="auto"/>
                                                                  </w:divBdr>
                                                                  <w:divsChild>
                                                                    <w:div w:id="44488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3760913">
                              <w:marLeft w:val="0"/>
                              <w:marRight w:val="0"/>
                              <w:marTop w:val="0"/>
                              <w:marBottom w:val="375"/>
                              <w:divBdr>
                                <w:top w:val="none" w:sz="0" w:space="0" w:color="auto"/>
                                <w:left w:val="single" w:sz="18" w:space="19" w:color="008000"/>
                                <w:bottom w:val="none" w:sz="0" w:space="0" w:color="auto"/>
                                <w:right w:val="none" w:sz="0" w:space="0" w:color="auto"/>
                              </w:divBdr>
                              <w:divsChild>
                                <w:div w:id="1079524648">
                                  <w:marLeft w:val="0"/>
                                  <w:marRight w:val="0"/>
                                  <w:marTop w:val="300"/>
                                  <w:marBottom w:val="0"/>
                                  <w:divBdr>
                                    <w:top w:val="none" w:sz="0" w:space="0" w:color="auto"/>
                                    <w:left w:val="none" w:sz="0" w:space="0" w:color="auto"/>
                                    <w:bottom w:val="none" w:sz="0" w:space="0" w:color="auto"/>
                                    <w:right w:val="none" w:sz="0" w:space="0" w:color="auto"/>
                                  </w:divBdr>
                                  <w:divsChild>
                                    <w:div w:id="1913197038">
                                      <w:marLeft w:val="0"/>
                                      <w:marRight w:val="0"/>
                                      <w:marTop w:val="0"/>
                                      <w:marBottom w:val="0"/>
                                      <w:divBdr>
                                        <w:top w:val="none" w:sz="0" w:space="0" w:color="auto"/>
                                        <w:left w:val="none" w:sz="0" w:space="0" w:color="auto"/>
                                        <w:bottom w:val="none" w:sz="0" w:space="0" w:color="auto"/>
                                        <w:right w:val="none" w:sz="0" w:space="0" w:color="auto"/>
                                      </w:divBdr>
                                    </w:div>
                                    <w:div w:id="1460495355">
                                      <w:marLeft w:val="0"/>
                                      <w:marRight w:val="0"/>
                                      <w:marTop w:val="0"/>
                                      <w:marBottom w:val="0"/>
                                      <w:divBdr>
                                        <w:top w:val="none" w:sz="0" w:space="0" w:color="auto"/>
                                        <w:left w:val="none" w:sz="0" w:space="0" w:color="auto"/>
                                        <w:bottom w:val="none" w:sz="0" w:space="0" w:color="auto"/>
                                        <w:right w:val="none" w:sz="0" w:space="0" w:color="auto"/>
                                      </w:divBdr>
                                    </w:div>
                                  </w:divsChild>
                                </w:div>
                                <w:div w:id="1115557257">
                                  <w:marLeft w:val="0"/>
                                  <w:marRight w:val="0"/>
                                  <w:marTop w:val="0"/>
                                  <w:marBottom w:val="180"/>
                                  <w:divBdr>
                                    <w:top w:val="none" w:sz="0" w:space="0" w:color="auto"/>
                                    <w:left w:val="none" w:sz="0" w:space="0" w:color="auto"/>
                                    <w:bottom w:val="none" w:sz="0" w:space="0" w:color="auto"/>
                                    <w:right w:val="none" w:sz="0" w:space="0" w:color="auto"/>
                                  </w:divBdr>
                                </w:div>
                              </w:divsChild>
                            </w:div>
                            <w:div w:id="756099316">
                              <w:marLeft w:val="0"/>
                              <w:marRight w:val="0"/>
                              <w:marTop w:val="0"/>
                              <w:marBottom w:val="0"/>
                              <w:divBdr>
                                <w:top w:val="none" w:sz="0" w:space="0" w:color="auto"/>
                                <w:left w:val="none" w:sz="0" w:space="0" w:color="auto"/>
                                <w:bottom w:val="none" w:sz="0" w:space="0" w:color="auto"/>
                                <w:right w:val="none" w:sz="0" w:space="0" w:color="auto"/>
                              </w:divBdr>
                            </w:div>
                            <w:div w:id="725641694">
                              <w:marLeft w:val="0"/>
                              <w:marRight w:val="0"/>
                              <w:marTop w:val="450"/>
                              <w:marBottom w:val="150"/>
                              <w:divBdr>
                                <w:top w:val="none" w:sz="0" w:space="0" w:color="auto"/>
                                <w:left w:val="none" w:sz="0" w:space="0" w:color="auto"/>
                                <w:bottom w:val="none" w:sz="0" w:space="0" w:color="auto"/>
                                <w:right w:val="none" w:sz="0" w:space="0" w:color="auto"/>
                              </w:divBdr>
                            </w:div>
                            <w:div w:id="1646005038">
                              <w:marLeft w:val="0"/>
                              <w:marRight w:val="0"/>
                              <w:marTop w:val="0"/>
                              <w:marBottom w:val="0"/>
                              <w:divBdr>
                                <w:top w:val="none" w:sz="0" w:space="0" w:color="auto"/>
                                <w:left w:val="none" w:sz="0" w:space="0" w:color="auto"/>
                                <w:bottom w:val="none" w:sz="0" w:space="0" w:color="auto"/>
                                <w:right w:val="none" w:sz="0" w:space="0" w:color="auto"/>
                              </w:divBdr>
                            </w:div>
                          </w:divsChild>
                        </w:div>
                        <w:div w:id="122236774">
                          <w:marLeft w:val="0"/>
                          <w:marRight w:val="0"/>
                          <w:marTop w:val="0"/>
                          <w:marBottom w:val="0"/>
                          <w:divBdr>
                            <w:top w:val="none" w:sz="0" w:space="0" w:color="auto"/>
                            <w:left w:val="none" w:sz="0" w:space="0" w:color="auto"/>
                            <w:bottom w:val="none" w:sz="0" w:space="0" w:color="auto"/>
                            <w:right w:val="none" w:sz="0" w:space="0" w:color="auto"/>
                          </w:divBdr>
                          <w:divsChild>
                            <w:div w:id="5826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067943">
          <w:marLeft w:val="0"/>
          <w:marRight w:val="0"/>
          <w:marTop w:val="0"/>
          <w:marBottom w:val="0"/>
          <w:divBdr>
            <w:top w:val="none" w:sz="0" w:space="0" w:color="auto"/>
            <w:left w:val="none" w:sz="0" w:space="0" w:color="auto"/>
            <w:bottom w:val="none" w:sz="0" w:space="0" w:color="auto"/>
            <w:right w:val="none" w:sz="0" w:space="0" w:color="auto"/>
          </w:divBdr>
          <w:divsChild>
            <w:div w:id="775638993">
              <w:marLeft w:val="0"/>
              <w:marRight w:val="0"/>
              <w:marTop w:val="0"/>
              <w:marBottom w:val="0"/>
              <w:divBdr>
                <w:top w:val="none" w:sz="0" w:space="0" w:color="auto"/>
                <w:left w:val="none" w:sz="0" w:space="0" w:color="auto"/>
                <w:bottom w:val="none" w:sz="0" w:space="0" w:color="auto"/>
                <w:right w:val="none" w:sz="0" w:space="0" w:color="auto"/>
              </w:divBdr>
              <w:divsChild>
                <w:div w:id="499084098">
                  <w:marLeft w:val="0"/>
                  <w:marRight w:val="0"/>
                  <w:marTop w:val="0"/>
                  <w:marBottom w:val="0"/>
                  <w:divBdr>
                    <w:top w:val="none" w:sz="0" w:space="0" w:color="auto"/>
                    <w:left w:val="none" w:sz="0" w:space="0" w:color="auto"/>
                    <w:bottom w:val="none" w:sz="0" w:space="0" w:color="auto"/>
                    <w:right w:val="none" w:sz="0" w:space="0" w:color="auto"/>
                  </w:divBdr>
                  <w:divsChild>
                    <w:div w:id="1749763665">
                      <w:marLeft w:val="0"/>
                      <w:marRight w:val="0"/>
                      <w:marTop w:val="0"/>
                      <w:marBottom w:val="0"/>
                      <w:divBdr>
                        <w:top w:val="none" w:sz="0" w:space="0" w:color="auto"/>
                        <w:left w:val="none" w:sz="0" w:space="0" w:color="auto"/>
                        <w:bottom w:val="none" w:sz="0" w:space="0" w:color="auto"/>
                        <w:right w:val="none" w:sz="0" w:space="0" w:color="auto"/>
                      </w:divBdr>
                      <w:divsChild>
                        <w:div w:id="997490560">
                          <w:marLeft w:val="0"/>
                          <w:marRight w:val="0"/>
                          <w:marTop w:val="0"/>
                          <w:marBottom w:val="0"/>
                          <w:divBdr>
                            <w:top w:val="none" w:sz="0" w:space="0" w:color="auto"/>
                            <w:left w:val="none" w:sz="0" w:space="0" w:color="auto"/>
                            <w:bottom w:val="none" w:sz="0" w:space="0" w:color="auto"/>
                            <w:right w:val="none" w:sz="0" w:space="0" w:color="auto"/>
                          </w:divBdr>
                        </w:div>
                        <w:div w:id="1315139309">
                          <w:marLeft w:val="0"/>
                          <w:marRight w:val="0"/>
                          <w:marTop w:val="0"/>
                          <w:marBottom w:val="0"/>
                          <w:divBdr>
                            <w:top w:val="none" w:sz="0" w:space="0" w:color="auto"/>
                            <w:left w:val="none" w:sz="0" w:space="0" w:color="auto"/>
                            <w:bottom w:val="none" w:sz="0" w:space="0" w:color="auto"/>
                            <w:right w:val="none" w:sz="0" w:space="0" w:color="auto"/>
                          </w:divBdr>
                          <w:divsChild>
                            <w:div w:id="2137985534">
                              <w:marLeft w:val="0"/>
                              <w:marRight w:val="0"/>
                              <w:marTop w:val="0"/>
                              <w:marBottom w:val="105"/>
                              <w:divBdr>
                                <w:top w:val="none" w:sz="0" w:space="0" w:color="auto"/>
                                <w:left w:val="none" w:sz="0" w:space="0" w:color="auto"/>
                                <w:bottom w:val="none" w:sz="0" w:space="0" w:color="auto"/>
                                <w:right w:val="none" w:sz="0" w:space="0" w:color="auto"/>
                              </w:divBdr>
                            </w:div>
                            <w:div w:id="947353207">
                              <w:marLeft w:val="0"/>
                              <w:marRight w:val="0"/>
                              <w:marTop w:val="0"/>
                              <w:marBottom w:val="0"/>
                              <w:divBdr>
                                <w:top w:val="none" w:sz="0" w:space="0" w:color="auto"/>
                                <w:left w:val="none" w:sz="0" w:space="0" w:color="auto"/>
                                <w:bottom w:val="none" w:sz="0" w:space="0" w:color="auto"/>
                                <w:right w:val="none" w:sz="0" w:space="0" w:color="auto"/>
                              </w:divBdr>
                            </w:div>
                          </w:divsChild>
                        </w:div>
                        <w:div w:id="1926573262">
                          <w:marLeft w:val="0"/>
                          <w:marRight w:val="0"/>
                          <w:marTop w:val="0"/>
                          <w:marBottom w:val="0"/>
                          <w:divBdr>
                            <w:top w:val="none" w:sz="0" w:space="0" w:color="auto"/>
                            <w:left w:val="none" w:sz="0" w:space="0" w:color="auto"/>
                            <w:bottom w:val="none" w:sz="0" w:space="0" w:color="auto"/>
                            <w:right w:val="none" w:sz="0" w:space="0" w:color="auto"/>
                          </w:divBdr>
                          <w:divsChild>
                            <w:div w:id="4936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82845">
                  <w:marLeft w:val="0"/>
                  <w:marRight w:val="0"/>
                  <w:marTop w:val="150"/>
                  <w:marBottom w:val="0"/>
                  <w:divBdr>
                    <w:top w:val="none" w:sz="0" w:space="0" w:color="auto"/>
                    <w:left w:val="none" w:sz="0" w:space="0" w:color="auto"/>
                    <w:bottom w:val="none" w:sz="0" w:space="0" w:color="auto"/>
                    <w:right w:val="none" w:sz="0" w:space="0" w:color="auto"/>
                  </w:divBdr>
                  <w:divsChild>
                    <w:div w:id="217279564">
                      <w:marLeft w:val="0"/>
                      <w:marRight w:val="0"/>
                      <w:marTop w:val="0"/>
                      <w:marBottom w:val="0"/>
                      <w:divBdr>
                        <w:top w:val="none" w:sz="0" w:space="0" w:color="auto"/>
                        <w:left w:val="none" w:sz="0" w:space="0" w:color="auto"/>
                        <w:bottom w:val="none" w:sz="0" w:space="0" w:color="auto"/>
                        <w:right w:val="none" w:sz="0" w:space="0" w:color="auto"/>
                      </w:divBdr>
                      <w:divsChild>
                        <w:div w:id="386028677">
                          <w:marLeft w:val="0"/>
                          <w:marRight w:val="0"/>
                          <w:marTop w:val="0"/>
                          <w:marBottom w:val="0"/>
                          <w:divBdr>
                            <w:top w:val="none" w:sz="0" w:space="0" w:color="auto"/>
                            <w:left w:val="none" w:sz="0" w:space="0" w:color="auto"/>
                            <w:bottom w:val="none" w:sz="0" w:space="0" w:color="auto"/>
                            <w:right w:val="none" w:sz="0" w:space="0" w:color="auto"/>
                          </w:divBdr>
                          <w:divsChild>
                            <w:div w:id="1931159332">
                              <w:marLeft w:val="0"/>
                              <w:marRight w:val="0"/>
                              <w:marTop w:val="0"/>
                              <w:marBottom w:val="0"/>
                              <w:divBdr>
                                <w:top w:val="none" w:sz="0" w:space="0" w:color="auto"/>
                                <w:left w:val="none" w:sz="0" w:space="0" w:color="auto"/>
                                <w:bottom w:val="none" w:sz="0" w:space="0" w:color="auto"/>
                                <w:right w:val="none" w:sz="0" w:space="0" w:color="auto"/>
                              </w:divBdr>
                            </w:div>
                            <w:div w:id="483352250">
                              <w:marLeft w:val="0"/>
                              <w:marRight w:val="0"/>
                              <w:marTop w:val="0"/>
                              <w:marBottom w:val="0"/>
                              <w:divBdr>
                                <w:top w:val="none" w:sz="0" w:space="0" w:color="auto"/>
                                <w:left w:val="none" w:sz="0" w:space="0" w:color="auto"/>
                                <w:bottom w:val="none" w:sz="0" w:space="0" w:color="auto"/>
                                <w:right w:val="none" w:sz="0" w:space="0" w:color="auto"/>
                              </w:divBdr>
                              <w:divsChild>
                                <w:div w:id="541215196">
                                  <w:marLeft w:val="0"/>
                                  <w:marRight w:val="0"/>
                                  <w:marTop w:val="0"/>
                                  <w:marBottom w:val="0"/>
                                  <w:divBdr>
                                    <w:top w:val="none" w:sz="0" w:space="0" w:color="auto"/>
                                    <w:left w:val="none" w:sz="0" w:space="0" w:color="auto"/>
                                    <w:bottom w:val="none" w:sz="0" w:space="0" w:color="auto"/>
                                    <w:right w:val="none" w:sz="0" w:space="0" w:color="auto"/>
                                  </w:divBdr>
                                  <w:divsChild>
                                    <w:div w:id="631912269">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640586">
      <w:bodyDiv w:val="1"/>
      <w:marLeft w:val="0"/>
      <w:marRight w:val="0"/>
      <w:marTop w:val="0"/>
      <w:marBottom w:val="0"/>
      <w:divBdr>
        <w:top w:val="none" w:sz="0" w:space="0" w:color="auto"/>
        <w:left w:val="none" w:sz="0" w:space="0" w:color="auto"/>
        <w:bottom w:val="none" w:sz="0" w:space="0" w:color="auto"/>
        <w:right w:val="none" w:sz="0" w:space="0" w:color="auto"/>
      </w:divBdr>
      <w:divsChild>
        <w:div w:id="1972859479">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546986574">
      <w:bodyDiv w:val="1"/>
      <w:marLeft w:val="0"/>
      <w:marRight w:val="0"/>
      <w:marTop w:val="0"/>
      <w:marBottom w:val="0"/>
      <w:divBdr>
        <w:top w:val="none" w:sz="0" w:space="0" w:color="auto"/>
        <w:left w:val="none" w:sz="0" w:space="0" w:color="auto"/>
        <w:bottom w:val="none" w:sz="0" w:space="0" w:color="auto"/>
        <w:right w:val="none" w:sz="0" w:space="0" w:color="auto"/>
      </w:divBdr>
    </w:div>
    <w:div w:id="551691027">
      <w:bodyDiv w:val="1"/>
      <w:marLeft w:val="0"/>
      <w:marRight w:val="0"/>
      <w:marTop w:val="0"/>
      <w:marBottom w:val="0"/>
      <w:divBdr>
        <w:top w:val="none" w:sz="0" w:space="0" w:color="auto"/>
        <w:left w:val="none" w:sz="0" w:space="0" w:color="auto"/>
        <w:bottom w:val="none" w:sz="0" w:space="0" w:color="auto"/>
        <w:right w:val="none" w:sz="0" w:space="0" w:color="auto"/>
      </w:divBdr>
    </w:div>
    <w:div w:id="559364099">
      <w:bodyDiv w:val="1"/>
      <w:marLeft w:val="0"/>
      <w:marRight w:val="0"/>
      <w:marTop w:val="0"/>
      <w:marBottom w:val="0"/>
      <w:divBdr>
        <w:top w:val="none" w:sz="0" w:space="0" w:color="auto"/>
        <w:left w:val="none" w:sz="0" w:space="0" w:color="auto"/>
        <w:bottom w:val="none" w:sz="0" w:space="0" w:color="auto"/>
        <w:right w:val="none" w:sz="0" w:space="0" w:color="auto"/>
      </w:divBdr>
    </w:div>
    <w:div w:id="566378970">
      <w:bodyDiv w:val="1"/>
      <w:marLeft w:val="0"/>
      <w:marRight w:val="0"/>
      <w:marTop w:val="0"/>
      <w:marBottom w:val="0"/>
      <w:divBdr>
        <w:top w:val="none" w:sz="0" w:space="0" w:color="auto"/>
        <w:left w:val="none" w:sz="0" w:space="0" w:color="auto"/>
        <w:bottom w:val="none" w:sz="0" w:space="0" w:color="auto"/>
        <w:right w:val="none" w:sz="0" w:space="0" w:color="auto"/>
      </w:divBdr>
    </w:div>
    <w:div w:id="572663943">
      <w:bodyDiv w:val="1"/>
      <w:marLeft w:val="0"/>
      <w:marRight w:val="0"/>
      <w:marTop w:val="0"/>
      <w:marBottom w:val="0"/>
      <w:divBdr>
        <w:top w:val="none" w:sz="0" w:space="0" w:color="auto"/>
        <w:left w:val="none" w:sz="0" w:space="0" w:color="auto"/>
        <w:bottom w:val="none" w:sz="0" w:space="0" w:color="auto"/>
        <w:right w:val="none" w:sz="0" w:space="0" w:color="auto"/>
      </w:divBdr>
    </w:div>
    <w:div w:id="575747530">
      <w:bodyDiv w:val="1"/>
      <w:marLeft w:val="0"/>
      <w:marRight w:val="0"/>
      <w:marTop w:val="0"/>
      <w:marBottom w:val="0"/>
      <w:divBdr>
        <w:top w:val="none" w:sz="0" w:space="0" w:color="auto"/>
        <w:left w:val="none" w:sz="0" w:space="0" w:color="auto"/>
        <w:bottom w:val="none" w:sz="0" w:space="0" w:color="auto"/>
        <w:right w:val="none" w:sz="0" w:space="0" w:color="auto"/>
      </w:divBdr>
    </w:div>
    <w:div w:id="587420176">
      <w:bodyDiv w:val="1"/>
      <w:marLeft w:val="0"/>
      <w:marRight w:val="0"/>
      <w:marTop w:val="0"/>
      <w:marBottom w:val="0"/>
      <w:divBdr>
        <w:top w:val="none" w:sz="0" w:space="0" w:color="auto"/>
        <w:left w:val="none" w:sz="0" w:space="0" w:color="auto"/>
        <w:bottom w:val="none" w:sz="0" w:space="0" w:color="auto"/>
        <w:right w:val="none" w:sz="0" w:space="0" w:color="auto"/>
      </w:divBdr>
    </w:div>
    <w:div w:id="590234510">
      <w:bodyDiv w:val="1"/>
      <w:marLeft w:val="0"/>
      <w:marRight w:val="0"/>
      <w:marTop w:val="0"/>
      <w:marBottom w:val="0"/>
      <w:divBdr>
        <w:top w:val="none" w:sz="0" w:space="0" w:color="auto"/>
        <w:left w:val="none" w:sz="0" w:space="0" w:color="auto"/>
        <w:bottom w:val="none" w:sz="0" w:space="0" w:color="auto"/>
        <w:right w:val="none" w:sz="0" w:space="0" w:color="auto"/>
      </w:divBdr>
    </w:div>
    <w:div w:id="593520083">
      <w:bodyDiv w:val="1"/>
      <w:marLeft w:val="0"/>
      <w:marRight w:val="0"/>
      <w:marTop w:val="0"/>
      <w:marBottom w:val="0"/>
      <w:divBdr>
        <w:top w:val="none" w:sz="0" w:space="0" w:color="auto"/>
        <w:left w:val="none" w:sz="0" w:space="0" w:color="auto"/>
        <w:bottom w:val="none" w:sz="0" w:space="0" w:color="auto"/>
        <w:right w:val="none" w:sz="0" w:space="0" w:color="auto"/>
      </w:divBdr>
    </w:div>
    <w:div w:id="595091948">
      <w:bodyDiv w:val="1"/>
      <w:marLeft w:val="0"/>
      <w:marRight w:val="0"/>
      <w:marTop w:val="0"/>
      <w:marBottom w:val="0"/>
      <w:divBdr>
        <w:top w:val="none" w:sz="0" w:space="0" w:color="auto"/>
        <w:left w:val="none" w:sz="0" w:space="0" w:color="auto"/>
        <w:bottom w:val="none" w:sz="0" w:space="0" w:color="auto"/>
        <w:right w:val="none" w:sz="0" w:space="0" w:color="auto"/>
      </w:divBdr>
    </w:div>
    <w:div w:id="597567795">
      <w:bodyDiv w:val="1"/>
      <w:marLeft w:val="0"/>
      <w:marRight w:val="0"/>
      <w:marTop w:val="0"/>
      <w:marBottom w:val="0"/>
      <w:divBdr>
        <w:top w:val="none" w:sz="0" w:space="0" w:color="auto"/>
        <w:left w:val="none" w:sz="0" w:space="0" w:color="auto"/>
        <w:bottom w:val="none" w:sz="0" w:space="0" w:color="auto"/>
        <w:right w:val="none" w:sz="0" w:space="0" w:color="auto"/>
      </w:divBdr>
    </w:div>
    <w:div w:id="602420093">
      <w:bodyDiv w:val="1"/>
      <w:marLeft w:val="0"/>
      <w:marRight w:val="0"/>
      <w:marTop w:val="0"/>
      <w:marBottom w:val="0"/>
      <w:divBdr>
        <w:top w:val="none" w:sz="0" w:space="0" w:color="auto"/>
        <w:left w:val="none" w:sz="0" w:space="0" w:color="auto"/>
        <w:bottom w:val="none" w:sz="0" w:space="0" w:color="auto"/>
        <w:right w:val="none" w:sz="0" w:space="0" w:color="auto"/>
      </w:divBdr>
    </w:div>
    <w:div w:id="615671588">
      <w:bodyDiv w:val="1"/>
      <w:marLeft w:val="0"/>
      <w:marRight w:val="0"/>
      <w:marTop w:val="0"/>
      <w:marBottom w:val="0"/>
      <w:divBdr>
        <w:top w:val="none" w:sz="0" w:space="0" w:color="auto"/>
        <w:left w:val="none" w:sz="0" w:space="0" w:color="auto"/>
        <w:bottom w:val="none" w:sz="0" w:space="0" w:color="auto"/>
        <w:right w:val="none" w:sz="0" w:space="0" w:color="auto"/>
      </w:divBdr>
    </w:div>
    <w:div w:id="619798319">
      <w:bodyDiv w:val="1"/>
      <w:marLeft w:val="0"/>
      <w:marRight w:val="0"/>
      <w:marTop w:val="0"/>
      <w:marBottom w:val="0"/>
      <w:divBdr>
        <w:top w:val="none" w:sz="0" w:space="0" w:color="auto"/>
        <w:left w:val="none" w:sz="0" w:space="0" w:color="auto"/>
        <w:bottom w:val="none" w:sz="0" w:space="0" w:color="auto"/>
        <w:right w:val="none" w:sz="0" w:space="0" w:color="auto"/>
      </w:divBdr>
    </w:div>
    <w:div w:id="620962155">
      <w:bodyDiv w:val="1"/>
      <w:marLeft w:val="0"/>
      <w:marRight w:val="0"/>
      <w:marTop w:val="0"/>
      <w:marBottom w:val="0"/>
      <w:divBdr>
        <w:top w:val="none" w:sz="0" w:space="0" w:color="auto"/>
        <w:left w:val="none" w:sz="0" w:space="0" w:color="auto"/>
        <w:bottom w:val="none" w:sz="0" w:space="0" w:color="auto"/>
        <w:right w:val="none" w:sz="0" w:space="0" w:color="auto"/>
      </w:divBdr>
    </w:div>
    <w:div w:id="625936240">
      <w:bodyDiv w:val="1"/>
      <w:marLeft w:val="0"/>
      <w:marRight w:val="0"/>
      <w:marTop w:val="0"/>
      <w:marBottom w:val="0"/>
      <w:divBdr>
        <w:top w:val="none" w:sz="0" w:space="0" w:color="auto"/>
        <w:left w:val="none" w:sz="0" w:space="0" w:color="auto"/>
        <w:bottom w:val="none" w:sz="0" w:space="0" w:color="auto"/>
        <w:right w:val="none" w:sz="0" w:space="0" w:color="auto"/>
      </w:divBdr>
    </w:div>
    <w:div w:id="628438512">
      <w:bodyDiv w:val="1"/>
      <w:marLeft w:val="0"/>
      <w:marRight w:val="0"/>
      <w:marTop w:val="0"/>
      <w:marBottom w:val="0"/>
      <w:divBdr>
        <w:top w:val="none" w:sz="0" w:space="0" w:color="auto"/>
        <w:left w:val="none" w:sz="0" w:space="0" w:color="auto"/>
        <w:bottom w:val="none" w:sz="0" w:space="0" w:color="auto"/>
        <w:right w:val="none" w:sz="0" w:space="0" w:color="auto"/>
      </w:divBdr>
    </w:div>
    <w:div w:id="631598856">
      <w:bodyDiv w:val="1"/>
      <w:marLeft w:val="0"/>
      <w:marRight w:val="0"/>
      <w:marTop w:val="0"/>
      <w:marBottom w:val="0"/>
      <w:divBdr>
        <w:top w:val="none" w:sz="0" w:space="0" w:color="auto"/>
        <w:left w:val="none" w:sz="0" w:space="0" w:color="auto"/>
        <w:bottom w:val="none" w:sz="0" w:space="0" w:color="auto"/>
        <w:right w:val="none" w:sz="0" w:space="0" w:color="auto"/>
      </w:divBdr>
    </w:div>
    <w:div w:id="632950477">
      <w:bodyDiv w:val="1"/>
      <w:marLeft w:val="0"/>
      <w:marRight w:val="0"/>
      <w:marTop w:val="0"/>
      <w:marBottom w:val="0"/>
      <w:divBdr>
        <w:top w:val="none" w:sz="0" w:space="0" w:color="auto"/>
        <w:left w:val="none" w:sz="0" w:space="0" w:color="auto"/>
        <w:bottom w:val="none" w:sz="0" w:space="0" w:color="auto"/>
        <w:right w:val="none" w:sz="0" w:space="0" w:color="auto"/>
      </w:divBdr>
    </w:div>
    <w:div w:id="634913543">
      <w:bodyDiv w:val="1"/>
      <w:marLeft w:val="0"/>
      <w:marRight w:val="0"/>
      <w:marTop w:val="0"/>
      <w:marBottom w:val="0"/>
      <w:divBdr>
        <w:top w:val="none" w:sz="0" w:space="0" w:color="auto"/>
        <w:left w:val="none" w:sz="0" w:space="0" w:color="auto"/>
        <w:bottom w:val="none" w:sz="0" w:space="0" w:color="auto"/>
        <w:right w:val="none" w:sz="0" w:space="0" w:color="auto"/>
      </w:divBdr>
    </w:div>
    <w:div w:id="635794263">
      <w:bodyDiv w:val="1"/>
      <w:marLeft w:val="0"/>
      <w:marRight w:val="0"/>
      <w:marTop w:val="0"/>
      <w:marBottom w:val="0"/>
      <w:divBdr>
        <w:top w:val="none" w:sz="0" w:space="0" w:color="auto"/>
        <w:left w:val="none" w:sz="0" w:space="0" w:color="auto"/>
        <w:bottom w:val="none" w:sz="0" w:space="0" w:color="auto"/>
        <w:right w:val="none" w:sz="0" w:space="0" w:color="auto"/>
      </w:divBdr>
    </w:div>
    <w:div w:id="636253897">
      <w:bodyDiv w:val="1"/>
      <w:marLeft w:val="0"/>
      <w:marRight w:val="0"/>
      <w:marTop w:val="0"/>
      <w:marBottom w:val="0"/>
      <w:divBdr>
        <w:top w:val="none" w:sz="0" w:space="0" w:color="auto"/>
        <w:left w:val="none" w:sz="0" w:space="0" w:color="auto"/>
        <w:bottom w:val="none" w:sz="0" w:space="0" w:color="auto"/>
        <w:right w:val="none" w:sz="0" w:space="0" w:color="auto"/>
      </w:divBdr>
    </w:div>
    <w:div w:id="640505454">
      <w:bodyDiv w:val="1"/>
      <w:marLeft w:val="0"/>
      <w:marRight w:val="0"/>
      <w:marTop w:val="0"/>
      <w:marBottom w:val="0"/>
      <w:divBdr>
        <w:top w:val="none" w:sz="0" w:space="0" w:color="auto"/>
        <w:left w:val="none" w:sz="0" w:space="0" w:color="auto"/>
        <w:bottom w:val="none" w:sz="0" w:space="0" w:color="auto"/>
        <w:right w:val="none" w:sz="0" w:space="0" w:color="auto"/>
      </w:divBdr>
    </w:div>
    <w:div w:id="665665630">
      <w:bodyDiv w:val="1"/>
      <w:marLeft w:val="0"/>
      <w:marRight w:val="0"/>
      <w:marTop w:val="0"/>
      <w:marBottom w:val="0"/>
      <w:divBdr>
        <w:top w:val="none" w:sz="0" w:space="0" w:color="auto"/>
        <w:left w:val="none" w:sz="0" w:space="0" w:color="auto"/>
        <w:bottom w:val="none" w:sz="0" w:space="0" w:color="auto"/>
        <w:right w:val="none" w:sz="0" w:space="0" w:color="auto"/>
      </w:divBdr>
      <w:divsChild>
        <w:div w:id="248394499">
          <w:marLeft w:val="0"/>
          <w:marRight w:val="0"/>
          <w:marTop w:val="300"/>
          <w:marBottom w:val="150"/>
          <w:divBdr>
            <w:top w:val="none" w:sz="0" w:space="0" w:color="auto"/>
            <w:left w:val="none" w:sz="0" w:space="0" w:color="auto"/>
            <w:bottom w:val="none" w:sz="0" w:space="0" w:color="auto"/>
            <w:right w:val="none" w:sz="0" w:space="0" w:color="auto"/>
          </w:divBdr>
        </w:div>
        <w:div w:id="590550639">
          <w:marLeft w:val="0"/>
          <w:marRight w:val="0"/>
          <w:marTop w:val="300"/>
          <w:marBottom w:val="150"/>
          <w:divBdr>
            <w:top w:val="none" w:sz="0" w:space="0" w:color="auto"/>
            <w:left w:val="none" w:sz="0" w:space="0" w:color="auto"/>
            <w:bottom w:val="none" w:sz="0" w:space="0" w:color="auto"/>
            <w:right w:val="none" w:sz="0" w:space="0" w:color="auto"/>
          </w:divBdr>
        </w:div>
        <w:div w:id="962346589">
          <w:marLeft w:val="0"/>
          <w:marRight w:val="0"/>
          <w:marTop w:val="300"/>
          <w:marBottom w:val="150"/>
          <w:divBdr>
            <w:top w:val="none" w:sz="0" w:space="0" w:color="auto"/>
            <w:left w:val="none" w:sz="0" w:space="0" w:color="auto"/>
            <w:bottom w:val="none" w:sz="0" w:space="0" w:color="auto"/>
            <w:right w:val="none" w:sz="0" w:space="0" w:color="auto"/>
          </w:divBdr>
        </w:div>
        <w:div w:id="244924847">
          <w:marLeft w:val="0"/>
          <w:marRight w:val="0"/>
          <w:marTop w:val="300"/>
          <w:marBottom w:val="150"/>
          <w:divBdr>
            <w:top w:val="none" w:sz="0" w:space="0" w:color="auto"/>
            <w:left w:val="none" w:sz="0" w:space="0" w:color="auto"/>
            <w:bottom w:val="none" w:sz="0" w:space="0" w:color="auto"/>
            <w:right w:val="none" w:sz="0" w:space="0" w:color="auto"/>
          </w:divBdr>
        </w:div>
        <w:div w:id="2006781070">
          <w:marLeft w:val="0"/>
          <w:marRight w:val="0"/>
          <w:marTop w:val="300"/>
          <w:marBottom w:val="150"/>
          <w:divBdr>
            <w:top w:val="none" w:sz="0" w:space="0" w:color="auto"/>
            <w:left w:val="none" w:sz="0" w:space="0" w:color="auto"/>
            <w:bottom w:val="none" w:sz="0" w:space="0" w:color="auto"/>
            <w:right w:val="none" w:sz="0" w:space="0" w:color="auto"/>
          </w:divBdr>
        </w:div>
      </w:divsChild>
    </w:div>
    <w:div w:id="667248358">
      <w:bodyDiv w:val="1"/>
      <w:marLeft w:val="0"/>
      <w:marRight w:val="0"/>
      <w:marTop w:val="0"/>
      <w:marBottom w:val="0"/>
      <w:divBdr>
        <w:top w:val="none" w:sz="0" w:space="0" w:color="auto"/>
        <w:left w:val="none" w:sz="0" w:space="0" w:color="auto"/>
        <w:bottom w:val="none" w:sz="0" w:space="0" w:color="auto"/>
        <w:right w:val="none" w:sz="0" w:space="0" w:color="auto"/>
      </w:divBdr>
    </w:div>
    <w:div w:id="673193797">
      <w:bodyDiv w:val="1"/>
      <w:marLeft w:val="0"/>
      <w:marRight w:val="0"/>
      <w:marTop w:val="0"/>
      <w:marBottom w:val="0"/>
      <w:divBdr>
        <w:top w:val="none" w:sz="0" w:space="0" w:color="auto"/>
        <w:left w:val="none" w:sz="0" w:space="0" w:color="auto"/>
        <w:bottom w:val="none" w:sz="0" w:space="0" w:color="auto"/>
        <w:right w:val="none" w:sz="0" w:space="0" w:color="auto"/>
      </w:divBdr>
    </w:div>
    <w:div w:id="688216571">
      <w:bodyDiv w:val="1"/>
      <w:marLeft w:val="0"/>
      <w:marRight w:val="0"/>
      <w:marTop w:val="0"/>
      <w:marBottom w:val="0"/>
      <w:divBdr>
        <w:top w:val="none" w:sz="0" w:space="0" w:color="auto"/>
        <w:left w:val="none" w:sz="0" w:space="0" w:color="auto"/>
        <w:bottom w:val="none" w:sz="0" w:space="0" w:color="auto"/>
        <w:right w:val="none" w:sz="0" w:space="0" w:color="auto"/>
      </w:divBdr>
    </w:div>
    <w:div w:id="694814061">
      <w:bodyDiv w:val="1"/>
      <w:marLeft w:val="0"/>
      <w:marRight w:val="0"/>
      <w:marTop w:val="0"/>
      <w:marBottom w:val="0"/>
      <w:divBdr>
        <w:top w:val="none" w:sz="0" w:space="0" w:color="auto"/>
        <w:left w:val="none" w:sz="0" w:space="0" w:color="auto"/>
        <w:bottom w:val="none" w:sz="0" w:space="0" w:color="auto"/>
        <w:right w:val="none" w:sz="0" w:space="0" w:color="auto"/>
      </w:divBdr>
    </w:div>
    <w:div w:id="704863709">
      <w:bodyDiv w:val="1"/>
      <w:marLeft w:val="0"/>
      <w:marRight w:val="0"/>
      <w:marTop w:val="0"/>
      <w:marBottom w:val="0"/>
      <w:divBdr>
        <w:top w:val="none" w:sz="0" w:space="0" w:color="auto"/>
        <w:left w:val="none" w:sz="0" w:space="0" w:color="auto"/>
        <w:bottom w:val="none" w:sz="0" w:space="0" w:color="auto"/>
        <w:right w:val="none" w:sz="0" w:space="0" w:color="auto"/>
      </w:divBdr>
    </w:div>
    <w:div w:id="704870835">
      <w:bodyDiv w:val="1"/>
      <w:marLeft w:val="0"/>
      <w:marRight w:val="0"/>
      <w:marTop w:val="0"/>
      <w:marBottom w:val="0"/>
      <w:divBdr>
        <w:top w:val="none" w:sz="0" w:space="0" w:color="auto"/>
        <w:left w:val="none" w:sz="0" w:space="0" w:color="auto"/>
        <w:bottom w:val="none" w:sz="0" w:space="0" w:color="auto"/>
        <w:right w:val="none" w:sz="0" w:space="0" w:color="auto"/>
      </w:divBdr>
    </w:div>
    <w:div w:id="714815571">
      <w:bodyDiv w:val="1"/>
      <w:marLeft w:val="0"/>
      <w:marRight w:val="0"/>
      <w:marTop w:val="0"/>
      <w:marBottom w:val="0"/>
      <w:divBdr>
        <w:top w:val="none" w:sz="0" w:space="0" w:color="auto"/>
        <w:left w:val="none" w:sz="0" w:space="0" w:color="auto"/>
        <w:bottom w:val="none" w:sz="0" w:space="0" w:color="auto"/>
        <w:right w:val="none" w:sz="0" w:space="0" w:color="auto"/>
      </w:divBdr>
    </w:div>
    <w:div w:id="732387037">
      <w:bodyDiv w:val="1"/>
      <w:marLeft w:val="0"/>
      <w:marRight w:val="0"/>
      <w:marTop w:val="0"/>
      <w:marBottom w:val="0"/>
      <w:divBdr>
        <w:top w:val="none" w:sz="0" w:space="0" w:color="auto"/>
        <w:left w:val="none" w:sz="0" w:space="0" w:color="auto"/>
        <w:bottom w:val="none" w:sz="0" w:space="0" w:color="auto"/>
        <w:right w:val="none" w:sz="0" w:space="0" w:color="auto"/>
      </w:divBdr>
    </w:div>
    <w:div w:id="733045610">
      <w:bodyDiv w:val="1"/>
      <w:marLeft w:val="0"/>
      <w:marRight w:val="0"/>
      <w:marTop w:val="0"/>
      <w:marBottom w:val="0"/>
      <w:divBdr>
        <w:top w:val="none" w:sz="0" w:space="0" w:color="auto"/>
        <w:left w:val="none" w:sz="0" w:space="0" w:color="auto"/>
        <w:bottom w:val="none" w:sz="0" w:space="0" w:color="auto"/>
        <w:right w:val="none" w:sz="0" w:space="0" w:color="auto"/>
      </w:divBdr>
    </w:div>
    <w:div w:id="738289703">
      <w:bodyDiv w:val="1"/>
      <w:marLeft w:val="0"/>
      <w:marRight w:val="0"/>
      <w:marTop w:val="0"/>
      <w:marBottom w:val="0"/>
      <w:divBdr>
        <w:top w:val="none" w:sz="0" w:space="0" w:color="auto"/>
        <w:left w:val="none" w:sz="0" w:space="0" w:color="auto"/>
        <w:bottom w:val="none" w:sz="0" w:space="0" w:color="auto"/>
        <w:right w:val="none" w:sz="0" w:space="0" w:color="auto"/>
      </w:divBdr>
    </w:div>
    <w:div w:id="743720019">
      <w:bodyDiv w:val="1"/>
      <w:marLeft w:val="0"/>
      <w:marRight w:val="0"/>
      <w:marTop w:val="0"/>
      <w:marBottom w:val="0"/>
      <w:divBdr>
        <w:top w:val="none" w:sz="0" w:space="0" w:color="auto"/>
        <w:left w:val="none" w:sz="0" w:space="0" w:color="auto"/>
        <w:bottom w:val="none" w:sz="0" w:space="0" w:color="auto"/>
        <w:right w:val="none" w:sz="0" w:space="0" w:color="auto"/>
      </w:divBdr>
      <w:divsChild>
        <w:div w:id="314379286">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752046101">
      <w:bodyDiv w:val="1"/>
      <w:marLeft w:val="0"/>
      <w:marRight w:val="0"/>
      <w:marTop w:val="0"/>
      <w:marBottom w:val="0"/>
      <w:divBdr>
        <w:top w:val="none" w:sz="0" w:space="0" w:color="auto"/>
        <w:left w:val="none" w:sz="0" w:space="0" w:color="auto"/>
        <w:bottom w:val="none" w:sz="0" w:space="0" w:color="auto"/>
        <w:right w:val="none" w:sz="0" w:space="0" w:color="auto"/>
      </w:divBdr>
    </w:div>
    <w:div w:id="752119742">
      <w:bodyDiv w:val="1"/>
      <w:marLeft w:val="0"/>
      <w:marRight w:val="0"/>
      <w:marTop w:val="0"/>
      <w:marBottom w:val="0"/>
      <w:divBdr>
        <w:top w:val="none" w:sz="0" w:space="0" w:color="auto"/>
        <w:left w:val="none" w:sz="0" w:space="0" w:color="auto"/>
        <w:bottom w:val="none" w:sz="0" w:space="0" w:color="auto"/>
        <w:right w:val="none" w:sz="0" w:space="0" w:color="auto"/>
      </w:divBdr>
    </w:div>
    <w:div w:id="755250700">
      <w:bodyDiv w:val="1"/>
      <w:marLeft w:val="0"/>
      <w:marRight w:val="0"/>
      <w:marTop w:val="0"/>
      <w:marBottom w:val="0"/>
      <w:divBdr>
        <w:top w:val="none" w:sz="0" w:space="0" w:color="auto"/>
        <w:left w:val="none" w:sz="0" w:space="0" w:color="auto"/>
        <w:bottom w:val="none" w:sz="0" w:space="0" w:color="auto"/>
        <w:right w:val="none" w:sz="0" w:space="0" w:color="auto"/>
      </w:divBdr>
    </w:div>
    <w:div w:id="767694654">
      <w:bodyDiv w:val="1"/>
      <w:marLeft w:val="0"/>
      <w:marRight w:val="0"/>
      <w:marTop w:val="0"/>
      <w:marBottom w:val="0"/>
      <w:divBdr>
        <w:top w:val="none" w:sz="0" w:space="0" w:color="auto"/>
        <w:left w:val="none" w:sz="0" w:space="0" w:color="auto"/>
        <w:bottom w:val="none" w:sz="0" w:space="0" w:color="auto"/>
        <w:right w:val="none" w:sz="0" w:space="0" w:color="auto"/>
      </w:divBdr>
    </w:div>
    <w:div w:id="769207313">
      <w:bodyDiv w:val="1"/>
      <w:marLeft w:val="0"/>
      <w:marRight w:val="0"/>
      <w:marTop w:val="0"/>
      <w:marBottom w:val="0"/>
      <w:divBdr>
        <w:top w:val="none" w:sz="0" w:space="0" w:color="auto"/>
        <w:left w:val="none" w:sz="0" w:space="0" w:color="auto"/>
        <w:bottom w:val="none" w:sz="0" w:space="0" w:color="auto"/>
        <w:right w:val="none" w:sz="0" w:space="0" w:color="auto"/>
      </w:divBdr>
    </w:div>
    <w:div w:id="772818555">
      <w:bodyDiv w:val="1"/>
      <w:marLeft w:val="0"/>
      <w:marRight w:val="0"/>
      <w:marTop w:val="0"/>
      <w:marBottom w:val="0"/>
      <w:divBdr>
        <w:top w:val="none" w:sz="0" w:space="0" w:color="auto"/>
        <w:left w:val="none" w:sz="0" w:space="0" w:color="auto"/>
        <w:bottom w:val="none" w:sz="0" w:space="0" w:color="auto"/>
        <w:right w:val="none" w:sz="0" w:space="0" w:color="auto"/>
      </w:divBdr>
    </w:div>
    <w:div w:id="773944184">
      <w:bodyDiv w:val="1"/>
      <w:marLeft w:val="0"/>
      <w:marRight w:val="0"/>
      <w:marTop w:val="0"/>
      <w:marBottom w:val="0"/>
      <w:divBdr>
        <w:top w:val="none" w:sz="0" w:space="0" w:color="auto"/>
        <w:left w:val="none" w:sz="0" w:space="0" w:color="auto"/>
        <w:bottom w:val="none" w:sz="0" w:space="0" w:color="auto"/>
        <w:right w:val="none" w:sz="0" w:space="0" w:color="auto"/>
      </w:divBdr>
    </w:div>
    <w:div w:id="775561525">
      <w:bodyDiv w:val="1"/>
      <w:marLeft w:val="0"/>
      <w:marRight w:val="0"/>
      <w:marTop w:val="0"/>
      <w:marBottom w:val="0"/>
      <w:divBdr>
        <w:top w:val="none" w:sz="0" w:space="0" w:color="auto"/>
        <w:left w:val="none" w:sz="0" w:space="0" w:color="auto"/>
        <w:bottom w:val="none" w:sz="0" w:space="0" w:color="auto"/>
        <w:right w:val="none" w:sz="0" w:space="0" w:color="auto"/>
      </w:divBdr>
    </w:div>
    <w:div w:id="777529084">
      <w:bodyDiv w:val="1"/>
      <w:marLeft w:val="0"/>
      <w:marRight w:val="0"/>
      <w:marTop w:val="0"/>
      <w:marBottom w:val="0"/>
      <w:divBdr>
        <w:top w:val="none" w:sz="0" w:space="0" w:color="auto"/>
        <w:left w:val="none" w:sz="0" w:space="0" w:color="auto"/>
        <w:bottom w:val="none" w:sz="0" w:space="0" w:color="auto"/>
        <w:right w:val="none" w:sz="0" w:space="0" w:color="auto"/>
      </w:divBdr>
    </w:div>
    <w:div w:id="789596168">
      <w:bodyDiv w:val="1"/>
      <w:marLeft w:val="0"/>
      <w:marRight w:val="0"/>
      <w:marTop w:val="0"/>
      <w:marBottom w:val="0"/>
      <w:divBdr>
        <w:top w:val="none" w:sz="0" w:space="0" w:color="auto"/>
        <w:left w:val="none" w:sz="0" w:space="0" w:color="auto"/>
        <w:bottom w:val="none" w:sz="0" w:space="0" w:color="auto"/>
        <w:right w:val="none" w:sz="0" w:space="0" w:color="auto"/>
      </w:divBdr>
      <w:divsChild>
        <w:div w:id="96296150">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795488122">
      <w:bodyDiv w:val="1"/>
      <w:marLeft w:val="0"/>
      <w:marRight w:val="0"/>
      <w:marTop w:val="0"/>
      <w:marBottom w:val="0"/>
      <w:divBdr>
        <w:top w:val="none" w:sz="0" w:space="0" w:color="auto"/>
        <w:left w:val="none" w:sz="0" w:space="0" w:color="auto"/>
        <w:bottom w:val="none" w:sz="0" w:space="0" w:color="auto"/>
        <w:right w:val="none" w:sz="0" w:space="0" w:color="auto"/>
      </w:divBdr>
    </w:div>
    <w:div w:id="795685926">
      <w:bodyDiv w:val="1"/>
      <w:marLeft w:val="0"/>
      <w:marRight w:val="0"/>
      <w:marTop w:val="0"/>
      <w:marBottom w:val="0"/>
      <w:divBdr>
        <w:top w:val="none" w:sz="0" w:space="0" w:color="auto"/>
        <w:left w:val="none" w:sz="0" w:space="0" w:color="auto"/>
        <w:bottom w:val="none" w:sz="0" w:space="0" w:color="auto"/>
        <w:right w:val="none" w:sz="0" w:space="0" w:color="auto"/>
      </w:divBdr>
    </w:div>
    <w:div w:id="796797381">
      <w:bodyDiv w:val="1"/>
      <w:marLeft w:val="0"/>
      <w:marRight w:val="0"/>
      <w:marTop w:val="0"/>
      <w:marBottom w:val="0"/>
      <w:divBdr>
        <w:top w:val="none" w:sz="0" w:space="0" w:color="auto"/>
        <w:left w:val="none" w:sz="0" w:space="0" w:color="auto"/>
        <w:bottom w:val="none" w:sz="0" w:space="0" w:color="auto"/>
        <w:right w:val="none" w:sz="0" w:space="0" w:color="auto"/>
      </w:divBdr>
    </w:div>
    <w:div w:id="797451671">
      <w:bodyDiv w:val="1"/>
      <w:marLeft w:val="0"/>
      <w:marRight w:val="0"/>
      <w:marTop w:val="0"/>
      <w:marBottom w:val="0"/>
      <w:divBdr>
        <w:top w:val="none" w:sz="0" w:space="0" w:color="auto"/>
        <w:left w:val="none" w:sz="0" w:space="0" w:color="auto"/>
        <w:bottom w:val="none" w:sz="0" w:space="0" w:color="auto"/>
        <w:right w:val="none" w:sz="0" w:space="0" w:color="auto"/>
      </w:divBdr>
    </w:div>
    <w:div w:id="806317928">
      <w:bodyDiv w:val="1"/>
      <w:marLeft w:val="0"/>
      <w:marRight w:val="0"/>
      <w:marTop w:val="0"/>
      <w:marBottom w:val="0"/>
      <w:divBdr>
        <w:top w:val="none" w:sz="0" w:space="0" w:color="auto"/>
        <w:left w:val="none" w:sz="0" w:space="0" w:color="auto"/>
        <w:bottom w:val="none" w:sz="0" w:space="0" w:color="auto"/>
        <w:right w:val="none" w:sz="0" w:space="0" w:color="auto"/>
      </w:divBdr>
    </w:div>
    <w:div w:id="806512418">
      <w:bodyDiv w:val="1"/>
      <w:marLeft w:val="0"/>
      <w:marRight w:val="0"/>
      <w:marTop w:val="0"/>
      <w:marBottom w:val="0"/>
      <w:divBdr>
        <w:top w:val="none" w:sz="0" w:space="0" w:color="auto"/>
        <w:left w:val="none" w:sz="0" w:space="0" w:color="auto"/>
        <w:bottom w:val="none" w:sz="0" w:space="0" w:color="auto"/>
        <w:right w:val="none" w:sz="0" w:space="0" w:color="auto"/>
      </w:divBdr>
    </w:div>
    <w:div w:id="810446196">
      <w:bodyDiv w:val="1"/>
      <w:marLeft w:val="0"/>
      <w:marRight w:val="0"/>
      <w:marTop w:val="0"/>
      <w:marBottom w:val="0"/>
      <w:divBdr>
        <w:top w:val="none" w:sz="0" w:space="0" w:color="auto"/>
        <w:left w:val="none" w:sz="0" w:space="0" w:color="auto"/>
        <w:bottom w:val="none" w:sz="0" w:space="0" w:color="auto"/>
        <w:right w:val="none" w:sz="0" w:space="0" w:color="auto"/>
      </w:divBdr>
    </w:div>
    <w:div w:id="815492942">
      <w:bodyDiv w:val="1"/>
      <w:marLeft w:val="0"/>
      <w:marRight w:val="0"/>
      <w:marTop w:val="0"/>
      <w:marBottom w:val="0"/>
      <w:divBdr>
        <w:top w:val="none" w:sz="0" w:space="0" w:color="auto"/>
        <w:left w:val="none" w:sz="0" w:space="0" w:color="auto"/>
        <w:bottom w:val="none" w:sz="0" w:space="0" w:color="auto"/>
        <w:right w:val="none" w:sz="0" w:space="0" w:color="auto"/>
      </w:divBdr>
    </w:div>
    <w:div w:id="829948354">
      <w:bodyDiv w:val="1"/>
      <w:marLeft w:val="0"/>
      <w:marRight w:val="0"/>
      <w:marTop w:val="0"/>
      <w:marBottom w:val="0"/>
      <w:divBdr>
        <w:top w:val="none" w:sz="0" w:space="0" w:color="auto"/>
        <w:left w:val="none" w:sz="0" w:space="0" w:color="auto"/>
        <w:bottom w:val="none" w:sz="0" w:space="0" w:color="auto"/>
        <w:right w:val="none" w:sz="0" w:space="0" w:color="auto"/>
      </w:divBdr>
      <w:divsChild>
        <w:div w:id="522673330">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844784634">
      <w:bodyDiv w:val="1"/>
      <w:marLeft w:val="0"/>
      <w:marRight w:val="0"/>
      <w:marTop w:val="0"/>
      <w:marBottom w:val="0"/>
      <w:divBdr>
        <w:top w:val="none" w:sz="0" w:space="0" w:color="auto"/>
        <w:left w:val="none" w:sz="0" w:space="0" w:color="auto"/>
        <w:bottom w:val="none" w:sz="0" w:space="0" w:color="auto"/>
        <w:right w:val="none" w:sz="0" w:space="0" w:color="auto"/>
      </w:divBdr>
    </w:div>
    <w:div w:id="855654074">
      <w:bodyDiv w:val="1"/>
      <w:marLeft w:val="0"/>
      <w:marRight w:val="0"/>
      <w:marTop w:val="0"/>
      <w:marBottom w:val="0"/>
      <w:divBdr>
        <w:top w:val="none" w:sz="0" w:space="0" w:color="auto"/>
        <w:left w:val="none" w:sz="0" w:space="0" w:color="auto"/>
        <w:bottom w:val="none" w:sz="0" w:space="0" w:color="auto"/>
        <w:right w:val="none" w:sz="0" w:space="0" w:color="auto"/>
      </w:divBdr>
    </w:div>
    <w:div w:id="856623175">
      <w:bodyDiv w:val="1"/>
      <w:marLeft w:val="0"/>
      <w:marRight w:val="0"/>
      <w:marTop w:val="0"/>
      <w:marBottom w:val="0"/>
      <w:divBdr>
        <w:top w:val="none" w:sz="0" w:space="0" w:color="auto"/>
        <w:left w:val="none" w:sz="0" w:space="0" w:color="auto"/>
        <w:bottom w:val="none" w:sz="0" w:space="0" w:color="auto"/>
        <w:right w:val="none" w:sz="0" w:space="0" w:color="auto"/>
      </w:divBdr>
    </w:div>
    <w:div w:id="867720492">
      <w:bodyDiv w:val="1"/>
      <w:marLeft w:val="0"/>
      <w:marRight w:val="0"/>
      <w:marTop w:val="0"/>
      <w:marBottom w:val="0"/>
      <w:divBdr>
        <w:top w:val="none" w:sz="0" w:space="0" w:color="auto"/>
        <w:left w:val="none" w:sz="0" w:space="0" w:color="auto"/>
        <w:bottom w:val="none" w:sz="0" w:space="0" w:color="auto"/>
        <w:right w:val="none" w:sz="0" w:space="0" w:color="auto"/>
      </w:divBdr>
    </w:div>
    <w:div w:id="876896792">
      <w:bodyDiv w:val="1"/>
      <w:marLeft w:val="0"/>
      <w:marRight w:val="0"/>
      <w:marTop w:val="0"/>
      <w:marBottom w:val="0"/>
      <w:divBdr>
        <w:top w:val="none" w:sz="0" w:space="0" w:color="auto"/>
        <w:left w:val="none" w:sz="0" w:space="0" w:color="auto"/>
        <w:bottom w:val="none" w:sz="0" w:space="0" w:color="auto"/>
        <w:right w:val="none" w:sz="0" w:space="0" w:color="auto"/>
      </w:divBdr>
      <w:divsChild>
        <w:div w:id="1164933276">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878784916">
      <w:bodyDiv w:val="1"/>
      <w:marLeft w:val="0"/>
      <w:marRight w:val="0"/>
      <w:marTop w:val="0"/>
      <w:marBottom w:val="0"/>
      <w:divBdr>
        <w:top w:val="none" w:sz="0" w:space="0" w:color="auto"/>
        <w:left w:val="none" w:sz="0" w:space="0" w:color="auto"/>
        <w:bottom w:val="none" w:sz="0" w:space="0" w:color="auto"/>
        <w:right w:val="none" w:sz="0" w:space="0" w:color="auto"/>
      </w:divBdr>
    </w:div>
    <w:div w:id="879440009">
      <w:bodyDiv w:val="1"/>
      <w:marLeft w:val="0"/>
      <w:marRight w:val="0"/>
      <w:marTop w:val="0"/>
      <w:marBottom w:val="0"/>
      <w:divBdr>
        <w:top w:val="none" w:sz="0" w:space="0" w:color="auto"/>
        <w:left w:val="none" w:sz="0" w:space="0" w:color="auto"/>
        <w:bottom w:val="none" w:sz="0" w:space="0" w:color="auto"/>
        <w:right w:val="none" w:sz="0" w:space="0" w:color="auto"/>
      </w:divBdr>
    </w:div>
    <w:div w:id="879705309">
      <w:bodyDiv w:val="1"/>
      <w:marLeft w:val="0"/>
      <w:marRight w:val="0"/>
      <w:marTop w:val="0"/>
      <w:marBottom w:val="0"/>
      <w:divBdr>
        <w:top w:val="none" w:sz="0" w:space="0" w:color="auto"/>
        <w:left w:val="none" w:sz="0" w:space="0" w:color="auto"/>
        <w:bottom w:val="none" w:sz="0" w:space="0" w:color="auto"/>
        <w:right w:val="none" w:sz="0" w:space="0" w:color="auto"/>
      </w:divBdr>
    </w:div>
    <w:div w:id="887451283">
      <w:bodyDiv w:val="1"/>
      <w:marLeft w:val="0"/>
      <w:marRight w:val="0"/>
      <w:marTop w:val="0"/>
      <w:marBottom w:val="0"/>
      <w:divBdr>
        <w:top w:val="none" w:sz="0" w:space="0" w:color="auto"/>
        <w:left w:val="none" w:sz="0" w:space="0" w:color="auto"/>
        <w:bottom w:val="none" w:sz="0" w:space="0" w:color="auto"/>
        <w:right w:val="none" w:sz="0" w:space="0" w:color="auto"/>
      </w:divBdr>
    </w:div>
    <w:div w:id="894584957">
      <w:bodyDiv w:val="1"/>
      <w:marLeft w:val="0"/>
      <w:marRight w:val="0"/>
      <w:marTop w:val="0"/>
      <w:marBottom w:val="0"/>
      <w:divBdr>
        <w:top w:val="none" w:sz="0" w:space="0" w:color="auto"/>
        <w:left w:val="none" w:sz="0" w:space="0" w:color="auto"/>
        <w:bottom w:val="none" w:sz="0" w:space="0" w:color="auto"/>
        <w:right w:val="none" w:sz="0" w:space="0" w:color="auto"/>
      </w:divBdr>
    </w:div>
    <w:div w:id="894631949">
      <w:bodyDiv w:val="1"/>
      <w:marLeft w:val="0"/>
      <w:marRight w:val="0"/>
      <w:marTop w:val="0"/>
      <w:marBottom w:val="0"/>
      <w:divBdr>
        <w:top w:val="none" w:sz="0" w:space="0" w:color="auto"/>
        <w:left w:val="none" w:sz="0" w:space="0" w:color="auto"/>
        <w:bottom w:val="none" w:sz="0" w:space="0" w:color="auto"/>
        <w:right w:val="none" w:sz="0" w:space="0" w:color="auto"/>
      </w:divBdr>
    </w:div>
    <w:div w:id="905184608">
      <w:bodyDiv w:val="1"/>
      <w:marLeft w:val="0"/>
      <w:marRight w:val="0"/>
      <w:marTop w:val="0"/>
      <w:marBottom w:val="0"/>
      <w:divBdr>
        <w:top w:val="none" w:sz="0" w:space="0" w:color="auto"/>
        <w:left w:val="none" w:sz="0" w:space="0" w:color="auto"/>
        <w:bottom w:val="none" w:sz="0" w:space="0" w:color="auto"/>
        <w:right w:val="none" w:sz="0" w:space="0" w:color="auto"/>
      </w:divBdr>
    </w:div>
    <w:div w:id="906646251">
      <w:bodyDiv w:val="1"/>
      <w:marLeft w:val="0"/>
      <w:marRight w:val="0"/>
      <w:marTop w:val="0"/>
      <w:marBottom w:val="0"/>
      <w:divBdr>
        <w:top w:val="none" w:sz="0" w:space="0" w:color="auto"/>
        <w:left w:val="none" w:sz="0" w:space="0" w:color="auto"/>
        <w:bottom w:val="none" w:sz="0" w:space="0" w:color="auto"/>
        <w:right w:val="none" w:sz="0" w:space="0" w:color="auto"/>
      </w:divBdr>
    </w:div>
    <w:div w:id="919869042">
      <w:bodyDiv w:val="1"/>
      <w:marLeft w:val="0"/>
      <w:marRight w:val="0"/>
      <w:marTop w:val="0"/>
      <w:marBottom w:val="0"/>
      <w:divBdr>
        <w:top w:val="none" w:sz="0" w:space="0" w:color="auto"/>
        <w:left w:val="none" w:sz="0" w:space="0" w:color="auto"/>
        <w:bottom w:val="none" w:sz="0" w:space="0" w:color="auto"/>
        <w:right w:val="none" w:sz="0" w:space="0" w:color="auto"/>
      </w:divBdr>
    </w:div>
    <w:div w:id="925461165">
      <w:bodyDiv w:val="1"/>
      <w:marLeft w:val="0"/>
      <w:marRight w:val="0"/>
      <w:marTop w:val="0"/>
      <w:marBottom w:val="0"/>
      <w:divBdr>
        <w:top w:val="none" w:sz="0" w:space="0" w:color="auto"/>
        <w:left w:val="none" w:sz="0" w:space="0" w:color="auto"/>
        <w:bottom w:val="none" w:sz="0" w:space="0" w:color="auto"/>
        <w:right w:val="none" w:sz="0" w:space="0" w:color="auto"/>
      </w:divBdr>
    </w:div>
    <w:div w:id="925769826">
      <w:bodyDiv w:val="1"/>
      <w:marLeft w:val="0"/>
      <w:marRight w:val="0"/>
      <w:marTop w:val="0"/>
      <w:marBottom w:val="0"/>
      <w:divBdr>
        <w:top w:val="none" w:sz="0" w:space="0" w:color="auto"/>
        <w:left w:val="none" w:sz="0" w:space="0" w:color="auto"/>
        <w:bottom w:val="none" w:sz="0" w:space="0" w:color="auto"/>
        <w:right w:val="none" w:sz="0" w:space="0" w:color="auto"/>
      </w:divBdr>
    </w:div>
    <w:div w:id="930316044">
      <w:bodyDiv w:val="1"/>
      <w:marLeft w:val="0"/>
      <w:marRight w:val="0"/>
      <w:marTop w:val="0"/>
      <w:marBottom w:val="0"/>
      <w:divBdr>
        <w:top w:val="none" w:sz="0" w:space="0" w:color="auto"/>
        <w:left w:val="none" w:sz="0" w:space="0" w:color="auto"/>
        <w:bottom w:val="none" w:sz="0" w:space="0" w:color="auto"/>
        <w:right w:val="none" w:sz="0" w:space="0" w:color="auto"/>
      </w:divBdr>
    </w:div>
    <w:div w:id="937904323">
      <w:bodyDiv w:val="1"/>
      <w:marLeft w:val="0"/>
      <w:marRight w:val="0"/>
      <w:marTop w:val="0"/>
      <w:marBottom w:val="0"/>
      <w:divBdr>
        <w:top w:val="none" w:sz="0" w:space="0" w:color="auto"/>
        <w:left w:val="none" w:sz="0" w:space="0" w:color="auto"/>
        <w:bottom w:val="none" w:sz="0" w:space="0" w:color="auto"/>
        <w:right w:val="none" w:sz="0" w:space="0" w:color="auto"/>
      </w:divBdr>
    </w:div>
    <w:div w:id="964387439">
      <w:bodyDiv w:val="1"/>
      <w:marLeft w:val="0"/>
      <w:marRight w:val="0"/>
      <w:marTop w:val="0"/>
      <w:marBottom w:val="0"/>
      <w:divBdr>
        <w:top w:val="none" w:sz="0" w:space="0" w:color="auto"/>
        <w:left w:val="none" w:sz="0" w:space="0" w:color="auto"/>
        <w:bottom w:val="none" w:sz="0" w:space="0" w:color="auto"/>
        <w:right w:val="none" w:sz="0" w:space="0" w:color="auto"/>
      </w:divBdr>
    </w:div>
    <w:div w:id="964580763">
      <w:bodyDiv w:val="1"/>
      <w:marLeft w:val="0"/>
      <w:marRight w:val="0"/>
      <w:marTop w:val="0"/>
      <w:marBottom w:val="0"/>
      <w:divBdr>
        <w:top w:val="none" w:sz="0" w:space="0" w:color="auto"/>
        <w:left w:val="none" w:sz="0" w:space="0" w:color="auto"/>
        <w:bottom w:val="none" w:sz="0" w:space="0" w:color="auto"/>
        <w:right w:val="none" w:sz="0" w:space="0" w:color="auto"/>
      </w:divBdr>
    </w:div>
    <w:div w:id="973561603">
      <w:bodyDiv w:val="1"/>
      <w:marLeft w:val="0"/>
      <w:marRight w:val="0"/>
      <w:marTop w:val="0"/>
      <w:marBottom w:val="0"/>
      <w:divBdr>
        <w:top w:val="none" w:sz="0" w:space="0" w:color="auto"/>
        <w:left w:val="none" w:sz="0" w:space="0" w:color="auto"/>
        <w:bottom w:val="none" w:sz="0" w:space="0" w:color="auto"/>
        <w:right w:val="none" w:sz="0" w:space="0" w:color="auto"/>
      </w:divBdr>
    </w:div>
    <w:div w:id="974336107">
      <w:bodyDiv w:val="1"/>
      <w:marLeft w:val="0"/>
      <w:marRight w:val="0"/>
      <w:marTop w:val="0"/>
      <w:marBottom w:val="0"/>
      <w:divBdr>
        <w:top w:val="none" w:sz="0" w:space="0" w:color="auto"/>
        <w:left w:val="none" w:sz="0" w:space="0" w:color="auto"/>
        <w:bottom w:val="none" w:sz="0" w:space="0" w:color="auto"/>
        <w:right w:val="none" w:sz="0" w:space="0" w:color="auto"/>
      </w:divBdr>
    </w:div>
    <w:div w:id="983655223">
      <w:bodyDiv w:val="1"/>
      <w:marLeft w:val="0"/>
      <w:marRight w:val="0"/>
      <w:marTop w:val="0"/>
      <w:marBottom w:val="0"/>
      <w:divBdr>
        <w:top w:val="none" w:sz="0" w:space="0" w:color="auto"/>
        <w:left w:val="none" w:sz="0" w:space="0" w:color="auto"/>
        <w:bottom w:val="none" w:sz="0" w:space="0" w:color="auto"/>
        <w:right w:val="none" w:sz="0" w:space="0" w:color="auto"/>
      </w:divBdr>
    </w:div>
    <w:div w:id="987201505">
      <w:bodyDiv w:val="1"/>
      <w:marLeft w:val="0"/>
      <w:marRight w:val="0"/>
      <w:marTop w:val="0"/>
      <w:marBottom w:val="0"/>
      <w:divBdr>
        <w:top w:val="none" w:sz="0" w:space="0" w:color="auto"/>
        <w:left w:val="none" w:sz="0" w:space="0" w:color="auto"/>
        <w:bottom w:val="none" w:sz="0" w:space="0" w:color="auto"/>
        <w:right w:val="none" w:sz="0" w:space="0" w:color="auto"/>
      </w:divBdr>
    </w:div>
    <w:div w:id="998729230">
      <w:bodyDiv w:val="1"/>
      <w:marLeft w:val="0"/>
      <w:marRight w:val="0"/>
      <w:marTop w:val="0"/>
      <w:marBottom w:val="0"/>
      <w:divBdr>
        <w:top w:val="none" w:sz="0" w:space="0" w:color="auto"/>
        <w:left w:val="none" w:sz="0" w:space="0" w:color="auto"/>
        <w:bottom w:val="none" w:sz="0" w:space="0" w:color="auto"/>
        <w:right w:val="none" w:sz="0" w:space="0" w:color="auto"/>
      </w:divBdr>
    </w:div>
    <w:div w:id="1002902490">
      <w:bodyDiv w:val="1"/>
      <w:marLeft w:val="0"/>
      <w:marRight w:val="0"/>
      <w:marTop w:val="0"/>
      <w:marBottom w:val="0"/>
      <w:divBdr>
        <w:top w:val="none" w:sz="0" w:space="0" w:color="auto"/>
        <w:left w:val="none" w:sz="0" w:space="0" w:color="auto"/>
        <w:bottom w:val="none" w:sz="0" w:space="0" w:color="auto"/>
        <w:right w:val="none" w:sz="0" w:space="0" w:color="auto"/>
      </w:divBdr>
    </w:div>
    <w:div w:id="1006594810">
      <w:bodyDiv w:val="1"/>
      <w:marLeft w:val="0"/>
      <w:marRight w:val="0"/>
      <w:marTop w:val="0"/>
      <w:marBottom w:val="0"/>
      <w:divBdr>
        <w:top w:val="none" w:sz="0" w:space="0" w:color="auto"/>
        <w:left w:val="none" w:sz="0" w:space="0" w:color="auto"/>
        <w:bottom w:val="none" w:sz="0" w:space="0" w:color="auto"/>
        <w:right w:val="none" w:sz="0" w:space="0" w:color="auto"/>
      </w:divBdr>
    </w:div>
    <w:div w:id="1007757581">
      <w:bodyDiv w:val="1"/>
      <w:marLeft w:val="0"/>
      <w:marRight w:val="0"/>
      <w:marTop w:val="0"/>
      <w:marBottom w:val="0"/>
      <w:divBdr>
        <w:top w:val="none" w:sz="0" w:space="0" w:color="auto"/>
        <w:left w:val="none" w:sz="0" w:space="0" w:color="auto"/>
        <w:bottom w:val="none" w:sz="0" w:space="0" w:color="auto"/>
        <w:right w:val="none" w:sz="0" w:space="0" w:color="auto"/>
      </w:divBdr>
    </w:div>
    <w:div w:id="1010641929">
      <w:bodyDiv w:val="1"/>
      <w:marLeft w:val="0"/>
      <w:marRight w:val="0"/>
      <w:marTop w:val="0"/>
      <w:marBottom w:val="0"/>
      <w:divBdr>
        <w:top w:val="none" w:sz="0" w:space="0" w:color="auto"/>
        <w:left w:val="none" w:sz="0" w:space="0" w:color="auto"/>
        <w:bottom w:val="none" w:sz="0" w:space="0" w:color="auto"/>
        <w:right w:val="none" w:sz="0" w:space="0" w:color="auto"/>
      </w:divBdr>
    </w:div>
    <w:div w:id="1011184784">
      <w:bodyDiv w:val="1"/>
      <w:marLeft w:val="0"/>
      <w:marRight w:val="0"/>
      <w:marTop w:val="0"/>
      <w:marBottom w:val="0"/>
      <w:divBdr>
        <w:top w:val="none" w:sz="0" w:space="0" w:color="auto"/>
        <w:left w:val="none" w:sz="0" w:space="0" w:color="auto"/>
        <w:bottom w:val="none" w:sz="0" w:space="0" w:color="auto"/>
        <w:right w:val="none" w:sz="0" w:space="0" w:color="auto"/>
      </w:divBdr>
    </w:div>
    <w:div w:id="1011755615">
      <w:bodyDiv w:val="1"/>
      <w:marLeft w:val="0"/>
      <w:marRight w:val="0"/>
      <w:marTop w:val="0"/>
      <w:marBottom w:val="0"/>
      <w:divBdr>
        <w:top w:val="none" w:sz="0" w:space="0" w:color="auto"/>
        <w:left w:val="none" w:sz="0" w:space="0" w:color="auto"/>
        <w:bottom w:val="none" w:sz="0" w:space="0" w:color="auto"/>
        <w:right w:val="none" w:sz="0" w:space="0" w:color="auto"/>
      </w:divBdr>
    </w:div>
    <w:div w:id="1017076441">
      <w:bodyDiv w:val="1"/>
      <w:marLeft w:val="0"/>
      <w:marRight w:val="0"/>
      <w:marTop w:val="0"/>
      <w:marBottom w:val="0"/>
      <w:divBdr>
        <w:top w:val="none" w:sz="0" w:space="0" w:color="auto"/>
        <w:left w:val="none" w:sz="0" w:space="0" w:color="auto"/>
        <w:bottom w:val="none" w:sz="0" w:space="0" w:color="auto"/>
        <w:right w:val="none" w:sz="0" w:space="0" w:color="auto"/>
      </w:divBdr>
    </w:div>
    <w:div w:id="1031493025">
      <w:bodyDiv w:val="1"/>
      <w:marLeft w:val="0"/>
      <w:marRight w:val="0"/>
      <w:marTop w:val="0"/>
      <w:marBottom w:val="0"/>
      <w:divBdr>
        <w:top w:val="none" w:sz="0" w:space="0" w:color="auto"/>
        <w:left w:val="none" w:sz="0" w:space="0" w:color="auto"/>
        <w:bottom w:val="none" w:sz="0" w:space="0" w:color="auto"/>
        <w:right w:val="none" w:sz="0" w:space="0" w:color="auto"/>
      </w:divBdr>
    </w:div>
    <w:div w:id="1032193809">
      <w:bodyDiv w:val="1"/>
      <w:marLeft w:val="0"/>
      <w:marRight w:val="0"/>
      <w:marTop w:val="0"/>
      <w:marBottom w:val="0"/>
      <w:divBdr>
        <w:top w:val="none" w:sz="0" w:space="0" w:color="auto"/>
        <w:left w:val="none" w:sz="0" w:space="0" w:color="auto"/>
        <w:bottom w:val="none" w:sz="0" w:space="0" w:color="auto"/>
        <w:right w:val="none" w:sz="0" w:space="0" w:color="auto"/>
      </w:divBdr>
    </w:div>
    <w:div w:id="1034382291">
      <w:bodyDiv w:val="1"/>
      <w:marLeft w:val="0"/>
      <w:marRight w:val="0"/>
      <w:marTop w:val="0"/>
      <w:marBottom w:val="0"/>
      <w:divBdr>
        <w:top w:val="none" w:sz="0" w:space="0" w:color="auto"/>
        <w:left w:val="none" w:sz="0" w:space="0" w:color="auto"/>
        <w:bottom w:val="none" w:sz="0" w:space="0" w:color="auto"/>
        <w:right w:val="none" w:sz="0" w:space="0" w:color="auto"/>
      </w:divBdr>
    </w:div>
    <w:div w:id="1034843107">
      <w:bodyDiv w:val="1"/>
      <w:marLeft w:val="0"/>
      <w:marRight w:val="0"/>
      <w:marTop w:val="0"/>
      <w:marBottom w:val="0"/>
      <w:divBdr>
        <w:top w:val="none" w:sz="0" w:space="0" w:color="auto"/>
        <w:left w:val="none" w:sz="0" w:space="0" w:color="auto"/>
        <w:bottom w:val="none" w:sz="0" w:space="0" w:color="auto"/>
        <w:right w:val="none" w:sz="0" w:space="0" w:color="auto"/>
      </w:divBdr>
    </w:div>
    <w:div w:id="1038554529">
      <w:bodyDiv w:val="1"/>
      <w:marLeft w:val="0"/>
      <w:marRight w:val="0"/>
      <w:marTop w:val="0"/>
      <w:marBottom w:val="0"/>
      <w:divBdr>
        <w:top w:val="none" w:sz="0" w:space="0" w:color="auto"/>
        <w:left w:val="none" w:sz="0" w:space="0" w:color="auto"/>
        <w:bottom w:val="none" w:sz="0" w:space="0" w:color="auto"/>
        <w:right w:val="none" w:sz="0" w:space="0" w:color="auto"/>
      </w:divBdr>
    </w:div>
    <w:div w:id="1047097916">
      <w:bodyDiv w:val="1"/>
      <w:marLeft w:val="0"/>
      <w:marRight w:val="0"/>
      <w:marTop w:val="0"/>
      <w:marBottom w:val="0"/>
      <w:divBdr>
        <w:top w:val="none" w:sz="0" w:space="0" w:color="auto"/>
        <w:left w:val="none" w:sz="0" w:space="0" w:color="auto"/>
        <w:bottom w:val="none" w:sz="0" w:space="0" w:color="auto"/>
        <w:right w:val="none" w:sz="0" w:space="0" w:color="auto"/>
      </w:divBdr>
    </w:div>
    <w:div w:id="1051609859">
      <w:bodyDiv w:val="1"/>
      <w:marLeft w:val="0"/>
      <w:marRight w:val="0"/>
      <w:marTop w:val="0"/>
      <w:marBottom w:val="0"/>
      <w:divBdr>
        <w:top w:val="none" w:sz="0" w:space="0" w:color="auto"/>
        <w:left w:val="none" w:sz="0" w:space="0" w:color="auto"/>
        <w:bottom w:val="none" w:sz="0" w:space="0" w:color="auto"/>
        <w:right w:val="none" w:sz="0" w:space="0" w:color="auto"/>
      </w:divBdr>
    </w:div>
    <w:div w:id="1051805978">
      <w:bodyDiv w:val="1"/>
      <w:marLeft w:val="0"/>
      <w:marRight w:val="0"/>
      <w:marTop w:val="0"/>
      <w:marBottom w:val="0"/>
      <w:divBdr>
        <w:top w:val="none" w:sz="0" w:space="0" w:color="auto"/>
        <w:left w:val="none" w:sz="0" w:space="0" w:color="auto"/>
        <w:bottom w:val="none" w:sz="0" w:space="0" w:color="auto"/>
        <w:right w:val="none" w:sz="0" w:space="0" w:color="auto"/>
      </w:divBdr>
      <w:divsChild>
        <w:div w:id="948319437">
          <w:marLeft w:val="0"/>
          <w:marRight w:val="0"/>
          <w:marTop w:val="100"/>
          <w:marBottom w:val="100"/>
          <w:divBdr>
            <w:top w:val="none" w:sz="0" w:space="0" w:color="auto"/>
            <w:left w:val="none" w:sz="0" w:space="0" w:color="auto"/>
            <w:bottom w:val="none" w:sz="0" w:space="0" w:color="auto"/>
            <w:right w:val="none" w:sz="0" w:space="0" w:color="auto"/>
          </w:divBdr>
          <w:divsChild>
            <w:div w:id="284385472">
              <w:marLeft w:val="0"/>
              <w:marRight w:val="0"/>
              <w:marTop w:val="0"/>
              <w:marBottom w:val="0"/>
              <w:divBdr>
                <w:top w:val="none" w:sz="0" w:space="0" w:color="auto"/>
                <w:left w:val="none" w:sz="0" w:space="0" w:color="auto"/>
                <w:bottom w:val="none" w:sz="0" w:space="0" w:color="auto"/>
                <w:right w:val="none" w:sz="0" w:space="0" w:color="auto"/>
              </w:divBdr>
              <w:divsChild>
                <w:div w:id="12569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701252">
      <w:bodyDiv w:val="1"/>
      <w:marLeft w:val="0"/>
      <w:marRight w:val="0"/>
      <w:marTop w:val="0"/>
      <w:marBottom w:val="0"/>
      <w:divBdr>
        <w:top w:val="none" w:sz="0" w:space="0" w:color="auto"/>
        <w:left w:val="none" w:sz="0" w:space="0" w:color="auto"/>
        <w:bottom w:val="none" w:sz="0" w:space="0" w:color="auto"/>
        <w:right w:val="none" w:sz="0" w:space="0" w:color="auto"/>
      </w:divBdr>
      <w:divsChild>
        <w:div w:id="16396927">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1064914486">
      <w:bodyDiv w:val="1"/>
      <w:marLeft w:val="0"/>
      <w:marRight w:val="0"/>
      <w:marTop w:val="0"/>
      <w:marBottom w:val="0"/>
      <w:divBdr>
        <w:top w:val="none" w:sz="0" w:space="0" w:color="auto"/>
        <w:left w:val="none" w:sz="0" w:space="0" w:color="auto"/>
        <w:bottom w:val="none" w:sz="0" w:space="0" w:color="auto"/>
        <w:right w:val="none" w:sz="0" w:space="0" w:color="auto"/>
      </w:divBdr>
    </w:div>
    <w:div w:id="1075052856">
      <w:bodyDiv w:val="1"/>
      <w:marLeft w:val="0"/>
      <w:marRight w:val="0"/>
      <w:marTop w:val="0"/>
      <w:marBottom w:val="0"/>
      <w:divBdr>
        <w:top w:val="none" w:sz="0" w:space="0" w:color="auto"/>
        <w:left w:val="none" w:sz="0" w:space="0" w:color="auto"/>
        <w:bottom w:val="none" w:sz="0" w:space="0" w:color="auto"/>
        <w:right w:val="none" w:sz="0" w:space="0" w:color="auto"/>
      </w:divBdr>
    </w:div>
    <w:div w:id="1080061694">
      <w:bodyDiv w:val="1"/>
      <w:marLeft w:val="0"/>
      <w:marRight w:val="0"/>
      <w:marTop w:val="0"/>
      <w:marBottom w:val="0"/>
      <w:divBdr>
        <w:top w:val="none" w:sz="0" w:space="0" w:color="auto"/>
        <w:left w:val="none" w:sz="0" w:space="0" w:color="auto"/>
        <w:bottom w:val="none" w:sz="0" w:space="0" w:color="auto"/>
        <w:right w:val="none" w:sz="0" w:space="0" w:color="auto"/>
      </w:divBdr>
    </w:div>
    <w:div w:id="1080559699">
      <w:bodyDiv w:val="1"/>
      <w:marLeft w:val="0"/>
      <w:marRight w:val="0"/>
      <w:marTop w:val="0"/>
      <w:marBottom w:val="0"/>
      <w:divBdr>
        <w:top w:val="none" w:sz="0" w:space="0" w:color="auto"/>
        <w:left w:val="none" w:sz="0" w:space="0" w:color="auto"/>
        <w:bottom w:val="none" w:sz="0" w:space="0" w:color="auto"/>
        <w:right w:val="none" w:sz="0" w:space="0" w:color="auto"/>
      </w:divBdr>
    </w:div>
    <w:div w:id="1084299684">
      <w:bodyDiv w:val="1"/>
      <w:marLeft w:val="0"/>
      <w:marRight w:val="0"/>
      <w:marTop w:val="0"/>
      <w:marBottom w:val="0"/>
      <w:divBdr>
        <w:top w:val="none" w:sz="0" w:space="0" w:color="auto"/>
        <w:left w:val="none" w:sz="0" w:space="0" w:color="auto"/>
        <w:bottom w:val="none" w:sz="0" w:space="0" w:color="auto"/>
        <w:right w:val="none" w:sz="0" w:space="0" w:color="auto"/>
      </w:divBdr>
    </w:div>
    <w:div w:id="1087114970">
      <w:bodyDiv w:val="1"/>
      <w:marLeft w:val="0"/>
      <w:marRight w:val="0"/>
      <w:marTop w:val="0"/>
      <w:marBottom w:val="0"/>
      <w:divBdr>
        <w:top w:val="none" w:sz="0" w:space="0" w:color="auto"/>
        <w:left w:val="none" w:sz="0" w:space="0" w:color="auto"/>
        <w:bottom w:val="none" w:sz="0" w:space="0" w:color="auto"/>
        <w:right w:val="none" w:sz="0" w:space="0" w:color="auto"/>
      </w:divBdr>
    </w:div>
    <w:div w:id="1092816346">
      <w:bodyDiv w:val="1"/>
      <w:marLeft w:val="0"/>
      <w:marRight w:val="0"/>
      <w:marTop w:val="0"/>
      <w:marBottom w:val="0"/>
      <w:divBdr>
        <w:top w:val="none" w:sz="0" w:space="0" w:color="auto"/>
        <w:left w:val="none" w:sz="0" w:space="0" w:color="auto"/>
        <w:bottom w:val="none" w:sz="0" w:space="0" w:color="auto"/>
        <w:right w:val="none" w:sz="0" w:space="0" w:color="auto"/>
      </w:divBdr>
    </w:div>
    <w:div w:id="1092894639">
      <w:bodyDiv w:val="1"/>
      <w:marLeft w:val="0"/>
      <w:marRight w:val="0"/>
      <w:marTop w:val="0"/>
      <w:marBottom w:val="0"/>
      <w:divBdr>
        <w:top w:val="none" w:sz="0" w:space="0" w:color="auto"/>
        <w:left w:val="none" w:sz="0" w:space="0" w:color="auto"/>
        <w:bottom w:val="none" w:sz="0" w:space="0" w:color="auto"/>
        <w:right w:val="none" w:sz="0" w:space="0" w:color="auto"/>
      </w:divBdr>
    </w:div>
    <w:div w:id="1096945920">
      <w:bodyDiv w:val="1"/>
      <w:marLeft w:val="0"/>
      <w:marRight w:val="0"/>
      <w:marTop w:val="0"/>
      <w:marBottom w:val="0"/>
      <w:divBdr>
        <w:top w:val="none" w:sz="0" w:space="0" w:color="auto"/>
        <w:left w:val="none" w:sz="0" w:space="0" w:color="auto"/>
        <w:bottom w:val="none" w:sz="0" w:space="0" w:color="auto"/>
        <w:right w:val="none" w:sz="0" w:space="0" w:color="auto"/>
      </w:divBdr>
    </w:div>
    <w:div w:id="1100494602">
      <w:bodyDiv w:val="1"/>
      <w:marLeft w:val="0"/>
      <w:marRight w:val="0"/>
      <w:marTop w:val="0"/>
      <w:marBottom w:val="0"/>
      <w:divBdr>
        <w:top w:val="none" w:sz="0" w:space="0" w:color="auto"/>
        <w:left w:val="none" w:sz="0" w:space="0" w:color="auto"/>
        <w:bottom w:val="none" w:sz="0" w:space="0" w:color="auto"/>
        <w:right w:val="none" w:sz="0" w:space="0" w:color="auto"/>
      </w:divBdr>
    </w:div>
    <w:div w:id="1114247640">
      <w:bodyDiv w:val="1"/>
      <w:marLeft w:val="0"/>
      <w:marRight w:val="0"/>
      <w:marTop w:val="0"/>
      <w:marBottom w:val="0"/>
      <w:divBdr>
        <w:top w:val="none" w:sz="0" w:space="0" w:color="auto"/>
        <w:left w:val="none" w:sz="0" w:space="0" w:color="auto"/>
        <w:bottom w:val="none" w:sz="0" w:space="0" w:color="auto"/>
        <w:right w:val="none" w:sz="0" w:space="0" w:color="auto"/>
      </w:divBdr>
    </w:div>
    <w:div w:id="1114788868">
      <w:bodyDiv w:val="1"/>
      <w:marLeft w:val="0"/>
      <w:marRight w:val="0"/>
      <w:marTop w:val="0"/>
      <w:marBottom w:val="0"/>
      <w:divBdr>
        <w:top w:val="none" w:sz="0" w:space="0" w:color="auto"/>
        <w:left w:val="none" w:sz="0" w:space="0" w:color="auto"/>
        <w:bottom w:val="none" w:sz="0" w:space="0" w:color="auto"/>
        <w:right w:val="none" w:sz="0" w:space="0" w:color="auto"/>
      </w:divBdr>
      <w:divsChild>
        <w:div w:id="184056955">
          <w:marLeft w:val="0"/>
          <w:marRight w:val="0"/>
          <w:marTop w:val="75"/>
          <w:marBottom w:val="300"/>
          <w:divBdr>
            <w:top w:val="single" w:sz="6" w:space="0" w:color="D5DDC6"/>
            <w:left w:val="single" w:sz="6" w:space="8" w:color="D5DDC6"/>
            <w:bottom w:val="single" w:sz="6" w:space="0" w:color="D5DDC6"/>
            <w:right w:val="single" w:sz="6" w:space="0" w:color="D5DDC6"/>
          </w:divBdr>
          <w:divsChild>
            <w:div w:id="44456339">
              <w:marLeft w:val="0"/>
              <w:marRight w:val="0"/>
              <w:marTop w:val="0"/>
              <w:marBottom w:val="0"/>
              <w:divBdr>
                <w:top w:val="none" w:sz="0" w:space="0" w:color="auto"/>
                <w:left w:val="none" w:sz="0" w:space="0" w:color="auto"/>
                <w:bottom w:val="none" w:sz="0" w:space="0" w:color="auto"/>
                <w:right w:val="none" w:sz="0" w:space="0" w:color="auto"/>
              </w:divBdr>
              <w:divsChild>
                <w:div w:id="1999798114">
                  <w:marLeft w:val="0"/>
                  <w:marRight w:val="0"/>
                  <w:marTop w:val="0"/>
                  <w:marBottom w:val="0"/>
                  <w:divBdr>
                    <w:top w:val="none" w:sz="0" w:space="0" w:color="auto"/>
                    <w:left w:val="none" w:sz="0" w:space="0" w:color="auto"/>
                    <w:bottom w:val="none" w:sz="0" w:space="0" w:color="auto"/>
                    <w:right w:val="none" w:sz="0" w:space="0" w:color="auto"/>
                  </w:divBdr>
                  <w:divsChild>
                    <w:div w:id="306740031">
                      <w:marLeft w:val="0"/>
                      <w:marRight w:val="0"/>
                      <w:marTop w:val="0"/>
                      <w:marBottom w:val="0"/>
                      <w:divBdr>
                        <w:top w:val="none" w:sz="0" w:space="0" w:color="auto"/>
                        <w:left w:val="none" w:sz="0" w:space="0" w:color="auto"/>
                        <w:bottom w:val="none" w:sz="0" w:space="0" w:color="auto"/>
                        <w:right w:val="none" w:sz="0" w:space="0" w:color="auto"/>
                      </w:divBdr>
                    </w:div>
                    <w:div w:id="1200168669">
                      <w:marLeft w:val="0"/>
                      <w:marRight w:val="0"/>
                      <w:marTop w:val="0"/>
                      <w:marBottom w:val="0"/>
                      <w:divBdr>
                        <w:top w:val="none" w:sz="0" w:space="0" w:color="auto"/>
                        <w:left w:val="none" w:sz="0" w:space="0" w:color="auto"/>
                        <w:bottom w:val="none" w:sz="0" w:space="0" w:color="auto"/>
                        <w:right w:val="none" w:sz="0" w:space="0" w:color="auto"/>
                      </w:divBdr>
                    </w:div>
                    <w:div w:id="169562217">
                      <w:marLeft w:val="0"/>
                      <w:marRight w:val="0"/>
                      <w:marTop w:val="0"/>
                      <w:marBottom w:val="0"/>
                      <w:divBdr>
                        <w:top w:val="none" w:sz="0" w:space="0" w:color="auto"/>
                        <w:left w:val="none" w:sz="0" w:space="0" w:color="auto"/>
                        <w:bottom w:val="none" w:sz="0" w:space="0" w:color="auto"/>
                        <w:right w:val="none" w:sz="0" w:space="0" w:color="auto"/>
                      </w:divBdr>
                    </w:div>
                    <w:div w:id="1848861583">
                      <w:marLeft w:val="0"/>
                      <w:marRight w:val="0"/>
                      <w:marTop w:val="0"/>
                      <w:marBottom w:val="0"/>
                      <w:divBdr>
                        <w:top w:val="none" w:sz="0" w:space="0" w:color="auto"/>
                        <w:left w:val="none" w:sz="0" w:space="0" w:color="auto"/>
                        <w:bottom w:val="none" w:sz="0" w:space="0" w:color="auto"/>
                        <w:right w:val="none" w:sz="0" w:space="0" w:color="auto"/>
                      </w:divBdr>
                    </w:div>
                    <w:div w:id="456606413">
                      <w:marLeft w:val="0"/>
                      <w:marRight w:val="0"/>
                      <w:marTop w:val="0"/>
                      <w:marBottom w:val="0"/>
                      <w:divBdr>
                        <w:top w:val="none" w:sz="0" w:space="0" w:color="auto"/>
                        <w:left w:val="none" w:sz="0" w:space="0" w:color="auto"/>
                        <w:bottom w:val="none" w:sz="0" w:space="0" w:color="auto"/>
                        <w:right w:val="none" w:sz="0" w:space="0" w:color="auto"/>
                      </w:divBdr>
                    </w:div>
                    <w:div w:id="1235697733">
                      <w:marLeft w:val="0"/>
                      <w:marRight w:val="0"/>
                      <w:marTop w:val="0"/>
                      <w:marBottom w:val="0"/>
                      <w:divBdr>
                        <w:top w:val="none" w:sz="0" w:space="0" w:color="auto"/>
                        <w:left w:val="none" w:sz="0" w:space="0" w:color="auto"/>
                        <w:bottom w:val="none" w:sz="0" w:space="0" w:color="auto"/>
                        <w:right w:val="none" w:sz="0" w:space="0" w:color="auto"/>
                      </w:divBdr>
                    </w:div>
                    <w:div w:id="953243208">
                      <w:marLeft w:val="0"/>
                      <w:marRight w:val="0"/>
                      <w:marTop w:val="0"/>
                      <w:marBottom w:val="0"/>
                      <w:divBdr>
                        <w:top w:val="none" w:sz="0" w:space="0" w:color="auto"/>
                        <w:left w:val="none" w:sz="0" w:space="0" w:color="auto"/>
                        <w:bottom w:val="none" w:sz="0" w:space="0" w:color="auto"/>
                        <w:right w:val="none" w:sz="0" w:space="0" w:color="auto"/>
                      </w:divBdr>
                    </w:div>
                    <w:div w:id="431317815">
                      <w:marLeft w:val="0"/>
                      <w:marRight w:val="0"/>
                      <w:marTop w:val="0"/>
                      <w:marBottom w:val="0"/>
                      <w:divBdr>
                        <w:top w:val="none" w:sz="0" w:space="0" w:color="auto"/>
                        <w:left w:val="none" w:sz="0" w:space="0" w:color="auto"/>
                        <w:bottom w:val="none" w:sz="0" w:space="0" w:color="auto"/>
                        <w:right w:val="none" w:sz="0" w:space="0" w:color="auto"/>
                      </w:divBdr>
                    </w:div>
                    <w:div w:id="1413549970">
                      <w:marLeft w:val="0"/>
                      <w:marRight w:val="0"/>
                      <w:marTop w:val="0"/>
                      <w:marBottom w:val="0"/>
                      <w:divBdr>
                        <w:top w:val="none" w:sz="0" w:space="0" w:color="auto"/>
                        <w:left w:val="none" w:sz="0" w:space="0" w:color="auto"/>
                        <w:bottom w:val="none" w:sz="0" w:space="0" w:color="auto"/>
                        <w:right w:val="none" w:sz="0" w:space="0" w:color="auto"/>
                      </w:divBdr>
                    </w:div>
                    <w:div w:id="1877621181">
                      <w:marLeft w:val="0"/>
                      <w:marRight w:val="0"/>
                      <w:marTop w:val="0"/>
                      <w:marBottom w:val="0"/>
                      <w:divBdr>
                        <w:top w:val="none" w:sz="0" w:space="0" w:color="auto"/>
                        <w:left w:val="none" w:sz="0" w:space="0" w:color="auto"/>
                        <w:bottom w:val="none" w:sz="0" w:space="0" w:color="auto"/>
                        <w:right w:val="none" w:sz="0" w:space="0" w:color="auto"/>
                      </w:divBdr>
                    </w:div>
                    <w:div w:id="606693358">
                      <w:marLeft w:val="0"/>
                      <w:marRight w:val="0"/>
                      <w:marTop w:val="0"/>
                      <w:marBottom w:val="0"/>
                      <w:divBdr>
                        <w:top w:val="none" w:sz="0" w:space="0" w:color="auto"/>
                        <w:left w:val="none" w:sz="0" w:space="0" w:color="auto"/>
                        <w:bottom w:val="none" w:sz="0" w:space="0" w:color="auto"/>
                        <w:right w:val="none" w:sz="0" w:space="0" w:color="auto"/>
                      </w:divBdr>
                    </w:div>
                    <w:div w:id="1051617864">
                      <w:marLeft w:val="0"/>
                      <w:marRight w:val="0"/>
                      <w:marTop w:val="0"/>
                      <w:marBottom w:val="0"/>
                      <w:divBdr>
                        <w:top w:val="none" w:sz="0" w:space="0" w:color="auto"/>
                        <w:left w:val="none" w:sz="0" w:space="0" w:color="auto"/>
                        <w:bottom w:val="none" w:sz="0" w:space="0" w:color="auto"/>
                        <w:right w:val="none" w:sz="0" w:space="0" w:color="auto"/>
                      </w:divBdr>
                    </w:div>
                    <w:div w:id="1987005372">
                      <w:marLeft w:val="0"/>
                      <w:marRight w:val="0"/>
                      <w:marTop w:val="0"/>
                      <w:marBottom w:val="0"/>
                      <w:divBdr>
                        <w:top w:val="none" w:sz="0" w:space="0" w:color="auto"/>
                        <w:left w:val="none" w:sz="0" w:space="0" w:color="auto"/>
                        <w:bottom w:val="none" w:sz="0" w:space="0" w:color="auto"/>
                        <w:right w:val="none" w:sz="0" w:space="0" w:color="auto"/>
                      </w:divBdr>
                      <w:divsChild>
                        <w:div w:id="65037897">
                          <w:marLeft w:val="0"/>
                          <w:marRight w:val="0"/>
                          <w:marTop w:val="0"/>
                          <w:marBottom w:val="0"/>
                          <w:divBdr>
                            <w:top w:val="none" w:sz="0" w:space="0" w:color="auto"/>
                            <w:left w:val="none" w:sz="0" w:space="0" w:color="auto"/>
                            <w:bottom w:val="none" w:sz="0" w:space="0" w:color="auto"/>
                            <w:right w:val="none" w:sz="0" w:space="0" w:color="auto"/>
                          </w:divBdr>
                        </w:div>
                        <w:div w:id="728117083">
                          <w:marLeft w:val="0"/>
                          <w:marRight w:val="0"/>
                          <w:marTop w:val="0"/>
                          <w:marBottom w:val="0"/>
                          <w:divBdr>
                            <w:top w:val="none" w:sz="0" w:space="0" w:color="auto"/>
                            <w:left w:val="none" w:sz="0" w:space="0" w:color="auto"/>
                            <w:bottom w:val="none" w:sz="0" w:space="0" w:color="auto"/>
                            <w:right w:val="none" w:sz="0" w:space="0" w:color="auto"/>
                          </w:divBdr>
                        </w:div>
                        <w:div w:id="993534979">
                          <w:marLeft w:val="0"/>
                          <w:marRight w:val="0"/>
                          <w:marTop w:val="0"/>
                          <w:marBottom w:val="0"/>
                          <w:divBdr>
                            <w:top w:val="none" w:sz="0" w:space="0" w:color="auto"/>
                            <w:left w:val="none" w:sz="0" w:space="0" w:color="auto"/>
                            <w:bottom w:val="none" w:sz="0" w:space="0" w:color="auto"/>
                            <w:right w:val="none" w:sz="0" w:space="0" w:color="auto"/>
                          </w:divBdr>
                        </w:div>
                        <w:div w:id="365761151">
                          <w:marLeft w:val="0"/>
                          <w:marRight w:val="0"/>
                          <w:marTop w:val="0"/>
                          <w:marBottom w:val="0"/>
                          <w:divBdr>
                            <w:top w:val="none" w:sz="0" w:space="0" w:color="auto"/>
                            <w:left w:val="none" w:sz="0" w:space="0" w:color="auto"/>
                            <w:bottom w:val="none" w:sz="0" w:space="0" w:color="auto"/>
                            <w:right w:val="none" w:sz="0" w:space="0" w:color="auto"/>
                          </w:divBdr>
                        </w:div>
                        <w:div w:id="393622627">
                          <w:marLeft w:val="0"/>
                          <w:marRight w:val="0"/>
                          <w:marTop w:val="0"/>
                          <w:marBottom w:val="0"/>
                          <w:divBdr>
                            <w:top w:val="none" w:sz="0" w:space="0" w:color="auto"/>
                            <w:left w:val="none" w:sz="0" w:space="0" w:color="auto"/>
                            <w:bottom w:val="none" w:sz="0" w:space="0" w:color="auto"/>
                            <w:right w:val="none" w:sz="0" w:space="0" w:color="auto"/>
                          </w:divBdr>
                        </w:div>
                        <w:div w:id="1685548678">
                          <w:marLeft w:val="0"/>
                          <w:marRight w:val="0"/>
                          <w:marTop w:val="0"/>
                          <w:marBottom w:val="0"/>
                          <w:divBdr>
                            <w:top w:val="none" w:sz="0" w:space="0" w:color="auto"/>
                            <w:left w:val="none" w:sz="0" w:space="0" w:color="auto"/>
                            <w:bottom w:val="none" w:sz="0" w:space="0" w:color="auto"/>
                            <w:right w:val="none" w:sz="0" w:space="0" w:color="auto"/>
                          </w:divBdr>
                        </w:div>
                        <w:div w:id="1051811591">
                          <w:marLeft w:val="0"/>
                          <w:marRight w:val="0"/>
                          <w:marTop w:val="0"/>
                          <w:marBottom w:val="0"/>
                          <w:divBdr>
                            <w:top w:val="none" w:sz="0" w:space="0" w:color="auto"/>
                            <w:left w:val="none" w:sz="0" w:space="0" w:color="auto"/>
                            <w:bottom w:val="none" w:sz="0" w:space="0" w:color="auto"/>
                            <w:right w:val="none" w:sz="0" w:space="0" w:color="auto"/>
                          </w:divBdr>
                        </w:div>
                        <w:div w:id="713426200">
                          <w:marLeft w:val="0"/>
                          <w:marRight w:val="0"/>
                          <w:marTop w:val="0"/>
                          <w:marBottom w:val="0"/>
                          <w:divBdr>
                            <w:top w:val="none" w:sz="0" w:space="0" w:color="auto"/>
                            <w:left w:val="none" w:sz="0" w:space="0" w:color="auto"/>
                            <w:bottom w:val="none" w:sz="0" w:space="0" w:color="auto"/>
                            <w:right w:val="none" w:sz="0" w:space="0" w:color="auto"/>
                          </w:divBdr>
                        </w:div>
                        <w:div w:id="37971894">
                          <w:marLeft w:val="0"/>
                          <w:marRight w:val="0"/>
                          <w:marTop w:val="0"/>
                          <w:marBottom w:val="0"/>
                          <w:divBdr>
                            <w:top w:val="none" w:sz="0" w:space="0" w:color="auto"/>
                            <w:left w:val="none" w:sz="0" w:space="0" w:color="auto"/>
                            <w:bottom w:val="none" w:sz="0" w:space="0" w:color="auto"/>
                            <w:right w:val="none" w:sz="0" w:space="0" w:color="auto"/>
                          </w:divBdr>
                        </w:div>
                        <w:div w:id="1408185638">
                          <w:marLeft w:val="0"/>
                          <w:marRight w:val="0"/>
                          <w:marTop w:val="0"/>
                          <w:marBottom w:val="0"/>
                          <w:divBdr>
                            <w:top w:val="none" w:sz="0" w:space="0" w:color="auto"/>
                            <w:left w:val="none" w:sz="0" w:space="0" w:color="auto"/>
                            <w:bottom w:val="none" w:sz="0" w:space="0" w:color="auto"/>
                            <w:right w:val="none" w:sz="0" w:space="0" w:color="auto"/>
                          </w:divBdr>
                        </w:div>
                        <w:div w:id="20626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471341">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1116294549">
      <w:bodyDiv w:val="1"/>
      <w:marLeft w:val="0"/>
      <w:marRight w:val="0"/>
      <w:marTop w:val="0"/>
      <w:marBottom w:val="0"/>
      <w:divBdr>
        <w:top w:val="none" w:sz="0" w:space="0" w:color="auto"/>
        <w:left w:val="none" w:sz="0" w:space="0" w:color="auto"/>
        <w:bottom w:val="none" w:sz="0" w:space="0" w:color="auto"/>
        <w:right w:val="none" w:sz="0" w:space="0" w:color="auto"/>
      </w:divBdr>
    </w:div>
    <w:div w:id="1121262310">
      <w:bodyDiv w:val="1"/>
      <w:marLeft w:val="0"/>
      <w:marRight w:val="0"/>
      <w:marTop w:val="0"/>
      <w:marBottom w:val="0"/>
      <w:divBdr>
        <w:top w:val="none" w:sz="0" w:space="0" w:color="auto"/>
        <w:left w:val="none" w:sz="0" w:space="0" w:color="auto"/>
        <w:bottom w:val="none" w:sz="0" w:space="0" w:color="auto"/>
        <w:right w:val="none" w:sz="0" w:space="0" w:color="auto"/>
      </w:divBdr>
    </w:div>
    <w:div w:id="1126586635">
      <w:bodyDiv w:val="1"/>
      <w:marLeft w:val="0"/>
      <w:marRight w:val="0"/>
      <w:marTop w:val="0"/>
      <w:marBottom w:val="0"/>
      <w:divBdr>
        <w:top w:val="none" w:sz="0" w:space="0" w:color="auto"/>
        <w:left w:val="none" w:sz="0" w:space="0" w:color="auto"/>
        <w:bottom w:val="none" w:sz="0" w:space="0" w:color="auto"/>
        <w:right w:val="none" w:sz="0" w:space="0" w:color="auto"/>
      </w:divBdr>
    </w:div>
    <w:div w:id="1127969411">
      <w:bodyDiv w:val="1"/>
      <w:marLeft w:val="0"/>
      <w:marRight w:val="0"/>
      <w:marTop w:val="0"/>
      <w:marBottom w:val="0"/>
      <w:divBdr>
        <w:top w:val="none" w:sz="0" w:space="0" w:color="auto"/>
        <w:left w:val="none" w:sz="0" w:space="0" w:color="auto"/>
        <w:bottom w:val="none" w:sz="0" w:space="0" w:color="auto"/>
        <w:right w:val="none" w:sz="0" w:space="0" w:color="auto"/>
      </w:divBdr>
    </w:div>
    <w:div w:id="1132098359">
      <w:bodyDiv w:val="1"/>
      <w:marLeft w:val="0"/>
      <w:marRight w:val="0"/>
      <w:marTop w:val="0"/>
      <w:marBottom w:val="0"/>
      <w:divBdr>
        <w:top w:val="none" w:sz="0" w:space="0" w:color="auto"/>
        <w:left w:val="none" w:sz="0" w:space="0" w:color="auto"/>
        <w:bottom w:val="none" w:sz="0" w:space="0" w:color="auto"/>
        <w:right w:val="none" w:sz="0" w:space="0" w:color="auto"/>
      </w:divBdr>
    </w:div>
    <w:div w:id="1141117066">
      <w:bodyDiv w:val="1"/>
      <w:marLeft w:val="0"/>
      <w:marRight w:val="0"/>
      <w:marTop w:val="0"/>
      <w:marBottom w:val="0"/>
      <w:divBdr>
        <w:top w:val="none" w:sz="0" w:space="0" w:color="auto"/>
        <w:left w:val="none" w:sz="0" w:space="0" w:color="auto"/>
        <w:bottom w:val="none" w:sz="0" w:space="0" w:color="auto"/>
        <w:right w:val="none" w:sz="0" w:space="0" w:color="auto"/>
      </w:divBdr>
      <w:divsChild>
        <w:div w:id="188448299">
          <w:marLeft w:val="0"/>
          <w:marRight w:val="0"/>
          <w:marTop w:val="100"/>
          <w:marBottom w:val="100"/>
          <w:divBdr>
            <w:top w:val="none" w:sz="0" w:space="0" w:color="auto"/>
            <w:left w:val="none" w:sz="0" w:space="0" w:color="auto"/>
            <w:bottom w:val="none" w:sz="0" w:space="0" w:color="auto"/>
            <w:right w:val="none" w:sz="0" w:space="0" w:color="auto"/>
          </w:divBdr>
          <w:divsChild>
            <w:div w:id="1305892974">
              <w:marLeft w:val="0"/>
              <w:marRight w:val="0"/>
              <w:marTop w:val="0"/>
              <w:marBottom w:val="0"/>
              <w:divBdr>
                <w:top w:val="none" w:sz="0" w:space="0" w:color="auto"/>
                <w:left w:val="none" w:sz="0" w:space="0" w:color="auto"/>
                <w:bottom w:val="none" w:sz="0" w:space="0" w:color="auto"/>
                <w:right w:val="none" w:sz="0" w:space="0" w:color="auto"/>
              </w:divBdr>
              <w:divsChild>
                <w:div w:id="18499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43305">
      <w:bodyDiv w:val="1"/>
      <w:marLeft w:val="0"/>
      <w:marRight w:val="0"/>
      <w:marTop w:val="0"/>
      <w:marBottom w:val="0"/>
      <w:divBdr>
        <w:top w:val="none" w:sz="0" w:space="0" w:color="auto"/>
        <w:left w:val="none" w:sz="0" w:space="0" w:color="auto"/>
        <w:bottom w:val="none" w:sz="0" w:space="0" w:color="auto"/>
        <w:right w:val="none" w:sz="0" w:space="0" w:color="auto"/>
      </w:divBdr>
    </w:div>
    <w:div w:id="1148092086">
      <w:bodyDiv w:val="1"/>
      <w:marLeft w:val="0"/>
      <w:marRight w:val="0"/>
      <w:marTop w:val="0"/>
      <w:marBottom w:val="0"/>
      <w:divBdr>
        <w:top w:val="none" w:sz="0" w:space="0" w:color="auto"/>
        <w:left w:val="none" w:sz="0" w:space="0" w:color="auto"/>
        <w:bottom w:val="none" w:sz="0" w:space="0" w:color="auto"/>
        <w:right w:val="none" w:sz="0" w:space="0" w:color="auto"/>
      </w:divBdr>
    </w:div>
    <w:div w:id="1169098235">
      <w:bodyDiv w:val="1"/>
      <w:marLeft w:val="0"/>
      <w:marRight w:val="0"/>
      <w:marTop w:val="0"/>
      <w:marBottom w:val="0"/>
      <w:divBdr>
        <w:top w:val="none" w:sz="0" w:space="0" w:color="auto"/>
        <w:left w:val="none" w:sz="0" w:space="0" w:color="auto"/>
        <w:bottom w:val="none" w:sz="0" w:space="0" w:color="auto"/>
        <w:right w:val="none" w:sz="0" w:space="0" w:color="auto"/>
      </w:divBdr>
    </w:div>
    <w:div w:id="1172337963">
      <w:bodyDiv w:val="1"/>
      <w:marLeft w:val="0"/>
      <w:marRight w:val="0"/>
      <w:marTop w:val="0"/>
      <w:marBottom w:val="0"/>
      <w:divBdr>
        <w:top w:val="none" w:sz="0" w:space="0" w:color="auto"/>
        <w:left w:val="none" w:sz="0" w:space="0" w:color="auto"/>
        <w:bottom w:val="none" w:sz="0" w:space="0" w:color="auto"/>
        <w:right w:val="none" w:sz="0" w:space="0" w:color="auto"/>
      </w:divBdr>
    </w:div>
    <w:div w:id="1184058145">
      <w:bodyDiv w:val="1"/>
      <w:marLeft w:val="0"/>
      <w:marRight w:val="0"/>
      <w:marTop w:val="0"/>
      <w:marBottom w:val="0"/>
      <w:divBdr>
        <w:top w:val="none" w:sz="0" w:space="0" w:color="auto"/>
        <w:left w:val="none" w:sz="0" w:space="0" w:color="auto"/>
        <w:bottom w:val="none" w:sz="0" w:space="0" w:color="auto"/>
        <w:right w:val="none" w:sz="0" w:space="0" w:color="auto"/>
      </w:divBdr>
    </w:div>
    <w:div w:id="1199439976">
      <w:bodyDiv w:val="1"/>
      <w:marLeft w:val="0"/>
      <w:marRight w:val="0"/>
      <w:marTop w:val="0"/>
      <w:marBottom w:val="0"/>
      <w:divBdr>
        <w:top w:val="none" w:sz="0" w:space="0" w:color="auto"/>
        <w:left w:val="none" w:sz="0" w:space="0" w:color="auto"/>
        <w:bottom w:val="none" w:sz="0" w:space="0" w:color="auto"/>
        <w:right w:val="none" w:sz="0" w:space="0" w:color="auto"/>
      </w:divBdr>
    </w:div>
    <w:div w:id="1201935988">
      <w:bodyDiv w:val="1"/>
      <w:marLeft w:val="0"/>
      <w:marRight w:val="0"/>
      <w:marTop w:val="0"/>
      <w:marBottom w:val="0"/>
      <w:divBdr>
        <w:top w:val="none" w:sz="0" w:space="0" w:color="auto"/>
        <w:left w:val="none" w:sz="0" w:space="0" w:color="auto"/>
        <w:bottom w:val="none" w:sz="0" w:space="0" w:color="auto"/>
        <w:right w:val="none" w:sz="0" w:space="0" w:color="auto"/>
      </w:divBdr>
    </w:div>
    <w:div w:id="1203516668">
      <w:bodyDiv w:val="1"/>
      <w:marLeft w:val="0"/>
      <w:marRight w:val="0"/>
      <w:marTop w:val="0"/>
      <w:marBottom w:val="0"/>
      <w:divBdr>
        <w:top w:val="none" w:sz="0" w:space="0" w:color="auto"/>
        <w:left w:val="none" w:sz="0" w:space="0" w:color="auto"/>
        <w:bottom w:val="none" w:sz="0" w:space="0" w:color="auto"/>
        <w:right w:val="none" w:sz="0" w:space="0" w:color="auto"/>
      </w:divBdr>
    </w:div>
    <w:div w:id="1208494600">
      <w:bodyDiv w:val="1"/>
      <w:marLeft w:val="0"/>
      <w:marRight w:val="0"/>
      <w:marTop w:val="0"/>
      <w:marBottom w:val="0"/>
      <w:divBdr>
        <w:top w:val="none" w:sz="0" w:space="0" w:color="auto"/>
        <w:left w:val="none" w:sz="0" w:space="0" w:color="auto"/>
        <w:bottom w:val="none" w:sz="0" w:space="0" w:color="auto"/>
        <w:right w:val="none" w:sz="0" w:space="0" w:color="auto"/>
      </w:divBdr>
    </w:div>
    <w:div w:id="1226448883">
      <w:bodyDiv w:val="1"/>
      <w:marLeft w:val="0"/>
      <w:marRight w:val="0"/>
      <w:marTop w:val="0"/>
      <w:marBottom w:val="0"/>
      <w:divBdr>
        <w:top w:val="none" w:sz="0" w:space="0" w:color="auto"/>
        <w:left w:val="none" w:sz="0" w:space="0" w:color="auto"/>
        <w:bottom w:val="none" w:sz="0" w:space="0" w:color="auto"/>
        <w:right w:val="none" w:sz="0" w:space="0" w:color="auto"/>
      </w:divBdr>
    </w:div>
    <w:div w:id="1229340331">
      <w:bodyDiv w:val="1"/>
      <w:marLeft w:val="0"/>
      <w:marRight w:val="0"/>
      <w:marTop w:val="0"/>
      <w:marBottom w:val="0"/>
      <w:divBdr>
        <w:top w:val="none" w:sz="0" w:space="0" w:color="auto"/>
        <w:left w:val="none" w:sz="0" w:space="0" w:color="auto"/>
        <w:bottom w:val="none" w:sz="0" w:space="0" w:color="auto"/>
        <w:right w:val="none" w:sz="0" w:space="0" w:color="auto"/>
      </w:divBdr>
    </w:div>
    <w:div w:id="1237670469">
      <w:bodyDiv w:val="1"/>
      <w:marLeft w:val="0"/>
      <w:marRight w:val="0"/>
      <w:marTop w:val="0"/>
      <w:marBottom w:val="0"/>
      <w:divBdr>
        <w:top w:val="none" w:sz="0" w:space="0" w:color="auto"/>
        <w:left w:val="none" w:sz="0" w:space="0" w:color="auto"/>
        <w:bottom w:val="none" w:sz="0" w:space="0" w:color="auto"/>
        <w:right w:val="none" w:sz="0" w:space="0" w:color="auto"/>
      </w:divBdr>
    </w:div>
    <w:div w:id="1239514587">
      <w:bodyDiv w:val="1"/>
      <w:marLeft w:val="0"/>
      <w:marRight w:val="0"/>
      <w:marTop w:val="0"/>
      <w:marBottom w:val="0"/>
      <w:divBdr>
        <w:top w:val="none" w:sz="0" w:space="0" w:color="auto"/>
        <w:left w:val="none" w:sz="0" w:space="0" w:color="auto"/>
        <w:bottom w:val="none" w:sz="0" w:space="0" w:color="auto"/>
        <w:right w:val="none" w:sz="0" w:space="0" w:color="auto"/>
      </w:divBdr>
    </w:div>
    <w:div w:id="1241980925">
      <w:bodyDiv w:val="1"/>
      <w:marLeft w:val="0"/>
      <w:marRight w:val="0"/>
      <w:marTop w:val="0"/>
      <w:marBottom w:val="0"/>
      <w:divBdr>
        <w:top w:val="none" w:sz="0" w:space="0" w:color="auto"/>
        <w:left w:val="none" w:sz="0" w:space="0" w:color="auto"/>
        <w:bottom w:val="none" w:sz="0" w:space="0" w:color="auto"/>
        <w:right w:val="none" w:sz="0" w:space="0" w:color="auto"/>
      </w:divBdr>
    </w:div>
    <w:div w:id="1248465500">
      <w:bodyDiv w:val="1"/>
      <w:marLeft w:val="0"/>
      <w:marRight w:val="0"/>
      <w:marTop w:val="0"/>
      <w:marBottom w:val="0"/>
      <w:divBdr>
        <w:top w:val="none" w:sz="0" w:space="0" w:color="auto"/>
        <w:left w:val="none" w:sz="0" w:space="0" w:color="auto"/>
        <w:bottom w:val="none" w:sz="0" w:space="0" w:color="auto"/>
        <w:right w:val="none" w:sz="0" w:space="0" w:color="auto"/>
      </w:divBdr>
    </w:div>
    <w:div w:id="1251505991">
      <w:bodyDiv w:val="1"/>
      <w:marLeft w:val="0"/>
      <w:marRight w:val="0"/>
      <w:marTop w:val="0"/>
      <w:marBottom w:val="0"/>
      <w:divBdr>
        <w:top w:val="none" w:sz="0" w:space="0" w:color="auto"/>
        <w:left w:val="none" w:sz="0" w:space="0" w:color="auto"/>
        <w:bottom w:val="none" w:sz="0" w:space="0" w:color="auto"/>
        <w:right w:val="none" w:sz="0" w:space="0" w:color="auto"/>
      </w:divBdr>
    </w:div>
    <w:div w:id="1251963090">
      <w:bodyDiv w:val="1"/>
      <w:marLeft w:val="0"/>
      <w:marRight w:val="0"/>
      <w:marTop w:val="0"/>
      <w:marBottom w:val="0"/>
      <w:divBdr>
        <w:top w:val="none" w:sz="0" w:space="0" w:color="auto"/>
        <w:left w:val="none" w:sz="0" w:space="0" w:color="auto"/>
        <w:bottom w:val="none" w:sz="0" w:space="0" w:color="auto"/>
        <w:right w:val="none" w:sz="0" w:space="0" w:color="auto"/>
      </w:divBdr>
    </w:div>
    <w:div w:id="1257440824">
      <w:bodyDiv w:val="1"/>
      <w:marLeft w:val="0"/>
      <w:marRight w:val="0"/>
      <w:marTop w:val="0"/>
      <w:marBottom w:val="0"/>
      <w:divBdr>
        <w:top w:val="none" w:sz="0" w:space="0" w:color="auto"/>
        <w:left w:val="none" w:sz="0" w:space="0" w:color="auto"/>
        <w:bottom w:val="none" w:sz="0" w:space="0" w:color="auto"/>
        <w:right w:val="none" w:sz="0" w:space="0" w:color="auto"/>
      </w:divBdr>
    </w:div>
    <w:div w:id="1261598638">
      <w:bodyDiv w:val="1"/>
      <w:marLeft w:val="0"/>
      <w:marRight w:val="0"/>
      <w:marTop w:val="0"/>
      <w:marBottom w:val="0"/>
      <w:divBdr>
        <w:top w:val="none" w:sz="0" w:space="0" w:color="auto"/>
        <w:left w:val="none" w:sz="0" w:space="0" w:color="auto"/>
        <w:bottom w:val="none" w:sz="0" w:space="0" w:color="auto"/>
        <w:right w:val="none" w:sz="0" w:space="0" w:color="auto"/>
      </w:divBdr>
    </w:div>
    <w:div w:id="1267663710">
      <w:bodyDiv w:val="1"/>
      <w:marLeft w:val="0"/>
      <w:marRight w:val="0"/>
      <w:marTop w:val="0"/>
      <w:marBottom w:val="0"/>
      <w:divBdr>
        <w:top w:val="none" w:sz="0" w:space="0" w:color="auto"/>
        <w:left w:val="none" w:sz="0" w:space="0" w:color="auto"/>
        <w:bottom w:val="none" w:sz="0" w:space="0" w:color="auto"/>
        <w:right w:val="none" w:sz="0" w:space="0" w:color="auto"/>
      </w:divBdr>
    </w:div>
    <w:div w:id="1268462218">
      <w:bodyDiv w:val="1"/>
      <w:marLeft w:val="0"/>
      <w:marRight w:val="0"/>
      <w:marTop w:val="0"/>
      <w:marBottom w:val="0"/>
      <w:divBdr>
        <w:top w:val="none" w:sz="0" w:space="0" w:color="auto"/>
        <w:left w:val="none" w:sz="0" w:space="0" w:color="auto"/>
        <w:bottom w:val="none" w:sz="0" w:space="0" w:color="auto"/>
        <w:right w:val="none" w:sz="0" w:space="0" w:color="auto"/>
      </w:divBdr>
    </w:div>
    <w:div w:id="1271662108">
      <w:bodyDiv w:val="1"/>
      <w:marLeft w:val="0"/>
      <w:marRight w:val="0"/>
      <w:marTop w:val="0"/>
      <w:marBottom w:val="0"/>
      <w:divBdr>
        <w:top w:val="none" w:sz="0" w:space="0" w:color="auto"/>
        <w:left w:val="none" w:sz="0" w:space="0" w:color="auto"/>
        <w:bottom w:val="none" w:sz="0" w:space="0" w:color="auto"/>
        <w:right w:val="none" w:sz="0" w:space="0" w:color="auto"/>
      </w:divBdr>
    </w:div>
    <w:div w:id="1289433552">
      <w:bodyDiv w:val="1"/>
      <w:marLeft w:val="0"/>
      <w:marRight w:val="0"/>
      <w:marTop w:val="0"/>
      <w:marBottom w:val="0"/>
      <w:divBdr>
        <w:top w:val="none" w:sz="0" w:space="0" w:color="auto"/>
        <w:left w:val="none" w:sz="0" w:space="0" w:color="auto"/>
        <w:bottom w:val="none" w:sz="0" w:space="0" w:color="auto"/>
        <w:right w:val="none" w:sz="0" w:space="0" w:color="auto"/>
      </w:divBdr>
    </w:div>
    <w:div w:id="1296327732">
      <w:bodyDiv w:val="1"/>
      <w:marLeft w:val="0"/>
      <w:marRight w:val="0"/>
      <w:marTop w:val="0"/>
      <w:marBottom w:val="0"/>
      <w:divBdr>
        <w:top w:val="none" w:sz="0" w:space="0" w:color="auto"/>
        <w:left w:val="none" w:sz="0" w:space="0" w:color="auto"/>
        <w:bottom w:val="none" w:sz="0" w:space="0" w:color="auto"/>
        <w:right w:val="none" w:sz="0" w:space="0" w:color="auto"/>
      </w:divBdr>
    </w:div>
    <w:div w:id="1303459622">
      <w:bodyDiv w:val="1"/>
      <w:marLeft w:val="0"/>
      <w:marRight w:val="0"/>
      <w:marTop w:val="0"/>
      <w:marBottom w:val="0"/>
      <w:divBdr>
        <w:top w:val="none" w:sz="0" w:space="0" w:color="auto"/>
        <w:left w:val="none" w:sz="0" w:space="0" w:color="auto"/>
        <w:bottom w:val="none" w:sz="0" w:space="0" w:color="auto"/>
        <w:right w:val="none" w:sz="0" w:space="0" w:color="auto"/>
      </w:divBdr>
    </w:div>
    <w:div w:id="1310015575">
      <w:bodyDiv w:val="1"/>
      <w:marLeft w:val="0"/>
      <w:marRight w:val="0"/>
      <w:marTop w:val="0"/>
      <w:marBottom w:val="0"/>
      <w:divBdr>
        <w:top w:val="none" w:sz="0" w:space="0" w:color="auto"/>
        <w:left w:val="none" w:sz="0" w:space="0" w:color="auto"/>
        <w:bottom w:val="none" w:sz="0" w:space="0" w:color="auto"/>
        <w:right w:val="none" w:sz="0" w:space="0" w:color="auto"/>
      </w:divBdr>
    </w:div>
    <w:div w:id="1326781302">
      <w:bodyDiv w:val="1"/>
      <w:marLeft w:val="0"/>
      <w:marRight w:val="0"/>
      <w:marTop w:val="0"/>
      <w:marBottom w:val="0"/>
      <w:divBdr>
        <w:top w:val="none" w:sz="0" w:space="0" w:color="auto"/>
        <w:left w:val="none" w:sz="0" w:space="0" w:color="auto"/>
        <w:bottom w:val="none" w:sz="0" w:space="0" w:color="auto"/>
        <w:right w:val="none" w:sz="0" w:space="0" w:color="auto"/>
      </w:divBdr>
    </w:div>
    <w:div w:id="1327703261">
      <w:bodyDiv w:val="1"/>
      <w:marLeft w:val="0"/>
      <w:marRight w:val="0"/>
      <w:marTop w:val="0"/>
      <w:marBottom w:val="0"/>
      <w:divBdr>
        <w:top w:val="none" w:sz="0" w:space="0" w:color="auto"/>
        <w:left w:val="none" w:sz="0" w:space="0" w:color="auto"/>
        <w:bottom w:val="none" w:sz="0" w:space="0" w:color="auto"/>
        <w:right w:val="none" w:sz="0" w:space="0" w:color="auto"/>
      </w:divBdr>
    </w:div>
    <w:div w:id="1333218090">
      <w:bodyDiv w:val="1"/>
      <w:marLeft w:val="0"/>
      <w:marRight w:val="0"/>
      <w:marTop w:val="0"/>
      <w:marBottom w:val="0"/>
      <w:divBdr>
        <w:top w:val="none" w:sz="0" w:space="0" w:color="auto"/>
        <w:left w:val="none" w:sz="0" w:space="0" w:color="auto"/>
        <w:bottom w:val="none" w:sz="0" w:space="0" w:color="auto"/>
        <w:right w:val="none" w:sz="0" w:space="0" w:color="auto"/>
      </w:divBdr>
    </w:div>
    <w:div w:id="1333723266">
      <w:bodyDiv w:val="1"/>
      <w:marLeft w:val="0"/>
      <w:marRight w:val="0"/>
      <w:marTop w:val="0"/>
      <w:marBottom w:val="0"/>
      <w:divBdr>
        <w:top w:val="none" w:sz="0" w:space="0" w:color="auto"/>
        <w:left w:val="none" w:sz="0" w:space="0" w:color="auto"/>
        <w:bottom w:val="none" w:sz="0" w:space="0" w:color="auto"/>
        <w:right w:val="none" w:sz="0" w:space="0" w:color="auto"/>
      </w:divBdr>
    </w:div>
    <w:div w:id="1335842635">
      <w:bodyDiv w:val="1"/>
      <w:marLeft w:val="0"/>
      <w:marRight w:val="0"/>
      <w:marTop w:val="0"/>
      <w:marBottom w:val="0"/>
      <w:divBdr>
        <w:top w:val="none" w:sz="0" w:space="0" w:color="auto"/>
        <w:left w:val="none" w:sz="0" w:space="0" w:color="auto"/>
        <w:bottom w:val="none" w:sz="0" w:space="0" w:color="auto"/>
        <w:right w:val="none" w:sz="0" w:space="0" w:color="auto"/>
      </w:divBdr>
    </w:div>
    <w:div w:id="1336495313">
      <w:bodyDiv w:val="1"/>
      <w:marLeft w:val="0"/>
      <w:marRight w:val="0"/>
      <w:marTop w:val="0"/>
      <w:marBottom w:val="0"/>
      <w:divBdr>
        <w:top w:val="none" w:sz="0" w:space="0" w:color="auto"/>
        <w:left w:val="none" w:sz="0" w:space="0" w:color="auto"/>
        <w:bottom w:val="none" w:sz="0" w:space="0" w:color="auto"/>
        <w:right w:val="none" w:sz="0" w:space="0" w:color="auto"/>
      </w:divBdr>
      <w:divsChild>
        <w:div w:id="1918398075">
          <w:marLeft w:val="0"/>
          <w:marRight w:val="0"/>
          <w:marTop w:val="300"/>
          <w:marBottom w:val="150"/>
          <w:divBdr>
            <w:top w:val="none" w:sz="0" w:space="0" w:color="auto"/>
            <w:left w:val="none" w:sz="0" w:space="0" w:color="auto"/>
            <w:bottom w:val="none" w:sz="0" w:space="0" w:color="auto"/>
            <w:right w:val="none" w:sz="0" w:space="0" w:color="auto"/>
          </w:divBdr>
        </w:div>
        <w:div w:id="65566630">
          <w:marLeft w:val="0"/>
          <w:marRight w:val="0"/>
          <w:marTop w:val="300"/>
          <w:marBottom w:val="150"/>
          <w:divBdr>
            <w:top w:val="none" w:sz="0" w:space="0" w:color="auto"/>
            <w:left w:val="none" w:sz="0" w:space="0" w:color="auto"/>
            <w:bottom w:val="none" w:sz="0" w:space="0" w:color="auto"/>
            <w:right w:val="none" w:sz="0" w:space="0" w:color="auto"/>
          </w:divBdr>
        </w:div>
        <w:div w:id="1356536261">
          <w:marLeft w:val="0"/>
          <w:marRight w:val="0"/>
          <w:marTop w:val="300"/>
          <w:marBottom w:val="150"/>
          <w:divBdr>
            <w:top w:val="none" w:sz="0" w:space="0" w:color="auto"/>
            <w:left w:val="none" w:sz="0" w:space="0" w:color="auto"/>
            <w:bottom w:val="none" w:sz="0" w:space="0" w:color="auto"/>
            <w:right w:val="none" w:sz="0" w:space="0" w:color="auto"/>
          </w:divBdr>
        </w:div>
        <w:div w:id="754283109">
          <w:marLeft w:val="0"/>
          <w:marRight w:val="0"/>
          <w:marTop w:val="300"/>
          <w:marBottom w:val="150"/>
          <w:divBdr>
            <w:top w:val="none" w:sz="0" w:space="0" w:color="auto"/>
            <w:left w:val="none" w:sz="0" w:space="0" w:color="auto"/>
            <w:bottom w:val="none" w:sz="0" w:space="0" w:color="auto"/>
            <w:right w:val="none" w:sz="0" w:space="0" w:color="auto"/>
          </w:divBdr>
        </w:div>
        <w:div w:id="1075083850">
          <w:marLeft w:val="0"/>
          <w:marRight w:val="0"/>
          <w:marTop w:val="300"/>
          <w:marBottom w:val="150"/>
          <w:divBdr>
            <w:top w:val="none" w:sz="0" w:space="0" w:color="auto"/>
            <w:left w:val="none" w:sz="0" w:space="0" w:color="auto"/>
            <w:bottom w:val="none" w:sz="0" w:space="0" w:color="auto"/>
            <w:right w:val="none" w:sz="0" w:space="0" w:color="auto"/>
          </w:divBdr>
        </w:div>
        <w:div w:id="129440024">
          <w:marLeft w:val="0"/>
          <w:marRight w:val="0"/>
          <w:marTop w:val="300"/>
          <w:marBottom w:val="150"/>
          <w:divBdr>
            <w:top w:val="none" w:sz="0" w:space="0" w:color="auto"/>
            <w:left w:val="none" w:sz="0" w:space="0" w:color="auto"/>
            <w:bottom w:val="none" w:sz="0" w:space="0" w:color="auto"/>
            <w:right w:val="none" w:sz="0" w:space="0" w:color="auto"/>
          </w:divBdr>
        </w:div>
      </w:divsChild>
    </w:div>
    <w:div w:id="1341542243">
      <w:bodyDiv w:val="1"/>
      <w:marLeft w:val="0"/>
      <w:marRight w:val="0"/>
      <w:marTop w:val="0"/>
      <w:marBottom w:val="0"/>
      <w:divBdr>
        <w:top w:val="none" w:sz="0" w:space="0" w:color="auto"/>
        <w:left w:val="none" w:sz="0" w:space="0" w:color="auto"/>
        <w:bottom w:val="none" w:sz="0" w:space="0" w:color="auto"/>
        <w:right w:val="none" w:sz="0" w:space="0" w:color="auto"/>
      </w:divBdr>
    </w:div>
    <w:div w:id="1361928075">
      <w:bodyDiv w:val="1"/>
      <w:marLeft w:val="0"/>
      <w:marRight w:val="0"/>
      <w:marTop w:val="0"/>
      <w:marBottom w:val="0"/>
      <w:divBdr>
        <w:top w:val="none" w:sz="0" w:space="0" w:color="auto"/>
        <w:left w:val="none" w:sz="0" w:space="0" w:color="auto"/>
        <w:bottom w:val="none" w:sz="0" w:space="0" w:color="auto"/>
        <w:right w:val="none" w:sz="0" w:space="0" w:color="auto"/>
      </w:divBdr>
    </w:div>
    <w:div w:id="1362048974">
      <w:bodyDiv w:val="1"/>
      <w:marLeft w:val="0"/>
      <w:marRight w:val="0"/>
      <w:marTop w:val="0"/>
      <w:marBottom w:val="0"/>
      <w:divBdr>
        <w:top w:val="none" w:sz="0" w:space="0" w:color="auto"/>
        <w:left w:val="none" w:sz="0" w:space="0" w:color="auto"/>
        <w:bottom w:val="none" w:sz="0" w:space="0" w:color="auto"/>
        <w:right w:val="none" w:sz="0" w:space="0" w:color="auto"/>
      </w:divBdr>
    </w:div>
    <w:div w:id="1369835433">
      <w:bodyDiv w:val="1"/>
      <w:marLeft w:val="0"/>
      <w:marRight w:val="0"/>
      <w:marTop w:val="0"/>
      <w:marBottom w:val="0"/>
      <w:divBdr>
        <w:top w:val="none" w:sz="0" w:space="0" w:color="auto"/>
        <w:left w:val="none" w:sz="0" w:space="0" w:color="auto"/>
        <w:bottom w:val="none" w:sz="0" w:space="0" w:color="auto"/>
        <w:right w:val="none" w:sz="0" w:space="0" w:color="auto"/>
      </w:divBdr>
    </w:div>
    <w:div w:id="1374650286">
      <w:bodyDiv w:val="1"/>
      <w:marLeft w:val="0"/>
      <w:marRight w:val="0"/>
      <w:marTop w:val="0"/>
      <w:marBottom w:val="0"/>
      <w:divBdr>
        <w:top w:val="none" w:sz="0" w:space="0" w:color="auto"/>
        <w:left w:val="none" w:sz="0" w:space="0" w:color="auto"/>
        <w:bottom w:val="none" w:sz="0" w:space="0" w:color="auto"/>
        <w:right w:val="none" w:sz="0" w:space="0" w:color="auto"/>
      </w:divBdr>
    </w:div>
    <w:div w:id="1386756744">
      <w:bodyDiv w:val="1"/>
      <w:marLeft w:val="0"/>
      <w:marRight w:val="0"/>
      <w:marTop w:val="0"/>
      <w:marBottom w:val="0"/>
      <w:divBdr>
        <w:top w:val="none" w:sz="0" w:space="0" w:color="auto"/>
        <w:left w:val="none" w:sz="0" w:space="0" w:color="auto"/>
        <w:bottom w:val="none" w:sz="0" w:space="0" w:color="auto"/>
        <w:right w:val="none" w:sz="0" w:space="0" w:color="auto"/>
      </w:divBdr>
    </w:div>
    <w:div w:id="1398283848">
      <w:bodyDiv w:val="1"/>
      <w:marLeft w:val="0"/>
      <w:marRight w:val="0"/>
      <w:marTop w:val="0"/>
      <w:marBottom w:val="0"/>
      <w:divBdr>
        <w:top w:val="none" w:sz="0" w:space="0" w:color="auto"/>
        <w:left w:val="none" w:sz="0" w:space="0" w:color="auto"/>
        <w:bottom w:val="none" w:sz="0" w:space="0" w:color="auto"/>
        <w:right w:val="none" w:sz="0" w:space="0" w:color="auto"/>
      </w:divBdr>
    </w:div>
    <w:div w:id="1399674168">
      <w:bodyDiv w:val="1"/>
      <w:marLeft w:val="0"/>
      <w:marRight w:val="0"/>
      <w:marTop w:val="0"/>
      <w:marBottom w:val="0"/>
      <w:divBdr>
        <w:top w:val="none" w:sz="0" w:space="0" w:color="auto"/>
        <w:left w:val="none" w:sz="0" w:space="0" w:color="auto"/>
        <w:bottom w:val="none" w:sz="0" w:space="0" w:color="auto"/>
        <w:right w:val="none" w:sz="0" w:space="0" w:color="auto"/>
      </w:divBdr>
    </w:div>
    <w:div w:id="1400977454">
      <w:bodyDiv w:val="1"/>
      <w:marLeft w:val="0"/>
      <w:marRight w:val="0"/>
      <w:marTop w:val="0"/>
      <w:marBottom w:val="0"/>
      <w:divBdr>
        <w:top w:val="none" w:sz="0" w:space="0" w:color="auto"/>
        <w:left w:val="none" w:sz="0" w:space="0" w:color="auto"/>
        <w:bottom w:val="none" w:sz="0" w:space="0" w:color="auto"/>
        <w:right w:val="none" w:sz="0" w:space="0" w:color="auto"/>
      </w:divBdr>
    </w:div>
    <w:div w:id="1405227686">
      <w:bodyDiv w:val="1"/>
      <w:marLeft w:val="0"/>
      <w:marRight w:val="0"/>
      <w:marTop w:val="0"/>
      <w:marBottom w:val="0"/>
      <w:divBdr>
        <w:top w:val="none" w:sz="0" w:space="0" w:color="auto"/>
        <w:left w:val="none" w:sz="0" w:space="0" w:color="auto"/>
        <w:bottom w:val="none" w:sz="0" w:space="0" w:color="auto"/>
        <w:right w:val="none" w:sz="0" w:space="0" w:color="auto"/>
      </w:divBdr>
    </w:div>
    <w:div w:id="1413695838">
      <w:bodyDiv w:val="1"/>
      <w:marLeft w:val="0"/>
      <w:marRight w:val="0"/>
      <w:marTop w:val="0"/>
      <w:marBottom w:val="0"/>
      <w:divBdr>
        <w:top w:val="none" w:sz="0" w:space="0" w:color="auto"/>
        <w:left w:val="none" w:sz="0" w:space="0" w:color="auto"/>
        <w:bottom w:val="none" w:sz="0" w:space="0" w:color="auto"/>
        <w:right w:val="none" w:sz="0" w:space="0" w:color="auto"/>
      </w:divBdr>
    </w:div>
    <w:div w:id="1415053383">
      <w:bodyDiv w:val="1"/>
      <w:marLeft w:val="0"/>
      <w:marRight w:val="0"/>
      <w:marTop w:val="0"/>
      <w:marBottom w:val="0"/>
      <w:divBdr>
        <w:top w:val="none" w:sz="0" w:space="0" w:color="auto"/>
        <w:left w:val="none" w:sz="0" w:space="0" w:color="auto"/>
        <w:bottom w:val="none" w:sz="0" w:space="0" w:color="auto"/>
        <w:right w:val="none" w:sz="0" w:space="0" w:color="auto"/>
      </w:divBdr>
    </w:div>
    <w:div w:id="1426415993">
      <w:bodyDiv w:val="1"/>
      <w:marLeft w:val="0"/>
      <w:marRight w:val="0"/>
      <w:marTop w:val="0"/>
      <w:marBottom w:val="0"/>
      <w:divBdr>
        <w:top w:val="none" w:sz="0" w:space="0" w:color="auto"/>
        <w:left w:val="none" w:sz="0" w:space="0" w:color="auto"/>
        <w:bottom w:val="none" w:sz="0" w:space="0" w:color="auto"/>
        <w:right w:val="none" w:sz="0" w:space="0" w:color="auto"/>
      </w:divBdr>
    </w:div>
    <w:div w:id="1441338596">
      <w:bodyDiv w:val="1"/>
      <w:marLeft w:val="0"/>
      <w:marRight w:val="0"/>
      <w:marTop w:val="0"/>
      <w:marBottom w:val="0"/>
      <w:divBdr>
        <w:top w:val="none" w:sz="0" w:space="0" w:color="auto"/>
        <w:left w:val="none" w:sz="0" w:space="0" w:color="auto"/>
        <w:bottom w:val="none" w:sz="0" w:space="0" w:color="auto"/>
        <w:right w:val="none" w:sz="0" w:space="0" w:color="auto"/>
      </w:divBdr>
    </w:div>
    <w:div w:id="1447193170">
      <w:bodyDiv w:val="1"/>
      <w:marLeft w:val="0"/>
      <w:marRight w:val="0"/>
      <w:marTop w:val="0"/>
      <w:marBottom w:val="0"/>
      <w:divBdr>
        <w:top w:val="none" w:sz="0" w:space="0" w:color="auto"/>
        <w:left w:val="none" w:sz="0" w:space="0" w:color="auto"/>
        <w:bottom w:val="none" w:sz="0" w:space="0" w:color="auto"/>
        <w:right w:val="none" w:sz="0" w:space="0" w:color="auto"/>
      </w:divBdr>
    </w:div>
    <w:div w:id="1451902222">
      <w:bodyDiv w:val="1"/>
      <w:marLeft w:val="0"/>
      <w:marRight w:val="0"/>
      <w:marTop w:val="0"/>
      <w:marBottom w:val="0"/>
      <w:divBdr>
        <w:top w:val="none" w:sz="0" w:space="0" w:color="auto"/>
        <w:left w:val="none" w:sz="0" w:space="0" w:color="auto"/>
        <w:bottom w:val="none" w:sz="0" w:space="0" w:color="auto"/>
        <w:right w:val="none" w:sz="0" w:space="0" w:color="auto"/>
      </w:divBdr>
    </w:div>
    <w:div w:id="1457797494">
      <w:bodyDiv w:val="1"/>
      <w:marLeft w:val="0"/>
      <w:marRight w:val="0"/>
      <w:marTop w:val="0"/>
      <w:marBottom w:val="0"/>
      <w:divBdr>
        <w:top w:val="none" w:sz="0" w:space="0" w:color="auto"/>
        <w:left w:val="none" w:sz="0" w:space="0" w:color="auto"/>
        <w:bottom w:val="none" w:sz="0" w:space="0" w:color="auto"/>
        <w:right w:val="none" w:sz="0" w:space="0" w:color="auto"/>
      </w:divBdr>
    </w:div>
    <w:div w:id="1470979151">
      <w:bodyDiv w:val="1"/>
      <w:marLeft w:val="0"/>
      <w:marRight w:val="0"/>
      <w:marTop w:val="0"/>
      <w:marBottom w:val="0"/>
      <w:divBdr>
        <w:top w:val="none" w:sz="0" w:space="0" w:color="auto"/>
        <w:left w:val="none" w:sz="0" w:space="0" w:color="auto"/>
        <w:bottom w:val="none" w:sz="0" w:space="0" w:color="auto"/>
        <w:right w:val="none" w:sz="0" w:space="0" w:color="auto"/>
      </w:divBdr>
    </w:div>
    <w:div w:id="1473257326">
      <w:bodyDiv w:val="1"/>
      <w:marLeft w:val="0"/>
      <w:marRight w:val="0"/>
      <w:marTop w:val="0"/>
      <w:marBottom w:val="0"/>
      <w:divBdr>
        <w:top w:val="none" w:sz="0" w:space="0" w:color="auto"/>
        <w:left w:val="none" w:sz="0" w:space="0" w:color="auto"/>
        <w:bottom w:val="none" w:sz="0" w:space="0" w:color="auto"/>
        <w:right w:val="none" w:sz="0" w:space="0" w:color="auto"/>
      </w:divBdr>
      <w:divsChild>
        <w:div w:id="1772041992">
          <w:marLeft w:val="0"/>
          <w:marRight w:val="0"/>
          <w:marTop w:val="300"/>
          <w:marBottom w:val="150"/>
          <w:divBdr>
            <w:top w:val="none" w:sz="0" w:space="0" w:color="auto"/>
            <w:left w:val="none" w:sz="0" w:space="0" w:color="auto"/>
            <w:bottom w:val="none" w:sz="0" w:space="0" w:color="auto"/>
            <w:right w:val="none" w:sz="0" w:space="0" w:color="auto"/>
          </w:divBdr>
        </w:div>
        <w:div w:id="1280837897">
          <w:marLeft w:val="0"/>
          <w:marRight w:val="0"/>
          <w:marTop w:val="300"/>
          <w:marBottom w:val="150"/>
          <w:divBdr>
            <w:top w:val="none" w:sz="0" w:space="0" w:color="auto"/>
            <w:left w:val="none" w:sz="0" w:space="0" w:color="auto"/>
            <w:bottom w:val="none" w:sz="0" w:space="0" w:color="auto"/>
            <w:right w:val="none" w:sz="0" w:space="0" w:color="auto"/>
          </w:divBdr>
        </w:div>
        <w:div w:id="491603762">
          <w:marLeft w:val="0"/>
          <w:marRight w:val="0"/>
          <w:marTop w:val="300"/>
          <w:marBottom w:val="150"/>
          <w:divBdr>
            <w:top w:val="none" w:sz="0" w:space="0" w:color="auto"/>
            <w:left w:val="none" w:sz="0" w:space="0" w:color="auto"/>
            <w:bottom w:val="none" w:sz="0" w:space="0" w:color="auto"/>
            <w:right w:val="none" w:sz="0" w:space="0" w:color="auto"/>
          </w:divBdr>
        </w:div>
        <w:div w:id="1951425879">
          <w:marLeft w:val="0"/>
          <w:marRight w:val="0"/>
          <w:marTop w:val="300"/>
          <w:marBottom w:val="150"/>
          <w:divBdr>
            <w:top w:val="none" w:sz="0" w:space="0" w:color="auto"/>
            <w:left w:val="none" w:sz="0" w:space="0" w:color="auto"/>
            <w:bottom w:val="none" w:sz="0" w:space="0" w:color="auto"/>
            <w:right w:val="none" w:sz="0" w:space="0" w:color="auto"/>
          </w:divBdr>
        </w:div>
      </w:divsChild>
    </w:div>
    <w:div w:id="1474450055">
      <w:bodyDiv w:val="1"/>
      <w:marLeft w:val="0"/>
      <w:marRight w:val="0"/>
      <w:marTop w:val="0"/>
      <w:marBottom w:val="0"/>
      <w:divBdr>
        <w:top w:val="none" w:sz="0" w:space="0" w:color="auto"/>
        <w:left w:val="none" w:sz="0" w:space="0" w:color="auto"/>
        <w:bottom w:val="none" w:sz="0" w:space="0" w:color="auto"/>
        <w:right w:val="none" w:sz="0" w:space="0" w:color="auto"/>
      </w:divBdr>
      <w:divsChild>
        <w:div w:id="1653438600">
          <w:marLeft w:val="0"/>
          <w:marRight w:val="0"/>
          <w:marTop w:val="300"/>
          <w:marBottom w:val="150"/>
          <w:divBdr>
            <w:top w:val="none" w:sz="0" w:space="0" w:color="auto"/>
            <w:left w:val="none" w:sz="0" w:space="0" w:color="auto"/>
            <w:bottom w:val="none" w:sz="0" w:space="0" w:color="auto"/>
            <w:right w:val="none" w:sz="0" w:space="0" w:color="auto"/>
          </w:divBdr>
        </w:div>
        <w:div w:id="944580862">
          <w:marLeft w:val="0"/>
          <w:marRight w:val="0"/>
          <w:marTop w:val="300"/>
          <w:marBottom w:val="150"/>
          <w:divBdr>
            <w:top w:val="none" w:sz="0" w:space="0" w:color="auto"/>
            <w:left w:val="none" w:sz="0" w:space="0" w:color="auto"/>
            <w:bottom w:val="none" w:sz="0" w:space="0" w:color="auto"/>
            <w:right w:val="none" w:sz="0" w:space="0" w:color="auto"/>
          </w:divBdr>
        </w:div>
        <w:div w:id="958804896">
          <w:marLeft w:val="0"/>
          <w:marRight w:val="0"/>
          <w:marTop w:val="300"/>
          <w:marBottom w:val="150"/>
          <w:divBdr>
            <w:top w:val="none" w:sz="0" w:space="0" w:color="auto"/>
            <w:left w:val="none" w:sz="0" w:space="0" w:color="auto"/>
            <w:bottom w:val="none" w:sz="0" w:space="0" w:color="auto"/>
            <w:right w:val="none" w:sz="0" w:space="0" w:color="auto"/>
          </w:divBdr>
        </w:div>
        <w:div w:id="659116462">
          <w:marLeft w:val="0"/>
          <w:marRight w:val="0"/>
          <w:marTop w:val="300"/>
          <w:marBottom w:val="150"/>
          <w:divBdr>
            <w:top w:val="none" w:sz="0" w:space="0" w:color="auto"/>
            <w:left w:val="none" w:sz="0" w:space="0" w:color="auto"/>
            <w:bottom w:val="none" w:sz="0" w:space="0" w:color="auto"/>
            <w:right w:val="none" w:sz="0" w:space="0" w:color="auto"/>
          </w:divBdr>
        </w:div>
        <w:div w:id="320623554">
          <w:marLeft w:val="0"/>
          <w:marRight w:val="0"/>
          <w:marTop w:val="300"/>
          <w:marBottom w:val="150"/>
          <w:divBdr>
            <w:top w:val="none" w:sz="0" w:space="0" w:color="auto"/>
            <w:left w:val="none" w:sz="0" w:space="0" w:color="auto"/>
            <w:bottom w:val="none" w:sz="0" w:space="0" w:color="auto"/>
            <w:right w:val="none" w:sz="0" w:space="0" w:color="auto"/>
          </w:divBdr>
        </w:div>
        <w:div w:id="1560479717">
          <w:marLeft w:val="0"/>
          <w:marRight w:val="0"/>
          <w:marTop w:val="300"/>
          <w:marBottom w:val="150"/>
          <w:divBdr>
            <w:top w:val="none" w:sz="0" w:space="0" w:color="auto"/>
            <w:left w:val="none" w:sz="0" w:space="0" w:color="auto"/>
            <w:bottom w:val="none" w:sz="0" w:space="0" w:color="auto"/>
            <w:right w:val="none" w:sz="0" w:space="0" w:color="auto"/>
          </w:divBdr>
        </w:div>
      </w:divsChild>
    </w:div>
    <w:div w:id="1483229582">
      <w:bodyDiv w:val="1"/>
      <w:marLeft w:val="0"/>
      <w:marRight w:val="0"/>
      <w:marTop w:val="0"/>
      <w:marBottom w:val="0"/>
      <w:divBdr>
        <w:top w:val="none" w:sz="0" w:space="0" w:color="auto"/>
        <w:left w:val="none" w:sz="0" w:space="0" w:color="auto"/>
        <w:bottom w:val="none" w:sz="0" w:space="0" w:color="auto"/>
        <w:right w:val="none" w:sz="0" w:space="0" w:color="auto"/>
      </w:divBdr>
    </w:div>
    <w:div w:id="1484079532">
      <w:bodyDiv w:val="1"/>
      <w:marLeft w:val="0"/>
      <w:marRight w:val="0"/>
      <w:marTop w:val="0"/>
      <w:marBottom w:val="0"/>
      <w:divBdr>
        <w:top w:val="none" w:sz="0" w:space="0" w:color="auto"/>
        <w:left w:val="none" w:sz="0" w:space="0" w:color="auto"/>
        <w:bottom w:val="none" w:sz="0" w:space="0" w:color="auto"/>
        <w:right w:val="none" w:sz="0" w:space="0" w:color="auto"/>
      </w:divBdr>
    </w:div>
    <w:div w:id="1490513022">
      <w:bodyDiv w:val="1"/>
      <w:marLeft w:val="0"/>
      <w:marRight w:val="0"/>
      <w:marTop w:val="0"/>
      <w:marBottom w:val="0"/>
      <w:divBdr>
        <w:top w:val="none" w:sz="0" w:space="0" w:color="auto"/>
        <w:left w:val="none" w:sz="0" w:space="0" w:color="auto"/>
        <w:bottom w:val="none" w:sz="0" w:space="0" w:color="auto"/>
        <w:right w:val="none" w:sz="0" w:space="0" w:color="auto"/>
      </w:divBdr>
    </w:div>
    <w:div w:id="1495295193">
      <w:bodyDiv w:val="1"/>
      <w:marLeft w:val="0"/>
      <w:marRight w:val="0"/>
      <w:marTop w:val="0"/>
      <w:marBottom w:val="0"/>
      <w:divBdr>
        <w:top w:val="none" w:sz="0" w:space="0" w:color="auto"/>
        <w:left w:val="none" w:sz="0" w:space="0" w:color="auto"/>
        <w:bottom w:val="none" w:sz="0" w:space="0" w:color="auto"/>
        <w:right w:val="none" w:sz="0" w:space="0" w:color="auto"/>
      </w:divBdr>
    </w:div>
    <w:div w:id="1499689547">
      <w:bodyDiv w:val="1"/>
      <w:marLeft w:val="0"/>
      <w:marRight w:val="0"/>
      <w:marTop w:val="0"/>
      <w:marBottom w:val="0"/>
      <w:divBdr>
        <w:top w:val="none" w:sz="0" w:space="0" w:color="auto"/>
        <w:left w:val="none" w:sz="0" w:space="0" w:color="auto"/>
        <w:bottom w:val="none" w:sz="0" w:space="0" w:color="auto"/>
        <w:right w:val="none" w:sz="0" w:space="0" w:color="auto"/>
      </w:divBdr>
    </w:div>
    <w:div w:id="1499730630">
      <w:bodyDiv w:val="1"/>
      <w:marLeft w:val="0"/>
      <w:marRight w:val="0"/>
      <w:marTop w:val="0"/>
      <w:marBottom w:val="0"/>
      <w:divBdr>
        <w:top w:val="none" w:sz="0" w:space="0" w:color="auto"/>
        <w:left w:val="none" w:sz="0" w:space="0" w:color="auto"/>
        <w:bottom w:val="none" w:sz="0" w:space="0" w:color="auto"/>
        <w:right w:val="none" w:sz="0" w:space="0" w:color="auto"/>
      </w:divBdr>
      <w:divsChild>
        <w:div w:id="1854805891">
          <w:marLeft w:val="0"/>
          <w:marRight w:val="0"/>
          <w:marTop w:val="0"/>
          <w:marBottom w:val="225"/>
          <w:divBdr>
            <w:top w:val="none" w:sz="0" w:space="0" w:color="auto"/>
            <w:left w:val="none" w:sz="0" w:space="0" w:color="auto"/>
            <w:bottom w:val="none" w:sz="0" w:space="0" w:color="auto"/>
            <w:right w:val="none" w:sz="0" w:space="0" w:color="auto"/>
          </w:divBdr>
        </w:div>
        <w:div w:id="437021941">
          <w:marLeft w:val="0"/>
          <w:marRight w:val="0"/>
          <w:marTop w:val="0"/>
          <w:marBottom w:val="225"/>
          <w:divBdr>
            <w:top w:val="none" w:sz="0" w:space="0" w:color="auto"/>
            <w:left w:val="none" w:sz="0" w:space="0" w:color="auto"/>
            <w:bottom w:val="none" w:sz="0" w:space="0" w:color="auto"/>
            <w:right w:val="none" w:sz="0" w:space="0" w:color="auto"/>
          </w:divBdr>
        </w:div>
        <w:div w:id="248855545">
          <w:marLeft w:val="0"/>
          <w:marRight w:val="0"/>
          <w:marTop w:val="0"/>
          <w:marBottom w:val="225"/>
          <w:divBdr>
            <w:top w:val="none" w:sz="0" w:space="0" w:color="auto"/>
            <w:left w:val="none" w:sz="0" w:space="0" w:color="auto"/>
            <w:bottom w:val="none" w:sz="0" w:space="0" w:color="auto"/>
            <w:right w:val="none" w:sz="0" w:space="0" w:color="auto"/>
          </w:divBdr>
        </w:div>
      </w:divsChild>
    </w:div>
    <w:div w:id="1508717592">
      <w:bodyDiv w:val="1"/>
      <w:marLeft w:val="0"/>
      <w:marRight w:val="0"/>
      <w:marTop w:val="0"/>
      <w:marBottom w:val="0"/>
      <w:divBdr>
        <w:top w:val="none" w:sz="0" w:space="0" w:color="auto"/>
        <w:left w:val="none" w:sz="0" w:space="0" w:color="auto"/>
        <w:bottom w:val="none" w:sz="0" w:space="0" w:color="auto"/>
        <w:right w:val="none" w:sz="0" w:space="0" w:color="auto"/>
      </w:divBdr>
      <w:divsChild>
        <w:div w:id="1973947229">
          <w:marLeft w:val="0"/>
          <w:marRight w:val="0"/>
          <w:marTop w:val="0"/>
          <w:marBottom w:val="0"/>
          <w:divBdr>
            <w:top w:val="none" w:sz="0" w:space="0" w:color="auto"/>
            <w:left w:val="none" w:sz="0" w:space="0" w:color="auto"/>
            <w:bottom w:val="none" w:sz="0" w:space="0" w:color="auto"/>
            <w:right w:val="none" w:sz="0" w:space="0" w:color="auto"/>
          </w:divBdr>
          <w:divsChild>
            <w:div w:id="10672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0335">
      <w:bodyDiv w:val="1"/>
      <w:marLeft w:val="0"/>
      <w:marRight w:val="0"/>
      <w:marTop w:val="0"/>
      <w:marBottom w:val="0"/>
      <w:divBdr>
        <w:top w:val="none" w:sz="0" w:space="0" w:color="auto"/>
        <w:left w:val="none" w:sz="0" w:space="0" w:color="auto"/>
        <w:bottom w:val="none" w:sz="0" w:space="0" w:color="auto"/>
        <w:right w:val="none" w:sz="0" w:space="0" w:color="auto"/>
      </w:divBdr>
    </w:div>
    <w:div w:id="1527451875">
      <w:bodyDiv w:val="1"/>
      <w:marLeft w:val="0"/>
      <w:marRight w:val="0"/>
      <w:marTop w:val="0"/>
      <w:marBottom w:val="0"/>
      <w:divBdr>
        <w:top w:val="none" w:sz="0" w:space="0" w:color="auto"/>
        <w:left w:val="none" w:sz="0" w:space="0" w:color="auto"/>
        <w:bottom w:val="none" w:sz="0" w:space="0" w:color="auto"/>
        <w:right w:val="none" w:sz="0" w:space="0" w:color="auto"/>
      </w:divBdr>
    </w:div>
    <w:div w:id="1532721090">
      <w:bodyDiv w:val="1"/>
      <w:marLeft w:val="0"/>
      <w:marRight w:val="0"/>
      <w:marTop w:val="0"/>
      <w:marBottom w:val="0"/>
      <w:divBdr>
        <w:top w:val="none" w:sz="0" w:space="0" w:color="auto"/>
        <w:left w:val="none" w:sz="0" w:space="0" w:color="auto"/>
        <w:bottom w:val="none" w:sz="0" w:space="0" w:color="auto"/>
        <w:right w:val="none" w:sz="0" w:space="0" w:color="auto"/>
      </w:divBdr>
    </w:div>
    <w:div w:id="1536431578">
      <w:bodyDiv w:val="1"/>
      <w:marLeft w:val="0"/>
      <w:marRight w:val="0"/>
      <w:marTop w:val="0"/>
      <w:marBottom w:val="0"/>
      <w:divBdr>
        <w:top w:val="none" w:sz="0" w:space="0" w:color="auto"/>
        <w:left w:val="none" w:sz="0" w:space="0" w:color="auto"/>
        <w:bottom w:val="none" w:sz="0" w:space="0" w:color="auto"/>
        <w:right w:val="none" w:sz="0" w:space="0" w:color="auto"/>
      </w:divBdr>
    </w:div>
    <w:div w:id="1538854913">
      <w:bodyDiv w:val="1"/>
      <w:marLeft w:val="0"/>
      <w:marRight w:val="0"/>
      <w:marTop w:val="0"/>
      <w:marBottom w:val="0"/>
      <w:divBdr>
        <w:top w:val="none" w:sz="0" w:space="0" w:color="auto"/>
        <w:left w:val="none" w:sz="0" w:space="0" w:color="auto"/>
        <w:bottom w:val="none" w:sz="0" w:space="0" w:color="auto"/>
        <w:right w:val="none" w:sz="0" w:space="0" w:color="auto"/>
      </w:divBdr>
    </w:div>
    <w:div w:id="1540816923">
      <w:bodyDiv w:val="1"/>
      <w:marLeft w:val="0"/>
      <w:marRight w:val="0"/>
      <w:marTop w:val="0"/>
      <w:marBottom w:val="0"/>
      <w:divBdr>
        <w:top w:val="none" w:sz="0" w:space="0" w:color="auto"/>
        <w:left w:val="none" w:sz="0" w:space="0" w:color="auto"/>
        <w:bottom w:val="none" w:sz="0" w:space="0" w:color="auto"/>
        <w:right w:val="none" w:sz="0" w:space="0" w:color="auto"/>
      </w:divBdr>
    </w:div>
    <w:div w:id="1553077439">
      <w:bodyDiv w:val="1"/>
      <w:marLeft w:val="0"/>
      <w:marRight w:val="0"/>
      <w:marTop w:val="0"/>
      <w:marBottom w:val="0"/>
      <w:divBdr>
        <w:top w:val="none" w:sz="0" w:space="0" w:color="auto"/>
        <w:left w:val="none" w:sz="0" w:space="0" w:color="auto"/>
        <w:bottom w:val="none" w:sz="0" w:space="0" w:color="auto"/>
        <w:right w:val="none" w:sz="0" w:space="0" w:color="auto"/>
      </w:divBdr>
    </w:div>
    <w:div w:id="1558740026">
      <w:bodyDiv w:val="1"/>
      <w:marLeft w:val="0"/>
      <w:marRight w:val="0"/>
      <w:marTop w:val="0"/>
      <w:marBottom w:val="0"/>
      <w:divBdr>
        <w:top w:val="none" w:sz="0" w:space="0" w:color="auto"/>
        <w:left w:val="none" w:sz="0" w:space="0" w:color="auto"/>
        <w:bottom w:val="none" w:sz="0" w:space="0" w:color="auto"/>
        <w:right w:val="none" w:sz="0" w:space="0" w:color="auto"/>
      </w:divBdr>
    </w:div>
    <w:div w:id="1571618918">
      <w:bodyDiv w:val="1"/>
      <w:marLeft w:val="0"/>
      <w:marRight w:val="0"/>
      <w:marTop w:val="0"/>
      <w:marBottom w:val="0"/>
      <w:divBdr>
        <w:top w:val="none" w:sz="0" w:space="0" w:color="auto"/>
        <w:left w:val="none" w:sz="0" w:space="0" w:color="auto"/>
        <w:bottom w:val="none" w:sz="0" w:space="0" w:color="auto"/>
        <w:right w:val="none" w:sz="0" w:space="0" w:color="auto"/>
      </w:divBdr>
    </w:div>
    <w:div w:id="1577086809">
      <w:bodyDiv w:val="1"/>
      <w:marLeft w:val="0"/>
      <w:marRight w:val="0"/>
      <w:marTop w:val="0"/>
      <w:marBottom w:val="0"/>
      <w:divBdr>
        <w:top w:val="none" w:sz="0" w:space="0" w:color="auto"/>
        <w:left w:val="none" w:sz="0" w:space="0" w:color="auto"/>
        <w:bottom w:val="none" w:sz="0" w:space="0" w:color="auto"/>
        <w:right w:val="none" w:sz="0" w:space="0" w:color="auto"/>
      </w:divBdr>
    </w:div>
    <w:div w:id="1578322268">
      <w:bodyDiv w:val="1"/>
      <w:marLeft w:val="0"/>
      <w:marRight w:val="0"/>
      <w:marTop w:val="0"/>
      <w:marBottom w:val="0"/>
      <w:divBdr>
        <w:top w:val="none" w:sz="0" w:space="0" w:color="auto"/>
        <w:left w:val="none" w:sz="0" w:space="0" w:color="auto"/>
        <w:bottom w:val="none" w:sz="0" w:space="0" w:color="auto"/>
        <w:right w:val="none" w:sz="0" w:space="0" w:color="auto"/>
      </w:divBdr>
    </w:div>
    <w:div w:id="1582989175">
      <w:bodyDiv w:val="1"/>
      <w:marLeft w:val="0"/>
      <w:marRight w:val="0"/>
      <w:marTop w:val="0"/>
      <w:marBottom w:val="0"/>
      <w:divBdr>
        <w:top w:val="none" w:sz="0" w:space="0" w:color="auto"/>
        <w:left w:val="none" w:sz="0" w:space="0" w:color="auto"/>
        <w:bottom w:val="none" w:sz="0" w:space="0" w:color="auto"/>
        <w:right w:val="none" w:sz="0" w:space="0" w:color="auto"/>
      </w:divBdr>
    </w:div>
    <w:div w:id="1583559758">
      <w:bodyDiv w:val="1"/>
      <w:marLeft w:val="0"/>
      <w:marRight w:val="0"/>
      <w:marTop w:val="0"/>
      <w:marBottom w:val="0"/>
      <w:divBdr>
        <w:top w:val="none" w:sz="0" w:space="0" w:color="auto"/>
        <w:left w:val="none" w:sz="0" w:space="0" w:color="auto"/>
        <w:bottom w:val="none" w:sz="0" w:space="0" w:color="auto"/>
        <w:right w:val="none" w:sz="0" w:space="0" w:color="auto"/>
      </w:divBdr>
    </w:div>
    <w:div w:id="1592398762">
      <w:bodyDiv w:val="1"/>
      <w:marLeft w:val="0"/>
      <w:marRight w:val="0"/>
      <w:marTop w:val="0"/>
      <w:marBottom w:val="0"/>
      <w:divBdr>
        <w:top w:val="none" w:sz="0" w:space="0" w:color="auto"/>
        <w:left w:val="none" w:sz="0" w:space="0" w:color="auto"/>
        <w:bottom w:val="none" w:sz="0" w:space="0" w:color="auto"/>
        <w:right w:val="none" w:sz="0" w:space="0" w:color="auto"/>
      </w:divBdr>
    </w:div>
    <w:div w:id="1594124167">
      <w:bodyDiv w:val="1"/>
      <w:marLeft w:val="0"/>
      <w:marRight w:val="0"/>
      <w:marTop w:val="0"/>
      <w:marBottom w:val="0"/>
      <w:divBdr>
        <w:top w:val="none" w:sz="0" w:space="0" w:color="auto"/>
        <w:left w:val="none" w:sz="0" w:space="0" w:color="auto"/>
        <w:bottom w:val="none" w:sz="0" w:space="0" w:color="auto"/>
        <w:right w:val="none" w:sz="0" w:space="0" w:color="auto"/>
      </w:divBdr>
    </w:div>
    <w:div w:id="1600523158">
      <w:bodyDiv w:val="1"/>
      <w:marLeft w:val="0"/>
      <w:marRight w:val="0"/>
      <w:marTop w:val="0"/>
      <w:marBottom w:val="0"/>
      <w:divBdr>
        <w:top w:val="none" w:sz="0" w:space="0" w:color="auto"/>
        <w:left w:val="none" w:sz="0" w:space="0" w:color="auto"/>
        <w:bottom w:val="none" w:sz="0" w:space="0" w:color="auto"/>
        <w:right w:val="none" w:sz="0" w:space="0" w:color="auto"/>
      </w:divBdr>
    </w:div>
    <w:div w:id="1602495850">
      <w:bodyDiv w:val="1"/>
      <w:marLeft w:val="0"/>
      <w:marRight w:val="0"/>
      <w:marTop w:val="0"/>
      <w:marBottom w:val="0"/>
      <w:divBdr>
        <w:top w:val="none" w:sz="0" w:space="0" w:color="auto"/>
        <w:left w:val="none" w:sz="0" w:space="0" w:color="auto"/>
        <w:bottom w:val="none" w:sz="0" w:space="0" w:color="auto"/>
        <w:right w:val="none" w:sz="0" w:space="0" w:color="auto"/>
      </w:divBdr>
    </w:div>
    <w:div w:id="1608803942">
      <w:bodyDiv w:val="1"/>
      <w:marLeft w:val="0"/>
      <w:marRight w:val="0"/>
      <w:marTop w:val="0"/>
      <w:marBottom w:val="0"/>
      <w:divBdr>
        <w:top w:val="none" w:sz="0" w:space="0" w:color="auto"/>
        <w:left w:val="none" w:sz="0" w:space="0" w:color="auto"/>
        <w:bottom w:val="none" w:sz="0" w:space="0" w:color="auto"/>
        <w:right w:val="none" w:sz="0" w:space="0" w:color="auto"/>
      </w:divBdr>
    </w:div>
    <w:div w:id="1612085217">
      <w:bodyDiv w:val="1"/>
      <w:marLeft w:val="0"/>
      <w:marRight w:val="0"/>
      <w:marTop w:val="0"/>
      <w:marBottom w:val="0"/>
      <w:divBdr>
        <w:top w:val="none" w:sz="0" w:space="0" w:color="auto"/>
        <w:left w:val="none" w:sz="0" w:space="0" w:color="auto"/>
        <w:bottom w:val="none" w:sz="0" w:space="0" w:color="auto"/>
        <w:right w:val="none" w:sz="0" w:space="0" w:color="auto"/>
      </w:divBdr>
    </w:div>
    <w:div w:id="1616212189">
      <w:bodyDiv w:val="1"/>
      <w:marLeft w:val="0"/>
      <w:marRight w:val="0"/>
      <w:marTop w:val="0"/>
      <w:marBottom w:val="0"/>
      <w:divBdr>
        <w:top w:val="none" w:sz="0" w:space="0" w:color="auto"/>
        <w:left w:val="none" w:sz="0" w:space="0" w:color="auto"/>
        <w:bottom w:val="none" w:sz="0" w:space="0" w:color="auto"/>
        <w:right w:val="none" w:sz="0" w:space="0" w:color="auto"/>
      </w:divBdr>
    </w:div>
    <w:div w:id="1630428602">
      <w:bodyDiv w:val="1"/>
      <w:marLeft w:val="0"/>
      <w:marRight w:val="0"/>
      <w:marTop w:val="0"/>
      <w:marBottom w:val="0"/>
      <w:divBdr>
        <w:top w:val="none" w:sz="0" w:space="0" w:color="auto"/>
        <w:left w:val="none" w:sz="0" w:space="0" w:color="auto"/>
        <w:bottom w:val="none" w:sz="0" w:space="0" w:color="auto"/>
        <w:right w:val="none" w:sz="0" w:space="0" w:color="auto"/>
      </w:divBdr>
    </w:div>
    <w:div w:id="1632134531">
      <w:bodyDiv w:val="1"/>
      <w:marLeft w:val="0"/>
      <w:marRight w:val="0"/>
      <w:marTop w:val="0"/>
      <w:marBottom w:val="0"/>
      <w:divBdr>
        <w:top w:val="none" w:sz="0" w:space="0" w:color="auto"/>
        <w:left w:val="none" w:sz="0" w:space="0" w:color="auto"/>
        <w:bottom w:val="none" w:sz="0" w:space="0" w:color="auto"/>
        <w:right w:val="none" w:sz="0" w:space="0" w:color="auto"/>
      </w:divBdr>
    </w:div>
    <w:div w:id="1638681588">
      <w:bodyDiv w:val="1"/>
      <w:marLeft w:val="0"/>
      <w:marRight w:val="0"/>
      <w:marTop w:val="0"/>
      <w:marBottom w:val="0"/>
      <w:divBdr>
        <w:top w:val="none" w:sz="0" w:space="0" w:color="auto"/>
        <w:left w:val="none" w:sz="0" w:space="0" w:color="auto"/>
        <w:bottom w:val="none" w:sz="0" w:space="0" w:color="auto"/>
        <w:right w:val="none" w:sz="0" w:space="0" w:color="auto"/>
      </w:divBdr>
      <w:divsChild>
        <w:div w:id="1005324721">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1639456936">
      <w:bodyDiv w:val="1"/>
      <w:marLeft w:val="0"/>
      <w:marRight w:val="0"/>
      <w:marTop w:val="0"/>
      <w:marBottom w:val="0"/>
      <w:divBdr>
        <w:top w:val="none" w:sz="0" w:space="0" w:color="auto"/>
        <w:left w:val="none" w:sz="0" w:space="0" w:color="auto"/>
        <w:bottom w:val="none" w:sz="0" w:space="0" w:color="auto"/>
        <w:right w:val="none" w:sz="0" w:space="0" w:color="auto"/>
      </w:divBdr>
    </w:div>
    <w:div w:id="1654213480">
      <w:bodyDiv w:val="1"/>
      <w:marLeft w:val="0"/>
      <w:marRight w:val="0"/>
      <w:marTop w:val="0"/>
      <w:marBottom w:val="0"/>
      <w:divBdr>
        <w:top w:val="none" w:sz="0" w:space="0" w:color="auto"/>
        <w:left w:val="none" w:sz="0" w:space="0" w:color="auto"/>
        <w:bottom w:val="none" w:sz="0" w:space="0" w:color="auto"/>
        <w:right w:val="none" w:sz="0" w:space="0" w:color="auto"/>
      </w:divBdr>
    </w:div>
    <w:div w:id="1658875186">
      <w:bodyDiv w:val="1"/>
      <w:marLeft w:val="0"/>
      <w:marRight w:val="0"/>
      <w:marTop w:val="0"/>
      <w:marBottom w:val="0"/>
      <w:divBdr>
        <w:top w:val="none" w:sz="0" w:space="0" w:color="auto"/>
        <w:left w:val="none" w:sz="0" w:space="0" w:color="auto"/>
        <w:bottom w:val="none" w:sz="0" w:space="0" w:color="auto"/>
        <w:right w:val="none" w:sz="0" w:space="0" w:color="auto"/>
      </w:divBdr>
    </w:div>
    <w:div w:id="1664356808">
      <w:bodyDiv w:val="1"/>
      <w:marLeft w:val="0"/>
      <w:marRight w:val="0"/>
      <w:marTop w:val="0"/>
      <w:marBottom w:val="0"/>
      <w:divBdr>
        <w:top w:val="none" w:sz="0" w:space="0" w:color="auto"/>
        <w:left w:val="none" w:sz="0" w:space="0" w:color="auto"/>
        <w:bottom w:val="none" w:sz="0" w:space="0" w:color="auto"/>
        <w:right w:val="none" w:sz="0" w:space="0" w:color="auto"/>
      </w:divBdr>
    </w:div>
    <w:div w:id="1665085398">
      <w:bodyDiv w:val="1"/>
      <w:marLeft w:val="0"/>
      <w:marRight w:val="0"/>
      <w:marTop w:val="0"/>
      <w:marBottom w:val="0"/>
      <w:divBdr>
        <w:top w:val="none" w:sz="0" w:space="0" w:color="auto"/>
        <w:left w:val="none" w:sz="0" w:space="0" w:color="auto"/>
        <w:bottom w:val="none" w:sz="0" w:space="0" w:color="auto"/>
        <w:right w:val="none" w:sz="0" w:space="0" w:color="auto"/>
      </w:divBdr>
    </w:div>
    <w:div w:id="1671057247">
      <w:bodyDiv w:val="1"/>
      <w:marLeft w:val="0"/>
      <w:marRight w:val="0"/>
      <w:marTop w:val="0"/>
      <w:marBottom w:val="0"/>
      <w:divBdr>
        <w:top w:val="none" w:sz="0" w:space="0" w:color="auto"/>
        <w:left w:val="none" w:sz="0" w:space="0" w:color="auto"/>
        <w:bottom w:val="none" w:sz="0" w:space="0" w:color="auto"/>
        <w:right w:val="none" w:sz="0" w:space="0" w:color="auto"/>
      </w:divBdr>
    </w:div>
    <w:div w:id="1675377950">
      <w:bodyDiv w:val="1"/>
      <w:marLeft w:val="0"/>
      <w:marRight w:val="0"/>
      <w:marTop w:val="0"/>
      <w:marBottom w:val="0"/>
      <w:divBdr>
        <w:top w:val="none" w:sz="0" w:space="0" w:color="auto"/>
        <w:left w:val="none" w:sz="0" w:space="0" w:color="auto"/>
        <w:bottom w:val="none" w:sz="0" w:space="0" w:color="auto"/>
        <w:right w:val="none" w:sz="0" w:space="0" w:color="auto"/>
      </w:divBdr>
    </w:div>
    <w:div w:id="1680619345">
      <w:bodyDiv w:val="1"/>
      <w:marLeft w:val="0"/>
      <w:marRight w:val="0"/>
      <w:marTop w:val="0"/>
      <w:marBottom w:val="0"/>
      <w:divBdr>
        <w:top w:val="none" w:sz="0" w:space="0" w:color="auto"/>
        <w:left w:val="none" w:sz="0" w:space="0" w:color="auto"/>
        <w:bottom w:val="none" w:sz="0" w:space="0" w:color="auto"/>
        <w:right w:val="none" w:sz="0" w:space="0" w:color="auto"/>
      </w:divBdr>
    </w:div>
    <w:div w:id="1686439855">
      <w:bodyDiv w:val="1"/>
      <w:marLeft w:val="0"/>
      <w:marRight w:val="0"/>
      <w:marTop w:val="0"/>
      <w:marBottom w:val="0"/>
      <w:divBdr>
        <w:top w:val="none" w:sz="0" w:space="0" w:color="auto"/>
        <w:left w:val="none" w:sz="0" w:space="0" w:color="auto"/>
        <w:bottom w:val="none" w:sz="0" w:space="0" w:color="auto"/>
        <w:right w:val="none" w:sz="0" w:space="0" w:color="auto"/>
      </w:divBdr>
      <w:divsChild>
        <w:div w:id="488598589">
          <w:marLeft w:val="0"/>
          <w:marRight w:val="0"/>
          <w:marTop w:val="0"/>
          <w:marBottom w:val="0"/>
          <w:divBdr>
            <w:top w:val="none" w:sz="0" w:space="0" w:color="auto"/>
            <w:left w:val="none" w:sz="0" w:space="0" w:color="auto"/>
            <w:bottom w:val="none" w:sz="0" w:space="0" w:color="auto"/>
            <w:right w:val="none" w:sz="0" w:space="0" w:color="auto"/>
          </w:divBdr>
          <w:divsChild>
            <w:div w:id="7609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61299">
      <w:bodyDiv w:val="1"/>
      <w:marLeft w:val="0"/>
      <w:marRight w:val="0"/>
      <w:marTop w:val="0"/>
      <w:marBottom w:val="0"/>
      <w:divBdr>
        <w:top w:val="none" w:sz="0" w:space="0" w:color="auto"/>
        <w:left w:val="none" w:sz="0" w:space="0" w:color="auto"/>
        <w:bottom w:val="none" w:sz="0" w:space="0" w:color="auto"/>
        <w:right w:val="none" w:sz="0" w:space="0" w:color="auto"/>
      </w:divBdr>
    </w:div>
    <w:div w:id="1687057129">
      <w:bodyDiv w:val="1"/>
      <w:marLeft w:val="0"/>
      <w:marRight w:val="0"/>
      <w:marTop w:val="0"/>
      <w:marBottom w:val="0"/>
      <w:divBdr>
        <w:top w:val="none" w:sz="0" w:space="0" w:color="auto"/>
        <w:left w:val="none" w:sz="0" w:space="0" w:color="auto"/>
        <w:bottom w:val="none" w:sz="0" w:space="0" w:color="auto"/>
        <w:right w:val="none" w:sz="0" w:space="0" w:color="auto"/>
      </w:divBdr>
    </w:div>
    <w:div w:id="1693803254">
      <w:bodyDiv w:val="1"/>
      <w:marLeft w:val="0"/>
      <w:marRight w:val="0"/>
      <w:marTop w:val="0"/>
      <w:marBottom w:val="0"/>
      <w:divBdr>
        <w:top w:val="none" w:sz="0" w:space="0" w:color="auto"/>
        <w:left w:val="none" w:sz="0" w:space="0" w:color="auto"/>
        <w:bottom w:val="none" w:sz="0" w:space="0" w:color="auto"/>
        <w:right w:val="none" w:sz="0" w:space="0" w:color="auto"/>
      </w:divBdr>
    </w:div>
    <w:div w:id="1699232943">
      <w:bodyDiv w:val="1"/>
      <w:marLeft w:val="0"/>
      <w:marRight w:val="0"/>
      <w:marTop w:val="0"/>
      <w:marBottom w:val="0"/>
      <w:divBdr>
        <w:top w:val="none" w:sz="0" w:space="0" w:color="auto"/>
        <w:left w:val="none" w:sz="0" w:space="0" w:color="auto"/>
        <w:bottom w:val="none" w:sz="0" w:space="0" w:color="auto"/>
        <w:right w:val="none" w:sz="0" w:space="0" w:color="auto"/>
      </w:divBdr>
    </w:div>
    <w:div w:id="1721784531">
      <w:bodyDiv w:val="1"/>
      <w:marLeft w:val="0"/>
      <w:marRight w:val="0"/>
      <w:marTop w:val="0"/>
      <w:marBottom w:val="0"/>
      <w:divBdr>
        <w:top w:val="none" w:sz="0" w:space="0" w:color="auto"/>
        <w:left w:val="none" w:sz="0" w:space="0" w:color="auto"/>
        <w:bottom w:val="none" w:sz="0" w:space="0" w:color="auto"/>
        <w:right w:val="none" w:sz="0" w:space="0" w:color="auto"/>
      </w:divBdr>
    </w:div>
    <w:div w:id="1724134038">
      <w:bodyDiv w:val="1"/>
      <w:marLeft w:val="0"/>
      <w:marRight w:val="0"/>
      <w:marTop w:val="0"/>
      <w:marBottom w:val="0"/>
      <w:divBdr>
        <w:top w:val="none" w:sz="0" w:space="0" w:color="auto"/>
        <w:left w:val="none" w:sz="0" w:space="0" w:color="auto"/>
        <w:bottom w:val="none" w:sz="0" w:space="0" w:color="auto"/>
        <w:right w:val="none" w:sz="0" w:space="0" w:color="auto"/>
      </w:divBdr>
    </w:div>
    <w:div w:id="1732384542">
      <w:bodyDiv w:val="1"/>
      <w:marLeft w:val="0"/>
      <w:marRight w:val="0"/>
      <w:marTop w:val="0"/>
      <w:marBottom w:val="0"/>
      <w:divBdr>
        <w:top w:val="none" w:sz="0" w:space="0" w:color="auto"/>
        <w:left w:val="none" w:sz="0" w:space="0" w:color="auto"/>
        <w:bottom w:val="none" w:sz="0" w:space="0" w:color="auto"/>
        <w:right w:val="none" w:sz="0" w:space="0" w:color="auto"/>
      </w:divBdr>
    </w:div>
    <w:div w:id="1733116300">
      <w:bodyDiv w:val="1"/>
      <w:marLeft w:val="0"/>
      <w:marRight w:val="0"/>
      <w:marTop w:val="0"/>
      <w:marBottom w:val="0"/>
      <w:divBdr>
        <w:top w:val="none" w:sz="0" w:space="0" w:color="auto"/>
        <w:left w:val="none" w:sz="0" w:space="0" w:color="auto"/>
        <w:bottom w:val="none" w:sz="0" w:space="0" w:color="auto"/>
        <w:right w:val="none" w:sz="0" w:space="0" w:color="auto"/>
      </w:divBdr>
    </w:div>
    <w:div w:id="1734885404">
      <w:bodyDiv w:val="1"/>
      <w:marLeft w:val="0"/>
      <w:marRight w:val="0"/>
      <w:marTop w:val="0"/>
      <w:marBottom w:val="0"/>
      <w:divBdr>
        <w:top w:val="none" w:sz="0" w:space="0" w:color="auto"/>
        <w:left w:val="none" w:sz="0" w:space="0" w:color="auto"/>
        <w:bottom w:val="none" w:sz="0" w:space="0" w:color="auto"/>
        <w:right w:val="none" w:sz="0" w:space="0" w:color="auto"/>
      </w:divBdr>
    </w:div>
    <w:div w:id="1758478579">
      <w:bodyDiv w:val="1"/>
      <w:marLeft w:val="0"/>
      <w:marRight w:val="0"/>
      <w:marTop w:val="0"/>
      <w:marBottom w:val="0"/>
      <w:divBdr>
        <w:top w:val="none" w:sz="0" w:space="0" w:color="auto"/>
        <w:left w:val="none" w:sz="0" w:space="0" w:color="auto"/>
        <w:bottom w:val="none" w:sz="0" w:space="0" w:color="auto"/>
        <w:right w:val="none" w:sz="0" w:space="0" w:color="auto"/>
      </w:divBdr>
    </w:div>
    <w:div w:id="1772584545">
      <w:bodyDiv w:val="1"/>
      <w:marLeft w:val="0"/>
      <w:marRight w:val="0"/>
      <w:marTop w:val="0"/>
      <w:marBottom w:val="0"/>
      <w:divBdr>
        <w:top w:val="none" w:sz="0" w:space="0" w:color="auto"/>
        <w:left w:val="none" w:sz="0" w:space="0" w:color="auto"/>
        <w:bottom w:val="none" w:sz="0" w:space="0" w:color="auto"/>
        <w:right w:val="none" w:sz="0" w:space="0" w:color="auto"/>
      </w:divBdr>
    </w:div>
    <w:div w:id="1783304810">
      <w:bodyDiv w:val="1"/>
      <w:marLeft w:val="0"/>
      <w:marRight w:val="0"/>
      <w:marTop w:val="0"/>
      <w:marBottom w:val="0"/>
      <w:divBdr>
        <w:top w:val="none" w:sz="0" w:space="0" w:color="auto"/>
        <w:left w:val="none" w:sz="0" w:space="0" w:color="auto"/>
        <w:bottom w:val="none" w:sz="0" w:space="0" w:color="auto"/>
        <w:right w:val="none" w:sz="0" w:space="0" w:color="auto"/>
      </w:divBdr>
    </w:div>
    <w:div w:id="1792236772">
      <w:bodyDiv w:val="1"/>
      <w:marLeft w:val="0"/>
      <w:marRight w:val="0"/>
      <w:marTop w:val="0"/>
      <w:marBottom w:val="0"/>
      <w:divBdr>
        <w:top w:val="none" w:sz="0" w:space="0" w:color="auto"/>
        <w:left w:val="none" w:sz="0" w:space="0" w:color="auto"/>
        <w:bottom w:val="none" w:sz="0" w:space="0" w:color="auto"/>
        <w:right w:val="none" w:sz="0" w:space="0" w:color="auto"/>
      </w:divBdr>
    </w:div>
    <w:div w:id="1792363452">
      <w:bodyDiv w:val="1"/>
      <w:marLeft w:val="0"/>
      <w:marRight w:val="0"/>
      <w:marTop w:val="0"/>
      <w:marBottom w:val="0"/>
      <w:divBdr>
        <w:top w:val="none" w:sz="0" w:space="0" w:color="auto"/>
        <w:left w:val="none" w:sz="0" w:space="0" w:color="auto"/>
        <w:bottom w:val="none" w:sz="0" w:space="0" w:color="auto"/>
        <w:right w:val="none" w:sz="0" w:space="0" w:color="auto"/>
      </w:divBdr>
    </w:div>
    <w:div w:id="1792631985">
      <w:bodyDiv w:val="1"/>
      <w:marLeft w:val="0"/>
      <w:marRight w:val="0"/>
      <w:marTop w:val="0"/>
      <w:marBottom w:val="0"/>
      <w:divBdr>
        <w:top w:val="none" w:sz="0" w:space="0" w:color="auto"/>
        <w:left w:val="none" w:sz="0" w:space="0" w:color="auto"/>
        <w:bottom w:val="none" w:sz="0" w:space="0" w:color="auto"/>
        <w:right w:val="none" w:sz="0" w:space="0" w:color="auto"/>
      </w:divBdr>
    </w:div>
    <w:div w:id="1795521626">
      <w:bodyDiv w:val="1"/>
      <w:marLeft w:val="0"/>
      <w:marRight w:val="0"/>
      <w:marTop w:val="0"/>
      <w:marBottom w:val="0"/>
      <w:divBdr>
        <w:top w:val="none" w:sz="0" w:space="0" w:color="auto"/>
        <w:left w:val="none" w:sz="0" w:space="0" w:color="auto"/>
        <w:bottom w:val="none" w:sz="0" w:space="0" w:color="auto"/>
        <w:right w:val="none" w:sz="0" w:space="0" w:color="auto"/>
      </w:divBdr>
    </w:div>
    <w:div w:id="1815095561">
      <w:bodyDiv w:val="1"/>
      <w:marLeft w:val="0"/>
      <w:marRight w:val="0"/>
      <w:marTop w:val="0"/>
      <w:marBottom w:val="0"/>
      <w:divBdr>
        <w:top w:val="none" w:sz="0" w:space="0" w:color="auto"/>
        <w:left w:val="none" w:sz="0" w:space="0" w:color="auto"/>
        <w:bottom w:val="none" w:sz="0" w:space="0" w:color="auto"/>
        <w:right w:val="none" w:sz="0" w:space="0" w:color="auto"/>
      </w:divBdr>
    </w:div>
    <w:div w:id="1817721803">
      <w:bodyDiv w:val="1"/>
      <w:marLeft w:val="0"/>
      <w:marRight w:val="0"/>
      <w:marTop w:val="0"/>
      <w:marBottom w:val="0"/>
      <w:divBdr>
        <w:top w:val="none" w:sz="0" w:space="0" w:color="auto"/>
        <w:left w:val="none" w:sz="0" w:space="0" w:color="auto"/>
        <w:bottom w:val="none" w:sz="0" w:space="0" w:color="auto"/>
        <w:right w:val="none" w:sz="0" w:space="0" w:color="auto"/>
      </w:divBdr>
    </w:div>
    <w:div w:id="1819417141">
      <w:bodyDiv w:val="1"/>
      <w:marLeft w:val="0"/>
      <w:marRight w:val="0"/>
      <w:marTop w:val="0"/>
      <w:marBottom w:val="0"/>
      <w:divBdr>
        <w:top w:val="none" w:sz="0" w:space="0" w:color="auto"/>
        <w:left w:val="none" w:sz="0" w:space="0" w:color="auto"/>
        <w:bottom w:val="none" w:sz="0" w:space="0" w:color="auto"/>
        <w:right w:val="none" w:sz="0" w:space="0" w:color="auto"/>
      </w:divBdr>
    </w:div>
    <w:div w:id="1827742599">
      <w:bodyDiv w:val="1"/>
      <w:marLeft w:val="0"/>
      <w:marRight w:val="0"/>
      <w:marTop w:val="0"/>
      <w:marBottom w:val="0"/>
      <w:divBdr>
        <w:top w:val="none" w:sz="0" w:space="0" w:color="auto"/>
        <w:left w:val="none" w:sz="0" w:space="0" w:color="auto"/>
        <w:bottom w:val="none" w:sz="0" w:space="0" w:color="auto"/>
        <w:right w:val="none" w:sz="0" w:space="0" w:color="auto"/>
      </w:divBdr>
    </w:div>
    <w:div w:id="1828202963">
      <w:bodyDiv w:val="1"/>
      <w:marLeft w:val="0"/>
      <w:marRight w:val="0"/>
      <w:marTop w:val="0"/>
      <w:marBottom w:val="0"/>
      <w:divBdr>
        <w:top w:val="none" w:sz="0" w:space="0" w:color="auto"/>
        <w:left w:val="none" w:sz="0" w:space="0" w:color="auto"/>
        <w:bottom w:val="none" w:sz="0" w:space="0" w:color="auto"/>
        <w:right w:val="none" w:sz="0" w:space="0" w:color="auto"/>
      </w:divBdr>
    </w:div>
    <w:div w:id="1840150110">
      <w:bodyDiv w:val="1"/>
      <w:marLeft w:val="0"/>
      <w:marRight w:val="0"/>
      <w:marTop w:val="0"/>
      <w:marBottom w:val="0"/>
      <w:divBdr>
        <w:top w:val="none" w:sz="0" w:space="0" w:color="auto"/>
        <w:left w:val="none" w:sz="0" w:space="0" w:color="auto"/>
        <w:bottom w:val="none" w:sz="0" w:space="0" w:color="auto"/>
        <w:right w:val="none" w:sz="0" w:space="0" w:color="auto"/>
      </w:divBdr>
      <w:divsChild>
        <w:div w:id="641429970">
          <w:marLeft w:val="0"/>
          <w:marRight w:val="0"/>
          <w:marTop w:val="0"/>
          <w:marBottom w:val="225"/>
          <w:divBdr>
            <w:top w:val="none" w:sz="0" w:space="0" w:color="auto"/>
            <w:left w:val="none" w:sz="0" w:space="0" w:color="auto"/>
            <w:bottom w:val="none" w:sz="0" w:space="0" w:color="auto"/>
            <w:right w:val="none" w:sz="0" w:space="0" w:color="auto"/>
          </w:divBdr>
        </w:div>
        <w:div w:id="827020894">
          <w:marLeft w:val="0"/>
          <w:marRight w:val="0"/>
          <w:marTop w:val="0"/>
          <w:marBottom w:val="225"/>
          <w:divBdr>
            <w:top w:val="none" w:sz="0" w:space="0" w:color="auto"/>
            <w:left w:val="none" w:sz="0" w:space="0" w:color="auto"/>
            <w:bottom w:val="none" w:sz="0" w:space="0" w:color="auto"/>
            <w:right w:val="none" w:sz="0" w:space="0" w:color="auto"/>
          </w:divBdr>
        </w:div>
      </w:divsChild>
    </w:div>
    <w:div w:id="1847599123">
      <w:bodyDiv w:val="1"/>
      <w:marLeft w:val="0"/>
      <w:marRight w:val="0"/>
      <w:marTop w:val="0"/>
      <w:marBottom w:val="0"/>
      <w:divBdr>
        <w:top w:val="none" w:sz="0" w:space="0" w:color="auto"/>
        <w:left w:val="none" w:sz="0" w:space="0" w:color="auto"/>
        <w:bottom w:val="none" w:sz="0" w:space="0" w:color="auto"/>
        <w:right w:val="none" w:sz="0" w:space="0" w:color="auto"/>
      </w:divBdr>
    </w:div>
    <w:div w:id="1848014613">
      <w:bodyDiv w:val="1"/>
      <w:marLeft w:val="0"/>
      <w:marRight w:val="0"/>
      <w:marTop w:val="0"/>
      <w:marBottom w:val="0"/>
      <w:divBdr>
        <w:top w:val="none" w:sz="0" w:space="0" w:color="auto"/>
        <w:left w:val="none" w:sz="0" w:space="0" w:color="auto"/>
        <w:bottom w:val="none" w:sz="0" w:space="0" w:color="auto"/>
        <w:right w:val="none" w:sz="0" w:space="0" w:color="auto"/>
      </w:divBdr>
    </w:div>
    <w:div w:id="1849438278">
      <w:bodyDiv w:val="1"/>
      <w:marLeft w:val="0"/>
      <w:marRight w:val="0"/>
      <w:marTop w:val="0"/>
      <w:marBottom w:val="0"/>
      <w:divBdr>
        <w:top w:val="none" w:sz="0" w:space="0" w:color="auto"/>
        <w:left w:val="none" w:sz="0" w:space="0" w:color="auto"/>
        <w:bottom w:val="none" w:sz="0" w:space="0" w:color="auto"/>
        <w:right w:val="none" w:sz="0" w:space="0" w:color="auto"/>
      </w:divBdr>
    </w:div>
    <w:div w:id="1860464244">
      <w:bodyDiv w:val="1"/>
      <w:marLeft w:val="0"/>
      <w:marRight w:val="0"/>
      <w:marTop w:val="0"/>
      <w:marBottom w:val="0"/>
      <w:divBdr>
        <w:top w:val="none" w:sz="0" w:space="0" w:color="auto"/>
        <w:left w:val="none" w:sz="0" w:space="0" w:color="auto"/>
        <w:bottom w:val="none" w:sz="0" w:space="0" w:color="auto"/>
        <w:right w:val="none" w:sz="0" w:space="0" w:color="auto"/>
      </w:divBdr>
    </w:div>
    <w:div w:id="1878082837">
      <w:bodyDiv w:val="1"/>
      <w:marLeft w:val="0"/>
      <w:marRight w:val="0"/>
      <w:marTop w:val="0"/>
      <w:marBottom w:val="0"/>
      <w:divBdr>
        <w:top w:val="none" w:sz="0" w:space="0" w:color="auto"/>
        <w:left w:val="none" w:sz="0" w:space="0" w:color="auto"/>
        <w:bottom w:val="none" w:sz="0" w:space="0" w:color="auto"/>
        <w:right w:val="none" w:sz="0" w:space="0" w:color="auto"/>
      </w:divBdr>
    </w:div>
    <w:div w:id="1887064632">
      <w:bodyDiv w:val="1"/>
      <w:marLeft w:val="0"/>
      <w:marRight w:val="0"/>
      <w:marTop w:val="0"/>
      <w:marBottom w:val="0"/>
      <w:divBdr>
        <w:top w:val="none" w:sz="0" w:space="0" w:color="auto"/>
        <w:left w:val="none" w:sz="0" w:space="0" w:color="auto"/>
        <w:bottom w:val="none" w:sz="0" w:space="0" w:color="auto"/>
        <w:right w:val="none" w:sz="0" w:space="0" w:color="auto"/>
      </w:divBdr>
    </w:div>
    <w:div w:id="1890649853">
      <w:bodyDiv w:val="1"/>
      <w:marLeft w:val="0"/>
      <w:marRight w:val="0"/>
      <w:marTop w:val="0"/>
      <w:marBottom w:val="0"/>
      <w:divBdr>
        <w:top w:val="none" w:sz="0" w:space="0" w:color="auto"/>
        <w:left w:val="none" w:sz="0" w:space="0" w:color="auto"/>
        <w:bottom w:val="none" w:sz="0" w:space="0" w:color="auto"/>
        <w:right w:val="none" w:sz="0" w:space="0" w:color="auto"/>
      </w:divBdr>
    </w:div>
    <w:div w:id="1899777606">
      <w:bodyDiv w:val="1"/>
      <w:marLeft w:val="0"/>
      <w:marRight w:val="0"/>
      <w:marTop w:val="0"/>
      <w:marBottom w:val="0"/>
      <w:divBdr>
        <w:top w:val="none" w:sz="0" w:space="0" w:color="auto"/>
        <w:left w:val="none" w:sz="0" w:space="0" w:color="auto"/>
        <w:bottom w:val="none" w:sz="0" w:space="0" w:color="auto"/>
        <w:right w:val="none" w:sz="0" w:space="0" w:color="auto"/>
      </w:divBdr>
    </w:div>
    <w:div w:id="1910072411">
      <w:bodyDiv w:val="1"/>
      <w:marLeft w:val="0"/>
      <w:marRight w:val="0"/>
      <w:marTop w:val="0"/>
      <w:marBottom w:val="0"/>
      <w:divBdr>
        <w:top w:val="none" w:sz="0" w:space="0" w:color="auto"/>
        <w:left w:val="none" w:sz="0" w:space="0" w:color="auto"/>
        <w:bottom w:val="none" w:sz="0" w:space="0" w:color="auto"/>
        <w:right w:val="none" w:sz="0" w:space="0" w:color="auto"/>
      </w:divBdr>
    </w:div>
    <w:div w:id="1913736831">
      <w:bodyDiv w:val="1"/>
      <w:marLeft w:val="0"/>
      <w:marRight w:val="0"/>
      <w:marTop w:val="0"/>
      <w:marBottom w:val="0"/>
      <w:divBdr>
        <w:top w:val="none" w:sz="0" w:space="0" w:color="auto"/>
        <w:left w:val="none" w:sz="0" w:space="0" w:color="auto"/>
        <w:bottom w:val="none" w:sz="0" w:space="0" w:color="auto"/>
        <w:right w:val="none" w:sz="0" w:space="0" w:color="auto"/>
      </w:divBdr>
      <w:divsChild>
        <w:div w:id="174809201">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1914578747">
      <w:bodyDiv w:val="1"/>
      <w:marLeft w:val="0"/>
      <w:marRight w:val="0"/>
      <w:marTop w:val="0"/>
      <w:marBottom w:val="0"/>
      <w:divBdr>
        <w:top w:val="none" w:sz="0" w:space="0" w:color="auto"/>
        <w:left w:val="none" w:sz="0" w:space="0" w:color="auto"/>
        <w:bottom w:val="none" w:sz="0" w:space="0" w:color="auto"/>
        <w:right w:val="none" w:sz="0" w:space="0" w:color="auto"/>
      </w:divBdr>
    </w:div>
    <w:div w:id="1921135096">
      <w:bodyDiv w:val="1"/>
      <w:marLeft w:val="0"/>
      <w:marRight w:val="0"/>
      <w:marTop w:val="0"/>
      <w:marBottom w:val="0"/>
      <w:divBdr>
        <w:top w:val="none" w:sz="0" w:space="0" w:color="auto"/>
        <w:left w:val="none" w:sz="0" w:space="0" w:color="auto"/>
        <w:bottom w:val="none" w:sz="0" w:space="0" w:color="auto"/>
        <w:right w:val="none" w:sz="0" w:space="0" w:color="auto"/>
      </w:divBdr>
    </w:div>
    <w:div w:id="1922983640">
      <w:bodyDiv w:val="1"/>
      <w:marLeft w:val="0"/>
      <w:marRight w:val="0"/>
      <w:marTop w:val="0"/>
      <w:marBottom w:val="0"/>
      <w:divBdr>
        <w:top w:val="none" w:sz="0" w:space="0" w:color="auto"/>
        <w:left w:val="none" w:sz="0" w:space="0" w:color="auto"/>
        <w:bottom w:val="none" w:sz="0" w:space="0" w:color="auto"/>
        <w:right w:val="none" w:sz="0" w:space="0" w:color="auto"/>
      </w:divBdr>
    </w:div>
    <w:div w:id="1929579496">
      <w:bodyDiv w:val="1"/>
      <w:marLeft w:val="0"/>
      <w:marRight w:val="0"/>
      <w:marTop w:val="0"/>
      <w:marBottom w:val="0"/>
      <w:divBdr>
        <w:top w:val="none" w:sz="0" w:space="0" w:color="auto"/>
        <w:left w:val="none" w:sz="0" w:space="0" w:color="auto"/>
        <w:bottom w:val="none" w:sz="0" w:space="0" w:color="auto"/>
        <w:right w:val="none" w:sz="0" w:space="0" w:color="auto"/>
      </w:divBdr>
    </w:div>
    <w:div w:id="1931964305">
      <w:bodyDiv w:val="1"/>
      <w:marLeft w:val="0"/>
      <w:marRight w:val="0"/>
      <w:marTop w:val="0"/>
      <w:marBottom w:val="0"/>
      <w:divBdr>
        <w:top w:val="none" w:sz="0" w:space="0" w:color="auto"/>
        <w:left w:val="none" w:sz="0" w:space="0" w:color="auto"/>
        <w:bottom w:val="none" w:sz="0" w:space="0" w:color="auto"/>
        <w:right w:val="none" w:sz="0" w:space="0" w:color="auto"/>
      </w:divBdr>
    </w:div>
    <w:div w:id="1933005097">
      <w:bodyDiv w:val="1"/>
      <w:marLeft w:val="0"/>
      <w:marRight w:val="0"/>
      <w:marTop w:val="0"/>
      <w:marBottom w:val="0"/>
      <w:divBdr>
        <w:top w:val="none" w:sz="0" w:space="0" w:color="auto"/>
        <w:left w:val="none" w:sz="0" w:space="0" w:color="auto"/>
        <w:bottom w:val="none" w:sz="0" w:space="0" w:color="auto"/>
        <w:right w:val="none" w:sz="0" w:space="0" w:color="auto"/>
      </w:divBdr>
    </w:div>
    <w:div w:id="1942759698">
      <w:bodyDiv w:val="1"/>
      <w:marLeft w:val="0"/>
      <w:marRight w:val="0"/>
      <w:marTop w:val="0"/>
      <w:marBottom w:val="0"/>
      <w:divBdr>
        <w:top w:val="none" w:sz="0" w:space="0" w:color="auto"/>
        <w:left w:val="none" w:sz="0" w:space="0" w:color="auto"/>
        <w:bottom w:val="none" w:sz="0" w:space="0" w:color="auto"/>
        <w:right w:val="none" w:sz="0" w:space="0" w:color="auto"/>
      </w:divBdr>
    </w:div>
    <w:div w:id="1953782389">
      <w:bodyDiv w:val="1"/>
      <w:marLeft w:val="0"/>
      <w:marRight w:val="0"/>
      <w:marTop w:val="0"/>
      <w:marBottom w:val="0"/>
      <w:divBdr>
        <w:top w:val="none" w:sz="0" w:space="0" w:color="auto"/>
        <w:left w:val="none" w:sz="0" w:space="0" w:color="auto"/>
        <w:bottom w:val="none" w:sz="0" w:space="0" w:color="auto"/>
        <w:right w:val="none" w:sz="0" w:space="0" w:color="auto"/>
      </w:divBdr>
    </w:div>
    <w:div w:id="1959869288">
      <w:bodyDiv w:val="1"/>
      <w:marLeft w:val="0"/>
      <w:marRight w:val="0"/>
      <w:marTop w:val="0"/>
      <w:marBottom w:val="0"/>
      <w:divBdr>
        <w:top w:val="none" w:sz="0" w:space="0" w:color="auto"/>
        <w:left w:val="none" w:sz="0" w:space="0" w:color="auto"/>
        <w:bottom w:val="none" w:sz="0" w:space="0" w:color="auto"/>
        <w:right w:val="none" w:sz="0" w:space="0" w:color="auto"/>
      </w:divBdr>
    </w:div>
    <w:div w:id="1968050250">
      <w:bodyDiv w:val="1"/>
      <w:marLeft w:val="0"/>
      <w:marRight w:val="0"/>
      <w:marTop w:val="0"/>
      <w:marBottom w:val="0"/>
      <w:divBdr>
        <w:top w:val="none" w:sz="0" w:space="0" w:color="auto"/>
        <w:left w:val="none" w:sz="0" w:space="0" w:color="auto"/>
        <w:bottom w:val="none" w:sz="0" w:space="0" w:color="auto"/>
        <w:right w:val="none" w:sz="0" w:space="0" w:color="auto"/>
      </w:divBdr>
    </w:div>
    <w:div w:id="1969122201">
      <w:bodyDiv w:val="1"/>
      <w:marLeft w:val="0"/>
      <w:marRight w:val="0"/>
      <w:marTop w:val="0"/>
      <w:marBottom w:val="0"/>
      <w:divBdr>
        <w:top w:val="none" w:sz="0" w:space="0" w:color="auto"/>
        <w:left w:val="none" w:sz="0" w:space="0" w:color="auto"/>
        <w:bottom w:val="none" w:sz="0" w:space="0" w:color="auto"/>
        <w:right w:val="none" w:sz="0" w:space="0" w:color="auto"/>
      </w:divBdr>
    </w:div>
    <w:div w:id="1980380900">
      <w:bodyDiv w:val="1"/>
      <w:marLeft w:val="0"/>
      <w:marRight w:val="0"/>
      <w:marTop w:val="0"/>
      <w:marBottom w:val="0"/>
      <w:divBdr>
        <w:top w:val="none" w:sz="0" w:space="0" w:color="auto"/>
        <w:left w:val="none" w:sz="0" w:space="0" w:color="auto"/>
        <w:bottom w:val="none" w:sz="0" w:space="0" w:color="auto"/>
        <w:right w:val="none" w:sz="0" w:space="0" w:color="auto"/>
      </w:divBdr>
    </w:div>
    <w:div w:id="1992830939">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03308503">
      <w:bodyDiv w:val="1"/>
      <w:marLeft w:val="0"/>
      <w:marRight w:val="0"/>
      <w:marTop w:val="0"/>
      <w:marBottom w:val="0"/>
      <w:divBdr>
        <w:top w:val="none" w:sz="0" w:space="0" w:color="auto"/>
        <w:left w:val="none" w:sz="0" w:space="0" w:color="auto"/>
        <w:bottom w:val="none" w:sz="0" w:space="0" w:color="auto"/>
        <w:right w:val="none" w:sz="0" w:space="0" w:color="auto"/>
      </w:divBdr>
    </w:div>
    <w:div w:id="2009138015">
      <w:bodyDiv w:val="1"/>
      <w:marLeft w:val="0"/>
      <w:marRight w:val="0"/>
      <w:marTop w:val="0"/>
      <w:marBottom w:val="0"/>
      <w:divBdr>
        <w:top w:val="none" w:sz="0" w:space="0" w:color="auto"/>
        <w:left w:val="none" w:sz="0" w:space="0" w:color="auto"/>
        <w:bottom w:val="none" w:sz="0" w:space="0" w:color="auto"/>
        <w:right w:val="none" w:sz="0" w:space="0" w:color="auto"/>
      </w:divBdr>
    </w:div>
    <w:div w:id="2009598556">
      <w:bodyDiv w:val="1"/>
      <w:marLeft w:val="0"/>
      <w:marRight w:val="0"/>
      <w:marTop w:val="0"/>
      <w:marBottom w:val="0"/>
      <w:divBdr>
        <w:top w:val="none" w:sz="0" w:space="0" w:color="auto"/>
        <w:left w:val="none" w:sz="0" w:space="0" w:color="auto"/>
        <w:bottom w:val="none" w:sz="0" w:space="0" w:color="auto"/>
        <w:right w:val="none" w:sz="0" w:space="0" w:color="auto"/>
      </w:divBdr>
    </w:div>
    <w:div w:id="2039353340">
      <w:bodyDiv w:val="1"/>
      <w:marLeft w:val="0"/>
      <w:marRight w:val="0"/>
      <w:marTop w:val="0"/>
      <w:marBottom w:val="0"/>
      <w:divBdr>
        <w:top w:val="none" w:sz="0" w:space="0" w:color="auto"/>
        <w:left w:val="none" w:sz="0" w:space="0" w:color="auto"/>
        <w:bottom w:val="none" w:sz="0" w:space="0" w:color="auto"/>
        <w:right w:val="none" w:sz="0" w:space="0" w:color="auto"/>
      </w:divBdr>
    </w:div>
    <w:div w:id="2040279476">
      <w:bodyDiv w:val="1"/>
      <w:marLeft w:val="0"/>
      <w:marRight w:val="0"/>
      <w:marTop w:val="0"/>
      <w:marBottom w:val="0"/>
      <w:divBdr>
        <w:top w:val="none" w:sz="0" w:space="0" w:color="auto"/>
        <w:left w:val="none" w:sz="0" w:space="0" w:color="auto"/>
        <w:bottom w:val="none" w:sz="0" w:space="0" w:color="auto"/>
        <w:right w:val="none" w:sz="0" w:space="0" w:color="auto"/>
      </w:divBdr>
    </w:div>
    <w:div w:id="2041928592">
      <w:bodyDiv w:val="1"/>
      <w:marLeft w:val="0"/>
      <w:marRight w:val="0"/>
      <w:marTop w:val="0"/>
      <w:marBottom w:val="0"/>
      <w:divBdr>
        <w:top w:val="none" w:sz="0" w:space="0" w:color="auto"/>
        <w:left w:val="none" w:sz="0" w:space="0" w:color="auto"/>
        <w:bottom w:val="none" w:sz="0" w:space="0" w:color="auto"/>
        <w:right w:val="none" w:sz="0" w:space="0" w:color="auto"/>
      </w:divBdr>
    </w:div>
    <w:div w:id="2051609571">
      <w:bodyDiv w:val="1"/>
      <w:marLeft w:val="0"/>
      <w:marRight w:val="0"/>
      <w:marTop w:val="0"/>
      <w:marBottom w:val="0"/>
      <w:divBdr>
        <w:top w:val="none" w:sz="0" w:space="0" w:color="auto"/>
        <w:left w:val="none" w:sz="0" w:space="0" w:color="auto"/>
        <w:bottom w:val="none" w:sz="0" w:space="0" w:color="auto"/>
        <w:right w:val="none" w:sz="0" w:space="0" w:color="auto"/>
      </w:divBdr>
    </w:div>
    <w:div w:id="2056588328">
      <w:bodyDiv w:val="1"/>
      <w:marLeft w:val="0"/>
      <w:marRight w:val="0"/>
      <w:marTop w:val="0"/>
      <w:marBottom w:val="0"/>
      <w:divBdr>
        <w:top w:val="none" w:sz="0" w:space="0" w:color="auto"/>
        <w:left w:val="none" w:sz="0" w:space="0" w:color="auto"/>
        <w:bottom w:val="none" w:sz="0" w:space="0" w:color="auto"/>
        <w:right w:val="none" w:sz="0" w:space="0" w:color="auto"/>
      </w:divBdr>
    </w:div>
    <w:div w:id="2063752744">
      <w:bodyDiv w:val="1"/>
      <w:marLeft w:val="0"/>
      <w:marRight w:val="0"/>
      <w:marTop w:val="0"/>
      <w:marBottom w:val="0"/>
      <w:divBdr>
        <w:top w:val="none" w:sz="0" w:space="0" w:color="auto"/>
        <w:left w:val="none" w:sz="0" w:space="0" w:color="auto"/>
        <w:bottom w:val="none" w:sz="0" w:space="0" w:color="auto"/>
        <w:right w:val="none" w:sz="0" w:space="0" w:color="auto"/>
      </w:divBdr>
    </w:div>
    <w:div w:id="2085758164">
      <w:bodyDiv w:val="1"/>
      <w:marLeft w:val="0"/>
      <w:marRight w:val="0"/>
      <w:marTop w:val="0"/>
      <w:marBottom w:val="0"/>
      <w:divBdr>
        <w:top w:val="none" w:sz="0" w:space="0" w:color="auto"/>
        <w:left w:val="none" w:sz="0" w:space="0" w:color="auto"/>
        <w:bottom w:val="none" w:sz="0" w:space="0" w:color="auto"/>
        <w:right w:val="none" w:sz="0" w:space="0" w:color="auto"/>
      </w:divBdr>
    </w:div>
    <w:div w:id="2091464772">
      <w:bodyDiv w:val="1"/>
      <w:marLeft w:val="0"/>
      <w:marRight w:val="0"/>
      <w:marTop w:val="0"/>
      <w:marBottom w:val="0"/>
      <w:divBdr>
        <w:top w:val="none" w:sz="0" w:space="0" w:color="auto"/>
        <w:left w:val="none" w:sz="0" w:space="0" w:color="auto"/>
        <w:bottom w:val="none" w:sz="0" w:space="0" w:color="auto"/>
        <w:right w:val="none" w:sz="0" w:space="0" w:color="auto"/>
      </w:divBdr>
    </w:div>
    <w:div w:id="2095587403">
      <w:bodyDiv w:val="1"/>
      <w:marLeft w:val="0"/>
      <w:marRight w:val="0"/>
      <w:marTop w:val="0"/>
      <w:marBottom w:val="0"/>
      <w:divBdr>
        <w:top w:val="none" w:sz="0" w:space="0" w:color="auto"/>
        <w:left w:val="none" w:sz="0" w:space="0" w:color="auto"/>
        <w:bottom w:val="none" w:sz="0" w:space="0" w:color="auto"/>
        <w:right w:val="none" w:sz="0" w:space="0" w:color="auto"/>
      </w:divBdr>
    </w:div>
    <w:div w:id="2096898899">
      <w:bodyDiv w:val="1"/>
      <w:marLeft w:val="0"/>
      <w:marRight w:val="0"/>
      <w:marTop w:val="0"/>
      <w:marBottom w:val="0"/>
      <w:divBdr>
        <w:top w:val="none" w:sz="0" w:space="0" w:color="auto"/>
        <w:left w:val="none" w:sz="0" w:space="0" w:color="auto"/>
        <w:bottom w:val="none" w:sz="0" w:space="0" w:color="auto"/>
        <w:right w:val="none" w:sz="0" w:space="0" w:color="auto"/>
      </w:divBdr>
    </w:div>
    <w:div w:id="2100979177">
      <w:bodyDiv w:val="1"/>
      <w:marLeft w:val="0"/>
      <w:marRight w:val="0"/>
      <w:marTop w:val="0"/>
      <w:marBottom w:val="0"/>
      <w:divBdr>
        <w:top w:val="none" w:sz="0" w:space="0" w:color="auto"/>
        <w:left w:val="none" w:sz="0" w:space="0" w:color="auto"/>
        <w:bottom w:val="none" w:sz="0" w:space="0" w:color="auto"/>
        <w:right w:val="none" w:sz="0" w:space="0" w:color="auto"/>
      </w:divBdr>
      <w:divsChild>
        <w:div w:id="1531258779">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2104110932">
      <w:bodyDiv w:val="1"/>
      <w:marLeft w:val="0"/>
      <w:marRight w:val="0"/>
      <w:marTop w:val="0"/>
      <w:marBottom w:val="0"/>
      <w:divBdr>
        <w:top w:val="none" w:sz="0" w:space="0" w:color="auto"/>
        <w:left w:val="none" w:sz="0" w:space="0" w:color="auto"/>
        <w:bottom w:val="none" w:sz="0" w:space="0" w:color="auto"/>
        <w:right w:val="none" w:sz="0" w:space="0" w:color="auto"/>
      </w:divBdr>
    </w:div>
    <w:div w:id="2109691784">
      <w:bodyDiv w:val="1"/>
      <w:marLeft w:val="0"/>
      <w:marRight w:val="0"/>
      <w:marTop w:val="0"/>
      <w:marBottom w:val="0"/>
      <w:divBdr>
        <w:top w:val="none" w:sz="0" w:space="0" w:color="auto"/>
        <w:left w:val="none" w:sz="0" w:space="0" w:color="auto"/>
        <w:bottom w:val="none" w:sz="0" w:space="0" w:color="auto"/>
        <w:right w:val="none" w:sz="0" w:space="0" w:color="auto"/>
      </w:divBdr>
    </w:div>
    <w:div w:id="2123528346">
      <w:bodyDiv w:val="1"/>
      <w:marLeft w:val="0"/>
      <w:marRight w:val="0"/>
      <w:marTop w:val="0"/>
      <w:marBottom w:val="0"/>
      <w:divBdr>
        <w:top w:val="none" w:sz="0" w:space="0" w:color="auto"/>
        <w:left w:val="none" w:sz="0" w:space="0" w:color="auto"/>
        <w:bottom w:val="none" w:sz="0" w:space="0" w:color="auto"/>
        <w:right w:val="none" w:sz="0" w:space="0" w:color="auto"/>
      </w:divBdr>
    </w:div>
    <w:div w:id="2125076770">
      <w:bodyDiv w:val="1"/>
      <w:marLeft w:val="0"/>
      <w:marRight w:val="0"/>
      <w:marTop w:val="0"/>
      <w:marBottom w:val="0"/>
      <w:divBdr>
        <w:top w:val="none" w:sz="0" w:space="0" w:color="auto"/>
        <w:left w:val="none" w:sz="0" w:space="0" w:color="auto"/>
        <w:bottom w:val="none" w:sz="0" w:space="0" w:color="auto"/>
        <w:right w:val="none" w:sz="0" w:space="0" w:color="auto"/>
      </w:divBdr>
    </w:div>
    <w:div w:id="2143958794">
      <w:bodyDiv w:val="1"/>
      <w:marLeft w:val="0"/>
      <w:marRight w:val="0"/>
      <w:marTop w:val="0"/>
      <w:marBottom w:val="0"/>
      <w:divBdr>
        <w:top w:val="none" w:sz="0" w:space="0" w:color="auto"/>
        <w:left w:val="none" w:sz="0" w:space="0" w:color="auto"/>
        <w:bottom w:val="none" w:sz="0" w:space="0" w:color="auto"/>
        <w:right w:val="none" w:sz="0" w:space="0" w:color="auto"/>
      </w:divBdr>
    </w:div>
    <w:div w:id="2146895620">
      <w:bodyDiv w:val="1"/>
      <w:marLeft w:val="0"/>
      <w:marRight w:val="0"/>
      <w:marTop w:val="0"/>
      <w:marBottom w:val="0"/>
      <w:divBdr>
        <w:top w:val="none" w:sz="0" w:space="0" w:color="auto"/>
        <w:left w:val="none" w:sz="0" w:space="0" w:color="auto"/>
        <w:bottom w:val="none" w:sz="0" w:space="0" w:color="auto"/>
        <w:right w:val="none" w:sz="0" w:space="0" w:color="auto"/>
      </w:divBdr>
      <w:divsChild>
        <w:div w:id="884948055">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272;i&#803;nh%20da&#803;ng%20ba&#768;i%20gia&#777;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84644-9F9E-4545-85E0-E93F7A8BB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Định dạng bài giảng</Template>
  <TotalTime>233</TotalTime>
  <Pages>214</Pages>
  <Words>37554</Words>
  <Characters>214064</Characters>
  <Application>Microsoft Office Word</Application>
  <DocSecurity>0</DocSecurity>
  <Lines>1783</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laptop88.vn</cp:lastModifiedBy>
  <cp:revision>11</cp:revision>
  <cp:lastPrinted>2022-08-10T13:19:00Z</cp:lastPrinted>
  <dcterms:created xsi:type="dcterms:W3CDTF">2022-08-10T08:23:00Z</dcterms:created>
  <dcterms:modified xsi:type="dcterms:W3CDTF">2022-08-13T14:44:00Z</dcterms:modified>
</cp:coreProperties>
</file>